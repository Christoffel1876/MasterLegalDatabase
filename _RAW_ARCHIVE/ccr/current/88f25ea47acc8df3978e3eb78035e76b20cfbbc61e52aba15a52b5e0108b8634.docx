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C6C9" w14:textId="2BF759C6" w:rsidR="00AC1876" w:rsidRPr="001406DE" w:rsidRDefault="00662BC6" w:rsidP="001406DE">
      <w:pPr>
        <w:pStyle w:val="upar1"/>
        <w:rPr>
          <w:b/>
          <w:bCs/>
        </w:rPr>
      </w:pPr>
      <w:r>
        <w:rPr>
          <w:b/>
          <w:bCs/>
        </w:rPr>
        <w:t>Department of Education</w:t>
      </w:r>
    </w:p>
    <w:p w14:paraId="5D06C72A" w14:textId="77777777" w:rsidR="00AC1876" w:rsidRPr="00345F25" w:rsidRDefault="00AC1876" w:rsidP="00345F25">
      <w:pPr>
        <w:pStyle w:val="upar1"/>
        <w:rPr>
          <w:b/>
        </w:rPr>
      </w:pPr>
      <w:r w:rsidRPr="00345F25">
        <w:rPr>
          <w:b/>
        </w:rPr>
        <w:t>Colorado State Board of Education</w:t>
      </w:r>
    </w:p>
    <w:p w14:paraId="68136E4C" w14:textId="77777777" w:rsidR="00AC1876" w:rsidRPr="00345F25" w:rsidRDefault="00AC1876" w:rsidP="00345F25">
      <w:pPr>
        <w:pStyle w:val="upar1"/>
        <w:rPr>
          <w:b/>
        </w:rPr>
      </w:pPr>
      <w:r w:rsidRPr="00345F25">
        <w:rPr>
          <w:b/>
        </w:rPr>
        <w:t>1 CCR 301-110</w:t>
      </w:r>
    </w:p>
    <w:p w14:paraId="4C7B43DB" w14:textId="77777777" w:rsidR="00AC1876" w:rsidRDefault="00AC1876" w:rsidP="001406DE">
      <w:pPr>
        <w:pStyle w:val="Heading1"/>
      </w:pPr>
      <w:r w:rsidRPr="00345F25">
        <w:t>RULES FOR THE ADMINISTRATION OF THE HIGH SCHOOL INNOVATIVE LEARNING PILOT PROGRAM</w:t>
      </w:r>
    </w:p>
    <w:p w14:paraId="2FE71821" w14:textId="77777777" w:rsidR="00345F25" w:rsidRPr="00662BC6" w:rsidRDefault="00345F25" w:rsidP="00345F25">
      <w:pPr>
        <w:pStyle w:val="Footnote"/>
        <w:pBdr>
          <w:bottom w:val="single" w:sz="12" w:space="1" w:color="auto"/>
        </w:pBdr>
        <w:rPr>
          <w:i/>
          <w:sz w:val="24"/>
          <w:szCs w:val="24"/>
        </w:rPr>
      </w:pPr>
      <w:r w:rsidRPr="00662BC6">
        <w:rPr>
          <w:i/>
          <w:sz w:val="24"/>
          <w:szCs w:val="24"/>
        </w:rPr>
        <w:t>[Editor’s Notes follow the text of the rules at the end of this CCR Document]</w:t>
      </w:r>
    </w:p>
    <w:p w14:paraId="3E14D265" w14:textId="77777777" w:rsidR="00AC1876" w:rsidRPr="001406DE" w:rsidRDefault="00724A25" w:rsidP="00662BC6">
      <w:pPr>
        <w:pStyle w:val="Heading2"/>
      </w:pPr>
      <w:r w:rsidRPr="001406DE">
        <w:t>Editor’s Notes</w:t>
      </w:r>
    </w:p>
    <w:p w14:paraId="3FD846FB" w14:textId="77777777" w:rsidR="00724A25" w:rsidRDefault="00724A25" w:rsidP="00724A25">
      <w:pPr>
        <w:pStyle w:val="upar1"/>
        <w:rPr>
          <w:b/>
        </w:rPr>
      </w:pPr>
      <w:r w:rsidRPr="00724A25">
        <w:rPr>
          <w:b/>
        </w:rPr>
        <w:t>History</w:t>
      </w:r>
    </w:p>
    <w:p w14:paraId="6727E04D" w14:textId="77777777" w:rsidR="00724A25" w:rsidRDefault="009D47B9" w:rsidP="009D47B9">
      <w:pPr>
        <w:pStyle w:val="par1"/>
        <w:spacing w:before="60"/>
      </w:pPr>
      <w:r>
        <w:t>New</w:t>
      </w:r>
      <w:r w:rsidR="00724A25">
        <w:t xml:space="preserve"> rule eff. 01/15/2020.</w:t>
      </w:r>
    </w:p>
    <w:p w14:paraId="7FD4D0FF" w14:textId="77777777" w:rsidR="00786802" w:rsidRDefault="00786802" w:rsidP="009D47B9">
      <w:pPr>
        <w:pStyle w:val="par1"/>
        <w:spacing w:before="60"/>
      </w:pPr>
      <w:r>
        <w:t xml:space="preserve">Rules 2.3, 2.5, </w:t>
      </w:r>
      <w:r w:rsidR="00FC235B" w:rsidRPr="00FC235B">
        <w:t>3.02(2)</w:t>
      </w:r>
      <w:r>
        <w:t>, 3.</w:t>
      </w:r>
      <w:r w:rsidR="00FC235B">
        <w:t>0</w:t>
      </w:r>
      <w:r>
        <w:t>2(4), 3.3, 4.01(</w:t>
      </w:r>
      <w:r w:rsidR="00FC235B">
        <w:t>3</w:t>
      </w:r>
      <w:r>
        <w:t>)-(5), 5.</w:t>
      </w:r>
      <w:r w:rsidR="00FC235B">
        <w:t>0</w:t>
      </w:r>
      <w:r>
        <w:t>, 6.1 eff. 12/30/2021.</w:t>
      </w:r>
    </w:p>
    <w:p w14:paraId="2262BD7A" w14:textId="77777777" w:rsidR="00C14661" w:rsidRPr="00724A25" w:rsidRDefault="00C14661" w:rsidP="009D47B9">
      <w:pPr>
        <w:pStyle w:val="par1"/>
        <w:spacing w:before="60"/>
      </w:pPr>
      <w:r>
        <w:t>Entire rule repealed eff. 07/16/2026.</w:t>
      </w:r>
    </w:p>
    <w:sectPr w:rsidR="00C14661" w:rsidRPr="00724A25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DD0D" w14:textId="77777777" w:rsidR="00527A6D" w:rsidRDefault="00527A6D" w:rsidP="00112A8C">
      <w:r>
        <w:separator/>
      </w:r>
    </w:p>
  </w:endnote>
  <w:endnote w:type="continuationSeparator" w:id="0">
    <w:p w14:paraId="0B312D69" w14:textId="77777777" w:rsidR="00527A6D" w:rsidRDefault="00527A6D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DEA4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451FCF">
      <w:rPr>
        <w:b/>
        <w:noProof/>
      </w:rPr>
      <w:t>2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1DDA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F01364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3BD0" w14:textId="77777777" w:rsidR="00527A6D" w:rsidRDefault="00527A6D" w:rsidP="00112A8C">
      <w:r>
        <w:separator/>
      </w:r>
    </w:p>
  </w:footnote>
  <w:footnote w:type="continuationSeparator" w:id="0">
    <w:p w14:paraId="4BFE94DF" w14:textId="77777777" w:rsidR="00527A6D" w:rsidRDefault="00527A6D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D15C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rFonts w:cs="Arial"/>
        <w:b/>
        <w:i/>
        <w:color w:val="000000"/>
        <w:sz w:val="18"/>
        <w:szCs w:val="18"/>
      </w:rPr>
    </w:pPr>
    <w:r w:rsidRPr="00967C63">
      <w:rPr>
        <w:rFonts w:cs="Arial"/>
        <w:b/>
        <w:i/>
        <w:caps/>
        <w:sz w:val="18"/>
        <w:szCs w:val="18"/>
      </w:rPr>
      <w:t>Code of Colorado Regulations</w:t>
    </w:r>
    <w:r w:rsidRPr="00967C63">
      <w:rPr>
        <w:rFonts w:cs="Arial"/>
        <w:b/>
        <w:i/>
        <w:caps/>
        <w:sz w:val="18"/>
        <w:szCs w:val="18"/>
      </w:rPr>
      <w:tab/>
    </w:r>
    <w:r>
      <w:rPr>
        <w:rFonts w:cs="Arial"/>
        <w:b/>
        <w:i/>
        <w:caps/>
        <w:sz w:val="18"/>
        <w:szCs w:val="18"/>
      </w:rPr>
      <w:t>1</w:t>
    </w:r>
    <w:r w:rsidRPr="00967C63">
      <w:rPr>
        <w:rFonts w:cs="Arial"/>
        <w:b/>
        <w:i/>
        <w:color w:val="000000"/>
        <w:sz w:val="18"/>
        <w:szCs w:val="18"/>
      </w:rPr>
      <w:t xml:space="preserve"> CCR </w:t>
    </w:r>
    <w:r w:rsidR="00646ACD">
      <w:rPr>
        <w:rFonts w:cs="Arial"/>
        <w:b/>
        <w:i/>
        <w:color w:val="000000"/>
        <w:sz w:val="18"/>
        <w:szCs w:val="18"/>
      </w:rPr>
      <w:t>301-110</w:t>
    </w:r>
  </w:p>
  <w:p w14:paraId="4CDA7FB4" w14:textId="77777777" w:rsidR="000A5A5A" w:rsidRPr="000A5A5A" w:rsidRDefault="00646ACD" w:rsidP="000A5A5A">
    <w:pPr>
      <w:pStyle w:val="Header"/>
      <w:pBdr>
        <w:bottom w:val="single" w:sz="12" w:space="1" w:color="auto"/>
      </w:pBdr>
      <w:tabs>
        <w:tab w:val="clear" w:pos="4680"/>
      </w:tabs>
      <w:rPr>
        <w:rFonts w:cs="Arial"/>
        <w:b/>
        <w:i/>
        <w:sz w:val="18"/>
        <w:szCs w:val="18"/>
      </w:rPr>
    </w:pPr>
    <w:r>
      <w:rPr>
        <w:rFonts w:cs="Arial"/>
        <w:b/>
        <w:i/>
        <w:sz w:val="18"/>
        <w:szCs w:val="18"/>
      </w:rPr>
      <w:t>Colorado State Board of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385480">
    <w:abstractNumId w:val="9"/>
  </w:num>
  <w:num w:numId="2" w16cid:durableId="530151086">
    <w:abstractNumId w:val="7"/>
  </w:num>
  <w:num w:numId="3" w16cid:durableId="860823448">
    <w:abstractNumId w:val="6"/>
  </w:num>
  <w:num w:numId="4" w16cid:durableId="989746145">
    <w:abstractNumId w:val="5"/>
  </w:num>
  <w:num w:numId="5" w16cid:durableId="676463799">
    <w:abstractNumId w:val="4"/>
  </w:num>
  <w:num w:numId="6" w16cid:durableId="2141611778">
    <w:abstractNumId w:val="8"/>
  </w:num>
  <w:num w:numId="7" w16cid:durableId="219485350">
    <w:abstractNumId w:val="3"/>
  </w:num>
  <w:num w:numId="8" w16cid:durableId="1187401021">
    <w:abstractNumId w:val="2"/>
  </w:num>
  <w:num w:numId="9" w16cid:durableId="1333222713">
    <w:abstractNumId w:val="1"/>
  </w:num>
  <w:num w:numId="10" w16cid:durableId="77629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876"/>
    <w:rsid w:val="00006202"/>
    <w:rsid w:val="000233CD"/>
    <w:rsid w:val="000327E4"/>
    <w:rsid w:val="000508C8"/>
    <w:rsid w:val="00052BCD"/>
    <w:rsid w:val="00096AFC"/>
    <w:rsid w:val="000A5A5A"/>
    <w:rsid w:val="000A6B8D"/>
    <w:rsid w:val="000D38A8"/>
    <w:rsid w:val="00112A8C"/>
    <w:rsid w:val="00136129"/>
    <w:rsid w:val="00137552"/>
    <w:rsid w:val="001406DE"/>
    <w:rsid w:val="00155147"/>
    <w:rsid w:val="001552DF"/>
    <w:rsid w:val="0016587A"/>
    <w:rsid w:val="0018020C"/>
    <w:rsid w:val="001C2929"/>
    <w:rsid w:val="001E3BA2"/>
    <w:rsid w:val="001E6039"/>
    <w:rsid w:val="00200CF4"/>
    <w:rsid w:val="00201B83"/>
    <w:rsid w:val="0023592E"/>
    <w:rsid w:val="002451A9"/>
    <w:rsid w:val="002A7BE8"/>
    <w:rsid w:val="002E64B3"/>
    <w:rsid w:val="00345F25"/>
    <w:rsid w:val="00356142"/>
    <w:rsid w:val="00362D18"/>
    <w:rsid w:val="003635C9"/>
    <w:rsid w:val="003800C9"/>
    <w:rsid w:val="00385ABF"/>
    <w:rsid w:val="00396731"/>
    <w:rsid w:val="003B11F7"/>
    <w:rsid w:val="003D2E68"/>
    <w:rsid w:val="003D78E1"/>
    <w:rsid w:val="003E4BAD"/>
    <w:rsid w:val="003F3E94"/>
    <w:rsid w:val="004324E8"/>
    <w:rsid w:val="00432DD9"/>
    <w:rsid w:val="00451FCF"/>
    <w:rsid w:val="00475309"/>
    <w:rsid w:val="00475A8A"/>
    <w:rsid w:val="0049255B"/>
    <w:rsid w:val="004935B6"/>
    <w:rsid w:val="00494E0F"/>
    <w:rsid w:val="004C0BE0"/>
    <w:rsid w:val="004C175C"/>
    <w:rsid w:val="004F187C"/>
    <w:rsid w:val="004F3903"/>
    <w:rsid w:val="00521987"/>
    <w:rsid w:val="00527A6D"/>
    <w:rsid w:val="0054050A"/>
    <w:rsid w:val="00565958"/>
    <w:rsid w:val="00573E74"/>
    <w:rsid w:val="005867BB"/>
    <w:rsid w:val="005B362F"/>
    <w:rsid w:val="005C47C6"/>
    <w:rsid w:val="005F22C8"/>
    <w:rsid w:val="005F2938"/>
    <w:rsid w:val="00614C5A"/>
    <w:rsid w:val="00646ACD"/>
    <w:rsid w:val="00662BC6"/>
    <w:rsid w:val="00693680"/>
    <w:rsid w:val="006B5685"/>
    <w:rsid w:val="006D4582"/>
    <w:rsid w:val="006E3111"/>
    <w:rsid w:val="006F4439"/>
    <w:rsid w:val="00701EFE"/>
    <w:rsid w:val="00720E91"/>
    <w:rsid w:val="00724A25"/>
    <w:rsid w:val="00726C5A"/>
    <w:rsid w:val="007553E0"/>
    <w:rsid w:val="00762642"/>
    <w:rsid w:val="00770439"/>
    <w:rsid w:val="00786802"/>
    <w:rsid w:val="007A5138"/>
    <w:rsid w:val="007B7EAE"/>
    <w:rsid w:val="0080471E"/>
    <w:rsid w:val="00813186"/>
    <w:rsid w:val="00835BCB"/>
    <w:rsid w:val="00841C32"/>
    <w:rsid w:val="00844354"/>
    <w:rsid w:val="008A7FC9"/>
    <w:rsid w:val="008D3194"/>
    <w:rsid w:val="00944001"/>
    <w:rsid w:val="009649D7"/>
    <w:rsid w:val="00967C63"/>
    <w:rsid w:val="00971EA5"/>
    <w:rsid w:val="009A3DF6"/>
    <w:rsid w:val="009C40A7"/>
    <w:rsid w:val="009C7528"/>
    <w:rsid w:val="009D47B9"/>
    <w:rsid w:val="009F0A26"/>
    <w:rsid w:val="00A07E96"/>
    <w:rsid w:val="00A36541"/>
    <w:rsid w:val="00A45C4E"/>
    <w:rsid w:val="00A82182"/>
    <w:rsid w:val="00AA6F1B"/>
    <w:rsid w:val="00AB58A8"/>
    <w:rsid w:val="00AC1876"/>
    <w:rsid w:val="00B0153D"/>
    <w:rsid w:val="00B05270"/>
    <w:rsid w:val="00B25468"/>
    <w:rsid w:val="00B617A6"/>
    <w:rsid w:val="00B66BBF"/>
    <w:rsid w:val="00BD5F38"/>
    <w:rsid w:val="00BF29F4"/>
    <w:rsid w:val="00C00DF4"/>
    <w:rsid w:val="00C14661"/>
    <w:rsid w:val="00C21BE5"/>
    <w:rsid w:val="00C26191"/>
    <w:rsid w:val="00C333DB"/>
    <w:rsid w:val="00C57A37"/>
    <w:rsid w:val="00CD06F3"/>
    <w:rsid w:val="00D132C1"/>
    <w:rsid w:val="00D24BE5"/>
    <w:rsid w:val="00D311B0"/>
    <w:rsid w:val="00D32F22"/>
    <w:rsid w:val="00D42425"/>
    <w:rsid w:val="00D5642D"/>
    <w:rsid w:val="00D85026"/>
    <w:rsid w:val="00DA35FC"/>
    <w:rsid w:val="00DB075B"/>
    <w:rsid w:val="00DB4C27"/>
    <w:rsid w:val="00DC0D06"/>
    <w:rsid w:val="00DF0958"/>
    <w:rsid w:val="00E048AA"/>
    <w:rsid w:val="00E1738C"/>
    <w:rsid w:val="00E5169E"/>
    <w:rsid w:val="00E607A5"/>
    <w:rsid w:val="00EA12E4"/>
    <w:rsid w:val="00EC645C"/>
    <w:rsid w:val="00EF3CC6"/>
    <w:rsid w:val="00F01364"/>
    <w:rsid w:val="00F33AE8"/>
    <w:rsid w:val="00F90E01"/>
    <w:rsid w:val="00F944D6"/>
    <w:rsid w:val="00FA0DC4"/>
    <w:rsid w:val="00FC235B"/>
    <w:rsid w:val="00FD30C6"/>
    <w:rsid w:val="00FD30CE"/>
    <w:rsid w:val="00FD68CB"/>
    <w:rsid w:val="00FE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0A53D"/>
  <w14:defaultImageDpi w14:val="0"/>
  <w15:docId w15:val="{0E3FE692-894C-4106-AB28-B03A9130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2BC6"/>
    <w:pPr>
      <w:spacing w:after="120" w:line="360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BC6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2BC6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A7BE8"/>
    <w:pPr>
      <w:keepNext/>
      <w:spacing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  <w:rsid w:val="009F0A2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662BC6"/>
    <w:rPr>
      <w:rFonts w:ascii="Arial" w:hAnsi="Arial"/>
      <w:b/>
      <w:bCs/>
      <w:caps/>
      <w:kern w:val="32"/>
      <w:sz w:val="24"/>
      <w:szCs w:val="32"/>
    </w:rPr>
  </w:style>
  <w:style w:type="character" w:customStyle="1" w:styleId="Heading2Char">
    <w:name w:val="Heading 2 Char"/>
    <w:link w:val="Heading2"/>
    <w:uiPriority w:val="9"/>
    <w:locked/>
    <w:rsid w:val="00662BC6"/>
    <w:rPr>
      <w:rFonts w:ascii="Arial" w:hAnsi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Title1">
    <w:name w:val="Title1"/>
    <w:basedOn w:val="Normal"/>
    <w:autoRedefine/>
    <w:rsid w:val="002A7BE8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</w:rPr>
  </w:style>
  <w:style w:type="paragraph" w:customStyle="1" w:styleId="Title2">
    <w:name w:val="Title2"/>
    <w:basedOn w:val="Title1"/>
    <w:autoRedefine/>
    <w:rsid w:val="002A7BE8"/>
    <w:pPr>
      <w:outlineLvl w:val="1"/>
    </w:pPr>
  </w:style>
  <w:style w:type="paragraph" w:customStyle="1" w:styleId="par1">
    <w:name w:val="par1"/>
    <w:basedOn w:val="Normal"/>
    <w:rsid w:val="002A7BE8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2A7BE8"/>
    <w:pPr>
      <w:jc w:val="center"/>
    </w:pPr>
  </w:style>
  <w:style w:type="paragraph" w:customStyle="1" w:styleId="par2">
    <w:name w:val="par2"/>
    <w:basedOn w:val="par1"/>
    <w:rsid w:val="002A7BE8"/>
    <w:pPr>
      <w:ind w:left="1440"/>
    </w:pPr>
  </w:style>
  <w:style w:type="paragraph" w:customStyle="1" w:styleId="upar2">
    <w:name w:val="upar2"/>
    <w:basedOn w:val="upar1"/>
    <w:rsid w:val="002A7BE8"/>
    <w:pPr>
      <w:ind w:left="720"/>
    </w:pPr>
    <w:rPr>
      <w:szCs w:val="24"/>
    </w:rPr>
  </w:style>
  <w:style w:type="paragraph" w:customStyle="1" w:styleId="upar1">
    <w:name w:val="upar1"/>
    <w:basedOn w:val="Normal"/>
    <w:rsid w:val="002A7BE8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rsid w:val="002A7BE8"/>
    <w:pPr>
      <w:ind w:left="1440"/>
    </w:pPr>
  </w:style>
  <w:style w:type="paragraph" w:customStyle="1" w:styleId="Title3">
    <w:name w:val="Title3"/>
    <w:basedOn w:val="Title2"/>
    <w:autoRedefine/>
    <w:rsid w:val="002A7BE8"/>
    <w:pPr>
      <w:outlineLvl w:val="2"/>
    </w:pPr>
  </w:style>
  <w:style w:type="paragraph" w:customStyle="1" w:styleId="Title4">
    <w:name w:val="Title4"/>
    <w:basedOn w:val="Title2"/>
    <w:autoRedefine/>
    <w:rsid w:val="002A7BE8"/>
    <w:pPr>
      <w:outlineLvl w:val="3"/>
    </w:pPr>
  </w:style>
  <w:style w:type="paragraph" w:customStyle="1" w:styleId="upar4">
    <w:name w:val="upar4"/>
    <w:basedOn w:val="upar1"/>
    <w:rsid w:val="002A7BE8"/>
    <w:pPr>
      <w:ind w:left="2160"/>
    </w:pPr>
  </w:style>
  <w:style w:type="paragraph" w:customStyle="1" w:styleId="par3">
    <w:name w:val="par3"/>
    <w:basedOn w:val="par1"/>
    <w:rsid w:val="002A7BE8"/>
    <w:pPr>
      <w:ind w:left="2160"/>
    </w:pPr>
  </w:style>
  <w:style w:type="paragraph" w:customStyle="1" w:styleId="par4">
    <w:name w:val="par4"/>
    <w:basedOn w:val="par1"/>
    <w:rsid w:val="002A7BE8"/>
    <w:pPr>
      <w:ind w:left="2880"/>
    </w:pPr>
  </w:style>
  <w:style w:type="paragraph" w:customStyle="1" w:styleId="par5">
    <w:name w:val="par5"/>
    <w:basedOn w:val="par1"/>
    <w:rsid w:val="002A7BE8"/>
    <w:pPr>
      <w:ind w:left="3600"/>
    </w:pPr>
  </w:style>
  <w:style w:type="paragraph" w:customStyle="1" w:styleId="upar5">
    <w:name w:val="upar5"/>
    <w:basedOn w:val="upar1"/>
    <w:rsid w:val="002A7BE8"/>
    <w:pPr>
      <w:ind w:left="2880"/>
    </w:pPr>
  </w:style>
  <w:style w:type="paragraph" w:customStyle="1" w:styleId="par6">
    <w:name w:val="par6"/>
    <w:basedOn w:val="par1"/>
    <w:rsid w:val="002A7BE8"/>
    <w:pPr>
      <w:ind w:left="4320"/>
    </w:pPr>
  </w:style>
  <w:style w:type="paragraph" w:customStyle="1" w:styleId="upar6">
    <w:name w:val="upar6"/>
    <w:basedOn w:val="upar1"/>
    <w:rsid w:val="002A7BE8"/>
    <w:pPr>
      <w:ind w:left="3600"/>
    </w:pPr>
  </w:style>
  <w:style w:type="paragraph" w:customStyle="1" w:styleId="Footnote">
    <w:name w:val="Footnote"/>
    <w:basedOn w:val="Normal"/>
    <w:rsid w:val="002A7BE8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uiPriority w:val="99"/>
    <w:rsid w:val="002A7BE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2A7BE8"/>
    <w:rPr>
      <w:rFonts w:ascii="Arial" w:hAnsi="Arial" w:cs="Times New Roman"/>
    </w:rPr>
  </w:style>
  <w:style w:type="paragraph" w:styleId="Footer">
    <w:name w:val="footer"/>
    <w:basedOn w:val="Normal"/>
    <w:link w:val="FooterChar"/>
    <w:uiPriority w:val="99"/>
    <w:rsid w:val="002A7BE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2A7BE8"/>
    <w:rPr>
      <w:rFonts w:ascii="Arial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88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BusinessLicensing\Licensing\Rules\Templates\CCR%20Template_HeaderandFooter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10FEB5-E7BF-4537-9BDC-65603AB17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Template_HeaderandFooter_new.dot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entity.subscribe@coloradosos.gov</dc:creator>
  <cp:keywords/>
  <dc:description/>
  <cp:lastModifiedBy>Colorado Department of State</cp:lastModifiedBy>
  <cp:revision>3</cp:revision>
  <cp:lastPrinted>2005-09-01T21:35:00Z</cp:lastPrinted>
  <dcterms:created xsi:type="dcterms:W3CDTF">2026-08-28T03:34:00Z</dcterms:created>
  <dcterms:modified xsi:type="dcterms:W3CDTF">2026-08-28T03:34:00Z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2026-08-28T03:34:50Z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f115d989-342d-4641-a8cf-4ea1ebde526f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