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F314" w14:textId="0AFFE2F2" w:rsidR="000B2A38" w:rsidRPr="00114B0C" w:rsidRDefault="00401516" w:rsidP="00114B0C">
      <w:pPr>
        <w:pStyle w:val="upar1"/>
        <w:rPr>
          <w:b/>
          <w:bCs/>
        </w:rPr>
      </w:pPr>
      <w:r>
        <w:rPr>
          <w:b/>
          <w:bCs/>
        </w:rPr>
        <w:t>Department of Education</w:t>
      </w:r>
    </w:p>
    <w:p w14:paraId="345E183D" w14:textId="77777777" w:rsidR="000B2A38" w:rsidRDefault="000B2A38" w:rsidP="000B2A38">
      <w:pPr>
        <w:pStyle w:val="upar1"/>
        <w:rPr>
          <w:b/>
          <w:bCs/>
        </w:rPr>
      </w:pPr>
      <w:r>
        <w:rPr>
          <w:b/>
          <w:bCs/>
        </w:rPr>
        <w:t>Colorado State Board of Education</w:t>
      </w:r>
    </w:p>
    <w:p w14:paraId="18D4AB10" w14:textId="77777777" w:rsidR="000B2A38" w:rsidRDefault="000B2A38" w:rsidP="00114B0C">
      <w:pPr>
        <w:pStyle w:val="Heading1"/>
      </w:pPr>
      <w:r>
        <w:t>RULES GOVERNING THE RENEWABLE ENERGY AND ENERGY EFFICIENCY FOR SCHOOLS LOAN PROGRAM</w:t>
      </w:r>
    </w:p>
    <w:p w14:paraId="31B3428E" w14:textId="77777777" w:rsidR="000B2A38" w:rsidRDefault="000B2A38" w:rsidP="000B2A38">
      <w:pPr>
        <w:pStyle w:val="upar1"/>
        <w:rPr>
          <w:i/>
          <w:iCs/>
        </w:rPr>
      </w:pPr>
      <w:r>
        <w:rPr>
          <w:b/>
          <w:bCs/>
        </w:rPr>
        <w:t>1 CCR 301-85</w:t>
      </w:r>
    </w:p>
    <w:p w14:paraId="450D0ED6" w14:textId="77777777" w:rsidR="000B2A38" w:rsidRPr="00401516" w:rsidRDefault="000B2A38" w:rsidP="000B2A38">
      <w:pPr>
        <w:pStyle w:val="FootnoteText"/>
        <w:pBdr>
          <w:bottom w:val="single" w:sz="12" w:space="1" w:color="auto"/>
        </w:pBdr>
        <w:rPr>
          <w:sz w:val="32"/>
          <w:szCs w:val="32"/>
        </w:rPr>
      </w:pPr>
      <w:r w:rsidRPr="00401516">
        <w:rPr>
          <w:i/>
          <w:iCs/>
          <w:sz w:val="24"/>
          <w:szCs w:val="24"/>
        </w:rPr>
        <w:t>[Editor’s Notes follow the text of the rules at the end of this CCR Document.]</w:t>
      </w:r>
    </w:p>
    <w:p w14:paraId="799E4AA9" w14:textId="77777777" w:rsidR="000B2A38" w:rsidRPr="00401516" w:rsidRDefault="000B2A38" w:rsidP="00401516">
      <w:pPr>
        <w:pStyle w:val="Heading2"/>
      </w:pPr>
      <w:r w:rsidRPr="00114B0C">
        <w:t>Editor’s Notes</w:t>
      </w:r>
    </w:p>
    <w:p w14:paraId="48A337B2" w14:textId="77777777" w:rsidR="000B2A38" w:rsidRDefault="000B2A38" w:rsidP="000B2A38">
      <w:pPr>
        <w:pStyle w:val="upar1"/>
      </w:pPr>
      <w:r>
        <w:rPr>
          <w:b/>
          <w:bCs/>
        </w:rPr>
        <w:t>History</w:t>
      </w:r>
    </w:p>
    <w:p w14:paraId="389C7CB5" w14:textId="77777777" w:rsidR="000B2A38" w:rsidRDefault="000B2A38" w:rsidP="000B2A38">
      <w:pPr>
        <w:pStyle w:val="upar1"/>
      </w:pPr>
      <w:r>
        <w:t>Entire rule eff. 07/30/2010</w:t>
      </w:r>
      <w:r w:rsidR="007C4C3F">
        <w:t>.</w:t>
      </w:r>
    </w:p>
    <w:p w14:paraId="66690BCF" w14:textId="77777777" w:rsidR="007C4C3F" w:rsidRDefault="007C4C3F" w:rsidP="007C4C3F">
      <w:pPr>
        <w:pStyle w:val="upar1"/>
      </w:pPr>
      <w:r>
        <w:t>Entire rule eff. 01/30/2015.</w:t>
      </w:r>
    </w:p>
    <w:p w14:paraId="66F6FF28" w14:textId="2F3CB871" w:rsidR="00F20ECA" w:rsidRDefault="00F20ECA" w:rsidP="007C4C3F">
      <w:pPr>
        <w:pStyle w:val="upar1"/>
      </w:pPr>
      <w:r>
        <w:t>Entire rule repealed eff. 0</w:t>
      </w:r>
      <w:r w:rsidR="00A34DF0">
        <w:t>7</w:t>
      </w:r>
      <w:r>
        <w:t>/16/2026.</w:t>
      </w:r>
    </w:p>
    <w:sectPr w:rsidR="00F20ECA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B5769" w14:textId="77777777" w:rsidR="00051ADD" w:rsidRDefault="00051ADD" w:rsidP="00112A8C">
      <w:r>
        <w:separator/>
      </w:r>
    </w:p>
  </w:endnote>
  <w:endnote w:type="continuationSeparator" w:id="0">
    <w:p w14:paraId="025A426F" w14:textId="77777777" w:rsidR="00051ADD" w:rsidRDefault="00051ADD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F12A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01225C">
      <w:rPr>
        <w:b/>
        <w:noProof/>
      </w:rPr>
      <w:t>9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0D2D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01225C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10F2" w14:textId="77777777" w:rsidR="00051ADD" w:rsidRDefault="00051ADD" w:rsidP="00112A8C">
      <w:r>
        <w:separator/>
      </w:r>
    </w:p>
  </w:footnote>
  <w:footnote w:type="continuationSeparator" w:id="0">
    <w:p w14:paraId="6CBE61A5" w14:textId="77777777" w:rsidR="00051ADD" w:rsidRDefault="00051ADD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D7EF" w14:textId="77777777" w:rsidR="000A5A5A" w:rsidRDefault="000A5A5A" w:rsidP="000A5A5A">
    <w:pPr>
      <w:pStyle w:val="Header"/>
      <w:pBdr>
        <w:bottom w:val="single" w:sz="12" w:space="1" w:color="auto"/>
      </w:pBdr>
      <w:tabs>
        <w:tab w:val="clear" w:pos="4680"/>
      </w:tabs>
      <w:rPr>
        <w:rFonts w:cs="Arial"/>
        <w:b/>
        <w:i/>
        <w:color w:val="000000"/>
        <w:sz w:val="18"/>
        <w:szCs w:val="18"/>
      </w:rPr>
    </w:pPr>
    <w:r w:rsidRPr="00967C63">
      <w:rPr>
        <w:rFonts w:cs="Arial"/>
        <w:b/>
        <w:i/>
        <w:caps/>
        <w:sz w:val="18"/>
        <w:szCs w:val="18"/>
      </w:rPr>
      <w:t>Code of Colorado Regulations</w:t>
    </w:r>
    <w:r w:rsidRPr="00967C63">
      <w:rPr>
        <w:rFonts w:cs="Arial"/>
        <w:b/>
        <w:i/>
        <w:caps/>
        <w:sz w:val="18"/>
        <w:szCs w:val="18"/>
      </w:rPr>
      <w:tab/>
    </w:r>
    <w:r>
      <w:rPr>
        <w:rFonts w:cs="Arial"/>
        <w:b/>
        <w:i/>
        <w:caps/>
        <w:sz w:val="18"/>
        <w:szCs w:val="18"/>
      </w:rPr>
      <w:t>1</w:t>
    </w:r>
    <w:r w:rsidRPr="00967C63">
      <w:rPr>
        <w:rFonts w:cs="Arial"/>
        <w:b/>
        <w:i/>
        <w:color w:val="000000"/>
        <w:sz w:val="18"/>
        <w:szCs w:val="18"/>
      </w:rPr>
      <w:t xml:space="preserve"> CCR </w:t>
    </w:r>
    <w:r w:rsidR="009A4B28">
      <w:rPr>
        <w:rFonts w:cs="Arial"/>
        <w:b/>
        <w:i/>
        <w:color w:val="000000"/>
        <w:sz w:val="18"/>
        <w:szCs w:val="18"/>
      </w:rPr>
      <w:t>301</w:t>
    </w:r>
    <w:r w:rsidRPr="00967C63">
      <w:rPr>
        <w:rFonts w:cs="Arial"/>
        <w:b/>
        <w:i/>
        <w:color w:val="000000"/>
        <w:sz w:val="18"/>
        <w:szCs w:val="18"/>
      </w:rPr>
      <w:t>-</w:t>
    </w:r>
    <w:r w:rsidR="009A4B28">
      <w:rPr>
        <w:rFonts w:cs="Arial"/>
        <w:b/>
        <w:i/>
        <w:color w:val="000000"/>
        <w:sz w:val="18"/>
        <w:szCs w:val="18"/>
      </w:rPr>
      <w:t>85</w:t>
    </w:r>
  </w:p>
  <w:p w14:paraId="01E7A646" w14:textId="77777777" w:rsidR="000A5A5A" w:rsidRPr="000A5A5A" w:rsidRDefault="009A4B28" w:rsidP="000A5A5A">
    <w:pPr>
      <w:pStyle w:val="Header"/>
      <w:pBdr>
        <w:bottom w:val="single" w:sz="12" w:space="1" w:color="auto"/>
      </w:pBdr>
      <w:tabs>
        <w:tab w:val="clear" w:pos="4680"/>
      </w:tabs>
      <w:rPr>
        <w:rFonts w:cs="Arial"/>
        <w:b/>
        <w:i/>
        <w:sz w:val="18"/>
        <w:szCs w:val="18"/>
      </w:rPr>
    </w:pPr>
    <w:r>
      <w:rPr>
        <w:rFonts w:cs="Arial"/>
        <w:b/>
        <w:i/>
        <w:color w:val="000000"/>
        <w:sz w:val="18"/>
        <w:szCs w:val="18"/>
      </w:rPr>
      <w:t>Colorado State Board of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444878">
    <w:abstractNumId w:val="9"/>
  </w:num>
  <w:num w:numId="2" w16cid:durableId="595283501">
    <w:abstractNumId w:val="7"/>
  </w:num>
  <w:num w:numId="3" w16cid:durableId="1317496837">
    <w:abstractNumId w:val="6"/>
  </w:num>
  <w:num w:numId="4" w16cid:durableId="1604923418">
    <w:abstractNumId w:val="5"/>
  </w:num>
  <w:num w:numId="5" w16cid:durableId="385839824">
    <w:abstractNumId w:val="4"/>
  </w:num>
  <w:num w:numId="6" w16cid:durableId="1618485068">
    <w:abstractNumId w:val="8"/>
  </w:num>
  <w:num w:numId="7" w16cid:durableId="1738817245">
    <w:abstractNumId w:val="3"/>
  </w:num>
  <w:num w:numId="8" w16cid:durableId="1841313455">
    <w:abstractNumId w:val="2"/>
  </w:num>
  <w:num w:numId="9" w16cid:durableId="79567043">
    <w:abstractNumId w:val="1"/>
  </w:num>
  <w:num w:numId="10" w16cid:durableId="32548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2A38"/>
    <w:rsid w:val="0001225C"/>
    <w:rsid w:val="000233CD"/>
    <w:rsid w:val="00051ADD"/>
    <w:rsid w:val="00052BCD"/>
    <w:rsid w:val="0005631F"/>
    <w:rsid w:val="0009799F"/>
    <w:rsid w:val="000A5A5A"/>
    <w:rsid w:val="000A63C5"/>
    <w:rsid w:val="000A6B8D"/>
    <w:rsid w:val="000B1ACA"/>
    <w:rsid w:val="000B2A38"/>
    <w:rsid w:val="000B43F1"/>
    <w:rsid w:val="000B4845"/>
    <w:rsid w:val="000D38A8"/>
    <w:rsid w:val="000E4EEB"/>
    <w:rsid w:val="000F6D1A"/>
    <w:rsid w:val="00112A8C"/>
    <w:rsid w:val="00114B0C"/>
    <w:rsid w:val="00136129"/>
    <w:rsid w:val="00142446"/>
    <w:rsid w:val="001504B4"/>
    <w:rsid w:val="001552DF"/>
    <w:rsid w:val="001628EB"/>
    <w:rsid w:val="0018020C"/>
    <w:rsid w:val="001855C5"/>
    <w:rsid w:val="001B7106"/>
    <w:rsid w:val="001C2929"/>
    <w:rsid w:val="001E3BA2"/>
    <w:rsid w:val="00205DC4"/>
    <w:rsid w:val="00213B11"/>
    <w:rsid w:val="00215674"/>
    <w:rsid w:val="002451A9"/>
    <w:rsid w:val="00262A51"/>
    <w:rsid w:val="00272FEA"/>
    <w:rsid w:val="002A5D51"/>
    <w:rsid w:val="002A691F"/>
    <w:rsid w:val="002B651E"/>
    <w:rsid w:val="002C0A12"/>
    <w:rsid w:val="002D6CD3"/>
    <w:rsid w:val="002E3254"/>
    <w:rsid w:val="002F398B"/>
    <w:rsid w:val="00311C15"/>
    <w:rsid w:val="00356142"/>
    <w:rsid w:val="00362D18"/>
    <w:rsid w:val="003635C9"/>
    <w:rsid w:val="003651A5"/>
    <w:rsid w:val="003800C9"/>
    <w:rsid w:val="00396731"/>
    <w:rsid w:val="003A34D8"/>
    <w:rsid w:val="003D2E68"/>
    <w:rsid w:val="003D78E1"/>
    <w:rsid w:val="003E4BAD"/>
    <w:rsid w:val="00401516"/>
    <w:rsid w:val="00421B19"/>
    <w:rsid w:val="00451FCF"/>
    <w:rsid w:val="00464CB3"/>
    <w:rsid w:val="00475A8A"/>
    <w:rsid w:val="0049255B"/>
    <w:rsid w:val="004B769A"/>
    <w:rsid w:val="004C175C"/>
    <w:rsid w:val="004E38B3"/>
    <w:rsid w:val="004F187C"/>
    <w:rsid w:val="004F3903"/>
    <w:rsid w:val="005058E7"/>
    <w:rsid w:val="00512F34"/>
    <w:rsid w:val="0053754D"/>
    <w:rsid w:val="005434A3"/>
    <w:rsid w:val="0055661C"/>
    <w:rsid w:val="005602B0"/>
    <w:rsid w:val="00565958"/>
    <w:rsid w:val="00573E74"/>
    <w:rsid w:val="00582FA6"/>
    <w:rsid w:val="00583AC8"/>
    <w:rsid w:val="00590D76"/>
    <w:rsid w:val="005965D5"/>
    <w:rsid w:val="005B12AE"/>
    <w:rsid w:val="005B148E"/>
    <w:rsid w:val="005B362F"/>
    <w:rsid w:val="005C5A50"/>
    <w:rsid w:val="005D559B"/>
    <w:rsid w:val="005F22C8"/>
    <w:rsid w:val="005F2938"/>
    <w:rsid w:val="00612B49"/>
    <w:rsid w:val="00614C5A"/>
    <w:rsid w:val="0062702C"/>
    <w:rsid w:val="00634B28"/>
    <w:rsid w:val="00642A09"/>
    <w:rsid w:val="006545C8"/>
    <w:rsid w:val="006552BE"/>
    <w:rsid w:val="00655DDA"/>
    <w:rsid w:val="00675818"/>
    <w:rsid w:val="0068173D"/>
    <w:rsid w:val="006A5C1D"/>
    <w:rsid w:val="006B1847"/>
    <w:rsid w:val="006E3111"/>
    <w:rsid w:val="00701EFE"/>
    <w:rsid w:val="00726C5A"/>
    <w:rsid w:val="00730367"/>
    <w:rsid w:val="007460BD"/>
    <w:rsid w:val="00752302"/>
    <w:rsid w:val="007553E0"/>
    <w:rsid w:val="00762642"/>
    <w:rsid w:val="00764E71"/>
    <w:rsid w:val="007A256C"/>
    <w:rsid w:val="007B03EB"/>
    <w:rsid w:val="007B78DD"/>
    <w:rsid w:val="007B7EAE"/>
    <w:rsid w:val="007C274A"/>
    <w:rsid w:val="007C4C3F"/>
    <w:rsid w:val="007E4286"/>
    <w:rsid w:val="0080471E"/>
    <w:rsid w:val="00813186"/>
    <w:rsid w:val="008219FB"/>
    <w:rsid w:val="00825123"/>
    <w:rsid w:val="008278D6"/>
    <w:rsid w:val="00835BCB"/>
    <w:rsid w:val="00841C32"/>
    <w:rsid w:val="00846DC4"/>
    <w:rsid w:val="008803C4"/>
    <w:rsid w:val="00884E25"/>
    <w:rsid w:val="008A0B7E"/>
    <w:rsid w:val="008A7FC9"/>
    <w:rsid w:val="008B341F"/>
    <w:rsid w:val="008B6342"/>
    <w:rsid w:val="008B7818"/>
    <w:rsid w:val="008D3194"/>
    <w:rsid w:val="00924A98"/>
    <w:rsid w:val="00944001"/>
    <w:rsid w:val="00945E83"/>
    <w:rsid w:val="00946FCB"/>
    <w:rsid w:val="009649D7"/>
    <w:rsid w:val="00971EA5"/>
    <w:rsid w:val="009759EA"/>
    <w:rsid w:val="00991688"/>
    <w:rsid w:val="009A3DF6"/>
    <w:rsid w:val="009A4B28"/>
    <w:rsid w:val="009C40A7"/>
    <w:rsid w:val="009C58FE"/>
    <w:rsid w:val="009E4A34"/>
    <w:rsid w:val="00A05090"/>
    <w:rsid w:val="00A21C83"/>
    <w:rsid w:val="00A34DF0"/>
    <w:rsid w:val="00A36541"/>
    <w:rsid w:val="00A75DB6"/>
    <w:rsid w:val="00A82182"/>
    <w:rsid w:val="00A878C1"/>
    <w:rsid w:val="00A93ED5"/>
    <w:rsid w:val="00AB58A8"/>
    <w:rsid w:val="00AB791A"/>
    <w:rsid w:val="00AC7B75"/>
    <w:rsid w:val="00AD3794"/>
    <w:rsid w:val="00B0153D"/>
    <w:rsid w:val="00B12010"/>
    <w:rsid w:val="00B12DD8"/>
    <w:rsid w:val="00B23A06"/>
    <w:rsid w:val="00B25468"/>
    <w:rsid w:val="00B30CB8"/>
    <w:rsid w:val="00B37108"/>
    <w:rsid w:val="00B617A6"/>
    <w:rsid w:val="00B71311"/>
    <w:rsid w:val="00B80DF9"/>
    <w:rsid w:val="00B91DAD"/>
    <w:rsid w:val="00BC3599"/>
    <w:rsid w:val="00BF29F4"/>
    <w:rsid w:val="00C00DF4"/>
    <w:rsid w:val="00C14A03"/>
    <w:rsid w:val="00C21BE5"/>
    <w:rsid w:val="00C21E82"/>
    <w:rsid w:val="00C26191"/>
    <w:rsid w:val="00C27B7B"/>
    <w:rsid w:val="00C333DB"/>
    <w:rsid w:val="00C57A37"/>
    <w:rsid w:val="00C6321A"/>
    <w:rsid w:val="00C70C88"/>
    <w:rsid w:val="00C72A74"/>
    <w:rsid w:val="00C7433E"/>
    <w:rsid w:val="00C94EA4"/>
    <w:rsid w:val="00CB71CC"/>
    <w:rsid w:val="00CC2706"/>
    <w:rsid w:val="00CD06F3"/>
    <w:rsid w:val="00CD5FCD"/>
    <w:rsid w:val="00CE2D2E"/>
    <w:rsid w:val="00CF4125"/>
    <w:rsid w:val="00D132C1"/>
    <w:rsid w:val="00D23693"/>
    <w:rsid w:val="00D24BE5"/>
    <w:rsid w:val="00D311B0"/>
    <w:rsid w:val="00D42425"/>
    <w:rsid w:val="00D5642D"/>
    <w:rsid w:val="00D56D10"/>
    <w:rsid w:val="00D77D18"/>
    <w:rsid w:val="00D861BE"/>
    <w:rsid w:val="00DB075B"/>
    <w:rsid w:val="00DB4C27"/>
    <w:rsid w:val="00DB7D7E"/>
    <w:rsid w:val="00DC0D06"/>
    <w:rsid w:val="00DF0958"/>
    <w:rsid w:val="00E3252A"/>
    <w:rsid w:val="00E42B82"/>
    <w:rsid w:val="00E5169E"/>
    <w:rsid w:val="00E607A5"/>
    <w:rsid w:val="00E70363"/>
    <w:rsid w:val="00E80F54"/>
    <w:rsid w:val="00EA12E4"/>
    <w:rsid w:val="00EC0A48"/>
    <w:rsid w:val="00EC645C"/>
    <w:rsid w:val="00EF44D8"/>
    <w:rsid w:val="00F154DE"/>
    <w:rsid w:val="00F17260"/>
    <w:rsid w:val="00F20ECA"/>
    <w:rsid w:val="00F22198"/>
    <w:rsid w:val="00F47AFC"/>
    <w:rsid w:val="00F529B6"/>
    <w:rsid w:val="00F72EE7"/>
    <w:rsid w:val="00F829F2"/>
    <w:rsid w:val="00F944D6"/>
    <w:rsid w:val="00F96AD9"/>
    <w:rsid w:val="00FB2F75"/>
    <w:rsid w:val="00FB7BCF"/>
    <w:rsid w:val="00FC0343"/>
    <w:rsid w:val="00FC132D"/>
    <w:rsid w:val="00FC6C7B"/>
    <w:rsid w:val="00FE1865"/>
    <w:rsid w:val="00FE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1F386"/>
  <w15:chartTrackingRefBased/>
  <w15:docId w15:val="{04DD357A-B81C-4F8F-8EF9-46DD886E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1516"/>
    <w:pPr>
      <w:spacing w:after="120" w:line="36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401516"/>
    <w:pPr>
      <w:keepNext/>
      <w:spacing w:after="6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401516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2D6CD3"/>
    <w:pPr>
      <w:keepNext/>
      <w:spacing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partment">
    <w:name w:val="Department"/>
    <w:rsid w:val="002D6CD3"/>
    <w:pPr>
      <w:jc w:val="center"/>
    </w:pPr>
    <w:rPr>
      <w:rFonts w:ascii="Arial" w:hAnsi="Arial" w:cs="Arial"/>
      <w:b/>
      <w:bCs/>
      <w:caps/>
      <w:sz w:val="28"/>
      <w:szCs w:val="28"/>
    </w:rPr>
  </w:style>
  <w:style w:type="paragraph" w:customStyle="1" w:styleId="Agency">
    <w:name w:val="Agency"/>
    <w:basedOn w:val="Normal"/>
    <w:rsid w:val="002D6CD3"/>
    <w:pPr>
      <w:jc w:val="center"/>
    </w:pPr>
    <w:rPr>
      <w:b/>
      <w:bCs/>
      <w:sz w:val="28"/>
      <w:szCs w:val="28"/>
    </w:rPr>
  </w:style>
  <w:style w:type="paragraph" w:customStyle="1" w:styleId="CCRNumber">
    <w:name w:val="CCR Number"/>
    <w:rsid w:val="002D6CD3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CCRTitle">
    <w:name w:val="CCR Title"/>
    <w:rsid w:val="002D6CD3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Title1">
    <w:name w:val="Title1"/>
    <w:basedOn w:val="Normal"/>
    <w:autoRedefine/>
    <w:rsid w:val="002D6CD3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</w:rPr>
  </w:style>
  <w:style w:type="paragraph" w:customStyle="1" w:styleId="Title5">
    <w:name w:val="Title5"/>
    <w:basedOn w:val="Title2"/>
    <w:autoRedefine/>
    <w:rsid w:val="002D6CD3"/>
    <w:pPr>
      <w:outlineLvl w:val="4"/>
    </w:pPr>
  </w:style>
  <w:style w:type="character" w:customStyle="1" w:styleId="cite">
    <w:name w:val="cite"/>
    <w:rsid w:val="002D6CD3"/>
    <w:rPr>
      <w:color w:val="008080"/>
    </w:rPr>
  </w:style>
  <w:style w:type="paragraph" w:customStyle="1" w:styleId="par1">
    <w:name w:val="par1"/>
    <w:basedOn w:val="Normal"/>
    <w:rsid w:val="002D6CD3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cp">
    <w:name w:val="cp"/>
    <w:basedOn w:val="Normal"/>
    <w:rsid w:val="002D6CD3"/>
    <w:pPr>
      <w:jc w:val="center"/>
    </w:pPr>
  </w:style>
  <w:style w:type="paragraph" w:customStyle="1" w:styleId="par2">
    <w:name w:val="par2"/>
    <w:basedOn w:val="par1"/>
    <w:rsid w:val="002D6CD3"/>
    <w:pPr>
      <w:ind w:left="1440"/>
    </w:pPr>
  </w:style>
  <w:style w:type="paragraph" w:customStyle="1" w:styleId="upar2">
    <w:name w:val="upar2"/>
    <w:basedOn w:val="upar1"/>
    <w:rsid w:val="002D6CD3"/>
    <w:pPr>
      <w:ind w:left="720"/>
    </w:pPr>
    <w:rPr>
      <w:szCs w:val="24"/>
    </w:rPr>
  </w:style>
  <w:style w:type="paragraph" w:customStyle="1" w:styleId="upar1">
    <w:name w:val="upar1"/>
    <w:basedOn w:val="Normal"/>
    <w:rsid w:val="002D6CD3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rsid w:val="002D6CD3"/>
    <w:pPr>
      <w:ind w:left="1440"/>
    </w:pPr>
  </w:style>
  <w:style w:type="paragraph" w:customStyle="1" w:styleId="Title2">
    <w:name w:val="Title2"/>
    <w:basedOn w:val="Title1"/>
    <w:autoRedefine/>
    <w:rsid w:val="002D6CD3"/>
    <w:pPr>
      <w:outlineLvl w:val="1"/>
    </w:pPr>
  </w:style>
  <w:style w:type="paragraph" w:customStyle="1" w:styleId="Title3">
    <w:name w:val="Title3"/>
    <w:basedOn w:val="Title2"/>
    <w:autoRedefine/>
    <w:rsid w:val="002D6CD3"/>
    <w:pPr>
      <w:outlineLvl w:val="2"/>
    </w:pPr>
  </w:style>
  <w:style w:type="paragraph" w:customStyle="1" w:styleId="Title4">
    <w:name w:val="Title4"/>
    <w:basedOn w:val="Title2"/>
    <w:autoRedefine/>
    <w:rsid w:val="002D6CD3"/>
    <w:pPr>
      <w:outlineLvl w:val="3"/>
    </w:pPr>
  </w:style>
  <w:style w:type="paragraph" w:customStyle="1" w:styleId="upar4">
    <w:name w:val="upar4"/>
    <w:basedOn w:val="upar1"/>
    <w:rsid w:val="002D6CD3"/>
    <w:pPr>
      <w:ind w:left="2160"/>
    </w:pPr>
  </w:style>
  <w:style w:type="paragraph" w:customStyle="1" w:styleId="par3">
    <w:name w:val="par3"/>
    <w:basedOn w:val="par1"/>
    <w:rsid w:val="002D6CD3"/>
    <w:pPr>
      <w:ind w:left="2160"/>
    </w:pPr>
  </w:style>
  <w:style w:type="paragraph" w:customStyle="1" w:styleId="par4">
    <w:name w:val="par4"/>
    <w:basedOn w:val="par1"/>
    <w:rsid w:val="002D6CD3"/>
    <w:pPr>
      <w:ind w:left="2880"/>
    </w:pPr>
  </w:style>
  <w:style w:type="paragraph" w:customStyle="1" w:styleId="figure-caption">
    <w:name w:val="figure-caption"/>
    <w:basedOn w:val="Normal"/>
    <w:rsid w:val="002D6CD3"/>
    <w:rPr>
      <w:color w:val="800080"/>
    </w:rPr>
  </w:style>
  <w:style w:type="paragraph" w:customStyle="1" w:styleId="figure-orientation">
    <w:name w:val="figure-orientation"/>
    <w:basedOn w:val="Normal"/>
    <w:rsid w:val="002D6CD3"/>
    <w:rPr>
      <w:color w:val="800080"/>
    </w:rPr>
  </w:style>
  <w:style w:type="paragraph" w:customStyle="1" w:styleId="figure-filename">
    <w:name w:val="figure-filename"/>
    <w:basedOn w:val="Normal"/>
    <w:rsid w:val="002D6CD3"/>
    <w:rPr>
      <w:color w:val="800080"/>
    </w:rPr>
  </w:style>
  <w:style w:type="paragraph" w:customStyle="1" w:styleId="par5">
    <w:name w:val="par5"/>
    <w:basedOn w:val="par1"/>
    <w:rsid w:val="002D6CD3"/>
    <w:pPr>
      <w:ind w:left="3600"/>
    </w:pPr>
  </w:style>
  <w:style w:type="paragraph" w:customStyle="1" w:styleId="upar5">
    <w:name w:val="upar5"/>
    <w:basedOn w:val="upar1"/>
    <w:rsid w:val="002D6CD3"/>
    <w:pPr>
      <w:ind w:left="2880"/>
    </w:pPr>
  </w:style>
  <w:style w:type="character" w:customStyle="1" w:styleId="provision">
    <w:name w:val="provision"/>
    <w:rsid w:val="002D6CD3"/>
    <w:rPr>
      <w:rFonts w:ascii="Arial" w:hAnsi="Arial" w:cs="Arial"/>
      <w:color w:val="333399"/>
      <w:sz w:val="20"/>
      <w:szCs w:val="20"/>
    </w:rPr>
  </w:style>
  <w:style w:type="character" w:customStyle="1" w:styleId="eff">
    <w:name w:val="eff"/>
    <w:rsid w:val="002D6CD3"/>
    <w:rPr>
      <w:rFonts w:ascii="Arial" w:hAnsi="Arial" w:cs="Arial"/>
      <w:i/>
      <w:iCs/>
      <w:color w:val="0000FF"/>
      <w:sz w:val="20"/>
      <w:szCs w:val="20"/>
    </w:rPr>
  </w:style>
  <w:style w:type="paragraph" w:customStyle="1" w:styleId="Title6">
    <w:name w:val="Title6"/>
    <w:basedOn w:val="Title2"/>
    <w:rsid w:val="002D6CD3"/>
    <w:pPr>
      <w:outlineLvl w:val="5"/>
    </w:pPr>
  </w:style>
  <w:style w:type="paragraph" w:customStyle="1" w:styleId="par6">
    <w:name w:val="par6"/>
    <w:basedOn w:val="par1"/>
    <w:rsid w:val="002D6CD3"/>
    <w:pPr>
      <w:ind w:left="4320"/>
    </w:pPr>
  </w:style>
  <w:style w:type="paragraph" w:customStyle="1" w:styleId="upar6">
    <w:name w:val="upar6"/>
    <w:basedOn w:val="upar1"/>
    <w:rsid w:val="002D6CD3"/>
    <w:pPr>
      <w:ind w:left="3600"/>
    </w:pPr>
  </w:style>
  <w:style w:type="paragraph" w:customStyle="1" w:styleId="par7">
    <w:name w:val="par7"/>
    <w:basedOn w:val="par6"/>
    <w:rsid w:val="002D6CD3"/>
  </w:style>
  <w:style w:type="paragraph" w:customStyle="1" w:styleId="upar7">
    <w:name w:val="upar7"/>
    <w:basedOn w:val="upar6"/>
    <w:rsid w:val="002D6CD3"/>
  </w:style>
  <w:style w:type="paragraph" w:customStyle="1" w:styleId="upar8">
    <w:name w:val="upar8"/>
    <w:basedOn w:val="upar6"/>
    <w:rsid w:val="002D6CD3"/>
  </w:style>
  <w:style w:type="paragraph" w:customStyle="1" w:styleId="upar9">
    <w:name w:val="upar9"/>
    <w:basedOn w:val="par6"/>
    <w:rsid w:val="002D6CD3"/>
  </w:style>
  <w:style w:type="paragraph" w:customStyle="1" w:styleId="par8">
    <w:name w:val="par8"/>
    <w:basedOn w:val="par7"/>
    <w:rsid w:val="002D6CD3"/>
  </w:style>
  <w:style w:type="character" w:customStyle="1" w:styleId="InlineGraphic">
    <w:name w:val="Inline Graphic"/>
    <w:rsid w:val="002D6CD3"/>
    <w:rPr>
      <w:rFonts w:ascii="Arial" w:hAnsi="Arial" w:cs="Arial"/>
      <w:color w:val="FF6600"/>
      <w:sz w:val="20"/>
      <w:szCs w:val="20"/>
    </w:rPr>
  </w:style>
  <w:style w:type="paragraph" w:customStyle="1" w:styleId="Footnote">
    <w:name w:val="Footnote"/>
    <w:basedOn w:val="Normal"/>
    <w:rsid w:val="002D6CD3"/>
    <w:pPr>
      <w:spacing w:before="120"/>
    </w:pPr>
    <w:rPr>
      <w:sz w:val="16"/>
      <w:szCs w:val="16"/>
    </w:rPr>
  </w:style>
  <w:style w:type="paragraph" w:styleId="BalloonText">
    <w:name w:val="Balloon Text"/>
    <w:basedOn w:val="Normal"/>
    <w:link w:val="BalloonTextChar"/>
    <w:rsid w:val="002D6C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D6CD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D6CD3"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2D6CD3"/>
    <w:rPr>
      <w:rFonts w:ascii="Calibri" w:eastAsia="MS Mincho" w:hAnsi="Calibri" w:cs="Arial"/>
      <w:sz w:val="22"/>
      <w:szCs w:val="22"/>
      <w:lang w:eastAsia="ja-JP"/>
    </w:rPr>
  </w:style>
  <w:style w:type="paragraph" w:styleId="Header">
    <w:name w:val="header"/>
    <w:basedOn w:val="Normal"/>
    <w:link w:val="HeaderChar"/>
    <w:rsid w:val="002D6CD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D6CD3"/>
    <w:rPr>
      <w:rFonts w:ascii="Arial" w:hAnsi="Arial"/>
    </w:rPr>
  </w:style>
  <w:style w:type="paragraph" w:styleId="Footer">
    <w:name w:val="footer"/>
    <w:basedOn w:val="Normal"/>
    <w:link w:val="FooterChar"/>
    <w:rsid w:val="002D6CD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D6CD3"/>
    <w:rPr>
      <w:rFonts w:ascii="Arial" w:hAnsi="Arial"/>
    </w:rPr>
  </w:style>
  <w:style w:type="paragraph" w:styleId="FootnoteText">
    <w:name w:val="footnote text"/>
    <w:basedOn w:val="Normal"/>
    <w:link w:val="FootnoteTextChar"/>
    <w:unhideWhenUsed/>
    <w:rsid w:val="002D6CD3"/>
    <w:pPr>
      <w:widowControl w:val="0"/>
      <w:suppressAutoHyphens/>
      <w:spacing w:before="120"/>
    </w:pPr>
    <w:rPr>
      <w:rFonts w:eastAsia="Arial" w:cs="Arial"/>
      <w:kern w:val="2"/>
      <w:sz w:val="16"/>
      <w:szCs w:val="16"/>
      <w:lang w:bidi="en-US"/>
    </w:rPr>
  </w:style>
  <w:style w:type="character" w:customStyle="1" w:styleId="FootnoteTextChar">
    <w:name w:val="Footnote Text Char"/>
    <w:link w:val="FootnoteText"/>
    <w:rsid w:val="002D6CD3"/>
    <w:rPr>
      <w:rFonts w:ascii="Arial" w:eastAsia="Arial" w:hAnsi="Arial" w:cs="Arial"/>
      <w:kern w:val="2"/>
      <w:sz w:val="16"/>
      <w:szCs w:val="16"/>
      <w:lang w:bidi="en-US"/>
    </w:rPr>
  </w:style>
  <w:style w:type="character" w:customStyle="1" w:styleId="apple-converted-space">
    <w:name w:val="apple-converted-space"/>
    <w:rsid w:val="00A878C1"/>
  </w:style>
  <w:style w:type="character" w:styleId="Hyperlink">
    <w:name w:val="Hyperlink"/>
    <w:uiPriority w:val="99"/>
    <w:unhideWhenUsed/>
    <w:rsid w:val="00A878C1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5434A3"/>
    <w:pPr>
      <w:spacing w:after="200"/>
    </w:pPr>
    <w:rPr>
      <w:rFonts w:ascii="Calibri" w:hAnsi="Calibri"/>
    </w:rPr>
  </w:style>
  <w:style w:type="character" w:customStyle="1" w:styleId="CommentTextChar">
    <w:name w:val="Comment Text Char"/>
    <w:link w:val="CommentText"/>
    <w:rsid w:val="005434A3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Rules\Templates\CCR%20Template_HeaderandFoo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21855-CD22-43A1-8052-A95F703E4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CCR Template_HeaderandFooter.dot</Template>
  <TotalTime>3</TotalTime>
  <Pages>1</Pages>
  <Words>54</Words>
  <Characters>299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entity.subscribe@coloradosos.gov</dc:creator>
  <cp:keywords/>
  <cp:lastModifiedBy>Colorado Department of State</cp:lastModifiedBy>
  <cp:revision>5</cp:revision>
  <cp:lastPrinted>2005-09-01T21:35:00Z</cp:lastPrinted>
  <dcterms:created xsi:type="dcterms:W3CDTF">2026-08-28T04:01:00Z</dcterms:created>
  <dcterms:modified xsi:type="dcterms:W3CDTF">2026-08-28T04:04:00Z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2026-08-28T04:03:13Z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072f4f23-6376-44f8-9562-cc3298abc4ca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