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45F1" w14:textId="77777777" w:rsidR="0022298C" w:rsidRPr="00A50412" w:rsidRDefault="00517498" w:rsidP="00517498">
      <w:pPr>
        <w:pStyle w:val="upar1"/>
        <w:rPr>
          <w:b/>
          <w:bCs/>
        </w:rPr>
      </w:pPr>
      <w:r>
        <w:rPr>
          <w:b/>
          <w:bCs/>
        </w:rPr>
        <w:t>Department of Natural Resources</w:t>
      </w:r>
    </w:p>
    <w:p w14:paraId="5F0A18B9" w14:textId="77777777" w:rsidR="0022298C" w:rsidRPr="00A50412" w:rsidRDefault="0022298C" w:rsidP="00517498">
      <w:pPr>
        <w:pStyle w:val="upar1"/>
        <w:rPr>
          <w:b/>
          <w:bCs/>
        </w:rPr>
      </w:pPr>
      <w:r w:rsidRPr="00A50412">
        <w:rPr>
          <w:b/>
          <w:bCs/>
        </w:rPr>
        <w:t>Colorado Parks and Wildlife</w:t>
      </w:r>
    </w:p>
    <w:p w14:paraId="216359CF" w14:textId="77777777" w:rsidR="0022298C" w:rsidRDefault="0022298C" w:rsidP="00517498">
      <w:pPr>
        <w:pStyle w:val="Heading1"/>
      </w:pPr>
      <w:r>
        <w:t>CHAPTER W-7 – HERPETOFAUNA</w:t>
      </w:r>
    </w:p>
    <w:p w14:paraId="7B79238D" w14:textId="77777777" w:rsidR="0022298C" w:rsidRPr="00A50412" w:rsidRDefault="0022298C" w:rsidP="00517498">
      <w:pPr>
        <w:pStyle w:val="upar1"/>
        <w:rPr>
          <w:b/>
          <w:bCs/>
        </w:rPr>
      </w:pPr>
      <w:r w:rsidRPr="00A50412">
        <w:rPr>
          <w:b/>
          <w:bCs/>
        </w:rPr>
        <w:t>2 CCR 406-7</w:t>
      </w:r>
    </w:p>
    <w:p w14:paraId="7155D1C1" w14:textId="77777777" w:rsidR="0022298C" w:rsidRPr="00517498" w:rsidRDefault="0022298C" w:rsidP="00517498">
      <w:pPr>
        <w:pStyle w:val="Footnote"/>
        <w:pBdr>
          <w:bottom w:val="single" w:sz="12" w:space="1" w:color="auto"/>
        </w:pBdr>
        <w:spacing w:before="240"/>
        <w:rPr>
          <w:i/>
          <w:iCs/>
          <w:sz w:val="24"/>
          <w:szCs w:val="24"/>
        </w:rPr>
      </w:pPr>
      <w:r w:rsidRPr="00517498">
        <w:rPr>
          <w:i/>
          <w:iCs/>
          <w:sz w:val="24"/>
          <w:szCs w:val="24"/>
        </w:rPr>
        <w:t>[Editor’s Notes follow the text of the rules at the end of this CCR Document.]</w:t>
      </w:r>
    </w:p>
    <w:p w14:paraId="045CCAEF" w14:textId="77777777" w:rsidR="0018686E" w:rsidRDefault="0018686E" w:rsidP="00DA1FDD">
      <w:pPr>
        <w:pStyle w:val="Heading2"/>
      </w:pPr>
      <w:r>
        <w:t>ARTICLE I – General Provisions</w:t>
      </w:r>
    </w:p>
    <w:p w14:paraId="76E1E300" w14:textId="77777777" w:rsidR="0018686E" w:rsidRDefault="0018686E" w:rsidP="00F92BDD">
      <w:pPr>
        <w:pStyle w:val="Heading3"/>
      </w:pPr>
      <w:r>
        <w:t>#700</w:t>
      </w:r>
      <w:r w:rsidR="0088750C">
        <w:tab/>
      </w:r>
      <w:r>
        <w:t>Definitions</w:t>
      </w:r>
    </w:p>
    <w:p w14:paraId="52CE6F56" w14:textId="77777777" w:rsidR="0018686E" w:rsidRDefault="0018686E" w:rsidP="00F92BDD">
      <w:pPr>
        <w:pStyle w:val="upar1"/>
      </w:pPr>
      <w:r>
        <w:t>As used in this Chapter:</w:t>
      </w:r>
    </w:p>
    <w:p w14:paraId="5492054A" w14:textId="77777777" w:rsidR="0088750C" w:rsidRDefault="0018686E" w:rsidP="00F92BDD">
      <w:pPr>
        <w:pStyle w:val="par1"/>
      </w:pPr>
      <w:r>
        <w:t>A.</w:t>
      </w:r>
      <w:r>
        <w:tab/>
      </w:r>
      <w:r w:rsidR="0088750C">
        <w:t>“</w:t>
      </w:r>
      <w:r>
        <w:t>Approved facility</w:t>
      </w:r>
      <w:r w:rsidR="0088750C">
        <w:t>”</w:t>
      </w:r>
      <w:r>
        <w:t xml:space="preserve"> means a licensed animal shelter or pet animal rescue as defined in section 35-80-102, C.R.S.</w:t>
      </w:r>
    </w:p>
    <w:p w14:paraId="00E1D9EE" w14:textId="77777777" w:rsidR="0018686E" w:rsidRDefault="0018686E" w:rsidP="00F92BDD">
      <w:pPr>
        <w:pStyle w:val="par1"/>
      </w:pPr>
      <w:r>
        <w:t>B.</w:t>
      </w:r>
      <w:r>
        <w:tab/>
      </w:r>
      <w:r w:rsidR="0088750C">
        <w:t>“</w:t>
      </w:r>
      <w:r>
        <w:t>Herpetofauna</w:t>
      </w:r>
      <w:r w:rsidR="0088750C">
        <w:t>”</w:t>
      </w:r>
      <w:r>
        <w:t xml:space="preserve"> means reptile or amphibian.</w:t>
      </w:r>
    </w:p>
    <w:p w14:paraId="73721E1B" w14:textId="77777777" w:rsidR="0018686E" w:rsidRDefault="0018686E" w:rsidP="00F92BDD">
      <w:pPr>
        <w:pStyle w:val="par1"/>
      </w:pPr>
      <w:r>
        <w:t>C.</w:t>
      </w:r>
      <w:r>
        <w:tab/>
      </w:r>
      <w:r w:rsidR="0088750C">
        <w:t>“</w:t>
      </w:r>
      <w:r>
        <w:t>Progeny</w:t>
      </w:r>
      <w:r w:rsidR="0088750C">
        <w:t>”</w:t>
      </w:r>
      <w:r>
        <w:t xml:space="preserve"> means offspring or descendant.</w:t>
      </w:r>
    </w:p>
    <w:p w14:paraId="7BF9D6CF" w14:textId="77777777" w:rsidR="0088750C" w:rsidRDefault="0018686E" w:rsidP="00F92BDD">
      <w:pPr>
        <w:pStyle w:val="par1"/>
      </w:pPr>
      <w:r>
        <w:t>D.</w:t>
      </w:r>
      <w:r>
        <w:tab/>
      </w:r>
      <w:r w:rsidR="0088750C">
        <w:t>“</w:t>
      </w:r>
      <w:r>
        <w:t>Propagate</w:t>
      </w:r>
      <w:r w:rsidR="0088750C">
        <w:t>”</w:t>
      </w:r>
      <w:r>
        <w:t xml:space="preserve"> means to cause the production of offspring in captivity.</w:t>
      </w:r>
    </w:p>
    <w:p w14:paraId="3AB2C93F" w14:textId="77777777" w:rsidR="0018686E" w:rsidRDefault="0018686E" w:rsidP="00F92BDD">
      <w:pPr>
        <w:pStyle w:val="par1"/>
      </w:pPr>
      <w:r>
        <w:t>E.</w:t>
      </w:r>
      <w:r>
        <w:tab/>
      </w:r>
      <w:r w:rsidR="0088750C">
        <w:t>“</w:t>
      </w:r>
      <w:r>
        <w:t>Rehome</w:t>
      </w:r>
      <w:r w:rsidR="0088750C">
        <w:t>”</w:t>
      </w:r>
      <w:r>
        <w:t xml:space="preserve"> means to transfer herpetofauna to another person without monetary or other compensation, except that an approved facility may collect a reasonable rehoming fee.</w:t>
      </w:r>
    </w:p>
    <w:p w14:paraId="77DF4E13" w14:textId="77777777" w:rsidR="0018686E" w:rsidRDefault="0018686E" w:rsidP="00F92BDD">
      <w:pPr>
        <w:pStyle w:val="par1"/>
      </w:pPr>
      <w:r>
        <w:t>F.</w:t>
      </w:r>
      <w:r>
        <w:tab/>
      </w:r>
      <w:r w:rsidR="0088750C">
        <w:t>“</w:t>
      </w:r>
      <w:r>
        <w:t>Resident</w:t>
      </w:r>
      <w:r w:rsidR="0088750C">
        <w:t>”</w:t>
      </w:r>
      <w:r>
        <w:t xml:space="preserve"> has the meaning codified in section 33-1-102, C.R.S.</w:t>
      </w:r>
    </w:p>
    <w:p w14:paraId="4CC32716" w14:textId="77777777" w:rsidR="0018686E" w:rsidRDefault="0018686E" w:rsidP="00F92BDD">
      <w:pPr>
        <w:pStyle w:val="par1"/>
      </w:pPr>
      <w:r>
        <w:t>G.</w:t>
      </w:r>
      <w:r>
        <w:tab/>
      </w:r>
      <w:r w:rsidR="0088750C">
        <w:t>“</w:t>
      </w:r>
      <w:r>
        <w:t>Tropical and subtropical region</w:t>
      </w:r>
      <w:r w:rsidR="0088750C">
        <w:t>”</w:t>
      </w:r>
      <w:r>
        <w:t xml:space="preserve"> means the region between 26.0 degrees north latitude and 26.0 degrees south latitude.</w:t>
      </w:r>
    </w:p>
    <w:p w14:paraId="75BF5E51" w14:textId="77777777" w:rsidR="0018686E" w:rsidRDefault="0018686E" w:rsidP="00F92BDD">
      <w:pPr>
        <w:pStyle w:val="Heading3"/>
      </w:pPr>
      <w:r>
        <w:t>#701</w:t>
      </w:r>
      <w:r w:rsidR="0088750C">
        <w:tab/>
      </w:r>
      <w:r>
        <w:t>Prohibition</w:t>
      </w:r>
    </w:p>
    <w:p w14:paraId="499235C6" w14:textId="77777777" w:rsidR="0018686E" w:rsidRDefault="0018686E" w:rsidP="00F755C3">
      <w:pPr>
        <w:pStyle w:val="par1"/>
      </w:pPr>
      <w:r>
        <w:t>A.</w:t>
      </w:r>
      <w:r>
        <w:tab/>
        <w:t>Except as provided in this chapter, Chapter W-1 (governing fishing), Chapter W-3 (governing small game), Chapter W-10 (governing nongame, threatened, and endangered wildlife), Chapter W-11 (governing wildlife parks), Chapter W-13 (governing scientific collection), Chapter W-14 (governing wildlife rehabilitation), title 33, C.R.S. and federal law, it is unlawful for any person to take, possess, sell, offer for sale, purchase, import, export, transport, or release any live herpetofauna in Colorado.</w:t>
      </w:r>
    </w:p>
    <w:p w14:paraId="0925B996" w14:textId="77777777" w:rsidR="0018686E" w:rsidRDefault="0018686E" w:rsidP="00F755C3">
      <w:pPr>
        <w:pStyle w:val="par1"/>
      </w:pPr>
      <w:r>
        <w:t>B.</w:t>
      </w:r>
      <w:r>
        <w:tab/>
        <w:t>This prohibition does not apply to:</w:t>
      </w:r>
    </w:p>
    <w:p w14:paraId="074D5C01" w14:textId="77777777" w:rsidR="0018686E" w:rsidRDefault="0018686E" w:rsidP="00F755C3">
      <w:pPr>
        <w:pStyle w:val="par2"/>
      </w:pPr>
      <w:r>
        <w:lastRenderedPageBreak/>
        <w:t>1.</w:t>
      </w:r>
      <w:r>
        <w:tab/>
        <w:t>the Cheyenne Mountain Zoological Society, Denver Zoological Foundation, Landry’s Downtown Aquarium, or Pueblo Zoological Society; or</w:t>
      </w:r>
    </w:p>
    <w:p w14:paraId="3DCF41CB" w14:textId="77777777" w:rsidR="0018686E" w:rsidRDefault="0018686E" w:rsidP="00F755C3">
      <w:pPr>
        <w:pStyle w:val="par2"/>
      </w:pPr>
      <w:r>
        <w:t>2.</w:t>
      </w:r>
      <w:r>
        <w:tab/>
        <w:t>Division employees acting within the scope of their employment.</w:t>
      </w:r>
    </w:p>
    <w:p w14:paraId="531BE1C3" w14:textId="77777777" w:rsidR="0018686E" w:rsidRDefault="0018686E" w:rsidP="00F755C3">
      <w:pPr>
        <w:pStyle w:val="Heading2"/>
      </w:pPr>
      <w:r>
        <w:t>ARTICLE II – Exceptions</w:t>
      </w:r>
    </w:p>
    <w:p w14:paraId="6FB0C796" w14:textId="77777777" w:rsidR="0018686E" w:rsidRDefault="0018686E" w:rsidP="00F755C3">
      <w:pPr>
        <w:pStyle w:val="Heading3"/>
      </w:pPr>
      <w:r>
        <w:t>#702</w:t>
      </w:r>
      <w:r w:rsidR="0088750C">
        <w:tab/>
      </w:r>
      <w:r>
        <w:t>Importation and Exportation</w:t>
      </w:r>
    </w:p>
    <w:p w14:paraId="6BE5A5D9" w14:textId="77777777" w:rsidR="0018686E" w:rsidRDefault="0018686E" w:rsidP="00F755C3">
      <w:pPr>
        <w:pStyle w:val="par1"/>
      </w:pPr>
      <w:r>
        <w:t>A.</w:t>
      </w:r>
      <w:r>
        <w:tab/>
        <w:t xml:space="preserve">A person may import a species listed in </w:t>
      </w:r>
      <w:r w:rsidRPr="00417A52">
        <w:rPr>
          <w:b/>
          <w:bCs/>
        </w:rPr>
        <w:t>Appendix A</w:t>
      </w:r>
      <w:r>
        <w:t xml:space="preserve"> or </w:t>
      </w:r>
      <w:r w:rsidRPr="00417A52">
        <w:rPr>
          <w:b/>
          <w:bCs/>
        </w:rPr>
        <w:t>Appendix B</w:t>
      </w:r>
      <w:r>
        <w:t xml:space="preserve"> as authorized by a valid importation license and provided a valid health certificate accompanies the shipment. The importation license and health certificate requirements may be satisfied by a valid Certificate of Veterinary Inspection with an entry permit number from the Colorado Department of Agriculture.</w:t>
      </w:r>
    </w:p>
    <w:p w14:paraId="64186673" w14:textId="77777777" w:rsidR="0018686E" w:rsidRDefault="0018686E" w:rsidP="00F755C3">
      <w:pPr>
        <w:pStyle w:val="par1"/>
      </w:pPr>
      <w:r>
        <w:t>B.</w:t>
      </w:r>
      <w:r>
        <w:tab/>
        <w:t xml:space="preserve">A person may export a species listed in </w:t>
      </w:r>
      <w:r w:rsidRPr="00417A52">
        <w:rPr>
          <w:b/>
          <w:bCs/>
        </w:rPr>
        <w:t>Appendix A, Appendix B, or #707</w:t>
      </w:r>
      <w:r>
        <w:t xml:space="preserve"> in accordance with federal, state, and foreign law.</w:t>
      </w:r>
    </w:p>
    <w:p w14:paraId="171F23EB" w14:textId="77777777" w:rsidR="0018686E" w:rsidRDefault="0018686E" w:rsidP="00F755C3">
      <w:pPr>
        <w:pStyle w:val="Heading3"/>
      </w:pPr>
      <w:r>
        <w:t>#703</w:t>
      </w:r>
      <w:r w:rsidR="0088750C">
        <w:tab/>
      </w:r>
      <w:r>
        <w:t>Possession, Sale, Purchase, and Transportation</w:t>
      </w:r>
    </w:p>
    <w:p w14:paraId="20B1B58E" w14:textId="77777777" w:rsidR="0018686E" w:rsidRDefault="0018686E" w:rsidP="00F755C3">
      <w:pPr>
        <w:pStyle w:val="par1"/>
      </w:pPr>
      <w:r>
        <w:t>A.</w:t>
      </w:r>
      <w:r>
        <w:tab/>
        <w:t xml:space="preserve">A person may possess, propagate, sell, offer for sale, purchase, or transport a species listed in </w:t>
      </w:r>
      <w:r w:rsidRPr="00C4444B">
        <w:rPr>
          <w:b/>
          <w:bCs/>
        </w:rPr>
        <w:t>Appendix A</w:t>
      </w:r>
      <w:r>
        <w:t xml:space="preserve"> without a license or documentation.</w:t>
      </w:r>
    </w:p>
    <w:p w14:paraId="5C8ED17D" w14:textId="77777777" w:rsidR="0018686E" w:rsidRDefault="0018686E" w:rsidP="00F755C3">
      <w:pPr>
        <w:pStyle w:val="par1"/>
      </w:pPr>
      <w:r>
        <w:t>B.</w:t>
      </w:r>
      <w:r>
        <w:tab/>
        <w:t xml:space="preserve">A person may possess, propagate, sell, offer for sale, purchase, or transport a species listed in </w:t>
      </w:r>
      <w:r w:rsidRPr="00C4444B">
        <w:rPr>
          <w:b/>
          <w:bCs/>
        </w:rPr>
        <w:t>Appendix B</w:t>
      </w:r>
      <w:r>
        <w:t xml:space="preserve"> only if the person has documentation in the form of a receipt or bill of sale, a donation certificate, a Certificate of Veterinary Inspection used for importation, or documentation that the animal was propagated from lawfully possessed parents, that reasonably identifies the animal possessed, sold, offered for sale, purchased, or transported.</w:t>
      </w:r>
    </w:p>
    <w:p w14:paraId="6E079E7F" w14:textId="77777777" w:rsidR="0088750C" w:rsidRDefault="0018686E" w:rsidP="00F755C3">
      <w:pPr>
        <w:pStyle w:val="par1"/>
      </w:pPr>
      <w:r>
        <w:t>C.</w:t>
      </w:r>
      <w:r>
        <w:tab/>
        <w:t xml:space="preserve">A person who possesses a species listed in </w:t>
      </w:r>
      <w:r w:rsidRPr="00C4444B">
        <w:rPr>
          <w:b/>
          <w:bCs/>
        </w:rPr>
        <w:t>Appendix B</w:t>
      </w:r>
      <w:r>
        <w:t xml:space="preserve"> on May 1, 2026, may satisfy the documentation requirement in subsection B of this rule by completing a CPW Legacy Report on a form provided by the Division.</w:t>
      </w:r>
    </w:p>
    <w:p w14:paraId="3558522B" w14:textId="77777777" w:rsidR="0018686E" w:rsidRDefault="0018686E" w:rsidP="00F755C3">
      <w:pPr>
        <w:pStyle w:val="Heading3"/>
      </w:pPr>
      <w:r>
        <w:t>#704</w:t>
      </w:r>
      <w:r w:rsidR="0088750C">
        <w:tab/>
      </w:r>
      <w:r>
        <w:t>Take, Possession, and Transportation of Native Herpetofauna</w:t>
      </w:r>
    </w:p>
    <w:p w14:paraId="185501FB" w14:textId="77777777" w:rsidR="0088750C" w:rsidRDefault="0018686E" w:rsidP="00F755C3">
      <w:pPr>
        <w:pStyle w:val="par1"/>
      </w:pPr>
      <w:r>
        <w:t>A.</w:t>
      </w:r>
      <w:r w:rsidR="0088750C">
        <w:tab/>
      </w:r>
      <w:r>
        <w:t xml:space="preserve">A natural person may take from the wild, possess, and transport within Colorado, but not propagate, a species listed in </w:t>
      </w:r>
      <w:r w:rsidRPr="00C4444B">
        <w:rPr>
          <w:b/>
          <w:bCs/>
        </w:rPr>
        <w:t>Appendix C</w:t>
      </w:r>
      <w:r>
        <w:t xml:space="preserve"> only as authorized by a valid Resident Herpetofauna Collection and Possession License.</w:t>
      </w:r>
    </w:p>
    <w:p w14:paraId="1039C32B" w14:textId="77777777" w:rsidR="0018686E" w:rsidRDefault="0018686E" w:rsidP="00F755C3">
      <w:pPr>
        <w:pStyle w:val="par1"/>
      </w:pPr>
      <w:r>
        <w:t>B.</w:t>
      </w:r>
      <w:r>
        <w:tab/>
        <w:t>Resident Herpetofauna Collection and Possession License</w:t>
      </w:r>
    </w:p>
    <w:p w14:paraId="1300F8F4" w14:textId="77777777" w:rsidR="0018686E" w:rsidRDefault="0018686E" w:rsidP="00F755C3">
      <w:pPr>
        <w:pStyle w:val="par2"/>
      </w:pPr>
      <w:r>
        <w:t>1.</w:t>
      </w:r>
      <w:r>
        <w:tab/>
        <w:t xml:space="preserve">The Division may issue a Resident Herpetofauna Collection and Possession License that authorizes a Colorado resident to capture from the wild in Colorado, possess, and transport within Colorado any species listed in </w:t>
      </w:r>
      <w:r w:rsidRPr="00C4444B">
        <w:rPr>
          <w:b/>
          <w:bCs/>
        </w:rPr>
        <w:t>Appendix C</w:t>
      </w:r>
      <w:r>
        <w:t>.</w:t>
      </w:r>
    </w:p>
    <w:p w14:paraId="275B6230" w14:textId="77777777" w:rsidR="0018686E" w:rsidRDefault="0018686E" w:rsidP="00F755C3">
      <w:pPr>
        <w:pStyle w:val="par2"/>
      </w:pPr>
      <w:r>
        <w:lastRenderedPageBreak/>
        <w:t>2.</w:t>
      </w:r>
      <w:r>
        <w:tab/>
        <w:t>Application Requirements</w:t>
      </w:r>
    </w:p>
    <w:p w14:paraId="77D29218" w14:textId="77777777" w:rsidR="0018686E" w:rsidRDefault="0018686E" w:rsidP="00F755C3">
      <w:pPr>
        <w:pStyle w:val="par3"/>
      </w:pPr>
      <w:r>
        <w:t>a.</w:t>
      </w:r>
      <w:r>
        <w:tab/>
        <w:t>The applicant must be a Colorado resident.</w:t>
      </w:r>
    </w:p>
    <w:p w14:paraId="643B8792" w14:textId="77777777" w:rsidR="0018686E" w:rsidRDefault="0018686E" w:rsidP="00F755C3">
      <w:pPr>
        <w:pStyle w:val="par3"/>
      </w:pPr>
      <w:r>
        <w:t>b.</w:t>
      </w:r>
      <w:r>
        <w:tab/>
        <w:t>The applicant must complete a herpetofauna education course provided by the Division with a score of 75% or higher within the twelve months prior to submitting the application.</w:t>
      </w:r>
    </w:p>
    <w:p w14:paraId="5ACCD8C2" w14:textId="77777777" w:rsidR="0088750C" w:rsidRDefault="0018686E" w:rsidP="00F755C3">
      <w:pPr>
        <w:pStyle w:val="par3"/>
      </w:pPr>
      <w:r>
        <w:t>c.</w:t>
      </w:r>
      <w:r>
        <w:tab/>
        <w:t>The applicant must apply online on a form provided by the Division.</w:t>
      </w:r>
    </w:p>
    <w:p w14:paraId="7FA479D1" w14:textId="77777777" w:rsidR="0088750C" w:rsidRDefault="0018686E" w:rsidP="00F755C3">
      <w:pPr>
        <w:pStyle w:val="par3"/>
      </w:pPr>
      <w:r>
        <w:t>d.</w:t>
      </w:r>
      <w:r>
        <w:tab/>
        <w:t>The application must include payment in the amount listed in Chapter W-0 in Appendix F.</w:t>
      </w:r>
      <w:r w:rsidR="0088750C">
        <w:t xml:space="preserve"> </w:t>
      </w:r>
      <w:r>
        <w:t>Applicants under the age of 16 shall be fee-exempt.</w:t>
      </w:r>
    </w:p>
    <w:p w14:paraId="63E243FB" w14:textId="77777777" w:rsidR="0018686E" w:rsidRDefault="0018686E" w:rsidP="00F755C3">
      <w:pPr>
        <w:pStyle w:val="par2"/>
      </w:pPr>
      <w:r>
        <w:t>3.</w:t>
      </w:r>
      <w:r>
        <w:tab/>
        <w:t>An application may be denied for the following reasons:</w:t>
      </w:r>
    </w:p>
    <w:p w14:paraId="7A56D42A" w14:textId="77777777" w:rsidR="0018686E" w:rsidRDefault="0018686E" w:rsidP="00F755C3">
      <w:pPr>
        <w:pStyle w:val="par3"/>
      </w:pPr>
      <w:r>
        <w:t>a.</w:t>
      </w:r>
      <w:r>
        <w:tab/>
        <w:t xml:space="preserve">the application requirements in regulation #704.B.2 of this rule are not </w:t>
      </w:r>
      <w:proofErr w:type="gramStart"/>
      <w:r>
        <w:t>satisfied;</w:t>
      </w:r>
      <w:proofErr w:type="gramEnd"/>
    </w:p>
    <w:p w14:paraId="7016433F" w14:textId="77777777" w:rsidR="0018686E" w:rsidRDefault="0018686E" w:rsidP="00F755C3">
      <w:pPr>
        <w:pStyle w:val="par3"/>
      </w:pPr>
      <w:r>
        <w:t>b.</w:t>
      </w:r>
      <w:r>
        <w:tab/>
        <w:t xml:space="preserve">the application is </w:t>
      </w:r>
      <w:proofErr w:type="gramStart"/>
      <w:r>
        <w:t>incomplete;</w:t>
      </w:r>
      <w:proofErr w:type="gramEnd"/>
    </w:p>
    <w:p w14:paraId="211EA89F" w14:textId="77777777" w:rsidR="0018686E" w:rsidRDefault="0018686E" w:rsidP="00F755C3">
      <w:pPr>
        <w:pStyle w:val="par3"/>
      </w:pPr>
      <w:r>
        <w:t>c.</w:t>
      </w:r>
      <w:r>
        <w:tab/>
        <w:t xml:space="preserve">the applicant violated any provision of a prior Resident Herpetofauna Collection and Possession </w:t>
      </w:r>
      <w:proofErr w:type="gramStart"/>
      <w:r>
        <w:t>License;</w:t>
      </w:r>
      <w:proofErr w:type="gramEnd"/>
    </w:p>
    <w:p w14:paraId="3037A26C" w14:textId="77777777" w:rsidR="0018686E" w:rsidRDefault="0018686E" w:rsidP="00F755C3">
      <w:pPr>
        <w:pStyle w:val="par3"/>
      </w:pPr>
      <w:r>
        <w:t>d.</w:t>
      </w:r>
      <w:r>
        <w:tab/>
        <w:t>the applicant has been convicted of violating any provision of part 2 of article 9 of title 18, C.R.S. (cruelty to animals</w:t>
      </w:r>
      <w:proofErr w:type="gramStart"/>
      <w:r>
        <w:t>);</w:t>
      </w:r>
      <w:proofErr w:type="gramEnd"/>
    </w:p>
    <w:p w14:paraId="615EC7B9" w14:textId="77777777" w:rsidR="0018686E" w:rsidRDefault="0018686E" w:rsidP="00F755C3">
      <w:pPr>
        <w:pStyle w:val="par3"/>
      </w:pPr>
      <w:r>
        <w:t>e.</w:t>
      </w:r>
      <w:r>
        <w:tab/>
        <w:t>the Division finds denial necessary to avoid substantial danger to public health and safety; or</w:t>
      </w:r>
    </w:p>
    <w:p w14:paraId="0C20F0C8" w14:textId="77777777" w:rsidR="0018686E" w:rsidRDefault="0018686E" w:rsidP="00F755C3">
      <w:pPr>
        <w:pStyle w:val="par3"/>
      </w:pPr>
      <w:r>
        <w:t>f.</w:t>
      </w:r>
      <w:r>
        <w:tab/>
        <w:t>the Division finds denial necessary to further the purposes of articles 1 to 6 of title 33, C.R.S.</w:t>
      </w:r>
    </w:p>
    <w:p w14:paraId="66C1E3B3" w14:textId="77777777" w:rsidR="0018686E" w:rsidRDefault="0018686E" w:rsidP="00F755C3">
      <w:pPr>
        <w:pStyle w:val="par2"/>
      </w:pPr>
      <w:r>
        <w:t>4.</w:t>
      </w:r>
      <w:r>
        <w:tab/>
        <w:t>If an application is denied, the Division will notify the applicant in writing and state the reasons for denial.</w:t>
      </w:r>
    </w:p>
    <w:p w14:paraId="374928F6" w14:textId="77777777" w:rsidR="0018686E" w:rsidRDefault="0018686E" w:rsidP="00F755C3">
      <w:pPr>
        <w:pStyle w:val="par2"/>
      </w:pPr>
      <w:r>
        <w:t>5.</w:t>
      </w:r>
      <w:r>
        <w:tab/>
        <w:t>License Conditions</w:t>
      </w:r>
    </w:p>
    <w:p w14:paraId="0CB54488" w14:textId="77777777" w:rsidR="0018686E" w:rsidRDefault="0018686E" w:rsidP="00F755C3">
      <w:pPr>
        <w:pStyle w:val="par3"/>
      </w:pPr>
      <w:r>
        <w:t>a.</w:t>
      </w:r>
      <w:r>
        <w:tab/>
      </w:r>
      <w:proofErr w:type="gramStart"/>
      <w:r>
        <w:t>A Resident</w:t>
      </w:r>
      <w:proofErr w:type="gramEnd"/>
      <w:r>
        <w:t xml:space="preserve"> Herpetofauna Collection and Possession License shall include the following conditions:</w:t>
      </w:r>
    </w:p>
    <w:p w14:paraId="2112BCBF" w14:textId="77777777" w:rsidR="0018686E" w:rsidRDefault="0018686E" w:rsidP="00F755C3">
      <w:pPr>
        <w:pStyle w:val="par4"/>
      </w:pPr>
      <w:proofErr w:type="spellStart"/>
      <w:r>
        <w:t>i</w:t>
      </w:r>
      <w:proofErr w:type="spellEnd"/>
      <w:r>
        <w:t>.</w:t>
      </w:r>
      <w:r>
        <w:tab/>
        <w:t xml:space="preserve">the license is valid only when the license holder is a Colorado </w:t>
      </w:r>
      <w:proofErr w:type="gramStart"/>
      <w:r>
        <w:t>resident;</w:t>
      </w:r>
      <w:proofErr w:type="gramEnd"/>
    </w:p>
    <w:p w14:paraId="66DFACB9" w14:textId="77777777" w:rsidR="0018686E" w:rsidRDefault="0018686E" w:rsidP="00F755C3">
      <w:pPr>
        <w:pStyle w:val="par4"/>
      </w:pPr>
      <w:r>
        <w:t>ii.</w:t>
      </w:r>
      <w:r>
        <w:tab/>
        <w:t xml:space="preserve">the license is valid for no more than three years and will expire on March 31 of the expiration </w:t>
      </w:r>
      <w:proofErr w:type="gramStart"/>
      <w:r>
        <w:t>year;</w:t>
      </w:r>
      <w:proofErr w:type="gramEnd"/>
    </w:p>
    <w:p w14:paraId="2DF21E08" w14:textId="77777777" w:rsidR="0018686E" w:rsidRDefault="0018686E" w:rsidP="00F755C3">
      <w:pPr>
        <w:pStyle w:val="par4"/>
      </w:pPr>
      <w:r>
        <w:lastRenderedPageBreak/>
        <w:t>iii.</w:t>
      </w:r>
      <w:r>
        <w:tab/>
        <w:t xml:space="preserve">the license holder may take a combined total of four individuals from all species listed in </w:t>
      </w:r>
      <w:r w:rsidRPr="00C4444B">
        <w:rPr>
          <w:b/>
          <w:bCs/>
        </w:rPr>
        <w:t>Appendix C</w:t>
      </w:r>
      <w:r>
        <w:t xml:space="preserve"> in any license </w:t>
      </w:r>
      <w:proofErr w:type="gramStart"/>
      <w:r>
        <w:t>year;</w:t>
      </w:r>
      <w:proofErr w:type="gramEnd"/>
    </w:p>
    <w:p w14:paraId="3C76F72B" w14:textId="77777777" w:rsidR="0018686E" w:rsidRDefault="0018686E" w:rsidP="00F755C3">
      <w:pPr>
        <w:pStyle w:val="par4"/>
      </w:pPr>
      <w:r>
        <w:t>iv.</w:t>
      </w:r>
      <w:r>
        <w:tab/>
        <w:t xml:space="preserve">the license holder may take species listed in Appendix C only by hand, dip net, handheld loop, snake hook, or snake </w:t>
      </w:r>
      <w:proofErr w:type="gramStart"/>
      <w:r>
        <w:t>tong;</w:t>
      </w:r>
      <w:proofErr w:type="gramEnd"/>
    </w:p>
    <w:p w14:paraId="3AF4F36E" w14:textId="77777777" w:rsidR="0018686E" w:rsidRDefault="0018686E" w:rsidP="00F755C3">
      <w:pPr>
        <w:pStyle w:val="par4"/>
      </w:pPr>
      <w:r>
        <w:t>v.</w:t>
      </w:r>
      <w:r>
        <w:tab/>
        <w:t xml:space="preserve">the license holder must satisfy the reporting and recordkeeping requirements in subsection 9 of this </w:t>
      </w:r>
      <w:proofErr w:type="gramStart"/>
      <w:r>
        <w:t>rule;</w:t>
      </w:r>
      <w:proofErr w:type="gramEnd"/>
    </w:p>
    <w:p w14:paraId="622B8F63" w14:textId="77777777" w:rsidR="0088750C" w:rsidRDefault="0018686E" w:rsidP="00F755C3">
      <w:pPr>
        <w:pStyle w:val="par4"/>
      </w:pPr>
      <w:r>
        <w:t>vi.</w:t>
      </w:r>
      <w:r>
        <w:tab/>
        <w:t xml:space="preserve">at any one time, the license holder may possess a combined maximum of 12 individuals from </w:t>
      </w:r>
      <w:r w:rsidRPr="00C4444B">
        <w:rPr>
          <w:b/>
          <w:bCs/>
        </w:rPr>
        <w:t>Appendix C</w:t>
      </w:r>
      <w:r>
        <w:t xml:space="preserve"> or regulation #704.B.7 (governing legacy possession), including any progeny resulting from breeding that occurred in the wild prior to </w:t>
      </w:r>
      <w:proofErr w:type="gramStart"/>
      <w:r>
        <w:t>collection;</w:t>
      </w:r>
      <w:proofErr w:type="gramEnd"/>
    </w:p>
    <w:p w14:paraId="3C28AD4B" w14:textId="77777777" w:rsidR="0018686E" w:rsidRDefault="0018686E" w:rsidP="00F755C3">
      <w:pPr>
        <w:pStyle w:val="par4"/>
      </w:pPr>
      <w:r>
        <w:t>vii.</w:t>
      </w:r>
      <w:r>
        <w:tab/>
        <w:t>the license holder must follow generally accepted husbandry practices for any animal possessed under the license, including:</w:t>
      </w:r>
    </w:p>
    <w:p w14:paraId="7F8CF866" w14:textId="77777777" w:rsidR="0088750C" w:rsidRDefault="0018686E" w:rsidP="00F755C3">
      <w:pPr>
        <w:pStyle w:val="par5"/>
      </w:pPr>
      <w:r>
        <w:t>(1)</w:t>
      </w:r>
      <w:r>
        <w:tab/>
        <w:t xml:space="preserve">ensuring the animal receives appropriate veterinary </w:t>
      </w:r>
      <w:proofErr w:type="gramStart"/>
      <w:r>
        <w:t>care;</w:t>
      </w:r>
      <w:proofErr w:type="gramEnd"/>
    </w:p>
    <w:p w14:paraId="5E225F4F" w14:textId="77777777" w:rsidR="0018686E" w:rsidRDefault="0018686E" w:rsidP="00F755C3">
      <w:pPr>
        <w:pStyle w:val="par5"/>
      </w:pPr>
      <w:r>
        <w:t>(2)</w:t>
      </w:r>
      <w:r>
        <w:tab/>
        <w:t xml:space="preserve">housing the animal in a safe, secure, and appropriately sized </w:t>
      </w:r>
      <w:proofErr w:type="gramStart"/>
      <w:r>
        <w:t>enclosure;</w:t>
      </w:r>
      <w:proofErr w:type="gramEnd"/>
    </w:p>
    <w:p w14:paraId="67AF3615" w14:textId="77777777" w:rsidR="0088750C" w:rsidRDefault="0018686E" w:rsidP="00F755C3">
      <w:pPr>
        <w:pStyle w:val="par5"/>
      </w:pPr>
      <w:r>
        <w:t>(3)</w:t>
      </w:r>
      <w:r>
        <w:tab/>
        <w:t>providing an appropriate temperature, thermal gradient, and humidity level for the animal; and</w:t>
      </w:r>
    </w:p>
    <w:p w14:paraId="47BAC268" w14:textId="77777777" w:rsidR="0018686E" w:rsidRDefault="0018686E" w:rsidP="00F755C3">
      <w:pPr>
        <w:pStyle w:val="par5"/>
      </w:pPr>
      <w:r>
        <w:t>(4)</w:t>
      </w:r>
      <w:r>
        <w:tab/>
        <w:t xml:space="preserve">ensuring the animal receives adequate food and </w:t>
      </w:r>
      <w:proofErr w:type="gramStart"/>
      <w:r>
        <w:t>water;</w:t>
      </w:r>
      <w:proofErr w:type="gramEnd"/>
    </w:p>
    <w:p w14:paraId="62C0F682" w14:textId="77777777" w:rsidR="0018686E" w:rsidRDefault="0018686E" w:rsidP="00F755C3">
      <w:pPr>
        <w:pStyle w:val="par4"/>
      </w:pPr>
      <w:r>
        <w:t>viii.</w:t>
      </w:r>
      <w:r>
        <w:tab/>
        <w:t xml:space="preserve">and the license holder may dispose of a species listed in </w:t>
      </w:r>
      <w:r w:rsidRPr="00C4444B">
        <w:rPr>
          <w:b/>
          <w:bCs/>
        </w:rPr>
        <w:t>Appendix C</w:t>
      </w:r>
      <w:r>
        <w:t xml:space="preserve"> only as provided in subsection 8 of this rule.</w:t>
      </w:r>
    </w:p>
    <w:p w14:paraId="1FBDB431" w14:textId="77777777" w:rsidR="0018686E" w:rsidRDefault="0018686E" w:rsidP="00F755C3">
      <w:pPr>
        <w:pStyle w:val="par3"/>
      </w:pPr>
      <w:r>
        <w:t>b.</w:t>
      </w:r>
      <w:r>
        <w:tab/>
        <w:t xml:space="preserve">A Resident Herpetofauna Collection and Possession License may include any additional condition the Division finds will further the purposes of articles 1 to 6 of title 33, C.R.S., or </w:t>
      </w:r>
      <w:proofErr w:type="gramStart"/>
      <w:r>
        <w:t>finds</w:t>
      </w:r>
      <w:proofErr w:type="gramEnd"/>
      <w:r>
        <w:t xml:space="preserve"> necessary to ensure the welfare of animals possessed under the license.</w:t>
      </w:r>
    </w:p>
    <w:p w14:paraId="4BB682E8" w14:textId="77777777" w:rsidR="0018686E" w:rsidRDefault="0018686E" w:rsidP="00F755C3">
      <w:pPr>
        <w:pStyle w:val="par2"/>
      </w:pPr>
      <w:r>
        <w:t>6.</w:t>
      </w:r>
      <w:r>
        <w:tab/>
        <w:t>License Suspension or Revocation</w:t>
      </w:r>
    </w:p>
    <w:p w14:paraId="33C8E695" w14:textId="77777777" w:rsidR="0018686E" w:rsidRDefault="0018686E" w:rsidP="00F755C3">
      <w:pPr>
        <w:pStyle w:val="par3"/>
      </w:pPr>
      <w:r>
        <w:t>a.</w:t>
      </w:r>
      <w:r>
        <w:tab/>
        <w:t>The Division may suspend or revoke a Resident Herpetofauna Collection and Possession License for the following reasons:</w:t>
      </w:r>
    </w:p>
    <w:p w14:paraId="3D42B5F9" w14:textId="77777777" w:rsidR="0018686E" w:rsidRDefault="0018686E" w:rsidP="00F755C3">
      <w:pPr>
        <w:pStyle w:val="par4"/>
      </w:pPr>
      <w:proofErr w:type="spellStart"/>
      <w:r>
        <w:t>i</w:t>
      </w:r>
      <w:proofErr w:type="spellEnd"/>
      <w:r>
        <w:t>.</w:t>
      </w:r>
      <w:r>
        <w:tab/>
        <w:t xml:space="preserve">the license holder </w:t>
      </w:r>
      <w:proofErr w:type="gramStart"/>
      <w:r>
        <w:t>submitted an application</w:t>
      </w:r>
      <w:proofErr w:type="gramEnd"/>
      <w:r>
        <w:t xml:space="preserve"> with false </w:t>
      </w:r>
      <w:proofErr w:type="gramStart"/>
      <w:r>
        <w:t>information;</w:t>
      </w:r>
      <w:proofErr w:type="gramEnd"/>
    </w:p>
    <w:p w14:paraId="434BF51D" w14:textId="77777777" w:rsidR="0018686E" w:rsidRDefault="0018686E" w:rsidP="00F755C3">
      <w:pPr>
        <w:pStyle w:val="par4"/>
      </w:pPr>
      <w:r>
        <w:lastRenderedPageBreak/>
        <w:t>ii.</w:t>
      </w:r>
      <w:r>
        <w:tab/>
        <w:t xml:space="preserve">the license holder violated any provision of the </w:t>
      </w:r>
      <w:proofErr w:type="gramStart"/>
      <w:r>
        <w:t>license;</w:t>
      </w:r>
      <w:proofErr w:type="gramEnd"/>
    </w:p>
    <w:p w14:paraId="54072357" w14:textId="77777777" w:rsidR="0018686E" w:rsidRDefault="0018686E" w:rsidP="00F755C3">
      <w:pPr>
        <w:pStyle w:val="par4"/>
      </w:pPr>
      <w:r>
        <w:t>iii.</w:t>
      </w:r>
      <w:r>
        <w:tab/>
        <w:t xml:space="preserve">the license holder was convicted of violating any provision of articles 1 to 6 of title 33, C.R.S., after the license was </w:t>
      </w:r>
      <w:proofErr w:type="gramStart"/>
      <w:r>
        <w:t>issued;</w:t>
      </w:r>
      <w:proofErr w:type="gramEnd"/>
    </w:p>
    <w:p w14:paraId="30E39739" w14:textId="77777777" w:rsidR="0018686E" w:rsidRDefault="0018686E" w:rsidP="00F755C3">
      <w:pPr>
        <w:pStyle w:val="par4"/>
      </w:pPr>
      <w:r>
        <w:t>iv.</w:t>
      </w:r>
      <w:r>
        <w:tab/>
        <w:t xml:space="preserve">the license holder was convicted of violating any provision of part 2 of article 9 of title 18, C.R.S. (cruelty to animals), after the license was </w:t>
      </w:r>
      <w:proofErr w:type="gramStart"/>
      <w:r>
        <w:t>issued;</w:t>
      </w:r>
      <w:proofErr w:type="gramEnd"/>
    </w:p>
    <w:p w14:paraId="262D3EA6" w14:textId="77777777" w:rsidR="0018686E" w:rsidRDefault="0018686E" w:rsidP="00F755C3">
      <w:pPr>
        <w:pStyle w:val="par4"/>
      </w:pPr>
      <w:r>
        <w:t>v.</w:t>
      </w:r>
      <w:r>
        <w:tab/>
        <w:t xml:space="preserve">the Division finds suspension or revocation reasonably necessary to avoid substantial danger to public health, safety, or </w:t>
      </w:r>
      <w:proofErr w:type="gramStart"/>
      <w:r>
        <w:t>welfare;</w:t>
      </w:r>
      <w:proofErr w:type="gramEnd"/>
    </w:p>
    <w:p w14:paraId="30C93116" w14:textId="77777777" w:rsidR="0018686E" w:rsidRDefault="0018686E" w:rsidP="00F755C3">
      <w:pPr>
        <w:pStyle w:val="par4"/>
      </w:pPr>
      <w:r>
        <w:t>vi.</w:t>
      </w:r>
      <w:r>
        <w:tab/>
        <w:t>the Division finds suspension or revocation reasonably necessary to further the purposes of articles 1 to 6 of title 33, C.R.S.; or</w:t>
      </w:r>
    </w:p>
    <w:p w14:paraId="316CD71C" w14:textId="77777777" w:rsidR="0018686E" w:rsidRDefault="0018686E" w:rsidP="00F755C3">
      <w:pPr>
        <w:pStyle w:val="par4"/>
      </w:pPr>
      <w:r>
        <w:t>vii.</w:t>
      </w:r>
      <w:r>
        <w:tab/>
        <w:t>the Division finds the license holder has been guilty of a deliberate and willful violation.</w:t>
      </w:r>
    </w:p>
    <w:p w14:paraId="378516E7" w14:textId="77777777" w:rsidR="0018686E" w:rsidRDefault="0018686E" w:rsidP="00F755C3">
      <w:pPr>
        <w:pStyle w:val="par3"/>
      </w:pPr>
      <w:r>
        <w:t>b.</w:t>
      </w:r>
      <w:r>
        <w:tab/>
        <w:t>If a Resident Herpetofauna Collection License is suspended or revoked, the Division will notify the applicant in writing and state the reasons for the suspension or revocation.</w:t>
      </w:r>
    </w:p>
    <w:p w14:paraId="07CC6B92" w14:textId="77777777" w:rsidR="0018686E" w:rsidRDefault="0018686E" w:rsidP="00F755C3">
      <w:pPr>
        <w:pStyle w:val="par2"/>
      </w:pPr>
      <w:r>
        <w:t>7.</w:t>
      </w:r>
      <w:r>
        <w:tab/>
        <w:t>Legacy Possession</w:t>
      </w:r>
    </w:p>
    <w:p w14:paraId="484776BD" w14:textId="77777777" w:rsidR="0018686E" w:rsidRDefault="0018686E" w:rsidP="00F755C3">
      <w:pPr>
        <w:pStyle w:val="par3"/>
      </w:pPr>
      <w:r>
        <w:t>a.</w:t>
      </w:r>
      <w:r>
        <w:tab/>
        <w:t xml:space="preserve">A person who lawfully possesses a species listed in </w:t>
      </w:r>
      <w:r w:rsidRPr="00C4444B">
        <w:rPr>
          <w:b/>
          <w:bCs/>
        </w:rPr>
        <w:t>Appendix C</w:t>
      </w:r>
      <w:r>
        <w:t>, hog-nosed snake, lesser earless lizard, ornate box turtle, painted turtle, or snapping turtle legally collected on or prior to May 1, 2026, may:</w:t>
      </w:r>
    </w:p>
    <w:p w14:paraId="78A2FB10" w14:textId="77777777" w:rsidR="0018686E" w:rsidRDefault="0018686E" w:rsidP="00F755C3">
      <w:pPr>
        <w:pStyle w:val="par4"/>
      </w:pPr>
      <w:proofErr w:type="spellStart"/>
      <w:r>
        <w:t>i</w:t>
      </w:r>
      <w:proofErr w:type="spellEnd"/>
      <w:r>
        <w:t>.</w:t>
      </w:r>
      <w:r>
        <w:tab/>
      </w:r>
      <w:proofErr w:type="gramStart"/>
      <w:r>
        <w:t>continue</w:t>
      </w:r>
      <w:proofErr w:type="gramEnd"/>
      <w:r>
        <w:t xml:space="preserve"> to possess and transport the animal within the state for the life of the animal if, by July 30, 2026, the person completes a CPW Legacy Report online on a form provided by the Division; or</w:t>
      </w:r>
    </w:p>
    <w:p w14:paraId="1F867CD1" w14:textId="77777777" w:rsidR="0018686E" w:rsidRDefault="0018686E" w:rsidP="00F755C3">
      <w:pPr>
        <w:pStyle w:val="par4"/>
      </w:pPr>
      <w:r>
        <w:t>ii.</w:t>
      </w:r>
      <w:r>
        <w:tab/>
        <w:t>dispose of the animal as provided in subsection 8 of this rule by July 30, 2026.</w:t>
      </w:r>
    </w:p>
    <w:p w14:paraId="056F15E7" w14:textId="77777777" w:rsidR="0018686E" w:rsidRDefault="0018686E" w:rsidP="00F755C3">
      <w:pPr>
        <w:pStyle w:val="par2"/>
      </w:pPr>
      <w:r>
        <w:t>8.</w:t>
      </w:r>
      <w:r>
        <w:tab/>
        <w:t>Disposition</w:t>
      </w:r>
    </w:p>
    <w:p w14:paraId="11A7E655" w14:textId="77777777" w:rsidR="0088750C" w:rsidRDefault="0018686E" w:rsidP="00F755C3">
      <w:pPr>
        <w:pStyle w:val="par3"/>
      </w:pPr>
      <w:r>
        <w:t>a.</w:t>
      </w:r>
      <w:r>
        <w:tab/>
        <w:t xml:space="preserve">A person may lawfully dispose of a species listed in </w:t>
      </w:r>
      <w:r w:rsidRPr="00C4444B">
        <w:rPr>
          <w:b/>
          <w:bCs/>
        </w:rPr>
        <w:t>Appendix C</w:t>
      </w:r>
      <w:r>
        <w:t xml:space="preserve"> only by rehoming the animal to a person with a valid Resident Herpetofauna Collection and Possession License or an approved facility.</w:t>
      </w:r>
    </w:p>
    <w:p w14:paraId="713C132F" w14:textId="77777777" w:rsidR="0018686E" w:rsidRDefault="0018686E" w:rsidP="00F755C3">
      <w:pPr>
        <w:pStyle w:val="par2"/>
      </w:pPr>
      <w:r>
        <w:t>9.</w:t>
      </w:r>
      <w:r>
        <w:tab/>
        <w:t>Reporting</w:t>
      </w:r>
    </w:p>
    <w:p w14:paraId="28B8D6C8" w14:textId="77777777" w:rsidR="0018686E" w:rsidRDefault="0018686E" w:rsidP="00E70FDA">
      <w:pPr>
        <w:pStyle w:val="par3"/>
      </w:pPr>
      <w:r>
        <w:lastRenderedPageBreak/>
        <w:t>a.</w:t>
      </w:r>
      <w:r>
        <w:tab/>
        <w:t>A Resident Herpetofauna Collection and Possession License holder must report any of the following events online using CPW’s Herpetofauna Reporting App within seven days:</w:t>
      </w:r>
    </w:p>
    <w:p w14:paraId="56146EED" w14:textId="77777777" w:rsidR="0088750C" w:rsidRDefault="0018686E" w:rsidP="00E70FDA">
      <w:pPr>
        <w:pStyle w:val="par4"/>
      </w:pPr>
      <w:proofErr w:type="spellStart"/>
      <w:r>
        <w:t>i</w:t>
      </w:r>
      <w:proofErr w:type="spellEnd"/>
      <w:r>
        <w:t>.</w:t>
      </w:r>
      <w:r>
        <w:tab/>
        <w:t xml:space="preserve">the license holder takes a species listed in </w:t>
      </w:r>
      <w:r w:rsidRPr="00C4444B">
        <w:rPr>
          <w:b/>
          <w:bCs/>
        </w:rPr>
        <w:t>Appendix C</w:t>
      </w:r>
      <w:r>
        <w:t xml:space="preserve"> or otherwise acquires a species listed in </w:t>
      </w:r>
      <w:r w:rsidRPr="00C4444B">
        <w:rPr>
          <w:b/>
          <w:bCs/>
        </w:rPr>
        <w:t>Appendix C</w:t>
      </w:r>
      <w:r>
        <w:t xml:space="preserve"> that was taken from the wild in </w:t>
      </w:r>
      <w:proofErr w:type="gramStart"/>
      <w:r>
        <w:t>Colorado;</w:t>
      </w:r>
      <w:proofErr w:type="gramEnd"/>
    </w:p>
    <w:p w14:paraId="68F063BF" w14:textId="77777777" w:rsidR="0018686E" w:rsidRDefault="0018686E" w:rsidP="00E70FDA">
      <w:pPr>
        <w:pStyle w:val="par4"/>
      </w:pPr>
      <w:r>
        <w:t>ii.</w:t>
      </w:r>
      <w:r>
        <w:tab/>
        <w:t xml:space="preserve">the license holder rehomes or otherwise transfers a species listed in </w:t>
      </w:r>
      <w:r w:rsidRPr="00C4444B">
        <w:rPr>
          <w:b/>
          <w:bCs/>
        </w:rPr>
        <w:t xml:space="preserve">Appendix </w:t>
      </w:r>
      <w:proofErr w:type="gramStart"/>
      <w:r w:rsidRPr="00C4444B">
        <w:rPr>
          <w:b/>
          <w:bCs/>
        </w:rPr>
        <w:t>C</w:t>
      </w:r>
      <w:r>
        <w:t>;</w:t>
      </w:r>
      <w:proofErr w:type="gramEnd"/>
    </w:p>
    <w:p w14:paraId="692F7492" w14:textId="77777777" w:rsidR="0018686E" w:rsidRDefault="0018686E" w:rsidP="00E70FDA">
      <w:pPr>
        <w:pStyle w:val="par4"/>
      </w:pPr>
      <w:r>
        <w:t>iii.</w:t>
      </w:r>
      <w:r>
        <w:tab/>
        <w:t xml:space="preserve">a species listed in </w:t>
      </w:r>
      <w:r w:rsidRPr="00C4444B">
        <w:rPr>
          <w:b/>
          <w:bCs/>
        </w:rPr>
        <w:t>Appendix C</w:t>
      </w:r>
      <w:r>
        <w:t xml:space="preserve"> in the license holder’s possession dies, escapes captivity, or is lost or stolen.</w:t>
      </w:r>
    </w:p>
    <w:p w14:paraId="5C97EB3D" w14:textId="77777777" w:rsidR="0018686E" w:rsidRDefault="0018686E" w:rsidP="00E70FDA">
      <w:pPr>
        <w:pStyle w:val="par3"/>
      </w:pPr>
      <w:r>
        <w:t>b.</w:t>
      </w:r>
      <w:r>
        <w:tab/>
        <w:t>The report required by subsection 9.a of this rule shall include the following information:</w:t>
      </w:r>
    </w:p>
    <w:p w14:paraId="4B287A12" w14:textId="77777777" w:rsidR="0018686E" w:rsidRDefault="0018686E" w:rsidP="00E70FDA">
      <w:pPr>
        <w:pStyle w:val="par4"/>
      </w:pPr>
      <w:proofErr w:type="spellStart"/>
      <w:r>
        <w:t>i</w:t>
      </w:r>
      <w:proofErr w:type="spellEnd"/>
      <w:r>
        <w:t>.</w:t>
      </w:r>
      <w:r>
        <w:tab/>
        <w:t xml:space="preserve">the license holder’s Customer Identification Number (CID) and license </w:t>
      </w:r>
      <w:proofErr w:type="gramStart"/>
      <w:r>
        <w:t>number;</w:t>
      </w:r>
      <w:proofErr w:type="gramEnd"/>
    </w:p>
    <w:p w14:paraId="6ADFE87E" w14:textId="77777777" w:rsidR="0018686E" w:rsidRDefault="0018686E" w:rsidP="00E70FDA">
      <w:pPr>
        <w:pStyle w:val="par4"/>
      </w:pPr>
      <w:r>
        <w:t>ii.</w:t>
      </w:r>
      <w:r>
        <w:tab/>
        <w:t xml:space="preserve">the date of the take or </w:t>
      </w:r>
      <w:proofErr w:type="gramStart"/>
      <w:r>
        <w:t>acquisition;</w:t>
      </w:r>
      <w:proofErr w:type="gramEnd"/>
    </w:p>
    <w:p w14:paraId="2AE70F74" w14:textId="77777777" w:rsidR="0018686E" w:rsidRDefault="0018686E" w:rsidP="00E70FDA">
      <w:pPr>
        <w:pStyle w:val="par4"/>
      </w:pPr>
      <w:r>
        <w:t>iii.</w:t>
      </w:r>
      <w:r>
        <w:tab/>
        <w:t xml:space="preserve">the species taken or </w:t>
      </w:r>
      <w:proofErr w:type="gramStart"/>
      <w:r>
        <w:t>acquired;</w:t>
      </w:r>
      <w:proofErr w:type="gramEnd"/>
    </w:p>
    <w:p w14:paraId="7D489B58" w14:textId="77777777" w:rsidR="0018686E" w:rsidRDefault="0018686E" w:rsidP="00E70FDA">
      <w:pPr>
        <w:pStyle w:val="par4"/>
      </w:pPr>
      <w:r>
        <w:t>iv.</w:t>
      </w:r>
      <w:r>
        <w:tab/>
        <w:t xml:space="preserve">the location of any </w:t>
      </w:r>
      <w:proofErr w:type="gramStart"/>
      <w:r>
        <w:t>take;</w:t>
      </w:r>
      <w:proofErr w:type="gramEnd"/>
    </w:p>
    <w:p w14:paraId="657C86BD" w14:textId="77777777" w:rsidR="0088750C" w:rsidRDefault="0018686E" w:rsidP="00E70FDA">
      <w:pPr>
        <w:pStyle w:val="par4"/>
      </w:pPr>
      <w:r>
        <w:t>v.</w:t>
      </w:r>
      <w:r>
        <w:tab/>
        <w:t xml:space="preserve">a photo of the animal taken or </w:t>
      </w:r>
      <w:proofErr w:type="gramStart"/>
      <w:r>
        <w:t>acquired;</w:t>
      </w:r>
      <w:proofErr w:type="gramEnd"/>
    </w:p>
    <w:p w14:paraId="7549DF97" w14:textId="77777777" w:rsidR="0018686E" w:rsidRDefault="0018686E" w:rsidP="00E70FDA">
      <w:pPr>
        <w:pStyle w:val="par4"/>
      </w:pPr>
      <w:r>
        <w:t>vi.</w:t>
      </w:r>
      <w:r>
        <w:tab/>
        <w:t>any CPW Wildlife Identification Number; and</w:t>
      </w:r>
    </w:p>
    <w:p w14:paraId="2E13A961" w14:textId="77777777" w:rsidR="0018686E" w:rsidRDefault="0018686E" w:rsidP="00E70FDA">
      <w:pPr>
        <w:pStyle w:val="par4"/>
      </w:pPr>
      <w:r>
        <w:t>vii.</w:t>
      </w:r>
      <w:r>
        <w:tab/>
        <w:t>any other information the Division finds will further the purposes of articles 1 to 6 of title 33, C.R.S.</w:t>
      </w:r>
    </w:p>
    <w:p w14:paraId="4355BC17" w14:textId="77777777" w:rsidR="0018686E" w:rsidRDefault="0018686E" w:rsidP="00E70FDA">
      <w:pPr>
        <w:pStyle w:val="par3"/>
      </w:pPr>
      <w:r>
        <w:t>c.</w:t>
      </w:r>
      <w:r>
        <w:tab/>
        <w:t>A Resident Herpetofauna Collection and Possession License holder shall keep a copy of all reports required by subsection 9 of this section for as long as the animal described in the report remains in the license holder’s possession and five years thereafter.</w:t>
      </w:r>
    </w:p>
    <w:p w14:paraId="4B1D8DA1" w14:textId="77777777" w:rsidR="0018686E" w:rsidRDefault="0018686E" w:rsidP="00E70FDA">
      <w:pPr>
        <w:pStyle w:val="par1"/>
      </w:pPr>
      <w:r>
        <w:t>C.</w:t>
      </w:r>
      <w:r w:rsidR="0088750C">
        <w:tab/>
      </w:r>
      <w:r>
        <w:t xml:space="preserve">Notwithstanding subsections A and B of this rule, an approved facility may possess and transport within Colorado a species listed in </w:t>
      </w:r>
      <w:r w:rsidRPr="00C4444B">
        <w:rPr>
          <w:b/>
          <w:bCs/>
        </w:rPr>
        <w:t>Appendix C</w:t>
      </w:r>
      <w:r>
        <w:t xml:space="preserve"> for the purpose of rehoming the species to the holder of a valid Resident Herpetofauna Collection and Possession License.</w:t>
      </w:r>
    </w:p>
    <w:p w14:paraId="47CF3A12" w14:textId="77777777" w:rsidR="0018686E" w:rsidRDefault="0018686E" w:rsidP="00E70FDA">
      <w:pPr>
        <w:pStyle w:val="Heading3"/>
      </w:pPr>
      <w:r>
        <w:t>#705</w:t>
      </w:r>
      <w:r w:rsidR="0088750C">
        <w:tab/>
      </w:r>
      <w:r>
        <w:t>Herping</w:t>
      </w:r>
    </w:p>
    <w:p w14:paraId="73F3A38C" w14:textId="77777777" w:rsidR="0018686E" w:rsidRDefault="0018686E" w:rsidP="00E70FDA">
      <w:pPr>
        <w:pStyle w:val="upar1"/>
      </w:pPr>
      <w:r>
        <w:t xml:space="preserve">A natural person may take and temporarily possess any wild herpetofauna not designated an endangered species or threatened species under the Endangered </w:t>
      </w:r>
      <w:r>
        <w:lastRenderedPageBreak/>
        <w:t xml:space="preserve">Species Act, 16 U.S.C. § 1531, et seq., or Nongame, Endangered, or Threatened Wildlife and Rare Plant Conservation Act, § 33-2-101, C.R.S., </w:t>
      </w:r>
      <w:r w:rsidRPr="00151756">
        <w:rPr>
          <w:i/>
          <w:iCs/>
        </w:rPr>
        <w:t>et seq</w:t>
      </w:r>
      <w:r>
        <w:t>., except prairie rattlesnakes (</w:t>
      </w:r>
      <w:r w:rsidRPr="00151756">
        <w:rPr>
          <w:i/>
          <w:iCs/>
        </w:rPr>
        <w:t xml:space="preserve">Crotalus </w:t>
      </w:r>
      <w:proofErr w:type="spellStart"/>
      <w:r w:rsidRPr="00151756">
        <w:rPr>
          <w:i/>
          <w:iCs/>
        </w:rPr>
        <w:t>viridis</w:t>
      </w:r>
      <w:proofErr w:type="spellEnd"/>
      <w:r>
        <w:t>), midget faded rattlesnakes (</w:t>
      </w:r>
      <w:r w:rsidRPr="00151756">
        <w:rPr>
          <w:i/>
          <w:iCs/>
        </w:rPr>
        <w:t xml:space="preserve">Crotalus </w:t>
      </w:r>
      <w:proofErr w:type="spellStart"/>
      <w:r w:rsidRPr="00151756">
        <w:rPr>
          <w:i/>
          <w:iCs/>
        </w:rPr>
        <w:t>oreganus</w:t>
      </w:r>
      <w:proofErr w:type="spellEnd"/>
      <w:r w:rsidRPr="00151756">
        <w:rPr>
          <w:i/>
          <w:iCs/>
        </w:rPr>
        <w:t xml:space="preserve"> concolor</w:t>
      </w:r>
      <w:r>
        <w:t>), or desert massasaugas (</w:t>
      </w:r>
      <w:proofErr w:type="spellStart"/>
      <w:r w:rsidRPr="00151756">
        <w:rPr>
          <w:i/>
          <w:iCs/>
        </w:rPr>
        <w:t>Sistrurus</w:t>
      </w:r>
      <w:proofErr w:type="spellEnd"/>
      <w:r w:rsidRPr="00151756">
        <w:rPr>
          <w:i/>
          <w:iCs/>
        </w:rPr>
        <w:t xml:space="preserve"> </w:t>
      </w:r>
      <w:proofErr w:type="spellStart"/>
      <w:r w:rsidRPr="00151756">
        <w:rPr>
          <w:i/>
          <w:iCs/>
        </w:rPr>
        <w:t>tergeminus</w:t>
      </w:r>
      <w:proofErr w:type="spellEnd"/>
      <w:r>
        <w:t>) for the limited purpose of identification or photography, provided the animal is not moved from the location it was taken and is released unharmed within 20 minutes.</w:t>
      </w:r>
    </w:p>
    <w:p w14:paraId="64D617FC" w14:textId="77777777" w:rsidR="0018686E" w:rsidRDefault="0018686E" w:rsidP="00E70FDA">
      <w:pPr>
        <w:pStyle w:val="Heading3"/>
      </w:pPr>
      <w:r>
        <w:t>#706</w:t>
      </w:r>
      <w:r w:rsidR="0088750C">
        <w:tab/>
      </w:r>
      <w:r>
        <w:t>Relocation</w:t>
      </w:r>
    </w:p>
    <w:p w14:paraId="04630E92" w14:textId="77777777" w:rsidR="0018686E" w:rsidRDefault="0018686E" w:rsidP="00580056">
      <w:pPr>
        <w:pStyle w:val="par1"/>
      </w:pPr>
      <w:r>
        <w:t>A.</w:t>
      </w:r>
      <w:r w:rsidR="0088750C">
        <w:tab/>
      </w:r>
      <w:r>
        <w:t>A natural person may move any wild herpetofauna for the safety of the animal:</w:t>
      </w:r>
    </w:p>
    <w:p w14:paraId="6732995B" w14:textId="77777777" w:rsidR="0018686E" w:rsidRDefault="0018686E" w:rsidP="00580056">
      <w:pPr>
        <w:pStyle w:val="par2"/>
      </w:pPr>
      <w:r>
        <w:t>1.</w:t>
      </w:r>
      <w:r>
        <w:tab/>
        <w:t>from a road, trail, or railway to an unconfined, adjacent location without harming the animal; or</w:t>
      </w:r>
    </w:p>
    <w:p w14:paraId="1B32193E" w14:textId="77777777" w:rsidR="0018686E" w:rsidRDefault="0018686E" w:rsidP="00580056">
      <w:pPr>
        <w:pStyle w:val="par2"/>
      </w:pPr>
      <w:r>
        <w:t>2.</w:t>
      </w:r>
      <w:r w:rsidR="0088750C">
        <w:tab/>
      </w:r>
      <w:r>
        <w:t>from a house, building, or associated structure to an unconfined, adjacent location without harming the animal.</w:t>
      </w:r>
    </w:p>
    <w:p w14:paraId="6BFF298D" w14:textId="77777777" w:rsidR="0018686E" w:rsidRDefault="0018686E" w:rsidP="00580056">
      <w:pPr>
        <w:pStyle w:val="par1"/>
      </w:pPr>
      <w:r>
        <w:t>B.</w:t>
      </w:r>
      <w:r w:rsidR="0088750C">
        <w:tab/>
      </w:r>
      <w:r>
        <w:t xml:space="preserve">A natural person or the person’s agent may take and immediately transport and release unharmed any wild herpetofauna not designated an endangered species or threatened species under the Endangered Species Act, 16 U.S.C. § 1531, </w:t>
      </w:r>
      <w:r w:rsidRPr="00AC4B4F">
        <w:rPr>
          <w:i/>
          <w:iCs/>
        </w:rPr>
        <w:t>et seq</w:t>
      </w:r>
      <w:r>
        <w:t xml:space="preserve">., or Nongame, Endangered, or Threatened Wildlife and Rare Plant Conservation Act, § 33-2-101, C.R.S., </w:t>
      </w:r>
      <w:r w:rsidRPr="00AC4B4F">
        <w:rPr>
          <w:i/>
          <w:iCs/>
        </w:rPr>
        <w:t>et seq</w:t>
      </w:r>
      <w:r>
        <w:t>., if:</w:t>
      </w:r>
    </w:p>
    <w:p w14:paraId="36E9F1BF" w14:textId="77777777" w:rsidR="0018686E" w:rsidRDefault="0018686E" w:rsidP="00580056">
      <w:pPr>
        <w:pStyle w:val="par2"/>
      </w:pPr>
      <w:r>
        <w:t>1.</w:t>
      </w:r>
      <w:r>
        <w:tab/>
        <w:t xml:space="preserve">the animal has caused substantial property damage or poses a substantial threat to the life or health of any person or domestic </w:t>
      </w:r>
      <w:proofErr w:type="gramStart"/>
      <w:r>
        <w:t>animal;</w:t>
      </w:r>
      <w:proofErr w:type="gramEnd"/>
    </w:p>
    <w:p w14:paraId="47EBF90A" w14:textId="77777777" w:rsidR="0018686E" w:rsidRDefault="0018686E" w:rsidP="00580056">
      <w:pPr>
        <w:pStyle w:val="par2"/>
      </w:pPr>
      <w:r>
        <w:t>2.</w:t>
      </w:r>
      <w:r>
        <w:tab/>
        <w:t xml:space="preserve">the animal is taken on land the person owns or </w:t>
      </w:r>
      <w:proofErr w:type="gramStart"/>
      <w:r>
        <w:t>leases;</w:t>
      </w:r>
      <w:proofErr w:type="gramEnd"/>
    </w:p>
    <w:p w14:paraId="42BDC781" w14:textId="77777777" w:rsidR="0018686E" w:rsidRDefault="0018686E" w:rsidP="00580056">
      <w:pPr>
        <w:pStyle w:val="par2"/>
      </w:pPr>
      <w:r>
        <w:t>3.</w:t>
      </w:r>
      <w:r>
        <w:tab/>
        <w:t xml:space="preserve">the animal is released no more than two miles from the </w:t>
      </w:r>
      <w:proofErr w:type="gramStart"/>
      <w:r>
        <w:t>location</w:t>
      </w:r>
      <w:proofErr w:type="gramEnd"/>
      <w:r>
        <w:t xml:space="preserve"> it was captured unless authorized by the Division; and</w:t>
      </w:r>
    </w:p>
    <w:p w14:paraId="059B75A9" w14:textId="77777777" w:rsidR="0088750C" w:rsidRDefault="0018686E" w:rsidP="00580056">
      <w:pPr>
        <w:pStyle w:val="par2"/>
      </w:pPr>
      <w:r>
        <w:t>4.</w:t>
      </w:r>
      <w:r>
        <w:tab/>
        <w:t>the animal is released on land the person owns or leases or on land where the person has permission to release the animal.</w:t>
      </w:r>
    </w:p>
    <w:p w14:paraId="37FD870C" w14:textId="77777777" w:rsidR="0018686E" w:rsidRDefault="0018686E" w:rsidP="00580056">
      <w:pPr>
        <w:pStyle w:val="Heading3"/>
      </w:pPr>
      <w:r>
        <w:t>#707</w:t>
      </w:r>
      <w:r w:rsidR="0088750C">
        <w:tab/>
      </w:r>
      <w:r>
        <w:t>Other legacy possession</w:t>
      </w:r>
    </w:p>
    <w:p w14:paraId="1432A91C" w14:textId="77777777" w:rsidR="0018686E" w:rsidRDefault="0018686E" w:rsidP="00580056">
      <w:pPr>
        <w:pStyle w:val="upar1"/>
      </w:pPr>
      <w:r>
        <w:t>A person who lawfully possesses a Mexican beaded lizard (</w:t>
      </w:r>
      <w:r w:rsidRPr="00AC4B4F">
        <w:rPr>
          <w:i/>
          <w:iCs/>
        </w:rPr>
        <w:t xml:space="preserve">Heloderma </w:t>
      </w:r>
      <w:proofErr w:type="spellStart"/>
      <w:r w:rsidRPr="00AC4B4F">
        <w:rPr>
          <w:i/>
          <w:iCs/>
        </w:rPr>
        <w:t>horridum</w:t>
      </w:r>
      <w:proofErr w:type="spellEnd"/>
      <w:r>
        <w:t>) or Gila monster (</w:t>
      </w:r>
      <w:r w:rsidRPr="00AC4B4F">
        <w:rPr>
          <w:i/>
          <w:iCs/>
        </w:rPr>
        <w:t>Heloderma suspectum</w:t>
      </w:r>
      <w:r>
        <w:t>) in Colorado on or before May 1, 2026, may:</w:t>
      </w:r>
    </w:p>
    <w:p w14:paraId="768E512A" w14:textId="77777777" w:rsidR="0088750C" w:rsidRDefault="0018686E" w:rsidP="00580056">
      <w:pPr>
        <w:pStyle w:val="par1"/>
      </w:pPr>
      <w:r>
        <w:t>A.</w:t>
      </w:r>
      <w:r>
        <w:tab/>
        <w:t xml:space="preserve">continue to possess and transport, but not propagate, the animal within Colorado for the remainder of the animal’s life if, by July 30, 2026, the person completes a CPW Legacy Report online on a form provided by the </w:t>
      </w:r>
      <w:proofErr w:type="gramStart"/>
      <w:r>
        <w:t>Division;</w:t>
      </w:r>
      <w:proofErr w:type="gramEnd"/>
    </w:p>
    <w:p w14:paraId="4CCCA8BA" w14:textId="77777777" w:rsidR="0018686E" w:rsidRDefault="0018686E" w:rsidP="00580056">
      <w:pPr>
        <w:pStyle w:val="par1"/>
      </w:pPr>
      <w:r>
        <w:t>B.</w:t>
      </w:r>
      <w:r>
        <w:tab/>
        <w:t>rehome the animal to an authorized facility; or</w:t>
      </w:r>
    </w:p>
    <w:p w14:paraId="6271B3C5" w14:textId="77777777" w:rsidR="0088750C" w:rsidRDefault="0018686E" w:rsidP="00580056">
      <w:pPr>
        <w:pStyle w:val="par1"/>
      </w:pPr>
      <w:r>
        <w:t>C.</w:t>
      </w:r>
      <w:r>
        <w:tab/>
        <w:t>export the animal in accordance with the laws of the receiving country, province, or state.</w:t>
      </w:r>
    </w:p>
    <w:p w14:paraId="3F0A825B" w14:textId="77777777" w:rsidR="0018686E" w:rsidRDefault="0018686E" w:rsidP="00580056">
      <w:pPr>
        <w:pStyle w:val="Heading3"/>
      </w:pPr>
      <w:r>
        <w:lastRenderedPageBreak/>
        <w:t>#708</w:t>
      </w:r>
      <w:r w:rsidR="0088750C">
        <w:tab/>
      </w:r>
      <w:r>
        <w:t>Invasive herpetofauna</w:t>
      </w:r>
    </w:p>
    <w:p w14:paraId="1137A538" w14:textId="77777777" w:rsidR="0018686E" w:rsidRDefault="0018686E" w:rsidP="00580056">
      <w:pPr>
        <w:pStyle w:val="par1"/>
      </w:pPr>
      <w:r>
        <w:t>A.</w:t>
      </w:r>
      <w:r>
        <w:tab/>
        <w:t>The following invasive herpetofauna are detrimental to Colorado wildlife and habitat:</w:t>
      </w:r>
    </w:p>
    <w:p w14:paraId="1ECA05C0" w14:textId="77777777" w:rsidR="0018686E" w:rsidRDefault="0018686E" w:rsidP="00580056">
      <w:pPr>
        <w:pStyle w:val="par2"/>
      </w:pPr>
      <w:r>
        <w:t>1.</w:t>
      </w:r>
      <w:r>
        <w:tab/>
        <w:t>Red-eared slider (</w:t>
      </w:r>
      <w:r w:rsidRPr="00AC4B4F">
        <w:rPr>
          <w:i/>
          <w:iCs/>
        </w:rPr>
        <w:t>Trachemys scripta elegans</w:t>
      </w:r>
      <w:r>
        <w:t>)</w:t>
      </w:r>
    </w:p>
    <w:p w14:paraId="474B5743" w14:textId="77777777" w:rsidR="0018686E" w:rsidRDefault="0018686E" w:rsidP="00580056">
      <w:pPr>
        <w:pStyle w:val="par2"/>
      </w:pPr>
      <w:r>
        <w:t>2.</w:t>
      </w:r>
      <w:r>
        <w:tab/>
        <w:t>Bullfrogs (</w:t>
      </w:r>
      <w:r w:rsidRPr="00AC4B4F">
        <w:rPr>
          <w:i/>
          <w:iCs/>
        </w:rPr>
        <w:t xml:space="preserve">Lithobates </w:t>
      </w:r>
      <w:proofErr w:type="spellStart"/>
      <w:r w:rsidRPr="00AC4B4F">
        <w:rPr>
          <w:i/>
          <w:iCs/>
        </w:rPr>
        <w:t>catesbeianus</w:t>
      </w:r>
      <w:proofErr w:type="spellEnd"/>
      <w:r>
        <w:t>)</w:t>
      </w:r>
    </w:p>
    <w:p w14:paraId="305F8E3E" w14:textId="77777777" w:rsidR="0018686E" w:rsidRDefault="0018686E" w:rsidP="00580056">
      <w:pPr>
        <w:pStyle w:val="par1"/>
      </w:pPr>
      <w:r>
        <w:t>B.</w:t>
      </w:r>
      <w:r>
        <w:tab/>
        <w:t>A natural person may take an unlimited number of invasive herpetofauna from the wild year-round using the following methods:</w:t>
      </w:r>
    </w:p>
    <w:p w14:paraId="5CE09F63" w14:textId="77777777" w:rsidR="0018686E" w:rsidRDefault="0018686E" w:rsidP="00580056">
      <w:pPr>
        <w:pStyle w:val="par2"/>
      </w:pPr>
      <w:r>
        <w:t>1.</w:t>
      </w:r>
      <w:r>
        <w:tab/>
        <w:t>Any invasive herpetofauna: artificial light and night vision equipment.</w:t>
      </w:r>
    </w:p>
    <w:p w14:paraId="304F8204" w14:textId="77777777" w:rsidR="0018686E" w:rsidRDefault="0018686E" w:rsidP="00580056">
      <w:pPr>
        <w:pStyle w:val="par2"/>
      </w:pPr>
      <w:r>
        <w:t>2.</w:t>
      </w:r>
      <w:r>
        <w:tab/>
        <w:t>Red-eared slider: hand or dip net.</w:t>
      </w:r>
    </w:p>
    <w:p w14:paraId="753BA040" w14:textId="77777777" w:rsidR="0018686E" w:rsidRDefault="0018686E" w:rsidP="00580056">
      <w:pPr>
        <w:pStyle w:val="par2"/>
      </w:pPr>
      <w:r>
        <w:t>3.</w:t>
      </w:r>
      <w:r>
        <w:tab/>
        <w:t>Bullfrog: hand, dip net, or gig.</w:t>
      </w:r>
    </w:p>
    <w:p w14:paraId="0B7FBE6D" w14:textId="77777777" w:rsidR="0018686E" w:rsidRDefault="0018686E" w:rsidP="00580056">
      <w:pPr>
        <w:pStyle w:val="par1"/>
      </w:pPr>
      <w:r>
        <w:t>C.</w:t>
      </w:r>
      <w:r>
        <w:tab/>
        <w:t>Except as provided in Chapter W-1 or regulation #708.C, any invasive herpetofauna taken from the wild must be immediately killed and may not be possessed, transported, or exported alive.</w:t>
      </w:r>
    </w:p>
    <w:p w14:paraId="3EB902C9" w14:textId="77777777" w:rsidR="0018686E" w:rsidRDefault="0018686E" w:rsidP="00782F16">
      <w:pPr>
        <w:pStyle w:val="par2"/>
      </w:pPr>
      <w:r>
        <w:t>1.</w:t>
      </w:r>
      <w:r>
        <w:tab/>
        <w:t>A person may possess, transport, or export, but not propagate, a red-eared slider taken from the wild in Colorado for the life of the animal.</w:t>
      </w:r>
    </w:p>
    <w:p w14:paraId="5AACB2C8" w14:textId="77777777" w:rsidR="0018686E" w:rsidRPr="00B475BD" w:rsidRDefault="0018686E" w:rsidP="00782F16">
      <w:pPr>
        <w:pStyle w:val="Heading2"/>
      </w:pPr>
      <w:r>
        <w:t xml:space="preserve">APPENDIX A </w:t>
      </w:r>
      <w:r w:rsidRPr="00B475BD">
        <w:t>– Species that may be possessed, propagated, sold, offered for sale, purchased, or transported without a license or documentation under #703.A.</w:t>
      </w:r>
    </w:p>
    <w:p w14:paraId="2E5393B9" w14:textId="77777777" w:rsidR="0018686E" w:rsidRDefault="0018686E" w:rsidP="00782F16">
      <w:pPr>
        <w:pStyle w:val="par1"/>
      </w:pPr>
      <w:r>
        <w:t>A.</w:t>
      </w:r>
      <w:r>
        <w:tab/>
        <w:t>Any species of snake native only to the tropical and subtropical region from the following families:</w:t>
      </w:r>
    </w:p>
    <w:p w14:paraId="5756FDB7" w14:textId="77777777" w:rsidR="0018686E" w:rsidRDefault="0018686E" w:rsidP="00782F16">
      <w:pPr>
        <w:pStyle w:val="par2"/>
      </w:pPr>
      <w:r>
        <w:t>1.</w:t>
      </w:r>
      <w:r>
        <w:tab/>
        <w:t>Acrochordidae (file and elephant trunk snakes)</w:t>
      </w:r>
    </w:p>
    <w:p w14:paraId="3F5049B2" w14:textId="77777777" w:rsidR="0018686E" w:rsidRDefault="0018686E" w:rsidP="00782F16">
      <w:pPr>
        <w:pStyle w:val="par2"/>
      </w:pPr>
      <w:r>
        <w:t>2.</w:t>
      </w:r>
      <w:r>
        <w:tab/>
      </w:r>
      <w:proofErr w:type="spellStart"/>
      <w:r>
        <w:t>Aniliidae</w:t>
      </w:r>
      <w:proofErr w:type="spellEnd"/>
      <w:r>
        <w:t xml:space="preserve"> (pipe snakes)</w:t>
      </w:r>
    </w:p>
    <w:p w14:paraId="062800F1" w14:textId="77777777" w:rsidR="0018686E" w:rsidRDefault="0018686E" w:rsidP="00782F16">
      <w:pPr>
        <w:pStyle w:val="par2"/>
      </w:pPr>
      <w:r>
        <w:t>3.</w:t>
      </w:r>
      <w:r>
        <w:tab/>
        <w:t>Boidae (giant snakes)</w:t>
      </w:r>
    </w:p>
    <w:p w14:paraId="47B8D7C5" w14:textId="77777777" w:rsidR="0018686E" w:rsidRDefault="0018686E" w:rsidP="00782F16">
      <w:pPr>
        <w:pStyle w:val="par2"/>
      </w:pPr>
      <w:r>
        <w:t>4.</w:t>
      </w:r>
      <w:r>
        <w:tab/>
        <w:t xml:space="preserve">Colubridae (modern snakes) except the genera Ahaetulla (vine/whip snakes), Boiga (cat snakes), Dispholidus (boomslangs), </w:t>
      </w:r>
      <w:proofErr w:type="spellStart"/>
      <w:r>
        <w:t>Rhabdophis</w:t>
      </w:r>
      <w:proofErr w:type="spellEnd"/>
      <w:r>
        <w:t xml:space="preserve"> (keelbacks), </w:t>
      </w:r>
      <w:proofErr w:type="spellStart"/>
      <w:r>
        <w:t>Thelotornis</w:t>
      </w:r>
      <w:proofErr w:type="spellEnd"/>
      <w:r>
        <w:t xml:space="preserve"> (twig snakes), or </w:t>
      </w:r>
      <w:proofErr w:type="spellStart"/>
      <w:r>
        <w:t>Hydrodynastes</w:t>
      </w:r>
      <w:proofErr w:type="spellEnd"/>
    </w:p>
    <w:p w14:paraId="193A7F94" w14:textId="77777777" w:rsidR="0018686E" w:rsidRDefault="0018686E" w:rsidP="00782F16">
      <w:pPr>
        <w:pStyle w:val="par2"/>
      </w:pPr>
      <w:r>
        <w:t>5.</w:t>
      </w:r>
      <w:r>
        <w:tab/>
        <w:t>Pythonidae (giant snakes)</w:t>
      </w:r>
    </w:p>
    <w:p w14:paraId="743D1087" w14:textId="77777777" w:rsidR="0018686E" w:rsidRDefault="0018686E" w:rsidP="00782F16">
      <w:pPr>
        <w:pStyle w:val="par2"/>
      </w:pPr>
      <w:r>
        <w:t>6.</w:t>
      </w:r>
      <w:r>
        <w:tab/>
      </w:r>
      <w:proofErr w:type="spellStart"/>
      <w:r>
        <w:t>Uropeltidae</w:t>
      </w:r>
      <w:proofErr w:type="spellEnd"/>
      <w:r>
        <w:t xml:space="preserve"> (shield-tailed snakes)</w:t>
      </w:r>
    </w:p>
    <w:p w14:paraId="65AFFAFC" w14:textId="77777777" w:rsidR="0018686E" w:rsidRDefault="0018686E" w:rsidP="00782F16">
      <w:pPr>
        <w:pStyle w:val="par2"/>
      </w:pPr>
      <w:r>
        <w:t>7.</w:t>
      </w:r>
      <w:r>
        <w:tab/>
      </w:r>
      <w:proofErr w:type="spellStart"/>
      <w:r>
        <w:t>Xenopeltidae</w:t>
      </w:r>
      <w:proofErr w:type="spellEnd"/>
      <w:r>
        <w:t xml:space="preserve"> (sunbeam snakes)</w:t>
      </w:r>
    </w:p>
    <w:p w14:paraId="2B3C7DC6" w14:textId="77777777" w:rsidR="0018686E" w:rsidRDefault="0018686E" w:rsidP="00782F16">
      <w:pPr>
        <w:pStyle w:val="par1"/>
      </w:pPr>
      <w:r>
        <w:t>B.</w:t>
      </w:r>
      <w:r>
        <w:tab/>
        <w:t>Any species of lizard native only to the tropical and subtropical region from the following families:</w:t>
      </w:r>
    </w:p>
    <w:p w14:paraId="4AB1E1CE" w14:textId="77777777" w:rsidR="0018686E" w:rsidRDefault="0018686E" w:rsidP="00782F16">
      <w:pPr>
        <w:pStyle w:val="par2"/>
      </w:pPr>
      <w:r>
        <w:lastRenderedPageBreak/>
        <w:t>1.</w:t>
      </w:r>
      <w:r>
        <w:tab/>
        <w:t>Agamidae (chisel-teeth lizards)</w:t>
      </w:r>
    </w:p>
    <w:p w14:paraId="2530839D" w14:textId="77777777" w:rsidR="0018686E" w:rsidRDefault="0018686E" w:rsidP="00782F16">
      <w:pPr>
        <w:pStyle w:val="par2"/>
      </w:pPr>
      <w:r>
        <w:t>2.</w:t>
      </w:r>
      <w:r>
        <w:tab/>
      </w:r>
      <w:proofErr w:type="spellStart"/>
      <w:r>
        <w:t>Anelytropsidae</w:t>
      </w:r>
      <w:proofErr w:type="spellEnd"/>
      <w:r>
        <w:t xml:space="preserve"> (snake lizards)</w:t>
      </w:r>
    </w:p>
    <w:p w14:paraId="5135E777" w14:textId="77777777" w:rsidR="0018686E" w:rsidRDefault="0018686E" w:rsidP="00782F16">
      <w:pPr>
        <w:pStyle w:val="par2"/>
      </w:pPr>
      <w:r>
        <w:t>3.</w:t>
      </w:r>
      <w:r>
        <w:tab/>
        <w:t>Anguidae (glass and alligator lizards)</w:t>
      </w:r>
    </w:p>
    <w:p w14:paraId="1BFD9A5F" w14:textId="77777777" w:rsidR="0018686E" w:rsidRDefault="0018686E" w:rsidP="00782F16">
      <w:pPr>
        <w:pStyle w:val="par2"/>
      </w:pPr>
      <w:r>
        <w:t>4.</w:t>
      </w:r>
      <w:r>
        <w:tab/>
        <w:t>Chamaeleonidae (chameleons)</w:t>
      </w:r>
    </w:p>
    <w:p w14:paraId="6B17F5B1" w14:textId="77777777" w:rsidR="0018686E" w:rsidRDefault="0018686E" w:rsidP="00782F16">
      <w:pPr>
        <w:pStyle w:val="par2"/>
      </w:pPr>
      <w:r>
        <w:t>5.</w:t>
      </w:r>
      <w:r>
        <w:tab/>
      </w:r>
      <w:proofErr w:type="spellStart"/>
      <w:r>
        <w:t>Cordylidae</w:t>
      </w:r>
      <w:proofErr w:type="spellEnd"/>
      <w:r>
        <w:t xml:space="preserve"> (girdle-tailed lizards)</w:t>
      </w:r>
    </w:p>
    <w:p w14:paraId="11397693" w14:textId="77777777" w:rsidR="0018686E" w:rsidRDefault="0018686E" w:rsidP="00782F16">
      <w:pPr>
        <w:pStyle w:val="par2"/>
      </w:pPr>
      <w:r>
        <w:t>6.</w:t>
      </w:r>
      <w:r>
        <w:tab/>
      </w:r>
      <w:proofErr w:type="spellStart"/>
      <w:r>
        <w:t>Corytophanidae</w:t>
      </w:r>
      <w:proofErr w:type="spellEnd"/>
      <w:r>
        <w:t xml:space="preserve"> (casquehead lizards)</w:t>
      </w:r>
    </w:p>
    <w:p w14:paraId="64868ED6" w14:textId="77777777" w:rsidR="0018686E" w:rsidRDefault="0018686E" w:rsidP="00782F16">
      <w:pPr>
        <w:pStyle w:val="par2"/>
      </w:pPr>
      <w:r>
        <w:t>7.</w:t>
      </w:r>
      <w:r>
        <w:tab/>
      </w:r>
      <w:proofErr w:type="spellStart"/>
      <w:r>
        <w:t>Crotaphytidae</w:t>
      </w:r>
      <w:proofErr w:type="spellEnd"/>
      <w:r>
        <w:t xml:space="preserve"> (collared and leopard lizards)</w:t>
      </w:r>
    </w:p>
    <w:p w14:paraId="192292BE" w14:textId="77777777" w:rsidR="0018686E" w:rsidRDefault="0018686E" w:rsidP="00782F16">
      <w:pPr>
        <w:pStyle w:val="par2"/>
      </w:pPr>
      <w:r>
        <w:t>8.</w:t>
      </w:r>
      <w:r>
        <w:tab/>
      </w:r>
      <w:proofErr w:type="spellStart"/>
      <w:r>
        <w:t>Dactyloidae</w:t>
      </w:r>
      <w:proofErr w:type="spellEnd"/>
      <w:r>
        <w:t xml:space="preserve"> (anoles), except the Brown anole (</w:t>
      </w:r>
      <w:r w:rsidRPr="00AC4B4F">
        <w:rPr>
          <w:i/>
          <w:iCs/>
        </w:rPr>
        <w:t xml:space="preserve">Anolis </w:t>
      </w:r>
      <w:proofErr w:type="spellStart"/>
      <w:r w:rsidRPr="00AC4B4F">
        <w:rPr>
          <w:i/>
          <w:iCs/>
        </w:rPr>
        <w:t>sagrei</w:t>
      </w:r>
      <w:proofErr w:type="spellEnd"/>
      <w:r>
        <w:t>)</w:t>
      </w:r>
    </w:p>
    <w:p w14:paraId="5E64452F" w14:textId="77777777" w:rsidR="0018686E" w:rsidRDefault="0018686E" w:rsidP="00782F16">
      <w:pPr>
        <w:pStyle w:val="par2"/>
      </w:pPr>
      <w:r>
        <w:t>9.</w:t>
      </w:r>
      <w:r>
        <w:tab/>
      </w:r>
      <w:proofErr w:type="spellStart"/>
      <w:r>
        <w:t>Dibamidae</w:t>
      </w:r>
      <w:proofErr w:type="spellEnd"/>
      <w:r>
        <w:t xml:space="preserve"> (blind lizards)</w:t>
      </w:r>
    </w:p>
    <w:p w14:paraId="47BF04D3" w14:textId="77777777" w:rsidR="0018686E" w:rsidRDefault="0018686E" w:rsidP="00782F16">
      <w:pPr>
        <w:pStyle w:val="par2"/>
      </w:pPr>
      <w:r>
        <w:t>10.</w:t>
      </w:r>
      <w:r>
        <w:tab/>
      </w:r>
      <w:proofErr w:type="spellStart"/>
      <w:r>
        <w:t>Feyliniidae</w:t>
      </w:r>
      <w:proofErr w:type="spellEnd"/>
      <w:r>
        <w:t xml:space="preserve"> (African snake skinks)</w:t>
      </w:r>
    </w:p>
    <w:p w14:paraId="0628E9F3" w14:textId="77777777" w:rsidR="0018686E" w:rsidRDefault="0018686E" w:rsidP="00782F16">
      <w:pPr>
        <w:pStyle w:val="par2"/>
      </w:pPr>
      <w:r>
        <w:t>11.</w:t>
      </w:r>
      <w:r>
        <w:tab/>
        <w:t>Iguanidae (iguanas)</w:t>
      </w:r>
    </w:p>
    <w:p w14:paraId="6AA3B3D7" w14:textId="77777777" w:rsidR="0018686E" w:rsidRDefault="0018686E" w:rsidP="00782F16">
      <w:pPr>
        <w:pStyle w:val="par2"/>
      </w:pPr>
      <w:r>
        <w:t>12.</w:t>
      </w:r>
      <w:r>
        <w:tab/>
        <w:t>Lacertidae (wall lizards)</w:t>
      </w:r>
    </w:p>
    <w:p w14:paraId="25373186" w14:textId="77777777" w:rsidR="0018686E" w:rsidRDefault="0018686E" w:rsidP="00782F16">
      <w:pPr>
        <w:pStyle w:val="par2"/>
      </w:pPr>
      <w:r>
        <w:t>13.</w:t>
      </w:r>
      <w:r>
        <w:tab/>
      </w:r>
      <w:proofErr w:type="spellStart"/>
      <w:r>
        <w:t>Lanthanotidae</w:t>
      </w:r>
      <w:proofErr w:type="spellEnd"/>
      <w:r>
        <w:t xml:space="preserve"> (earless monitor)</w:t>
      </w:r>
    </w:p>
    <w:p w14:paraId="5173A32B" w14:textId="77777777" w:rsidR="0018686E" w:rsidRDefault="0018686E" w:rsidP="00782F16">
      <w:pPr>
        <w:pStyle w:val="par2"/>
      </w:pPr>
      <w:r>
        <w:t>14.</w:t>
      </w:r>
      <w:r>
        <w:tab/>
      </w:r>
      <w:proofErr w:type="spellStart"/>
      <w:r>
        <w:t>Phrynosomatidae</w:t>
      </w:r>
      <w:proofErr w:type="spellEnd"/>
      <w:r>
        <w:t xml:space="preserve"> (earless, spiny, and horned lizards)</w:t>
      </w:r>
    </w:p>
    <w:p w14:paraId="5C477905" w14:textId="77777777" w:rsidR="0018686E" w:rsidRDefault="0018686E" w:rsidP="00782F16">
      <w:pPr>
        <w:pStyle w:val="par2"/>
      </w:pPr>
      <w:r>
        <w:t>15.</w:t>
      </w:r>
      <w:r>
        <w:tab/>
      </w:r>
      <w:proofErr w:type="spellStart"/>
      <w:r>
        <w:t>Pygopodidae</w:t>
      </w:r>
      <w:proofErr w:type="spellEnd"/>
      <w:r>
        <w:t xml:space="preserve"> (snake lizards)</w:t>
      </w:r>
    </w:p>
    <w:p w14:paraId="3CFA8AD6" w14:textId="77777777" w:rsidR="0018686E" w:rsidRDefault="0018686E" w:rsidP="00782F16">
      <w:pPr>
        <w:pStyle w:val="par2"/>
      </w:pPr>
      <w:r>
        <w:t>16.</w:t>
      </w:r>
      <w:r>
        <w:tab/>
        <w:t>Scincidae (skinks)</w:t>
      </w:r>
    </w:p>
    <w:p w14:paraId="72ACFB4C" w14:textId="77777777" w:rsidR="0018686E" w:rsidRDefault="0018686E" w:rsidP="00782F16">
      <w:pPr>
        <w:pStyle w:val="par2"/>
      </w:pPr>
      <w:r>
        <w:t>17.</w:t>
      </w:r>
      <w:r>
        <w:tab/>
        <w:t>Teiidae (whiptail)</w:t>
      </w:r>
    </w:p>
    <w:p w14:paraId="71317E5B" w14:textId="77777777" w:rsidR="0018686E" w:rsidRDefault="0018686E" w:rsidP="00782F16">
      <w:pPr>
        <w:pStyle w:val="par2"/>
      </w:pPr>
      <w:r>
        <w:t>18.</w:t>
      </w:r>
      <w:r>
        <w:tab/>
      </w:r>
      <w:proofErr w:type="spellStart"/>
      <w:r>
        <w:t>Tropiduridae</w:t>
      </w:r>
      <w:proofErr w:type="spellEnd"/>
      <w:r>
        <w:t xml:space="preserve"> (neotropical ground lizards)</w:t>
      </w:r>
    </w:p>
    <w:p w14:paraId="12C94AB1" w14:textId="77777777" w:rsidR="0018686E" w:rsidRDefault="0018686E" w:rsidP="00782F16">
      <w:pPr>
        <w:pStyle w:val="par2"/>
      </w:pPr>
      <w:r>
        <w:t>19.</w:t>
      </w:r>
      <w:r>
        <w:tab/>
        <w:t>Varanidae (monitor lizard)</w:t>
      </w:r>
    </w:p>
    <w:p w14:paraId="4F4335DA" w14:textId="77777777" w:rsidR="0018686E" w:rsidRDefault="0018686E" w:rsidP="00782F16">
      <w:pPr>
        <w:pStyle w:val="par2"/>
      </w:pPr>
      <w:r>
        <w:t>20.</w:t>
      </w:r>
      <w:r>
        <w:tab/>
      </w:r>
      <w:proofErr w:type="spellStart"/>
      <w:r>
        <w:t>Xantusiidae</w:t>
      </w:r>
      <w:proofErr w:type="spellEnd"/>
      <w:r>
        <w:t xml:space="preserve"> (night lizard)</w:t>
      </w:r>
    </w:p>
    <w:p w14:paraId="6075C5F5" w14:textId="77777777" w:rsidR="0018686E" w:rsidRDefault="0018686E" w:rsidP="00782F16">
      <w:pPr>
        <w:pStyle w:val="par2"/>
      </w:pPr>
      <w:r>
        <w:t>21.</w:t>
      </w:r>
      <w:r>
        <w:tab/>
      </w:r>
      <w:proofErr w:type="spellStart"/>
      <w:r>
        <w:t>Xenosauridae</w:t>
      </w:r>
      <w:proofErr w:type="spellEnd"/>
      <w:r>
        <w:t xml:space="preserve"> (knob-</w:t>
      </w:r>
      <w:proofErr w:type="gramStart"/>
      <w:r>
        <w:t>scaled</w:t>
      </w:r>
      <w:proofErr w:type="gramEnd"/>
      <w:r>
        <w:t xml:space="preserve"> lizards)</w:t>
      </w:r>
    </w:p>
    <w:p w14:paraId="21383913" w14:textId="77777777" w:rsidR="0018686E" w:rsidRDefault="0018686E" w:rsidP="00782F16">
      <w:pPr>
        <w:pStyle w:val="par1"/>
      </w:pPr>
      <w:r>
        <w:t>C.</w:t>
      </w:r>
      <w:r>
        <w:tab/>
        <w:t>Any species of turtle native only to the tropical and subtropical region from the following families:</w:t>
      </w:r>
    </w:p>
    <w:p w14:paraId="04F2450E" w14:textId="77777777" w:rsidR="0018686E" w:rsidRDefault="0018686E" w:rsidP="000F0E33">
      <w:pPr>
        <w:pStyle w:val="par2"/>
      </w:pPr>
      <w:r>
        <w:t>1.</w:t>
      </w:r>
      <w:r>
        <w:tab/>
      </w:r>
      <w:proofErr w:type="spellStart"/>
      <w:r>
        <w:t>Carettochelyidae</w:t>
      </w:r>
      <w:proofErr w:type="spellEnd"/>
      <w:r>
        <w:t xml:space="preserve"> (New Guinea softshell turtles)</w:t>
      </w:r>
    </w:p>
    <w:p w14:paraId="5D4FD192" w14:textId="77777777" w:rsidR="0018686E" w:rsidRDefault="0018686E" w:rsidP="000F0E33">
      <w:pPr>
        <w:pStyle w:val="par2"/>
      </w:pPr>
      <w:r>
        <w:t>2.</w:t>
      </w:r>
      <w:r>
        <w:tab/>
      </w:r>
      <w:proofErr w:type="spellStart"/>
      <w:r>
        <w:t>Dermatemydidae</w:t>
      </w:r>
      <w:proofErr w:type="spellEnd"/>
      <w:r>
        <w:t xml:space="preserve"> (Central American river turtles)</w:t>
      </w:r>
    </w:p>
    <w:p w14:paraId="5A27C3AD" w14:textId="77777777" w:rsidR="0018686E" w:rsidRDefault="0018686E" w:rsidP="000F0E33">
      <w:pPr>
        <w:pStyle w:val="par2"/>
      </w:pPr>
      <w:r>
        <w:t>3.</w:t>
      </w:r>
      <w:r>
        <w:tab/>
      </w:r>
      <w:proofErr w:type="spellStart"/>
      <w:r>
        <w:t>Kinosternidae</w:t>
      </w:r>
      <w:proofErr w:type="spellEnd"/>
      <w:r>
        <w:t xml:space="preserve"> (mud and musk turtles)</w:t>
      </w:r>
    </w:p>
    <w:p w14:paraId="428AA46E" w14:textId="77777777" w:rsidR="0018686E" w:rsidRDefault="0018686E" w:rsidP="000F0E33">
      <w:pPr>
        <w:pStyle w:val="par2"/>
      </w:pPr>
      <w:r>
        <w:lastRenderedPageBreak/>
        <w:t>4.</w:t>
      </w:r>
      <w:r>
        <w:tab/>
        <w:t>Testudinidae (tortoises)</w:t>
      </w:r>
    </w:p>
    <w:p w14:paraId="5BD2EEF8" w14:textId="77777777" w:rsidR="0018686E" w:rsidRDefault="0018686E" w:rsidP="000F0E33">
      <w:pPr>
        <w:pStyle w:val="par2"/>
      </w:pPr>
      <w:r>
        <w:t>5.</w:t>
      </w:r>
      <w:r>
        <w:tab/>
      </w:r>
      <w:proofErr w:type="spellStart"/>
      <w:r>
        <w:t>Trionychidae</w:t>
      </w:r>
      <w:proofErr w:type="spellEnd"/>
      <w:r>
        <w:t xml:space="preserve"> (soft-shelled turtles)</w:t>
      </w:r>
    </w:p>
    <w:p w14:paraId="46268639" w14:textId="77777777" w:rsidR="0018686E" w:rsidRDefault="0018686E" w:rsidP="000F0E33">
      <w:pPr>
        <w:pStyle w:val="par1"/>
      </w:pPr>
      <w:r>
        <w:t>D.</w:t>
      </w:r>
      <w:r>
        <w:tab/>
        <w:t>Any species of frog or toad native only to the tropical and subtropical regions from the following families:</w:t>
      </w:r>
    </w:p>
    <w:p w14:paraId="4EF80249" w14:textId="77777777" w:rsidR="0018686E" w:rsidRDefault="0018686E" w:rsidP="000F0E33">
      <w:pPr>
        <w:pStyle w:val="par2"/>
      </w:pPr>
      <w:r>
        <w:t>1.</w:t>
      </w:r>
      <w:r>
        <w:tab/>
      </w:r>
      <w:proofErr w:type="spellStart"/>
      <w:r>
        <w:t>Bufonidae</w:t>
      </w:r>
      <w:proofErr w:type="spellEnd"/>
      <w:r>
        <w:t xml:space="preserve"> (true toads), except the </w:t>
      </w:r>
      <w:proofErr w:type="spellStart"/>
      <w:r w:rsidRPr="00AC4B4F">
        <w:rPr>
          <w:i/>
          <w:iCs/>
        </w:rPr>
        <w:t>Rhinella</w:t>
      </w:r>
      <w:proofErr w:type="spellEnd"/>
      <w:r w:rsidRPr="00AC4B4F">
        <w:rPr>
          <w:i/>
          <w:iCs/>
        </w:rPr>
        <w:t xml:space="preserve"> marina</w:t>
      </w:r>
      <w:r>
        <w:t xml:space="preserve"> (cane toad)</w:t>
      </w:r>
    </w:p>
    <w:p w14:paraId="1B7C9299" w14:textId="77777777" w:rsidR="0018686E" w:rsidRDefault="0018686E" w:rsidP="000F0E33">
      <w:pPr>
        <w:pStyle w:val="par2"/>
      </w:pPr>
      <w:r>
        <w:t>2.</w:t>
      </w:r>
      <w:r>
        <w:tab/>
      </w:r>
      <w:proofErr w:type="spellStart"/>
      <w:r>
        <w:t>Centrolenidae</w:t>
      </w:r>
      <w:proofErr w:type="spellEnd"/>
      <w:r>
        <w:t xml:space="preserve"> (glass frogs)</w:t>
      </w:r>
    </w:p>
    <w:p w14:paraId="1510B686" w14:textId="77777777" w:rsidR="0018686E" w:rsidRDefault="0018686E" w:rsidP="000F0E33">
      <w:pPr>
        <w:pStyle w:val="par2"/>
      </w:pPr>
      <w:r>
        <w:t>3.</w:t>
      </w:r>
      <w:r>
        <w:tab/>
      </w:r>
      <w:proofErr w:type="spellStart"/>
      <w:r>
        <w:t>Dendrobatidae</w:t>
      </w:r>
      <w:proofErr w:type="spellEnd"/>
      <w:r>
        <w:t xml:space="preserve"> (poison dart frogs)</w:t>
      </w:r>
    </w:p>
    <w:p w14:paraId="3D36FC56" w14:textId="77777777" w:rsidR="0018686E" w:rsidRDefault="0018686E" w:rsidP="000F0E33">
      <w:pPr>
        <w:pStyle w:val="par2"/>
      </w:pPr>
      <w:r>
        <w:t>4.</w:t>
      </w:r>
      <w:r>
        <w:tab/>
      </w:r>
      <w:proofErr w:type="spellStart"/>
      <w:r>
        <w:t>Hylidae</w:t>
      </w:r>
      <w:proofErr w:type="spellEnd"/>
      <w:r>
        <w:t xml:space="preserve"> (tree frogs)</w:t>
      </w:r>
    </w:p>
    <w:p w14:paraId="017B37ED" w14:textId="77777777" w:rsidR="0018686E" w:rsidRDefault="0018686E" w:rsidP="000F0E33">
      <w:pPr>
        <w:pStyle w:val="par2"/>
      </w:pPr>
      <w:r>
        <w:t>5.</w:t>
      </w:r>
      <w:r>
        <w:tab/>
      </w:r>
      <w:proofErr w:type="spellStart"/>
      <w:r>
        <w:t>Leptodactylidae</w:t>
      </w:r>
      <w:proofErr w:type="spellEnd"/>
      <w:r>
        <w:t xml:space="preserve"> (tropical frogs)</w:t>
      </w:r>
    </w:p>
    <w:p w14:paraId="6F1D39EA" w14:textId="77777777" w:rsidR="0018686E" w:rsidRDefault="0018686E" w:rsidP="000F0E33">
      <w:pPr>
        <w:pStyle w:val="par2"/>
      </w:pPr>
      <w:r>
        <w:t>6.</w:t>
      </w:r>
      <w:r>
        <w:tab/>
      </w:r>
      <w:proofErr w:type="spellStart"/>
      <w:r>
        <w:t>Microhylidae</w:t>
      </w:r>
      <w:proofErr w:type="spellEnd"/>
      <w:r>
        <w:t xml:space="preserve"> (narrow-mouthed toads)</w:t>
      </w:r>
    </w:p>
    <w:p w14:paraId="4F43B667" w14:textId="77777777" w:rsidR="0018686E" w:rsidRDefault="0018686E" w:rsidP="000F0E33">
      <w:pPr>
        <w:pStyle w:val="par2"/>
      </w:pPr>
      <w:r>
        <w:t>7.</w:t>
      </w:r>
      <w:r>
        <w:tab/>
      </w:r>
      <w:proofErr w:type="spellStart"/>
      <w:r>
        <w:t>Pelobatidae</w:t>
      </w:r>
      <w:proofErr w:type="spellEnd"/>
      <w:r>
        <w:t xml:space="preserve"> (spadefoot toads)</w:t>
      </w:r>
    </w:p>
    <w:p w14:paraId="73B95E1D" w14:textId="77777777" w:rsidR="0018686E" w:rsidRDefault="0018686E" w:rsidP="000F0E33">
      <w:pPr>
        <w:pStyle w:val="par2"/>
      </w:pPr>
      <w:r>
        <w:t>8.</w:t>
      </w:r>
      <w:r>
        <w:tab/>
      </w:r>
      <w:proofErr w:type="spellStart"/>
      <w:r>
        <w:t>Pelodytidae</w:t>
      </w:r>
      <w:proofErr w:type="spellEnd"/>
      <w:r>
        <w:t xml:space="preserve"> (spadefoot toads)</w:t>
      </w:r>
    </w:p>
    <w:p w14:paraId="295C706E" w14:textId="77777777" w:rsidR="0018686E" w:rsidRDefault="0018686E" w:rsidP="000F0E33">
      <w:pPr>
        <w:pStyle w:val="par2"/>
      </w:pPr>
      <w:r>
        <w:t>9.</w:t>
      </w:r>
      <w:r>
        <w:tab/>
      </w:r>
      <w:proofErr w:type="spellStart"/>
      <w:r>
        <w:t>Phrynomeridae</w:t>
      </w:r>
      <w:proofErr w:type="spellEnd"/>
      <w:r>
        <w:t xml:space="preserve"> (snake-necked frogs)</w:t>
      </w:r>
    </w:p>
    <w:p w14:paraId="5A51E308" w14:textId="77777777" w:rsidR="0018686E" w:rsidRDefault="0018686E" w:rsidP="000F0E33">
      <w:pPr>
        <w:pStyle w:val="par2"/>
      </w:pPr>
      <w:r>
        <w:t>10.</w:t>
      </w:r>
      <w:r>
        <w:tab/>
      </w:r>
      <w:proofErr w:type="spellStart"/>
      <w:r>
        <w:t>Pipidae</w:t>
      </w:r>
      <w:proofErr w:type="spellEnd"/>
      <w:r>
        <w:t xml:space="preserve"> (clawed frogs, Surinam toads)</w:t>
      </w:r>
    </w:p>
    <w:p w14:paraId="127F9728" w14:textId="77777777" w:rsidR="0018686E" w:rsidRDefault="0018686E" w:rsidP="000F0E33">
      <w:pPr>
        <w:pStyle w:val="par2"/>
      </w:pPr>
      <w:r>
        <w:t>11.</w:t>
      </w:r>
      <w:r>
        <w:tab/>
      </w:r>
      <w:proofErr w:type="spellStart"/>
      <w:r>
        <w:t>Pseudidae</w:t>
      </w:r>
      <w:proofErr w:type="spellEnd"/>
      <w:r>
        <w:t xml:space="preserve"> (Harlequin frogs)</w:t>
      </w:r>
    </w:p>
    <w:p w14:paraId="43D68690" w14:textId="77777777" w:rsidR="0018686E" w:rsidRDefault="0018686E" w:rsidP="000F0E33">
      <w:pPr>
        <w:pStyle w:val="par2"/>
      </w:pPr>
      <w:r>
        <w:t>12.</w:t>
      </w:r>
      <w:r>
        <w:tab/>
      </w:r>
      <w:proofErr w:type="spellStart"/>
      <w:r>
        <w:t>Ranidae</w:t>
      </w:r>
      <w:proofErr w:type="spellEnd"/>
      <w:r>
        <w:t xml:space="preserve"> (true frogs)</w:t>
      </w:r>
    </w:p>
    <w:p w14:paraId="17F52286" w14:textId="77777777" w:rsidR="0018686E" w:rsidRDefault="0018686E" w:rsidP="000F0E33">
      <w:pPr>
        <w:pStyle w:val="par2"/>
      </w:pPr>
      <w:r>
        <w:t>13.</w:t>
      </w:r>
      <w:r>
        <w:tab/>
      </w:r>
      <w:proofErr w:type="spellStart"/>
      <w:r>
        <w:t>Rhacophoridae</w:t>
      </w:r>
      <w:proofErr w:type="spellEnd"/>
      <w:r>
        <w:t xml:space="preserve"> (flying frogs)</w:t>
      </w:r>
    </w:p>
    <w:p w14:paraId="323A2AD9" w14:textId="77777777" w:rsidR="0018686E" w:rsidRDefault="0018686E" w:rsidP="000F0E33">
      <w:pPr>
        <w:pStyle w:val="par2"/>
      </w:pPr>
      <w:r>
        <w:t>14.</w:t>
      </w:r>
      <w:r>
        <w:tab/>
      </w:r>
      <w:proofErr w:type="spellStart"/>
      <w:r>
        <w:t>Rhinophrynidae</w:t>
      </w:r>
      <w:proofErr w:type="spellEnd"/>
      <w:r>
        <w:t xml:space="preserve"> (cone-nosed toads)</w:t>
      </w:r>
    </w:p>
    <w:p w14:paraId="7C8A9B33" w14:textId="77777777" w:rsidR="0018686E" w:rsidRDefault="0018686E" w:rsidP="000F0E33">
      <w:pPr>
        <w:pStyle w:val="par1"/>
      </w:pPr>
      <w:r>
        <w:t>E.</w:t>
      </w:r>
      <w:r>
        <w:tab/>
        <w:t>Other Species:</w:t>
      </w:r>
    </w:p>
    <w:p w14:paraId="6C70E198" w14:textId="77777777" w:rsidR="0018686E" w:rsidRDefault="0018686E" w:rsidP="000F0E33">
      <w:pPr>
        <w:pStyle w:val="par2"/>
      </w:pPr>
      <w:r>
        <w:t>1.</w:t>
      </w:r>
      <w:r>
        <w:tab/>
        <w:t>Oriental fire-bellied toad (</w:t>
      </w:r>
      <w:proofErr w:type="spellStart"/>
      <w:r w:rsidRPr="00AC4B4F">
        <w:rPr>
          <w:i/>
          <w:iCs/>
        </w:rPr>
        <w:t>Bombina</w:t>
      </w:r>
      <w:proofErr w:type="spellEnd"/>
      <w:r w:rsidRPr="00AC4B4F">
        <w:rPr>
          <w:i/>
          <w:iCs/>
        </w:rPr>
        <w:t xml:space="preserve"> orientalis</w:t>
      </w:r>
      <w:r>
        <w:t>)</w:t>
      </w:r>
    </w:p>
    <w:p w14:paraId="418B7DFA" w14:textId="77777777" w:rsidR="0018686E" w:rsidRDefault="0018686E" w:rsidP="000F0E33">
      <w:pPr>
        <w:pStyle w:val="par2"/>
      </w:pPr>
      <w:r>
        <w:t>2.</w:t>
      </w:r>
      <w:r>
        <w:tab/>
        <w:t>Any species from the order Gymnophiona (</w:t>
      </w:r>
      <w:r w:rsidRPr="00AC4B4F">
        <w:t>caecilians</w:t>
      </w:r>
      <w:r>
        <w:t>)</w:t>
      </w:r>
    </w:p>
    <w:p w14:paraId="1F6CC01B" w14:textId="77777777" w:rsidR="0018686E" w:rsidRDefault="0018686E" w:rsidP="000F0E33">
      <w:pPr>
        <w:pStyle w:val="par2"/>
      </w:pPr>
      <w:r>
        <w:t>3.</w:t>
      </w:r>
      <w:r>
        <w:tab/>
        <w:t xml:space="preserve">Any species from the order </w:t>
      </w:r>
      <w:proofErr w:type="spellStart"/>
      <w:r>
        <w:t>Urodela</w:t>
      </w:r>
      <w:proofErr w:type="spellEnd"/>
      <w:r>
        <w:t xml:space="preserve"> (</w:t>
      </w:r>
      <w:r w:rsidRPr="00AC4B4F">
        <w:t>salamanders and newts</w:t>
      </w:r>
      <w:r>
        <w:t>) except tiger salamanders (</w:t>
      </w:r>
      <w:r w:rsidRPr="00AC4B4F">
        <w:rPr>
          <w:i/>
          <w:iCs/>
        </w:rPr>
        <w:t>Ambystoma tigrinum/</w:t>
      </w:r>
      <w:proofErr w:type="spellStart"/>
      <w:r w:rsidRPr="00AC4B4F">
        <w:rPr>
          <w:i/>
          <w:iCs/>
        </w:rPr>
        <w:t>mavortium</w:t>
      </w:r>
      <w:proofErr w:type="spellEnd"/>
      <w:r>
        <w:t>)</w:t>
      </w:r>
    </w:p>
    <w:p w14:paraId="2A128EF2" w14:textId="77777777" w:rsidR="0018686E" w:rsidRDefault="0018686E" w:rsidP="000F0E33">
      <w:pPr>
        <w:pStyle w:val="par2"/>
      </w:pPr>
      <w:r>
        <w:t>4.</w:t>
      </w:r>
      <w:r>
        <w:tab/>
        <w:t xml:space="preserve">Any species from the suborder </w:t>
      </w:r>
      <w:proofErr w:type="spellStart"/>
      <w:r>
        <w:t>Amphisbaenia</w:t>
      </w:r>
      <w:proofErr w:type="spellEnd"/>
      <w:r>
        <w:t xml:space="preserve"> (</w:t>
      </w:r>
      <w:r w:rsidRPr="00AC4B4F">
        <w:t>worm lizards</w:t>
      </w:r>
      <w:r>
        <w:t>)</w:t>
      </w:r>
    </w:p>
    <w:p w14:paraId="2502AA2A" w14:textId="77777777" w:rsidR="0018686E" w:rsidRDefault="0018686E" w:rsidP="000F0E33">
      <w:pPr>
        <w:pStyle w:val="par2"/>
      </w:pPr>
      <w:r>
        <w:t>5.</w:t>
      </w:r>
      <w:r>
        <w:tab/>
        <w:t xml:space="preserve">Any species from the subfamily </w:t>
      </w:r>
      <w:proofErr w:type="spellStart"/>
      <w:r>
        <w:t>Caimaninae</w:t>
      </w:r>
      <w:proofErr w:type="spellEnd"/>
      <w:r>
        <w:t xml:space="preserve"> (</w:t>
      </w:r>
      <w:r w:rsidRPr="00AC4B4F">
        <w:t>caimans</w:t>
      </w:r>
      <w:r>
        <w:t>)</w:t>
      </w:r>
    </w:p>
    <w:p w14:paraId="7246D556" w14:textId="77777777" w:rsidR="0018686E" w:rsidRDefault="0018686E" w:rsidP="000F0E33">
      <w:pPr>
        <w:pStyle w:val="par2"/>
      </w:pPr>
      <w:r>
        <w:lastRenderedPageBreak/>
        <w:t>6.</w:t>
      </w:r>
      <w:r>
        <w:tab/>
        <w:t>Any species from the families Diplodactylidae (eyelash geckos), Eublepharidae (eyelid geckos), or Gekkonidae (geckos) except Mediterranean house geckos (</w:t>
      </w:r>
      <w:r w:rsidRPr="00AC4B4F">
        <w:rPr>
          <w:i/>
          <w:iCs/>
        </w:rPr>
        <w:t xml:space="preserve">Hemidactylus </w:t>
      </w:r>
      <w:proofErr w:type="spellStart"/>
      <w:r w:rsidRPr="00AC4B4F">
        <w:rPr>
          <w:i/>
          <w:iCs/>
        </w:rPr>
        <w:t>turcicus</w:t>
      </w:r>
      <w:proofErr w:type="spellEnd"/>
      <w:r>
        <w:t>)</w:t>
      </w:r>
    </w:p>
    <w:p w14:paraId="22733A68" w14:textId="77777777" w:rsidR="0018686E" w:rsidRDefault="0018686E" w:rsidP="000F0E33">
      <w:pPr>
        <w:pStyle w:val="Heading2"/>
      </w:pPr>
      <w:r>
        <w:t xml:space="preserve">APPENDIX B </w:t>
      </w:r>
      <w:r w:rsidRPr="00B475BD">
        <w:t>– Species that may be possessed, sold, offered for sale, purchased, or transported with documentation under #703.B.</w:t>
      </w:r>
    </w:p>
    <w:p w14:paraId="39946C7E" w14:textId="77777777" w:rsidR="0018686E" w:rsidRDefault="0018686E" w:rsidP="00B0331A">
      <w:pPr>
        <w:pStyle w:val="par1"/>
      </w:pPr>
      <w:r>
        <w:t>A.</w:t>
      </w:r>
      <w:r>
        <w:tab/>
        <w:t>Any captive-bred species from the genus Pantherophis (</w:t>
      </w:r>
      <w:proofErr w:type="spellStart"/>
      <w:r>
        <w:t>cornsnakes</w:t>
      </w:r>
      <w:proofErr w:type="spellEnd"/>
      <w:r>
        <w:t xml:space="preserve">, </w:t>
      </w:r>
      <w:proofErr w:type="spellStart"/>
      <w:r>
        <w:t>ratsnakes</w:t>
      </w:r>
      <w:proofErr w:type="spellEnd"/>
      <w:r>
        <w:t xml:space="preserve">, and </w:t>
      </w:r>
      <w:proofErr w:type="spellStart"/>
      <w:r>
        <w:t>foxsnakes</w:t>
      </w:r>
      <w:proofErr w:type="spellEnd"/>
      <w:r>
        <w:t xml:space="preserve">) except the Great Plains </w:t>
      </w:r>
      <w:proofErr w:type="spellStart"/>
      <w:r>
        <w:t>ratsnake</w:t>
      </w:r>
      <w:proofErr w:type="spellEnd"/>
      <w:r>
        <w:t xml:space="preserve"> (</w:t>
      </w:r>
      <w:r w:rsidRPr="0072601F">
        <w:rPr>
          <w:i/>
          <w:iCs/>
        </w:rPr>
        <w:t xml:space="preserve">Pantherophis </w:t>
      </w:r>
      <w:proofErr w:type="spellStart"/>
      <w:r w:rsidRPr="0072601F">
        <w:rPr>
          <w:i/>
          <w:iCs/>
        </w:rPr>
        <w:t>emoryi</w:t>
      </w:r>
      <w:proofErr w:type="spellEnd"/>
      <w:r>
        <w:t>)</w:t>
      </w:r>
    </w:p>
    <w:p w14:paraId="0E12E6E8" w14:textId="77777777" w:rsidR="0018686E" w:rsidRDefault="0018686E" w:rsidP="00B0331A">
      <w:pPr>
        <w:pStyle w:val="par1"/>
      </w:pPr>
      <w:r>
        <w:t>B.</w:t>
      </w:r>
      <w:r>
        <w:tab/>
        <w:t xml:space="preserve">Any captive-bred species from the genus Lampropeltis (kingsnakes and </w:t>
      </w:r>
      <w:proofErr w:type="spellStart"/>
      <w:r>
        <w:t>milksnakes</w:t>
      </w:r>
      <w:proofErr w:type="spellEnd"/>
      <w:r>
        <w:t xml:space="preserve">) except the Western </w:t>
      </w:r>
      <w:proofErr w:type="spellStart"/>
      <w:r>
        <w:t>milksnakes</w:t>
      </w:r>
      <w:proofErr w:type="spellEnd"/>
      <w:r>
        <w:t xml:space="preserve"> (</w:t>
      </w:r>
      <w:r w:rsidRPr="0072601F">
        <w:rPr>
          <w:i/>
          <w:iCs/>
        </w:rPr>
        <w:t xml:space="preserve">Lampropeltis gentilis/Lampropeltis </w:t>
      </w:r>
      <w:proofErr w:type="spellStart"/>
      <w:r w:rsidRPr="0072601F">
        <w:rPr>
          <w:i/>
          <w:iCs/>
        </w:rPr>
        <w:t>triangulum</w:t>
      </w:r>
      <w:proofErr w:type="spellEnd"/>
      <w:r w:rsidRPr="0072601F">
        <w:rPr>
          <w:i/>
          <w:iCs/>
        </w:rPr>
        <w:t xml:space="preserve"> gentilis</w:t>
      </w:r>
      <w:r>
        <w:t>) and Speckled kingsnake (</w:t>
      </w:r>
      <w:r w:rsidRPr="0072601F">
        <w:rPr>
          <w:i/>
          <w:iCs/>
        </w:rPr>
        <w:t xml:space="preserve">Lampropeltis </w:t>
      </w:r>
      <w:proofErr w:type="spellStart"/>
      <w:r w:rsidRPr="0072601F">
        <w:rPr>
          <w:i/>
          <w:iCs/>
        </w:rPr>
        <w:t>holbrooki</w:t>
      </w:r>
      <w:proofErr w:type="spellEnd"/>
      <w:r w:rsidRPr="0072601F">
        <w:rPr>
          <w:i/>
          <w:iCs/>
        </w:rPr>
        <w:t xml:space="preserve">/Lampropeltis </w:t>
      </w:r>
      <w:proofErr w:type="spellStart"/>
      <w:r w:rsidRPr="0072601F">
        <w:rPr>
          <w:i/>
          <w:iCs/>
        </w:rPr>
        <w:t>getula</w:t>
      </w:r>
      <w:proofErr w:type="spellEnd"/>
      <w:r w:rsidRPr="0072601F">
        <w:rPr>
          <w:i/>
          <w:iCs/>
        </w:rPr>
        <w:t xml:space="preserve"> </w:t>
      </w:r>
      <w:proofErr w:type="spellStart"/>
      <w:r w:rsidRPr="0072601F">
        <w:rPr>
          <w:i/>
          <w:iCs/>
        </w:rPr>
        <w:t>holbrooki</w:t>
      </w:r>
      <w:proofErr w:type="spellEnd"/>
      <w:r>
        <w:t>)</w:t>
      </w:r>
    </w:p>
    <w:p w14:paraId="0631108D" w14:textId="77777777" w:rsidR="0088750C" w:rsidRDefault="0018686E" w:rsidP="00B0331A">
      <w:pPr>
        <w:pStyle w:val="par1"/>
      </w:pPr>
      <w:r>
        <w:t>C.</w:t>
      </w:r>
      <w:r>
        <w:tab/>
        <w:t xml:space="preserve">Any captive-bred species from the genus </w:t>
      </w:r>
      <w:proofErr w:type="spellStart"/>
      <w:r>
        <w:t>Heterodon</w:t>
      </w:r>
      <w:proofErr w:type="spellEnd"/>
      <w:r>
        <w:t xml:space="preserve"> except the Eastern hog-nosed snake (</w:t>
      </w:r>
      <w:proofErr w:type="spellStart"/>
      <w:r w:rsidRPr="0072601F">
        <w:rPr>
          <w:i/>
          <w:iCs/>
        </w:rPr>
        <w:t>Heterodon</w:t>
      </w:r>
      <w:proofErr w:type="spellEnd"/>
      <w:r w:rsidRPr="0072601F">
        <w:rPr>
          <w:i/>
          <w:iCs/>
        </w:rPr>
        <w:t xml:space="preserve"> </w:t>
      </w:r>
      <w:proofErr w:type="spellStart"/>
      <w:r w:rsidRPr="0072601F">
        <w:rPr>
          <w:i/>
          <w:iCs/>
        </w:rPr>
        <w:t>platirhinos</w:t>
      </w:r>
      <w:proofErr w:type="spellEnd"/>
      <w:r>
        <w:t xml:space="preserve">), </w:t>
      </w:r>
      <w:proofErr w:type="spellStart"/>
      <w:r>
        <w:t>Lystrophis</w:t>
      </w:r>
      <w:proofErr w:type="spellEnd"/>
      <w:r>
        <w:t xml:space="preserve">, or </w:t>
      </w:r>
      <w:proofErr w:type="spellStart"/>
      <w:r>
        <w:t>Leioheterodon</w:t>
      </w:r>
      <w:proofErr w:type="spellEnd"/>
      <w:r>
        <w:t xml:space="preserve"> (hognose snakes)</w:t>
      </w:r>
    </w:p>
    <w:p w14:paraId="2354A287" w14:textId="77777777" w:rsidR="0018686E" w:rsidRDefault="0018686E" w:rsidP="00955C29">
      <w:pPr>
        <w:pStyle w:val="Heading2"/>
      </w:pPr>
      <w:r>
        <w:t>APPENDIX C – Species that may be captured from the wild within Colorado, possessed, and transported within Colorado as provided by a valid Resident Herpetofauna Collection and Possession License under #704.</w:t>
      </w:r>
    </w:p>
    <w:p w14:paraId="00EBDC74" w14:textId="77777777" w:rsidR="0018686E" w:rsidRDefault="0018686E" w:rsidP="00955C29">
      <w:pPr>
        <w:pStyle w:val="par1"/>
      </w:pPr>
      <w:r>
        <w:t>A.</w:t>
      </w:r>
      <w:r>
        <w:tab/>
        <w:t>Plains spadefoot (</w:t>
      </w:r>
      <w:proofErr w:type="spellStart"/>
      <w:r w:rsidRPr="00D978C1">
        <w:rPr>
          <w:i/>
          <w:iCs/>
        </w:rPr>
        <w:t>Spea</w:t>
      </w:r>
      <w:proofErr w:type="spellEnd"/>
      <w:r w:rsidRPr="00D978C1">
        <w:rPr>
          <w:i/>
          <w:iCs/>
        </w:rPr>
        <w:t xml:space="preserve"> </w:t>
      </w:r>
      <w:proofErr w:type="spellStart"/>
      <w:r w:rsidRPr="00D978C1">
        <w:rPr>
          <w:i/>
          <w:iCs/>
        </w:rPr>
        <w:t>bombifrons</w:t>
      </w:r>
      <w:proofErr w:type="spellEnd"/>
      <w:r>
        <w:t>)</w:t>
      </w:r>
    </w:p>
    <w:p w14:paraId="73750596" w14:textId="77777777" w:rsidR="0018686E" w:rsidRDefault="0018686E" w:rsidP="00955C29">
      <w:pPr>
        <w:pStyle w:val="par1"/>
      </w:pPr>
      <w:r>
        <w:t>B.</w:t>
      </w:r>
      <w:r>
        <w:tab/>
      </w:r>
      <w:proofErr w:type="spellStart"/>
      <w:r>
        <w:t>Woodhouse’s</w:t>
      </w:r>
      <w:proofErr w:type="spellEnd"/>
      <w:r>
        <w:t xml:space="preserve"> toad (</w:t>
      </w:r>
      <w:proofErr w:type="spellStart"/>
      <w:r w:rsidRPr="00D978C1">
        <w:rPr>
          <w:i/>
          <w:iCs/>
        </w:rPr>
        <w:t>Anaxyrus</w:t>
      </w:r>
      <w:proofErr w:type="spellEnd"/>
      <w:r w:rsidRPr="00D978C1">
        <w:rPr>
          <w:i/>
          <w:iCs/>
        </w:rPr>
        <w:t xml:space="preserve"> </w:t>
      </w:r>
      <w:proofErr w:type="spellStart"/>
      <w:r w:rsidRPr="00D978C1">
        <w:rPr>
          <w:i/>
          <w:iCs/>
        </w:rPr>
        <w:t>woodhousii</w:t>
      </w:r>
      <w:proofErr w:type="spellEnd"/>
      <w:r>
        <w:t>)</w:t>
      </w:r>
    </w:p>
    <w:p w14:paraId="6B643537" w14:textId="77777777" w:rsidR="0018686E" w:rsidRDefault="0018686E" w:rsidP="00955C29">
      <w:pPr>
        <w:pStyle w:val="par1"/>
      </w:pPr>
      <w:r>
        <w:t>C.</w:t>
      </w:r>
      <w:r>
        <w:tab/>
        <w:t>Boreal chorus frog (</w:t>
      </w:r>
      <w:r w:rsidRPr="00D978C1">
        <w:rPr>
          <w:i/>
          <w:iCs/>
        </w:rPr>
        <w:t>Pseudacris maculata</w:t>
      </w:r>
      <w:r>
        <w:t>)</w:t>
      </w:r>
    </w:p>
    <w:p w14:paraId="7E5A6FBE" w14:textId="77777777" w:rsidR="0018686E" w:rsidRDefault="0018686E" w:rsidP="00955C29">
      <w:pPr>
        <w:pStyle w:val="par1"/>
      </w:pPr>
      <w:r>
        <w:t>D.</w:t>
      </w:r>
      <w:r>
        <w:tab/>
        <w:t>Common sagebrush lizard (</w:t>
      </w:r>
      <w:r w:rsidRPr="00D978C1">
        <w:rPr>
          <w:i/>
          <w:iCs/>
        </w:rPr>
        <w:t xml:space="preserve">Sceloporus </w:t>
      </w:r>
      <w:proofErr w:type="spellStart"/>
      <w:r w:rsidRPr="00D978C1">
        <w:rPr>
          <w:i/>
          <w:iCs/>
        </w:rPr>
        <w:t>graciosus</w:t>
      </w:r>
      <w:proofErr w:type="spellEnd"/>
      <w:r>
        <w:t>)</w:t>
      </w:r>
    </w:p>
    <w:p w14:paraId="6E7DDA76" w14:textId="77777777" w:rsidR="0018686E" w:rsidRDefault="0018686E" w:rsidP="00955C29">
      <w:pPr>
        <w:pStyle w:val="par1"/>
      </w:pPr>
      <w:r>
        <w:t>E.</w:t>
      </w:r>
      <w:r>
        <w:tab/>
        <w:t>Ornate tree lizard (</w:t>
      </w:r>
      <w:proofErr w:type="spellStart"/>
      <w:r w:rsidRPr="00D978C1">
        <w:rPr>
          <w:i/>
          <w:iCs/>
        </w:rPr>
        <w:t>Urosaurus</w:t>
      </w:r>
      <w:proofErr w:type="spellEnd"/>
      <w:r w:rsidRPr="00D978C1">
        <w:rPr>
          <w:i/>
          <w:iCs/>
        </w:rPr>
        <w:t xml:space="preserve"> ornatus</w:t>
      </w:r>
      <w:r>
        <w:t>)</w:t>
      </w:r>
    </w:p>
    <w:p w14:paraId="6D32C63E" w14:textId="77777777" w:rsidR="0018686E" w:rsidRDefault="0018686E" w:rsidP="00955C29">
      <w:pPr>
        <w:pStyle w:val="par1"/>
      </w:pPr>
      <w:r>
        <w:t>F.</w:t>
      </w:r>
      <w:r>
        <w:tab/>
        <w:t>Common side-blotched lizard (</w:t>
      </w:r>
      <w:r w:rsidRPr="00D978C1">
        <w:rPr>
          <w:i/>
          <w:iCs/>
        </w:rPr>
        <w:t xml:space="preserve">Uta </w:t>
      </w:r>
      <w:proofErr w:type="spellStart"/>
      <w:r w:rsidRPr="00D978C1">
        <w:rPr>
          <w:i/>
          <w:iCs/>
        </w:rPr>
        <w:t>stansburiana</w:t>
      </w:r>
      <w:proofErr w:type="spellEnd"/>
      <w:r>
        <w:t>)</w:t>
      </w:r>
    </w:p>
    <w:p w14:paraId="4FEC2F95" w14:textId="77777777" w:rsidR="0018686E" w:rsidRDefault="0018686E" w:rsidP="00955C29">
      <w:pPr>
        <w:pStyle w:val="par1"/>
      </w:pPr>
      <w:r>
        <w:t>G.</w:t>
      </w:r>
      <w:r>
        <w:tab/>
        <w:t>Prairie lizard (</w:t>
      </w:r>
      <w:proofErr w:type="spellStart"/>
      <w:r w:rsidRPr="00D978C1">
        <w:rPr>
          <w:i/>
          <w:iCs/>
        </w:rPr>
        <w:t>Sceloperus</w:t>
      </w:r>
      <w:proofErr w:type="spellEnd"/>
      <w:r w:rsidRPr="00D978C1">
        <w:rPr>
          <w:i/>
          <w:iCs/>
        </w:rPr>
        <w:t xml:space="preserve"> </w:t>
      </w:r>
      <w:proofErr w:type="spellStart"/>
      <w:r w:rsidRPr="00D978C1">
        <w:rPr>
          <w:i/>
          <w:iCs/>
        </w:rPr>
        <w:t>consobrinus</w:t>
      </w:r>
      <w:proofErr w:type="spellEnd"/>
      <w:r>
        <w:t>)</w:t>
      </w:r>
    </w:p>
    <w:p w14:paraId="32EA5919" w14:textId="77777777" w:rsidR="0018686E" w:rsidRDefault="0018686E" w:rsidP="00955C29">
      <w:pPr>
        <w:pStyle w:val="par1"/>
      </w:pPr>
      <w:r>
        <w:t>H.</w:t>
      </w:r>
      <w:r>
        <w:tab/>
        <w:t>Plateau fence lizard (</w:t>
      </w:r>
      <w:r w:rsidRPr="00D978C1">
        <w:rPr>
          <w:i/>
          <w:iCs/>
        </w:rPr>
        <w:t xml:space="preserve">Sceloporus </w:t>
      </w:r>
      <w:proofErr w:type="spellStart"/>
      <w:r w:rsidRPr="00D978C1">
        <w:rPr>
          <w:i/>
          <w:iCs/>
        </w:rPr>
        <w:t>tristichus</w:t>
      </w:r>
      <w:proofErr w:type="spellEnd"/>
      <w:r>
        <w:t>)</w:t>
      </w:r>
    </w:p>
    <w:p w14:paraId="6368D21F" w14:textId="77777777" w:rsidR="0018686E" w:rsidRDefault="0018686E" w:rsidP="00955C29">
      <w:pPr>
        <w:pStyle w:val="par1"/>
      </w:pPr>
      <w:r>
        <w:t>I.</w:t>
      </w:r>
      <w:r>
        <w:tab/>
      </w:r>
      <w:proofErr w:type="spellStart"/>
      <w:r>
        <w:t>Gophersnake</w:t>
      </w:r>
      <w:proofErr w:type="spellEnd"/>
      <w:r>
        <w:t>/</w:t>
      </w:r>
      <w:proofErr w:type="spellStart"/>
      <w:r>
        <w:t>Bullsnake</w:t>
      </w:r>
      <w:proofErr w:type="spellEnd"/>
      <w:r>
        <w:t xml:space="preserve"> (</w:t>
      </w:r>
      <w:proofErr w:type="spellStart"/>
      <w:r w:rsidRPr="00D978C1">
        <w:rPr>
          <w:i/>
          <w:iCs/>
        </w:rPr>
        <w:t>Pituophis</w:t>
      </w:r>
      <w:proofErr w:type="spellEnd"/>
      <w:r w:rsidRPr="00D978C1">
        <w:rPr>
          <w:i/>
          <w:iCs/>
        </w:rPr>
        <w:t xml:space="preserve"> </w:t>
      </w:r>
      <w:proofErr w:type="spellStart"/>
      <w:r w:rsidRPr="00D978C1">
        <w:rPr>
          <w:i/>
          <w:iCs/>
        </w:rPr>
        <w:t>catenifer</w:t>
      </w:r>
      <w:proofErr w:type="spellEnd"/>
      <w:r w:rsidRPr="00D978C1">
        <w:rPr>
          <w:i/>
          <w:iCs/>
        </w:rPr>
        <w:t xml:space="preserve"> </w:t>
      </w:r>
      <w:proofErr w:type="spellStart"/>
      <w:r w:rsidRPr="00D978C1">
        <w:rPr>
          <w:i/>
          <w:iCs/>
        </w:rPr>
        <w:t>deserticola</w:t>
      </w:r>
      <w:proofErr w:type="spellEnd"/>
      <w:r w:rsidRPr="00D978C1">
        <w:rPr>
          <w:i/>
          <w:iCs/>
        </w:rPr>
        <w:t>/</w:t>
      </w:r>
      <w:proofErr w:type="spellStart"/>
      <w:r w:rsidRPr="00D978C1">
        <w:rPr>
          <w:i/>
          <w:iCs/>
        </w:rPr>
        <w:t>sayi</w:t>
      </w:r>
      <w:proofErr w:type="spellEnd"/>
      <w:r>
        <w:t>)</w:t>
      </w:r>
    </w:p>
    <w:p w14:paraId="4751D863" w14:textId="77777777" w:rsidR="0088750C" w:rsidRDefault="0018686E" w:rsidP="00955C29">
      <w:pPr>
        <w:pStyle w:val="par1"/>
      </w:pPr>
      <w:r>
        <w:t>J.</w:t>
      </w:r>
      <w:r>
        <w:tab/>
        <w:t>Western tiger salamander (</w:t>
      </w:r>
      <w:r w:rsidRPr="00D978C1">
        <w:rPr>
          <w:i/>
          <w:iCs/>
        </w:rPr>
        <w:t xml:space="preserve">Ambystoma </w:t>
      </w:r>
      <w:proofErr w:type="spellStart"/>
      <w:r w:rsidRPr="00D978C1">
        <w:rPr>
          <w:i/>
          <w:iCs/>
        </w:rPr>
        <w:t>mavortium</w:t>
      </w:r>
      <w:proofErr w:type="spellEnd"/>
      <w:r>
        <w:t>)</w:t>
      </w:r>
    </w:p>
    <w:p w14:paraId="29E721BD" w14:textId="77777777" w:rsidR="0018686E" w:rsidRDefault="0018686E" w:rsidP="00955C29">
      <w:pPr>
        <w:pStyle w:val="par1"/>
      </w:pPr>
      <w:r>
        <w:t>K.</w:t>
      </w:r>
      <w:r>
        <w:tab/>
        <w:t xml:space="preserve">Wandering </w:t>
      </w:r>
      <w:proofErr w:type="spellStart"/>
      <w:r>
        <w:t>gartersnake</w:t>
      </w:r>
      <w:proofErr w:type="spellEnd"/>
      <w:r>
        <w:t xml:space="preserve"> (</w:t>
      </w:r>
      <w:r w:rsidRPr="00D978C1">
        <w:rPr>
          <w:i/>
          <w:iCs/>
        </w:rPr>
        <w:t xml:space="preserve">Thamnophis elegans </w:t>
      </w:r>
      <w:proofErr w:type="spellStart"/>
      <w:r w:rsidRPr="00D978C1">
        <w:rPr>
          <w:i/>
          <w:iCs/>
        </w:rPr>
        <w:t>vagrans</w:t>
      </w:r>
      <w:proofErr w:type="spellEnd"/>
      <w:r>
        <w:t>)</w:t>
      </w:r>
    </w:p>
    <w:p w14:paraId="230605FC" w14:textId="77777777" w:rsidR="0018686E" w:rsidRDefault="0018686E" w:rsidP="00955C29">
      <w:pPr>
        <w:pStyle w:val="par1"/>
      </w:pPr>
      <w:r>
        <w:t>L.</w:t>
      </w:r>
      <w:r>
        <w:tab/>
        <w:t xml:space="preserve">Plains </w:t>
      </w:r>
      <w:proofErr w:type="spellStart"/>
      <w:r>
        <w:t>gartersnake</w:t>
      </w:r>
      <w:proofErr w:type="spellEnd"/>
      <w:r>
        <w:t xml:space="preserve"> (</w:t>
      </w:r>
      <w:r w:rsidRPr="00D978C1">
        <w:rPr>
          <w:i/>
          <w:iCs/>
        </w:rPr>
        <w:t>Thamnophis radix</w:t>
      </w:r>
      <w:r>
        <w:t>)</w:t>
      </w:r>
    </w:p>
    <w:p w14:paraId="39206279" w14:textId="77777777" w:rsidR="0018686E" w:rsidRDefault="0018686E" w:rsidP="00955C29">
      <w:pPr>
        <w:pStyle w:val="par1"/>
      </w:pPr>
      <w:r>
        <w:t>M.</w:t>
      </w:r>
      <w:r>
        <w:tab/>
        <w:t>Tiger whiptail (</w:t>
      </w:r>
      <w:proofErr w:type="spellStart"/>
      <w:r w:rsidRPr="00D978C1">
        <w:rPr>
          <w:i/>
          <w:iCs/>
        </w:rPr>
        <w:t>Aspidoscelis</w:t>
      </w:r>
      <w:proofErr w:type="spellEnd"/>
      <w:r w:rsidRPr="00D978C1">
        <w:rPr>
          <w:i/>
          <w:iCs/>
        </w:rPr>
        <w:t xml:space="preserve"> </w:t>
      </w:r>
      <w:proofErr w:type="spellStart"/>
      <w:r w:rsidRPr="00D978C1">
        <w:rPr>
          <w:i/>
          <w:iCs/>
        </w:rPr>
        <w:t>tigris</w:t>
      </w:r>
      <w:proofErr w:type="spellEnd"/>
      <w:r>
        <w:t>)</w:t>
      </w:r>
    </w:p>
    <w:p w14:paraId="2A6E9233" w14:textId="77777777" w:rsidR="0018686E" w:rsidRDefault="0018686E" w:rsidP="00955C29">
      <w:pPr>
        <w:pStyle w:val="par1"/>
      </w:pPr>
      <w:r>
        <w:lastRenderedPageBreak/>
        <w:t>N.</w:t>
      </w:r>
      <w:r>
        <w:tab/>
        <w:t>North American racer (</w:t>
      </w:r>
      <w:r w:rsidRPr="00D978C1">
        <w:rPr>
          <w:i/>
          <w:iCs/>
        </w:rPr>
        <w:t>Coluber constrictor</w:t>
      </w:r>
      <w:r>
        <w:t>)</w:t>
      </w:r>
    </w:p>
    <w:p w14:paraId="6EEB8AFC" w14:textId="77777777" w:rsidR="0022298C" w:rsidRDefault="00B475BD" w:rsidP="00A50412">
      <w:pPr>
        <w:pStyle w:val="Heading2"/>
      </w:pPr>
      <w:r>
        <w:br w:type="page"/>
      </w:r>
      <w:r w:rsidR="0022298C">
        <w:lastRenderedPageBreak/>
        <w:t>Editor’s Notes</w:t>
      </w:r>
    </w:p>
    <w:p w14:paraId="5D3FEB4B" w14:textId="77777777" w:rsidR="001E3BA2" w:rsidRDefault="0022298C" w:rsidP="00A50412">
      <w:pPr>
        <w:pStyle w:val="upar1"/>
        <w:rPr>
          <w:b/>
          <w:bCs/>
        </w:rPr>
      </w:pPr>
      <w:r w:rsidRPr="00A50412">
        <w:rPr>
          <w:b/>
          <w:bCs/>
        </w:rPr>
        <w:t>History</w:t>
      </w:r>
    </w:p>
    <w:p w14:paraId="78327EEC" w14:textId="77777777" w:rsidR="00613294" w:rsidRDefault="00613294" w:rsidP="00613294">
      <w:pPr>
        <w:pStyle w:val="par1"/>
        <w:spacing w:before="60"/>
      </w:pPr>
      <w:r>
        <w:t># 901 A. 178. eff. 04/30/07.</w:t>
      </w:r>
    </w:p>
    <w:p w14:paraId="443C2C67" w14:textId="77777777" w:rsidR="00613294" w:rsidRDefault="00613294" w:rsidP="00613294">
      <w:pPr>
        <w:pStyle w:val="par1"/>
        <w:spacing w:before="60"/>
      </w:pPr>
      <w:r>
        <w:t>Entire Rule eff. 07/01/2007.</w:t>
      </w:r>
    </w:p>
    <w:p w14:paraId="5380513F" w14:textId="77777777" w:rsidR="00613294" w:rsidRDefault="00613294" w:rsidP="00613294">
      <w:pPr>
        <w:pStyle w:val="par1"/>
        <w:spacing w:before="60"/>
      </w:pPr>
      <w:r>
        <w:t>#903-</w:t>
      </w:r>
      <w:proofErr w:type="gramStart"/>
      <w:r>
        <w:t>26 - #</w:t>
      </w:r>
      <w:proofErr w:type="gramEnd"/>
      <w:r>
        <w:t>903-226, Appendix B-2 eff. 08/01/2007.</w:t>
      </w:r>
    </w:p>
    <w:p w14:paraId="7CB9B1F4" w14:textId="77777777" w:rsidR="00613294" w:rsidRDefault="00613294" w:rsidP="00613294">
      <w:pPr>
        <w:pStyle w:val="par1"/>
        <w:spacing w:before="60"/>
      </w:pPr>
      <w:r>
        <w:t>#901.A.</w:t>
      </w:r>
      <w:proofErr w:type="gramStart"/>
      <w:r>
        <w:t>22, #</w:t>
      </w:r>
      <w:proofErr w:type="gramEnd"/>
      <w:r>
        <w:t>901.A.</w:t>
      </w:r>
      <w:proofErr w:type="gramStart"/>
      <w:r>
        <w:t>111, #</w:t>
      </w:r>
      <w:proofErr w:type="gramEnd"/>
      <w:r>
        <w:t>901.A.</w:t>
      </w:r>
      <w:proofErr w:type="gramStart"/>
      <w:r>
        <w:t>127, #</w:t>
      </w:r>
      <w:proofErr w:type="gramEnd"/>
      <w:r>
        <w:t>901.A.166 eff. 08/30/2007.</w:t>
      </w:r>
    </w:p>
    <w:p w14:paraId="7AECD632" w14:textId="77777777" w:rsidR="00613294" w:rsidRDefault="00613294" w:rsidP="00613294">
      <w:pPr>
        <w:pStyle w:val="par1"/>
        <w:spacing w:before="60"/>
      </w:pPr>
      <w:r>
        <w:t>#901.A.128 eff. 10/30/2007.</w:t>
      </w:r>
    </w:p>
    <w:p w14:paraId="6AE24668" w14:textId="77777777" w:rsidR="00613294" w:rsidRDefault="00613294" w:rsidP="00613294">
      <w:pPr>
        <w:pStyle w:val="par1"/>
        <w:spacing w:before="60"/>
      </w:pPr>
      <w:r>
        <w:t xml:space="preserve">Emer. Rule Article </w:t>
      </w:r>
      <w:proofErr w:type="gramStart"/>
      <w:r>
        <w:t>III-#</w:t>
      </w:r>
      <w:proofErr w:type="gramEnd"/>
      <w:r>
        <w:t>904 eff. 03/13/2008.</w:t>
      </w:r>
    </w:p>
    <w:p w14:paraId="05B3E292" w14:textId="77777777" w:rsidR="00613294" w:rsidRDefault="00613294" w:rsidP="00613294">
      <w:pPr>
        <w:pStyle w:val="par1"/>
        <w:spacing w:before="60"/>
      </w:pPr>
      <w:r>
        <w:t>#900-</w:t>
      </w:r>
      <w:proofErr w:type="gramStart"/>
      <w:r>
        <w:t>A, #</w:t>
      </w:r>
      <w:proofErr w:type="gramEnd"/>
      <w:r>
        <w:t>900-</w:t>
      </w:r>
      <w:proofErr w:type="gramStart"/>
      <w:r>
        <w:t>B, #</w:t>
      </w:r>
      <w:proofErr w:type="gramEnd"/>
      <w:r>
        <w:t>901-A eff. 05/01/2008.</w:t>
      </w:r>
    </w:p>
    <w:p w14:paraId="6107A5F9" w14:textId="77777777" w:rsidR="00613294" w:rsidRDefault="00613294" w:rsidP="00613294">
      <w:pPr>
        <w:pStyle w:val="par1"/>
        <w:spacing w:before="60"/>
      </w:pPr>
      <w:r>
        <w:t>Emer. Rule Article IV #904 eff. 06/13/2008.</w:t>
      </w:r>
    </w:p>
    <w:p w14:paraId="7D771E5D" w14:textId="77777777" w:rsidR="00613294" w:rsidRDefault="00613294" w:rsidP="00613294">
      <w:pPr>
        <w:pStyle w:val="par1"/>
        <w:spacing w:before="60"/>
      </w:pPr>
      <w:r>
        <w:t>Entire Rule eff. 7/31/2008.</w:t>
      </w:r>
    </w:p>
    <w:p w14:paraId="5DD4DEFA" w14:textId="77777777" w:rsidR="00613294" w:rsidRDefault="00613294" w:rsidP="00613294">
      <w:pPr>
        <w:pStyle w:val="par1"/>
        <w:spacing w:before="60"/>
      </w:pPr>
      <w:r>
        <w:t>#901.A eff. 09/01/2008.</w:t>
      </w:r>
    </w:p>
    <w:p w14:paraId="4A7B0D23" w14:textId="77777777" w:rsidR="00613294" w:rsidRDefault="00613294" w:rsidP="00613294">
      <w:pPr>
        <w:pStyle w:val="par1"/>
        <w:spacing w:before="60"/>
      </w:pPr>
      <w:r>
        <w:t>#900 D; #902 eff. 03/02/2009.</w:t>
      </w:r>
    </w:p>
    <w:p w14:paraId="6DB3DC44" w14:textId="77777777" w:rsidR="00613294" w:rsidRDefault="00613294" w:rsidP="00613294">
      <w:pPr>
        <w:pStyle w:val="par1"/>
        <w:spacing w:before="60"/>
      </w:pPr>
      <w:r>
        <w:t xml:space="preserve">Chapter 9 </w:t>
      </w:r>
      <w:proofErr w:type="gramStart"/>
      <w:r>
        <w:t>recodified</w:t>
      </w:r>
      <w:proofErr w:type="gramEnd"/>
      <w:r>
        <w:t xml:space="preserve"> as 2 CCR 406-9 on 04/01/2009.</w:t>
      </w:r>
    </w:p>
    <w:p w14:paraId="281613C4" w14:textId="77777777" w:rsidR="002A2E44" w:rsidRPr="00A50412" w:rsidRDefault="002A2E44" w:rsidP="00613294">
      <w:pPr>
        <w:pStyle w:val="par1"/>
        <w:spacing w:before="60"/>
      </w:pPr>
      <w:r>
        <w:t>New rule eff. 05/01/2026.</w:t>
      </w:r>
    </w:p>
    <w:sectPr w:rsidR="002A2E44" w:rsidRPr="00A50412"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8CAC9" w14:textId="77777777" w:rsidR="006618EA" w:rsidRDefault="006618EA" w:rsidP="00112A8C">
      <w:pPr>
        <w:spacing w:before="0"/>
      </w:pPr>
      <w:r>
        <w:separator/>
      </w:r>
    </w:p>
  </w:endnote>
  <w:endnote w:type="continuationSeparator" w:id="0">
    <w:p w14:paraId="14A7E638" w14:textId="77777777" w:rsidR="006618EA" w:rsidRDefault="006618EA"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8E9C"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976F"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F03E" w14:textId="77777777" w:rsidR="006618EA" w:rsidRDefault="006618EA" w:rsidP="00112A8C">
      <w:pPr>
        <w:spacing w:before="0"/>
      </w:pPr>
      <w:r>
        <w:separator/>
      </w:r>
    </w:p>
  </w:footnote>
  <w:footnote w:type="continuationSeparator" w:id="0">
    <w:p w14:paraId="6BA8ED49" w14:textId="77777777" w:rsidR="006618EA" w:rsidRDefault="006618EA"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1CE6" w14:textId="77777777" w:rsidR="000A5A5A" w:rsidRPr="00B475BD" w:rsidRDefault="000A5A5A" w:rsidP="000A5A5A">
    <w:pPr>
      <w:pStyle w:val="Header"/>
      <w:pBdr>
        <w:bottom w:val="single" w:sz="12" w:space="1" w:color="auto"/>
      </w:pBdr>
      <w:tabs>
        <w:tab w:val="clear" w:pos="4680"/>
      </w:tabs>
      <w:rPr>
        <w:rFonts w:cs="Arial"/>
        <w:b/>
        <w:i/>
        <w:color w:val="000000"/>
      </w:rPr>
    </w:pPr>
    <w:r w:rsidRPr="00B475BD">
      <w:rPr>
        <w:rFonts w:cs="Arial"/>
        <w:b/>
        <w:i/>
        <w:caps/>
      </w:rPr>
      <w:t>Code of Colorado Regulations</w:t>
    </w:r>
    <w:r w:rsidRPr="00B475BD">
      <w:rPr>
        <w:rFonts w:cs="Arial"/>
        <w:b/>
        <w:i/>
        <w:caps/>
      </w:rPr>
      <w:tab/>
      <w:t>1</w:t>
    </w:r>
    <w:r w:rsidRPr="00B475BD">
      <w:rPr>
        <w:rFonts w:cs="Arial"/>
        <w:b/>
        <w:i/>
        <w:color w:val="000000"/>
      </w:rPr>
      <w:t xml:space="preserve"> CCR </w:t>
    </w:r>
    <w:r w:rsidR="00F962B7" w:rsidRPr="00B475BD">
      <w:rPr>
        <w:rFonts w:cs="Arial"/>
        <w:b/>
        <w:i/>
        <w:color w:val="000000"/>
      </w:rPr>
      <w:t>406-7</w:t>
    </w:r>
  </w:p>
  <w:p w14:paraId="3A7F9466" w14:textId="77777777" w:rsidR="000A5A5A" w:rsidRPr="00B475BD" w:rsidRDefault="00F962B7" w:rsidP="000A5A5A">
    <w:pPr>
      <w:pStyle w:val="Header"/>
      <w:pBdr>
        <w:bottom w:val="single" w:sz="12" w:space="1" w:color="auto"/>
      </w:pBdr>
      <w:tabs>
        <w:tab w:val="clear" w:pos="4680"/>
      </w:tabs>
      <w:spacing w:before="0"/>
      <w:rPr>
        <w:rFonts w:cs="Arial"/>
        <w:b/>
        <w:i/>
      </w:rPr>
    </w:pPr>
    <w:r w:rsidRPr="00B475BD">
      <w:rPr>
        <w:rFonts w:cs="Arial"/>
        <w:b/>
        <w:i/>
      </w:rPr>
      <w:t>Chapter W-7_Herpetofauna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713233108">
    <w:abstractNumId w:val="9"/>
  </w:num>
  <w:num w:numId="2" w16cid:durableId="155150728">
    <w:abstractNumId w:val="7"/>
  </w:num>
  <w:num w:numId="3" w16cid:durableId="1276713647">
    <w:abstractNumId w:val="6"/>
  </w:num>
  <w:num w:numId="4" w16cid:durableId="1348019295">
    <w:abstractNumId w:val="5"/>
  </w:num>
  <w:num w:numId="5" w16cid:durableId="324016723">
    <w:abstractNumId w:val="4"/>
  </w:num>
  <w:num w:numId="6" w16cid:durableId="217060470">
    <w:abstractNumId w:val="8"/>
  </w:num>
  <w:num w:numId="7" w16cid:durableId="931087529">
    <w:abstractNumId w:val="3"/>
  </w:num>
  <w:num w:numId="8" w16cid:durableId="988289528">
    <w:abstractNumId w:val="2"/>
  </w:num>
  <w:num w:numId="9" w16cid:durableId="1899632942">
    <w:abstractNumId w:val="1"/>
  </w:num>
  <w:num w:numId="10" w16cid:durableId="71804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686E"/>
    <w:rsid w:val="000233CD"/>
    <w:rsid w:val="00052BCD"/>
    <w:rsid w:val="000A5A5A"/>
    <w:rsid w:val="000A6B8D"/>
    <w:rsid w:val="000D38A8"/>
    <w:rsid w:val="000F0E33"/>
    <w:rsid w:val="00112A8C"/>
    <w:rsid w:val="00136129"/>
    <w:rsid w:val="00151756"/>
    <w:rsid w:val="001552DF"/>
    <w:rsid w:val="0018020C"/>
    <w:rsid w:val="0018686E"/>
    <w:rsid w:val="001C2929"/>
    <w:rsid w:val="001E3BA2"/>
    <w:rsid w:val="0020733E"/>
    <w:rsid w:val="0022298C"/>
    <w:rsid w:val="0023592E"/>
    <w:rsid w:val="002451A9"/>
    <w:rsid w:val="002A2E44"/>
    <w:rsid w:val="00356142"/>
    <w:rsid w:val="00362D18"/>
    <w:rsid w:val="003635C9"/>
    <w:rsid w:val="003800C9"/>
    <w:rsid w:val="00396731"/>
    <w:rsid w:val="003D2E68"/>
    <w:rsid w:val="003D78E1"/>
    <w:rsid w:val="003E4BAD"/>
    <w:rsid w:val="00417A52"/>
    <w:rsid w:val="00451FCF"/>
    <w:rsid w:val="00475A8A"/>
    <w:rsid w:val="0049255B"/>
    <w:rsid w:val="00494E0F"/>
    <w:rsid w:val="004C175C"/>
    <w:rsid w:val="004F187C"/>
    <w:rsid w:val="004F3903"/>
    <w:rsid w:val="00517498"/>
    <w:rsid w:val="00554A4E"/>
    <w:rsid w:val="00565958"/>
    <w:rsid w:val="00573E74"/>
    <w:rsid w:val="00580056"/>
    <w:rsid w:val="005B362F"/>
    <w:rsid w:val="005C47C6"/>
    <w:rsid w:val="005F22C8"/>
    <w:rsid w:val="005F2938"/>
    <w:rsid w:val="006079E6"/>
    <w:rsid w:val="00613294"/>
    <w:rsid w:val="00614C5A"/>
    <w:rsid w:val="006618EA"/>
    <w:rsid w:val="006E3111"/>
    <w:rsid w:val="00701EFE"/>
    <w:rsid w:val="00703ED7"/>
    <w:rsid w:val="0072601F"/>
    <w:rsid w:val="00726C5A"/>
    <w:rsid w:val="007553E0"/>
    <w:rsid w:val="00762642"/>
    <w:rsid w:val="00770439"/>
    <w:rsid w:val="00782F16"/>
    <w:rsid w:val="007B7EAE"/>
    <w:rsid w:val="0080471E"/>
    <w:rsid w:val="00813186"/>
    <w:rsid w:val="00835BCB"/>
    <w:rsid w:val="00841C32"/>
    <w:rsid w:val="0085685E"/>
    <w:rsid w:val="0088750C"/>
    <w:rsid w:val="008A7FC9"/>
    <w:rsid w:val="008D3194"/>
    <w:rsid w:val="0094319B"/>
    <w:rsid w:val="00944001"/>
    <w:rsid w:val="00955C29"/>
    <w:rsid w:val="009649D7"/>
    <w:rsid w:val="00971EA5"/>
    <w:rsid w:val="009A3DF6"/>
    <w:rsid w:val="009C40A7"/>
    <w:rsid w:val="009C7528"/>
    <w:rsid w:val="00A36541"/>
    <w:rsid w:val="00A50412"/>
    <w:rsid w:val="00A82182"/>
    <w:rsid w:val="00AA4E02"/>
    <w:rsid w:val="00AB58A8"/>
    <w:rsid w:val="00AC4B4F"/>
    <w:rsid w:val="00B0153D"/>
    <w:rsid w:val="00B0331A"/>
    <w:rsid w:val="00B25468"/>
    <w:rsid w:val="00B475BD"/>
    <w:rsid w:val="00B50072"/>
    <w:rsid w:val="00B617A6"/>
    <w:rsid w:val="00B66BBF"/>
    <w:rsid w:val="00B674AE"/>
    <w:rsid w:val="00BE51D2"/>
    <w:rsid w:val="00BF29F4"/>
    <w:rsid w:val="00C00DF4"/>
    <w:rsid w:val="00C21BE5"/>
    <w:rsid w:val="00C26191"/>
    <w:rsid w:val="00C333DB"/>
    <w:rsid w:val="00C4444B"/>
    <w:rsid w:val="00C57A37"/>
    <w:rsid w:val="00CD06F3"/>
    <w:rsid w:val="00D132C1"/>
    <w:rsid w:val="00D20F27"/>
    <w:rsid w:val="00D24BE5"/>
    <w:rsid w:val="00D311B0"/>
    <w:rsid w:val="00D42425"/>
    <w:rsid w:val="00D5642D"/>
    <w:rsid w:val="00D978C1"/>
    <w:rsid w:val="00DA1FDD"/>
    <w:rsid w:val="00DB075B"/>
    <w:rsid w:val="00DB4C27"/>
    <w:rsid w:val="00DC0D06"/>
    <w:rsid w:val="00DF0958"/>
    <w:rsid w:val="00E5169E"/>
    <w:rsid w:val="00E607A5"/>
    <w:rsid w:val="00E70FDA"/>
    <w:rsid w:val="00EA12E4"/>
    <w:rsid w:val="00EA5A2B"/>
    <w:rsid w:val="00EC645C"/>
    <w:rsid w:val="00F01364"/>
    <w:rsid w:val="00F755C3"/>
    <w:rsid w:val="00F92BDD"/>
    <w:rsid w:val="00F944D6"/>
    <w:rsid w:val="00F962B7"/>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2D0D6C5"/>
  <w15:chartTrackingRefBased/>
  <w15:docId w15:val="{17A54A50-3124-4AF7-A7EA-7DB5B445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0F27"/>
    <w:pPr>
      <w:spacing w:before="240"/>
    </w:pPr>
    <w:rPr>
      <w:sz w:val="24"/>
      <w:szCs w:val="24"/>
    </w:rPr>
  </w:style>
  <w:style w:type="paragraph" w:styleId="Heading1">
    <w:name w:val="heading 1"/>
    <w:basedOn w:val="Normal"/>
    <w:next w:val="Normal"/>
    <w:autoRedefine/>
    <w:qFormat/>
    <w:rsid w:val="00D20F27"/>
    <w:pPr>
      <w:keepNext/>
      <w:spacing w:after="60"/>
      <w:outlineLvl w:val="0"/>
    </w:pPr>
    <w:rPr>
      <w:b/>
      <w:bCs/>
      <w:kern w:val="32"/>
      <w:szCs w:val="32"/>
    </w:rPr>
  </w:style>
  <w:style w:type="paragraph" w:styleId="Heading2">
    <w:name w:val="heading 2"/>
    <w:basedOn w:val="Normal"/>
    <w:next w:val="Normal"/>
    <w:autoRedefine/>
    <w:qFormat/>
    <w:rsid w:val="00D20F27"/>
    <w:pPr>
      <w:keepNext/>
      <w:spacing w:after="60"/>
      <w:outlineLvl w:val="1"/>
    </w:pPr>
    <w:rPr>
      <w:b/>
      <w:bCs/>
      <w:iCs/>
      <w:szCs w:val="28"/>
    </w:rPr>
  </w:style>
  <w:style w:type="paragraph" w:styleId="Heading3">
    <w:name w:val="heading 3"/>
    <w:basedOn w:val="Normal"/>
    <w:next w:val="Normal"/>
    <w:autoRedefine/>
    <w:qFormat/>
    <w:rsid w:val="00D20F27"/>
    <w:pPr>
      <w:keepNext/>
      <w:spacing w:after="60"/>
      <w:outlineLvl w:val="2"/>
    </w:pPr>
    <w:rPr>
      <w:b/>
      <w:bCs/>
      <w:szCs w:val="26"/>
    </w:rPr>
  </w:style>
  <w:style w:type="character" w:default="1" w:styleId="DefaultParagraphFont">
    <w:name w:val="Default Paragraph Font"/>
    <w:semiHidden/>
    <w:rsid w:val="00D20F2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D20F27"/>
  </w:style>
  <w:style w:type="paragraph" w:customStyle="1" w:styleId="Title1">
    <w:name w:val="Title1"/>
    <w:basedOn w:val="Normal"/>
    <w:autoRedefine/>
    <w:rsid w:val="00D20F27"/>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20F27"/>
    <w:pPr>
      <w:outlineLvl w:val="1"/>
    </w:pPr>
    <w:rPr>
      <w:sz w:val="20"/>
      <w:szCs w:val="20"/>
    </w:rPr>
  </w:style>
  <w:style w:type="paragraph" w:customStyle="1" w:styleId="par1">
    <w:name w:val="par1"/>
    <w:basedOn w:val="Normal"/>
    <w:rsid w:val="00D20F27"/>
    <w:pPr>
      <w:tabs>
        <w:tab w:val="left" w:pos="720"/>
        <w:tab w:val="left" w:pos="1440"/>
        <w:tab w:val="left" w:pos="2160"/>
      </w:tabs>
      <w:ind w:left="720" w:hanging="720"/>
    </w:pPr>
  </w:style>
  <w:style w:type="paragraph" w:customStyle="1" w:styleId="cp">
    <w:name w:val="cp"/>
    <w:basedOn w:val="Normal"/>
    <w:rsid w:val="00D20F27"/>
    <w:pPr>
      <w:jc w:val="center"/>
    </w:pPr>
  </w:style>
  <w:style w:type="paragraph" w:customStyle="1" w:styleId="par2">
    <w:name w:val="par2"/>
    <w:basedOn w:val="par1"/>
    <w:rsid w:val="00D20F27"/>
    <w:pPr>
      <w:ind w:left="1440"/>
    </w:pPr>
  </w:style>
  <w:style w:type="paragraph" w:customStyle="1" w:styleId="upar2">
    <w:name w:val="upar2"/>
    <w:basedOn w:val="upar1"/>
    <w:rsid w:val="00D20F27"/>
    <w:pPr>
      <w:ind w:left="720"/>
    </w:pPr>
  </w:style>
  <w:style w:type="paragraph" w:customStyle="1" w:styleId="upar1">
    <w:name w:val="upar1"/>
    <w:basedOn w:val="Normal"/>
    <w:rsid w:val="00D20F27"/>
    <w:pPr>
      <w:tabs>
        <w:tab w:val="left" w:pos="720"/>
        <w:tab w:val="left" w:pos="1440"/>
      </w:tabs>
    </w:pPr>
    <w:rPr>
      <w:rFonts w:cs="Arial"/>
    </w:rPr>
  </w:style>
  <w:style w:type="paragraph" w:customStyle="1" w:styleId="upar3">
    <w:name w:val="upar3"/>
    <w:basedOn w:val="upar1"/>
    <w:rsid w:val="00D20F27"/>
    <w:pPr>
      <w:ind w:left="1440"/>
    </w:pPr>
  </w:style>
  <w:style w:type="paragraph" w:customStyle="1" w:styleId="Title3">
    <w:name w:val="Title3"/>
    <w:basedOn w:val="Title2"/>
    <w:autoRedefine/>
    <w:rsid w:val="00D20F27"/>
    <w:pPr>
      <w:outlineLvl w:val="2"/>
    </w:pPr>
  </w:style>
  <w:style w:type="paragraph" w:customStyle="1" w:styleId="Title4">
    <w:name w:val="Title4"/>
    <w:basedOn w:val="Title2"/>
    <w:autoRedefine/>
    <w:rsid w:val="00D20F27"/>
    <w:pPr>
      <w:outlineLvl w:val="3"/>
    </w:pPr>
  </w:style>
  <w:style w:type="paragraph" w:customStyle="1" w:styleId="upar4">
    <w:name w:val="upar4"/>
    <w:basedOn w:val="upar1"/>
    <w:rsid w:val="00D20F27"/>
    <w:pPr>
      <w:ind w:left="2160"/>
    </w:pPr>
  </w:style>
  <w:style w:type="paragraph" w:customStyle="1" w:styleId="par3">
    <w:name w:val="par3"/>
    <w:basedOn w:val="par1"/>
    <w:rsid w:val="00D20F27"/>
    <w:pPr>
      <w:ind w:left="2160"/>
    </w:pPr>
  </w:style>
  <w:style w:type="paragraph" w:customStyle="1" w:styleId="par4">
    <w:name w:val="par4"/>
    <w:basedOn w:val="par1"/>
    <w:rsid w:val="00D20F27"/>
    <w:pPr>
      <w:ind w:left="2880"/>
    </w:pPr>
  </w:style>
  <w:style w:type="paragraph" w:customStyle="1" w:styleId="par5">
    <w:name w:val="par5"/>
    <w:basedOn w:val="par1"/>
    <w:rsid w:val="00D20F27"/>
    <w:pPr>
      <w:ind w:left="3600"/>
    </w:pPr>
  </w:style>
  <w:style w:type="paragraph" w:customStyle="1" w:styleId="upar5">
    <w:name w:val="upar5"/>
    <w:basedOn w:val="upar1"/>
    <w:rsid w:val="00D20F27"/>
    <w:pPr>
      <w:ind w:left="2880"/>
    </w:pPr>
  </w:style>
  <w:style w:type="paragraph" w:customStyle="1" w:styleId="par6">
    <w:name w:val="par6"/>
    <w:basedOn w:val="par1"/>
    <w:rsid w:val="00D20F27"/>
    <w:pPr>
      <w:ind w:left="4320"/>
    </w:pPr>
  </w:style>
  <w:style w:type="paragraph" w:customStyle="1" w:styleId="upar6">
    <w:name w:val="upar6"/>
    <w:basedOn w:val="upar1"/>
    <w:rsid w:val="00D20F27"/>
    <w:pPr>
      <w:ind w:left="3600"/>
    </w:pPr>
  </w:style>
  <w:style w:type="paragraph" w:customStyle="1" w:styleId="Footnote">
    <w:name w:val="Footnote"/>
    <w:basedOn w:val="Normal"/>
    <w:rsid w:val="00D20F27"/>
    <w:pPr>
      <w:spacing w:before="120"/>
    </w:pPr>
    <w:rPr>
      <w:sz w:val="16"/>
      <w:szCs w:val="16"/>
    </w:rPr>
  </w:style>
  <w:style w:type="paragraph" w:styleId="Header">
    <w:name w:val="header"/>
    <w:basedOn w:val="Normal"/>
    <w:link w:val="HeaderChar"/>
    <w:rsid w:val="00D20F27"/>
    <w:pPr>
      <w:tabs>
        <w:tab w:val="center" w:pos="4680"/>
        <w:tab w:val="right" w:pos="9360"/>
      </w:tabs>
    </w:pPr>
  </w:style>
  <w:style w:type="character" w:customStyle="1" w:styleId="HeaderChar">
    <w:name w:val="Header Char"/>
    <w:link w:val="Header"/>
    <w:rsid w:val="00D20F27"/>
    <w:rPr>
      <w:sz w:val="24"/>
      <w:szCs w:val="24"/>
    </w:rPr>
  </w:style>
  <w:style w:type="paragraph" w:styleId="Footer">
    <w:name w:val="footer"/>
    <w:basedOn w:val="Normal"/>
    <w:link w:val="FooterChar"/>
    <w:rsid w:val="00D20F27"/>
    <w:pPr>
      <w:tabs>
        <w:tab w:val="center" w:pos="4680"/>
        <w:tab w:val="right" w:pos="9360"/>
      </w:tabs>
    </w:pPr>
  </w:style>
  <w:style w:type="character" w:customStyle="1" w:styleId="FooterChar">
    <w:name w:val="Footer Char"/>
    <w:link w:val="Footer"/>
    <w:rsid w:val="00D20F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5%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13</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2005-09-01T21:35:00Z</cp:lastPrinted>
  <dcterms:created xsi:type="dcterms:W3CDTF">2026-05-27T17:10:00Z</dcterms:created>
  <dcterms:modified xsi:type="dcterms:W3CDTF">2026-05-27T17:10:00Z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2026-05-11T17:15:57Z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a88aef4a-45de-4050-a548-7f2a7ad12155</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