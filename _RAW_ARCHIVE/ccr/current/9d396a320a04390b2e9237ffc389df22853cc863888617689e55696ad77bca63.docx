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EC0E" w14:textId="77777777" w:rsidR="00934D98" w:rsidRPr="00EB0D0B" w:rsidRDefault="00D13FCC" w:rsidP="00D13FCC">
      <w:pPr>
        <w:pStyle w:val="upar1"/>
        <w:rPr>
          <w:b/>
          <w:bCs/>
        </w:rPr>
      </w:pPr>
      <w:r>
        <w:rPr>
          <w:b/>
          <w:bCs/>
        </w:rPr>
        <w:t>Department of Natural Resources</w:t>
      </w:r>
    </w:p>
    <w:p w14:paraId="3AF9BEF6" w14:textId="77777777" w:rsidR="00934D98" w:rsidRDefault="00934D98" w:rsidP="00D13FCC">
      <w:pPr>
        <w:pStyle w:val="upar1"/>
        <w:rPr>
          <w:b/>
          <w:bCs/>
        </w:rPr>
      </w:pPr>
      <w:r>
        <w:rPr>
          <w:b/>
          <w:bCs/>
        </w:rPr>
        <w:t>Colorado Parks and Wildlife</w:t>
      </w:r>
    </w:p>
    <w:p w14:paraId="1A1FB02C" w14:textId="77777777" w:rsidR="00934D98" w:rsidRDefault="00934D98" w:rsidP="00D13FCC">
      <w:pPr>
        <w:pStyle w:val="Heading1"/>
      </w:pPr>
      <w:r>
        <w:t>CHAPTER W-10 - NONGAME WILDLIFE</w:t>
      </w:r>
    </w:p>
    <w:p w14:paraId="4CB6426E" w14:textId="77777777" w:rsidR="00934D98" w:rsidRDefault="00934D98" w:rsidP="00D13FCC">
      <w:pPr>
        <w:pStyle w:val="upar1"/>
        <w:rPr>
          <w:i/>
          <w:iCs/>
        </w:rPr>
      </w:pPr>
      <w:r>
        <w:rPr>
          <w:b/>
          <w:bCs/>
        </w:rPr>
        <w:t>2 CCR 406-10</w:t>
      </w:r>
    </w:p>
    <w:p w14:paraId="071F4384" w14:textId="77777777" w:rsidR="00934D98" w:rsidRPr="00D13FCC" w:rsidRDefault="00934D98" w:rsidP="00D13FCC">
      <w:pPr>
        <w:pStyle w:val="Footnote"/>
        <w:pBdr>
          <w:bottom w:val="single" w:sz="12" w:space="1" w:color="auto"/>
        </w:pBdr>
        <w:spacing w:before="240"/>
        <w:rPr>
          <w:i/>
          <w:szCs w:val="24"/>
        </w:rPr>
      </w:pPr>
      <w:r w:rsidRPr="00D13FCC">
        <w:rPr>
          <w:i/>
          <w:szCs w:val="24"/>
        </w:rPr>
        <w:t>[Editor’s Notes follow the text of the rules at the end of this CCR Document.]</w:t>
      </w:r>
    </w:p>
    <w:p w14:paraId="556DD25A" w14:textId="77777777" w:rsidR="00934D98" w:rsidRDefault="00934D98" w:rsidP="00EB0D0B">
      <w:pPr>
        <w:pStyle w:val="Heading2"/>
      </w:pPr>
      <w:r>
        <w:t xml:space="preserve">ARTICLE I - </w:t>
      </w:r>
      <w:r w:rsidR="004A02D6" w:rsidRPr="004A02D6">
        <w:t>General Provisions</w:t>
      </w:r>
    </w:p>
    <w:p w14:paraId="712BB7C2" w14:textId="77777777" w:rsidR="00934D98" w:rsidRDefault="00934D98" w:rsidP="00EB0D0B">
      <w:pPr>
        <w:pStyle w:val="Heading3"/>
      </w:pPr>
      <w:r>
        <w:t xml:space="preserve">#1000 - </w:t>
      </w:r>
      <w:r w:rsidR="004A02D6" w:rsidRPr="004A02D6">
        <w:t>Protected Species</w:t>
      </w:r>
    </w:p>
    <w:p w14:paraId="3535915A" w14:textId="77777777" w:rsidR="00934D98" w:rsidRDefault="00934D98" w:rsidP="00934D98">
      <w:pPr>
        <w:pStyle w:val="par1"/>
      </w:pPr>
      <w:r>
        <w:t>A.</w:t>
      </w:r>
      <w:r>
        <w:tab/>
        <w:t>Nongame species and subspecies, including threatened or endangered wildlife are protected and their harassment, taking or possession is prohibited except as follows:</w:t>
      </w:r>
    </w:p>
    <w:p w14:paraId="6315F78B" w14:textId="77777777" w:rsidR="00934D98" w:rsidRDefault="00934D98" w:rsidP="00934D98">
      <w:pPr>
        <w:pStyle w:val="par2"/>
      </w:pPr>
      <w:r>
        <w:t>1.</w:t>
      </w:r>
      <w:r>
        <w:tab/>
        <w:t>Under a scientific collecting license.</w:t>
      </w:r>
    </w:p>
    <w:p w14:paraId="5CC68522" w14:textId="77777777" w:rsidR="00934D98" w:rsidRDefault="00934D98" w:rsidP="00934D98">
      <w:pPr>
        <w:pStyle w:val="par2"/>
      </w:pPr>
      <w:r>
        <w:t>2.</w:t>
      </w:r>
      <w:r>
        <w:tab/>
        <w:t>Under a rehabilitation license.</w:t>
      </w:r>
    </w:p>
    <w:p w14:paraId="46EE49EF" w14:textId="77777777" w:rsidR="00934D98" w:rsidRDefault="00934D98" w:rsidP="00934D98">
      <w:pPr>
        <w:pStyle w:val="par2"/>
      </w:pPr>
      <w:r>
        <w:t>3.</w:t>
      </w:r>
      <w:r>
        <w:tab/>
        <w:t>Under a license for zoological, educational, propagation or other special purposes.</w:t>
      </w:r>
    </w:p>
    <w:p w14:paraId="3E9734D5" w14:textId="77777777" w:rsidR="00934D98" w:rsidRDefault="00934D98" w:rsidP="00934D98">
      <w:pPr>
        <w:pStyle w:val="par2"/>
      </w:pPr>
      <w:r>
        <w:t>4.</w:t>
      </w:r>
      <w:r>
        <w:tab/>
        <w:t>Allowed species of raptors under a falconry license.</w:t>
      </w:r>
    </w:p>
    <w:p w14:paraId="49D2B582" w14:textId="77777777" w:rsidR="00934D98" w:rsidRDefault="00934D98" w:rsidP="00934D98">
      <w:pPr>
        <w:pStyle w:val="par2"/>
      </w:pPr>
      <w:r>
        <w:t>5.</w:t>
      </w:r>
      <w:r>
        <w:tab/>
        <w:t>Bats, mice except Preble’s meadow jumping mouse (</w:t>
      </w:r>
      <w:proofErr w:type="spellStart"/>
      <w:r>
        <w:t>Zapus</w:t>
      </w:r>
      <w:proofErr w:type="spellEnd"/>
      <w:r>
        <w:t xml:space="preserve"> </w:t>
      </w:r>
      <w:proofErr w:type="spellStart"/>
      <w:r>
        <w:t>hudsonius</w:t>
      </w:r>
      <w:proofErr w:type="spellEnd"/>
      <w:r>
        <w:t xml:space="preserve"> </w:t>
      </w:r>
      <w:proofErr w:type="spellStart"/>
      <w:r>
        <w:t>preblei</w:t>
      </w:r>
      <w:proofErr w:type="spellEnd"/>
      <w:r>
        <w:t>), voles, rats, porcupines, and ground squirrels may be captured or killed when creating a nuisance or causing property damage.</w:t>
      </w:r>
    </w:p>
    <w:p w14:paraId="338A05CF" w14:textId="77777777" w:rsidR="00E5767F" w:rsidRDefault="00E5767F" w:rsidP="00E5767F">
      <w:pPr>
        <w:pStyle w:val="par2"/>
      </w:pPr>
      <w:r>
        <w:t>6.</w:t>
      </w:r>
      <w:r>
        <w:tab/>
        <w:t>Under a resident herpetofauna collection and possession license, or legacy possession as authorized in Chapter W-7.:</w:t>
      </w:r>
    </w:p>
    <w:p w14:paraId="510D97E9" w14:textId="77777777" w:rsidR="00E5767F" w:rsidRDefault="00E5767F" w:rsidP="00E5767F">
      <w:pPr>
        <w:pStyle w:val="par2"/>
      </w:pPr>
      <w:r>
        <w:t>7.</w:t>
      </w:r>
      <w:r>
        <w:tab/>
        <w:t>Herping as authorized in Chapter W-7.</w:t>
      </w:r>
    </w:p>
    <w:p w14:paraId="1189AAF3" w14:textId="77777777" w:rsidR="00E5767F" w:rsidRDefault="00E5767F" w:rsidP="00E5767F">
      <w:pPr>
        <w:pStyle w:val="par2"/>
      </w:pPr>
      <w:r>
        <w:t>8.</w:t>
      </w:r>
      <w:r>
        <w:tab/>
        <w:t>Threatened or endangered wildlife may be possessed if legally taken in and transported from another state or country and legally imported into the United States and Colorado.</w:t>
      </w:r>
    </w:p>
    <w:p w14:paraId="696FF5EE" w14:textId="77777777" w:rsidR="00E5767F" w:rsidRDefault="00E5767F" w:rsidP="00E5767F">
      <w:pPr>
        <w:pStyle w:val="par2"/>
      </w:pPr>
      <w:r>
        <w:t>9.</w:t>
      </w:r>
      <w:r>
        <w:tab/>
        <w:t>Any peregrine falcon legally held in captivity which is:</w:t>
      </w:r>
    </w:p>
    <w:p w14:paraId="073A9A82" w14:textId="77777777" w:rsidR="00E5767F" w:rsidRDefault="00E5767F" w:rsidP="00E5767F">
      <w:pPr>
        <w:pStyle w:val="par3"/>
      </w:pPr>
      <w:r>
        <w:t>a.</w:t>
      </w:r>
      <w:r>
        <w:tab/>
        <w:t>Possessed and banded in compliance with the terms of a valid permit issued by the U.S. Fish and Wildlife Service; or</w:t>
      </w:r>
    </w:p>
    <w:p w14:paraId="6E46280B" w14:textId="77777777" w:rsidR="00E5767F" w:rsidRDefault="00E5767F" w:rsidP="00E5767F">
      <w:pPr>
        <w:pStyle w:val="par3"/>
      </w:pPr>
      <w:r>
        <w:t>b.</w:t>
      </w:r>
      <w:r>
        <w:tab/>
        <w:t xml:space="preserve">Identified in the earliest applicable annual report required to be filed by a permittee under Title 50, Code of Federal Regulations, as in a </w:t>
      </w:r>
      <w:r>
        <w:lastRenderedPageBreak/>
        <w:t>permittee's possession on November 10, 1978, or as the progeny of such raptor.</w:t>
      </w:r>
    </w:p>
    <w:p w14:paraId="147B1E64" w14:textId="77777777" w:rsidR="00E5767F" w:rsidRDefault="00E5767F" w:rsidP="00E5767F">
      <w:pPr>
        <w:pStyle w:val="par3"/>
      </w:pPr>
      <w:r>
        <w:t>c.</w:t>
      </w:r>
      <w:r>
        <w:tab/>
        <w:t>Provided, however, if a peregrine falcon otherwise excepted under this paragraph 8 is intentionally returned to the wild, it shall thereafter be deemed to be wild and subject to protection as a threatened or endangered species, as if it had never been reduced to lawful possession.</w:t>
      </w:r>
    </w:p>
    <w:p w14:paraId="5249A77C" w14:textId="77777777" w:rsidR="00E5767F" w:rsidRDefault="00E5767F" w:rsidP="00E5767F">
      <w:pPr>
        <w:pStyle w:val="par2"/>
      </w:pPr>
      <w:r>
        <w:t>10.</w:t>
      </w:r>
      <w:r>
        <w:tab/>
        <w:t>Greenback cutthroat trout may be taken under catch and release regulations in certain drainages within Rocky Mountain National Park, in the Cache la Poudre drainage, or in accordance with restrictions for individual waters found in #108 A.</w:t>
      </w:r>
    </w:p>
    <w:p w14:paraId="6EAB32FC" w14:textId="77777777" w:rsidR="00E5767F" w:rsidRDefault="00E5767F" w:rsidP="00E5767F">
      <w:pPr>
        <w:pStyle w:val="par2"/>
      </w:pPr>
      <w:r>
        <w:t>11.</w:t>
      </w:r>
      <w:r>
        <w:tab/>
        <w:t>Livestock owners and their agents are authorized to use non-injurious hazing techniques when necessary to prevent or reduce injury or damages to livestock and guard animals caused by gray wolves (Canis lupus). For purposes of this rule, “livestock” is defined in § 35-1-102(6), CRS.</w:t>
      </w:r>
    </w:p>
    <w:p w14:paraId="38CFDFD0" w14:textId="77777777" w:rsidR="00E5767F" w:rsidRDefault="00E5767F" w:rsidP="00E5767F">
      <w:pPr>
        <w:pStyle w:val="par3"/>
      </w:pPr>
      <w:r>
        <w:t>a.</w:t>
      </w:r>
      <w:r>
        <w:tab/>
        <w:t xml:space="preserve">“Non-injurious hazing techniques” means the use of: </w:t>
      </w:r>
    </w:p>
    <w:p w14:paraId="19CA088E" w14:textId="77777777" w:rsidR="00E5767F" w:rsidRDefault="00E5767F" w:rsidP="00E5767F">
      <w:pPr>
        <w:pStyle w:val="par4"/>
      </w:pPr>
      <w:r>
        <w:t>(</w:t>
      </w:r>
      <w:proofErr w:type="spellStart"/>
      <w:r>
        <w:t>i</w:t>
      </w:r>
      <w:proofErr w:type="spellEnd"/>
      <w:r>
        <w:t>)</w:t>
      </w:r>
      <w:r>
        <w:tab/>
        <w:t xml:space="preserve">Livestock herding or guard animals, </w:t>
      </w:r>
    </w:p>
    <w:p w14:paraId="76B6E8D4" w14:textId="77777777" w:rsidR="00E5767F" w:rsidRDefault="00E5767F" w:rsidP="00E5767F">
      <w:pPr>
        <w:pStyle w:val="par4"/>
      </w:pPr>
      <w:r>
        <w:t>(ii)</w:t>
      </w:r>
      <w:r>
        <w:tab/>
        <w:t xml:space="preserve">Fladry or electrified fladry, </w:t>
      </w:r>
    </w:p>
    <w:p w14:paraId="620F0486" w14:textId="77777777" w:rsidR="00E5767F" w:rsidRDefault="00E5767F" w:rsidP="00E5767F">
      <w:pPr>
        <w:pStyle w:val="par4"/>
      </w:pPr>
      <w:r>
        <w:t>(iii)</w:t>
      </w:r>
      <w:r>
        <w:tab/>
        <w:t xml:space="preserve">Cracker shells, </w:t>
      </w:r>
    </w:p>
    <w:p w14:paraId="752D7E17" w14:textId="77777777" w:rsidR="00E5767F" w:rsidRDefault="00E5767F" w:rsidP="00E5767F">
      <w:pPr>
        <w:pStyle w:val="par4"/>
      </w:pPr>
      <w:r>
        <w:t>(iv)</w:t>
      </w:r>
      <w:r>
        <w:tab/>
        <w:t xml:space="preserve">Scare devices or tactics including propane cannons, vehicles, ATVs, range riders, noisemakers, fox lights and motion- and radio-activated guard devices. </w:t>
      </w:r>
    </w:p>
    <w:p w14:paraId="6D4B2A65" w14:textId="77777777" w:rsidR="00E5767F" w:rsidRDefault="00E5767F" w:rsidP="00E5767F">
      <w:pPr>
        <w:pStyle w:val="par3"/>
      </w:pPr>
      <w:r>
        <w:t>b.</w:t>
      </w:r>
      <w:r>
        <w:tab/>
        <w:t>Hazing must be consistent with federal law. If gray wolves are on the list of federally endangered or threatened species, hazing that creates a likelihood of injury or actually injures or kills wolves is prohibited unless authorized by the Division or by the U.S. Fish and Wildlife Service or its agents.</w:t>
      </w:r>
    </w:p>
    <w:p w14:paraId="77A65036" w14:textId="77777777" w:rsidR="00E5767F" w:rsidRDefault="00E5767F" w:rsidP="00E5767F">
      <w:pPr>
        <w:pStyle w:val="par2"/>
      </w:pPr>
      <w:r>
        <w:t>12.</w:t>
      </w:r>
      <w:r>
        <w:tab/>
        <w:t>The Division may issue permits to livestock owners for intentionally injurious, non-lethal hazing of gray wolves after confirming gray wolf activity on a specific parcel of private land owned by the applicant or private or public land leased by the applicant for livestock production. The permit authorizing such activities is valid for not longer than one year and will contain additional terms and conditions, including a description of where such activities may occur. Any person who injures or kills a gray wolf must report the injury or death to the Division within 24 hours, unless impracticable, but in no event later than 72 hours. Fatal injury to wolves resulting from non-lethal hazing is prohibited.</w:t>
      </w:r>
    </w:p>
    <w:p w14:paraId="42601AA2" w14:textId="77777777" w:rsidR="00934D98" w:rsidRDefault="00934D98" w:rsidP="00934D98">
      <w:pPr>
        <w:pStyle w:val="par1"/>
      </w:pPr>
      <w:r>
        <w:lastRenderedPageBreak/>
        <w:t>B.</w:t>
      </w:r>
      <w:r>
        <w:tab/>
        <w:t>Take of Nongame, Threatened or Endangered Species</w:t>
      </w:r>
    </w:p>
    <w:p w14:paraId="7BEA8BCB" w14:textId="77777777" w:rsidR="00934D98" w:rsidRDefault="00934D98" w:rsidP="00934D98">
      <w:pPr>
        <w:pStyle w:val="par2"/>
      </w:pPr>
      <w:r>
        <w:t>1.</w:t>
      </w:r>
      <w:r>
        <w:tab/>
        <w:t>Any person may take nongame, threatened or endangered wildlife in defense of their life or the life of other people. Any person who takes such action must report the same to the Division within 24 hours, unless impracticable, but in no event later than 72 hours.</w:t>
      </w:r>
    </w:p>
    <w:p w14:paraId="7001EDDE" w14:textId="77777777" w:rsidR="00934D98" w:rsidRDefault="00934D98" w:rsidP="00934D98">
      <w:pPr>
        <w:pStyle w:val="par2"/>
      </w:pPr>
      <w:r>
        <w:t>2.</w:t>
      </w:r>
      <w:r>
        <w:tab/>
        <w:t>All threatened or endangered fish taken by any means shall be returned unharmed to the water immediately.</w:t>
      </w:r>
    </w:p>
    <w:p w14:paraId="150F590F" w14:textId="77777777" w:rsidR="00934D98" w:rsidRDefault="00934D98" w:rsidP="00934D98">
      <w:pPr>
        <w:pStyle w:val="par2"/>
      </w:pPr>
      <w:r>
        <w:t>3.</w:t>
      </w:r>
      <w:r>
        <w:tab/>
        <w:t>While conducting an otherwise lawful activity, including, but not limited to, live trapping or hunting bobcat, taking action pursuant to 33-6-207, C.R.S., to protect livestock, protection of livestock through the use of guard dogs, or taking action pursuant to 33-3-106, C.R.S., to prevent death or injury to human life or livestock, a Canada lynx is:</w:t>
      </w:r>
    </w:p>
    <w:p w14:paraId="08D84E39" w14:textId="77777777" w:rsidR="00934D98" w:rsidRDefault="00934D98" w:rsidP="00934D98">
      <w:pPr>
        <w:pStyle w:val="par3"/>
      </w:pPr>
      <w:r>
        <w:t>a.</w:t>
      </w:r>
      <w:r>
        <w:tab/>
        <w:t>accidentally captured, but not injured, it shall be released immediately and the capture shall be reported to the Division within 24 hours;</w:t>
      </w:r>
    </w:p>
    <w:p w14:paraId="6D3D95E7" w14:textId="77777777" w:rsidR="00934D98" w:rsidRDefault="00934D98" w:rsidP="00934D98">
      <w:pPr>
        <w:pStyle w:val="par3"/>
      </w:pPr>
      <w:r>
        <w:t>b.</w:t>
      </w:r>
      <w:r>
        <w:tab/>
        <w:t>accidentally injured, but not in the possession of the person, the injury shall be reported to the Division within 24 hours;</w:t>
      </w:r>
    </w:p>
    <w:p w14:paraId="6EACBDC5" w14:textId="77777777" w:rsidR="00934D98" w:rsidRDefault="00934D98" w:rsidP="00934D98">
      <w:pPr>
        <w:pStyle w:val="par3"/>
      </w:pPr>
      <w:r>
        <w:t>c.</w:t>
      </w:r>
      <w:r>
        <w:tab/>
        <w:t>accidentally injured and in the possession of the person, the Canada lynx shall be immediately delivered to the Division or taken to a licensed veterinarian for appropriate care and reported to the Division within 24 hours;</w:t>
      </w:r>
    </w:p>
    <w:p w14:paraId="73F91C55" w14:textId="77777777" w:rsidR="00934D98" w:rsidRDefault="00934D98" w:rsidP="00934D98">
      <w:pPr>
        <w:pStyle w:val="par3"/>
      </w:pPr>
      <w:r>
        <w:t>d.</w:t>
      </w:r>
      <w:r>
        <w:tab/>
        <w:t>accidentally killed, then it shall be reported to the Division within 24 hours and the carcass shall be delivered to the Division within 3 (three) days of the report.</w:t>
      </w:r>
    </w:p>
    <w:p w14:paraId="36C0ED21" w14:textId="77777777" w:rsidR="00934D98" w:rsidRDefault="00934D98" w:rsidP="00934D98">
      <w:pPr>
        <w:pStyle w:val="upar3"/>
      </w:pPr>
      <w:r>
        <w:t>Any failure to provide the required notice to the Division or to deliver the injured or dead Canada lynx to the Division within the time periods allowed shall be prima facie evidence of unlawful take and possession of Canada lynx.</w:t>
      </w:r>
    </w:p>
    <w:p w14:paraId="2255D565" w14:textId="77777777" w:rsidR="00934D98" w:rsidRDefault="00934D98" w:rsidP="00934D98">
      <w:pPr>
        <w:pStyle w:val="upar3"/>
      </w:pPr>
      <w:r>
        <w:t>For the purposes of this subsection, “accidental” specifically excludes any intentional, knowing or negligent action on behalf of any person or a person’s agent or employee.</w:t>
      </w:r>
    </w:p>
    <w:p w14:paraId="51E84554" w14:textId="77777777" w:rsidR="00934D98" w:rsidRDefault="00934D98" w:rsidP="00934D98">
      <w:pPr>
        <w:pStyle w:val="par2"/>
      </w:pPr>
      <w:r>
        <w:t>4.</w:t>
      </w:r>
      <w:r>
        <w:tab/>
        <w:t>The Division may capture, remove, transport, release, or destroy gray wolves where necessary to protect human health or safety.</w:t>
      </w:r>
    </w:p>
    <w:p w14:paraId="56B885D9" w14:textId="77777777" w:rsidR="00934D98" w:rsidRDefault="00934D98" w:rsidP="00934D98">
      <w:pPr>
        <w:pStyle w:val="par1"/>
      </w:pPr>
      <w:r>
        <w:t>C.</w:t>
      </w:r>
      <w:r>
        <w:tab/>
        <w:t>Intentionally Luring Gray Wolves</w:t>
      </w:r>
    </w:p>
    <w:p w14:paraId="7FF3C9F8" w14:textId="77777777" w:rsidR="00934D98" w:rsidRDefault="00934D98" w:rsidP="00934D98">
      <w:pPr>
        <w:pStyle w:val="upar2"/>
      </w:pPr>
      <w:r>
        <w:lastRenderedPageBreak/>
        <w:t>Unless permitted by the Division, it is unlawful for any person to use an electronic call device or place any olfactory attractant with the intent to lure gray wolves (Canis lupus).</w:t>
      </w:r>
    </w:p>
    <w:p w14:paraId="46981DC3" w14:textId="77777777" w:rsidR="00934D98" w:rsidRDefault="00934D98" w:rsidP="00934D98">
      <w:pPr>
        <w:pStyle w:val="par1"/>
      </w:pPr>
      <w:r>
        <w:t>D.</w:t>
      </w:r>
      <w:r>
        <w:tab/>
        <w:t>As used in this Chapter, the following definitions apply unless the context requires otherwise:</w:t>
      </w:r>
    </w:p>
    <w:p w14:paraId="54BAA69E" w14:textId="77777777" w:rsidR="00934D98" w:rsidRDefault="00934D98" w:rsidP="00934D98">
      <w:pPr>
        <w:pStyle w:val="par2"/>
      </w:pPr>
      <w:r>
        <w:t>1.</w:t>
      </w:r>
      <w:r>
        <w:tab/>
        <w:t>Conflict minimization measures means lawful, nonlethal materials and techniques used by owners of livestock for purposes of avoiding, minimizing, or mitigating gray wolf damage to livestock. Conflict minimization measures include hazing techniques authorized in this Chapter.</w:t>
      </w:r>
    </w:p>
    <w:p w14:paraId="1796E101" w14:textId="77777777" w:rsidR="00934D98" w:rsidRDefault="003D341B" w:rsidP="00934D98">
      <w:pPr>
        <w:pStyle w:val="par2"/>
      </w:pPr>
      <w:r w:rsidRPr="003D341B">
        <w:t>2.</w:t>
      </w:r>
      <w:r w:rsidRPr="003D341B">
        <w:tab/>
        <w:t>In the act of attacking means the actual biting, wounding, grasping, or killing of livestock or working dogs, or chasing, molesting or harassing by wolves that would indicate to a reasonable person that such biting, wounding, grasping, or killing of livestock or working dogs is likely to occur at any moment.</w:t>
      </w:r>
    </w:p>
    <w:p w14:paraId="1242A288" w14:textId="77777777" w:rsidR="00934D98" w:rsidRDefault="00AD15C6" w:rsidP="00934D98">
      <w:pPr>
        <w:pStyle w:val="par2"/>
      </w:pPr>
      <w:r w:rsidRPr="00AD15C6">
        <w:t>3.</w:t>
      </w:r>
      <w:r w:rsidRPr="00AD15C6">
        <w:tab/>
        <w:t>Livestock means cattle, horses, mules, burros, sheep, lambs, swine, llama, alpaca, goats and domestic bison, including hybrids with domestic cattle.</w:t>
      </w:r>
    </w:p>
    <w:p w14:paraId="2161F39B" w14:textId="77777777" w:rsidR="00934D98" w:rsidRDefault="00934D98" w:rsidP="00934D98">
      <w:pPr>
        <w:pStyle w:val="par2"/>
      </w:pPr>
      <w:r>
        <w:t>4.</w:t>
      </w:r>
      <w:r>
        <w:tab/>
        <w:t>Livestock owner means owners of livestock, their immediate family members, agents, employees, contractors, or volunteers. A livestock owner may be an owner or lessee of private land where livestock are legally grazed or a lessee of or permittee on public land for the purposes of grazing and raising livestock.</w:t>
      </w:r>
    </w:p>
    <w:p w14:paraId="45CB3DA0" w14:textId="77777777" w:rsidR="00934D98" w:rsidRDefault="00934D98" w:rsidP="00934D98">
      <w:pPr>
        <w:pStyle w:val="par2"/>
      </w:pPr>
      <w:r>
        <w:t>5.</w:t>
      </w:r>
      <w:r>
        <w:tab/>
        <w:t>Working dogs means dogs regularly used for herding or guarding livestock.</w:t>
      </w:r>
    </w:p>
    <w:p w14:paraId="2108056F" w14:textId="77777777" w:rsidR="00934D98" w:rsidRDefault="00934D98" w:rsidP="00EB0D0B">
      <w:pPr>
        <w:pStyle w:val="Heading3"/>
      </w:pPr>
      <w:r>
        <w:t>#1001 - AUTHORIZATION FOR REMOVAL, CAPTURE OR DESTRUCTION OF ENDANGERED, THREATENED, OR NONGAME GRAY WOLVES</w:t>
      </w:r>
    </w:p>
    <w:p w14:paraId="4BC532CA" w14:textId="77777777" w:rsidR="00934D98" w:rsidRDefault="00934D98" w:rsidP="00934D98">
      <w:pPr>
        <w:pStyle w:val="par1"/>
      </w:pPr>
      <w:r>
        <w:t>A.</w:t>
      </w:r>
      <w:r>
        <w:tab/>
        <w:t>Colorado Division of Parks and Wildlife Employees and Agents</w:t>
      </w:r>
    </w:p>
    <w:p w14:paraId="673A4373" w14:textId="77777777" w:rsidR="00934D98" w:rsidRDefault="00934D98" w:rsidP="00934D98">
      <w:pPr>
        <w:pStyle w:val="par2"/>
      </w:pPr>
      <w:r>
        <w:t>1.</w:t>
      </w:r>
      <w:r>
        <w:tab/>
        <w:t>Capture and relocation of nongame, endangered, or threatened gray wolves is prohibited except as carried out by the Division or its agents or by the U.S. Fish and Wildlife Service or its agents.</w:t>
      </w:r>
    </w:p>
    <w:p w14:paraId="413A8B56" w14:textId="77777777" w:rsidR="00934D98" w:rsidRDefault="00934D98" w:rsidP="00934D98">
      <w:pPr>
        <w:pStyle w:val="par1"/>
      </w:pPr>
      <w:r>
        <w:t>B.</w:t>
      </w:r>
      <w:r>
        <w:tab/>
        <w:t>Injurious and Lethal Take of Wolves In the Act of Attacking Livestock or Working Dogs</w:t>
      </w:r>
    </w:p>
    <w:p w14:paraId="7E00460B" w14:textId="77777777" w:rsidR="00934D98" w:rsidRDefault="00934D98" w:rsidP="00934D98">
      <w:pPr>
        <w:pStyle w:val="par2"/>
      </w:pPr>
      <w:r>
        <w:t>1.</w:t>
      </w:r>
      <w:r>
        <w:tab/>
        <w:t>Injurious and lethal take of gray wolves by livestock owners is permitted when a wolf is observed in the act of attacking livestock or working dogs, but only in accordance with these regulations.</w:t>
      </w:r>
    </w:p>
    <w:p w14:paraId="6B8C1219" w14:textId="77777777" w:rsidR="00934D98" w:rsidRDefault="00934D98" w:rsidP="00934D98">
      <w:pPr>
        <w:pStyle w:val="par2"/>
      </w:pPr>
      <w:r>
        <w:lastRenderedPageBreak/>
        <w:t>2.</w:t>
      </w:r>
      <w:r>
        <w:tab/>
        <w:t>A permit is required for livestock owners to engage in injurious or lethal control of gray wolves caught in the act of attacking livestock or working dogs. (“In The Act Permits”). Take of wolves attacking a pet or hunting dog is not authorized.</w:t>
      </w:r>
    </w:p>
    <w:p w14:paraId="779F3DE4" w14:textId="77777777" w:rsidR="00934D98" w:rsidRDefault="00934D98" w:rsidP="00934D98">
      <w:pPr>
        <w:pStyle w:val="par2"/>
      </w:pPr>
      <w:r>
        <w:t>3.</w:t>
      </w:r>
      <w:r>
        <w:tab/>
        <w:t>The Division will issue a permit to a livestock owner (Permit Applicant) retroactively authorizing take of gray wolves observed in the act of attacking livestock or working dogs, provided the following conditions are met.</w:t>
      </w:r>
    </w:p>
    <w:p w14:paraId="33165AED" w14:textId="77777777" w:rsidR="00934D98" w:rsidRDefault="00934D98" w:rsidP="00934D98">
      <w:pPr>
        <w:pStyle w:val="par3"/>
      </w:pPr>
      <w:r>
        <w:t>a.</w:t>
      </w:r>
      <w:r>
        <w:tab/>
        <w:t>The attack on livestock or working dogs must have taken place on the Permit Applicant’s private property or on private, state, or federal lands leased for livestock grazing or production under a valid lease held by the Permit Applicant.</w:t>
      </w:r>
    </w:p>
    <w:p w14:paraId="7BAAFCC0" w14:textId="77777777" w:rsidR="00934D98" w:rsidRDefault="00934D98" w:rsidP="00934D98">
      <w:pPr>
        <w:pStyle w:val="par3"/>
      </w:pPr>
      <w:r>
        <w:t>b.</w:t>
      </w:r>
      <w:r>
        <w:tab/>
        <w:t>The Permit Applicant must preserve and provide evidence that the gray wolves were in the act of attacking livestock or working dogs at the time the wolves were injured or killed.</w:t>
      </w:r>
    </w:p>
    <w:p w14:paraId="69AF5CF7" w14:textId="77777777" w:rsidR="00934D98" w:rsidRDefault="00934D98" w:rsidP="00934D98">
      <w:pPr>
        <w:pStyle w:val="par4"/>
      </w:pPr>
      <w:proofErr w:type="spellStart"/>
      <w:r>
        <w:t>i</w:t>
      </w:r>
      <w:proofErr w:type="spellEnd"/>
      <w:r>
        <w:t>.</w:t>
      </w:r>
      <w:r>
        <w:tab/>
        <w:t>The carcass of the wolf or wolves and of any animals the wolves were attacking, as well as the surrounding area, must not be disturbed in order to preserve the requisite physical evidence. Where no carcass is present, acceptable physical evidence includes but is not limited to photographs or video with GPS coordinates attached.</w:t>
      </w:r>
    </w:p>
    <w:p w14:paraId="078E5C75" w14:textId="77777777" w:rsidR="00934D98" w:rsidRDefault="00934D98" w:rsidP="00934D98">
      <w:pPr>
        <w:pStyle w:val="par2"/>
      </w:pPr>
      <w:r>
        <w:t>4.</w:t>
      </w:r>
      <w:r>
        <w:tab/>
        <w:t>In order to obtain a retroactive permit from the Division, the Permit Applicant must notify the Division of injury or death to gray wolves within 24 hours of such injury or death unless impracticable, but in no event later than 72 hours after such injury or death. Wolves injured or killed under these permits will remain the property of the state.</w:t>
      </w:r>
    </w:p>
    <w:p w14:paraId="7B7D971E" w14:textId="77777777" w:rsidR="00934D98" w:rsidRDefault="00934D98" w:rsidP="00934D98">
      <w:pPr>
        <w:pStyle w:val="par2"/>
      </w:pPr>
      <w:r>
        <w:t>5.</w:t>
      </w:r>
      <w:r>
        <w:tab/>
        <w:t>The Division shall not issue any permit under this subsection #1001.B (In The Act Permits) unless the U.S. Fish and Wildlife Service has adopted a rule under section 10(j) of the Endangered Species Act designating and providing management flexibility for a non-essential experimental population of wolves in Colorado and that rule is effective at the time of the issuance of any In The Act Permit. Further, the Division shall not issue an In the Act Permit for any act that injured or killed a wolf in violation of the Endangered Species Act and its regulations in place at the time of the act.</w:t>
      </w:r>
    </w:p>
    <w:p w14:paraId="1C1B56F5" w14:textId="77777777" w:rsidR="00934D98" w:rsidRDefault="00934D98" w:rsidP="00934D98">
      <w:pPr>
        <w:pStyle w:val="par1"/>
      </w:pPr>
      <w:r>
        <w:t>C.</w:t>
      </w:r>
      <w:r>
        <w:tab/>
        <w:t>Injurious and Lethal Take of Chronically Depredating Gray Wolves</w:t>
      </w:r>
    </w:p>
    <w:p w14:paraId="5FE3AE9F" w14:textId="77777777" w:rsidR="00934D98" w:rsidRDefault="00934D98" w:rsidP="00934D98">
      <w:pPr>
        <w:pStyle w:val="par2"/>
      </w:pPr>
      <w:r>
        <w:t>1.</w:t>
      </w:r>
      <w:r>
        <w:tab/>
        <w:t>The Division will make the determination as to whether a situation qualifies for a Chronic Depredation Permit after considering the following factors:</w:t>
      </w:r>
    </w:p>
    <w:p w14:paraId="3CAEFDC0" w14:textId="77777777" w:rsidR="00934D98" w:rsidRDefault="00934D98" w:rsidP="00934D98">
      <w:pPr>
        <w:pStyle w:val="par3"/>
      </w:pPr>
      <w:r>
        <w:lastRenderedPageBreak/>
        <w:t>a.</w:t>
      </w:r>
      <w:r>
        <w:tab/>
        <w:t>Documented repeated depredation and harassment of the Permit Applicant’s livestock or working dogs caused by the wolf, wolves, or pack targeted;</w:t>
      </w:r>
    </w:p>
    <w:p w14:paraId="20498F7C" w14:textId="77777777" w:rsidR="00934D98" w:rsidRDefault="00934D98" w:rsidP="00934D98">
      <w:pPr>
        <w:pStyle w:val="par3"/>
      </w:pPr>
      <w:r>
        <w:t>b.</w:t>
      </w:r>
      <w:r>
        <w:tab/>
        <w:t>Use of a variety of nonlethal conflict minimization materials and techniques;</w:t>
      </w:r>
    </w:p>
    <w:p w14:paraId="41124EA1" w14:textId="77777777" w:rsidR="00934D98" w:rsidRDefault="00934D98" w:rsidP="00934D98">
      <w:pPr>
        <w:pStyle w:val="par3"/>
      </w:pPr>
      <w:r>
        <w:t>c.</w:t>
      </w:r>
      <w:r>
        <w:tab/>
        <w:t>Likelihood that additional and continued wolf-related depredation would continue if lethal control is or is not implemented;</w:t>
      </w:r>
    </w:p>
    <w:p w14:paraId="765F545F" w14:textId="77777777" w:rsidR="00934D98" w:rsidRDefault="00934D98" w:rsidP="00934D98">
      <w:pPr>
        <w:pStyle w:val="par3"/>
      </w:pPr>
      <w:r>
        <w:t>d.</w:t>
      </w:r>
      <w:r>
        <w:tab/>
        <w:t>Unintentional or intentional use of attractants that may be luring or baiting wolves to the location.</w:t>
      </w:r>
    </w:p>
    <w:p w14:paraId="4234B134" w14:textId="77777777" w:rsidR="00934D98" w:rsidRDefault="00934D98" w:rsidP="00934D98">
      <w:pPr>
        <w:pStyle w:val="par2"/>
      </w:pPr>
      <w:r>
        <w:t>2.</w:t>
      </w:r>
      <w:r>
        <w:tab/>
        <w:t>Consistent with state and federal law, injurious or lethal control of wolves that have engaged in confirmed depredation(s) of livestock will be conducted by state or federal agents if the Division determines lethal control of the identified wolves is appropriate under the circumstances.</w:t>
      </w:r>
    </w:p>
    <w:p w14:paraId="7A7EF8EB" w14:textId="77777777" w:rsidR="00934D98" w:rsidRDefault="00934D98" w:rsidP="00934D98">
      <w:pPr>
        <w:pStyle w:val="par2"/>
      </w:pPr>
      <w:r>
        <w:t>3.</w:t>
      </w:r>
      <w:r>
        <w:tab/>
        <w:t>If state and federal agencies do not have the capacity to carry out the timely implementation of the necessary lethal control measures, the Division may issue a Chronic Depredation Permit for the lethal take of wolves to a livestock owner (Permit Applicant), consistent with the conditions below. A Chronic Depredation Permit authorizes a holder to injure or kill wolves in the permit area, regardless of whether they are in the act of attacking livestock or working dogs.</w:t>
      </w:r>
    </w:p>
    <w:p w14:paraId="74205830" w14:textId="77777777" w:rsidR="00934D98" w:rsidRDefault="00934D98" w:rsidP="00934D98">
      <w:pPr>
        <w:pStyle w:val="par3"/>
      </w:pPr>
      <w:r>
        <w:t>a.</w:t>
      </w:r>
      <w:r>
        <w:tab/>
        <w:t>The Permit Applicant must have suffered at least one wolf depredation of their own livestock or working dogs, and the Division must have confirmed the depredation within 30 days prior to requesting a Chronic Depredation Permit.</w:t>
      </w:r>
    </w:p>
    <w:p w14:paraId="17E41D5B" w14:textId="77777777" w:rsidR="00934D98" w:rsidRDefault="00934D98" w:rsidP="00934D98">
      <w:pPr>
        <w:pStyle w:val="par3"/>
      </w:pPr>
      <w:r>
        <w:t>b.</w:t>
      </w:r>
      <w:r>
        <w:tab/>
        <w:t>The Division must determine that the Permit Applicant employed reasonable conflict minimization techniques prior to receiving a Chronic Depredation Permit.</w:t>
      </w:r>
    </w:p>
    <w:p w14:paraId="2546DF89" w14:textId="77777777" w:rsidR="00934D98" w:rsidRDefault="00934D98" w:rsidP="00934D98">
      <w:pPr>
        <w:pStyle w:val="par3"/>
      </w:pPr>
      <w:r>
        <w:t>c.</w:t>
      </w:r>
      <w:r>
        <w:tab/>
        <w:t>The permit may authorize lethal take of wolves only on the Permit Applicant’s private property or on private, state, or federal lands leased for livestock production under a valid lease held by the Permit Applicant.</w:t>
      </w:r>
    </w:p>
    <w:p w14:paraId="2AFA5C71" w14:textId="77777777" w:rsidR="00934D98" w:rsidRDefault="00934D98" w:rsidP="00934D98">
      <w:pPr>
        <w:pStyle w:val="par3"/>
      </w:pPr>
      <w:r>
        <w:t>d.</w:t>
      </w:r>
      <w:r>
        <w:tab/>
        <w:t>The permit authorizing such activities will contain additional terms and conditions, including a limitation on how many wolves may be taken under the Permit and may, in the discretion of the Division, authorize the use of artificial light, electronic night vision equipment, electronically enhanced light-gathering optics, and thermal imaging devises.</w:t>
      </w:r>
    </w:p>
    <w:p w14:paraId="61B93470" w14:textId="77777777" w:rsidR="00934D98" w:rsidRDefault="00934D98" w:rsidP="00934D98">
      <w:pPr>
        <w:pStyle w:val="par3"/>
      </w:pPr>
      <w:r>
        <w:lastRenderedPageBreak/>
        <w:t>e.</w:t>
      </w:r>
      <w:r>
        <w:tab/>
        <w:t>A Chronic Depredation Permit is valid for a maximum of 45 days. The Division may terminate the Permit at any time once threats to livestock or working dogs have been resolved or minimized. After the initial 45 days, the Permit may be renewed at the Division’s discretion.</w:t>
      </w:r>
    </w:p>
    <w:p w14:paraId="191DA147" w14:textId="77777777" w:rsidR="00934D98" w:rsidRDefault="00934D98" w:rsidP="00934D98">
      <w:pPr>
        <w:pStyle w:val="par3"/>
      </w:pPr>
      <w:r>
        <w:t>f.</w:t>
      </w:r>
      <w:r>
        <w:tab/>
        <w:t>Death or injury to wolves must be reported to the Division within 24 hours unless impracticable, but in no event later than 72 hours after such death or injury.</w:t>
      </w:r>
    </w:p>
    <w:p w14:paraId="20C0EC8C" w14:textId="77777777" w:rsidR="00934D98" w:rsidRDefault="00934D98" w:rsidP="00934D98">
      <w:pPr>
        <w:pStyle w:val="par2"/>
      </w:pPr>
      <w:r>
        <w:t>4.</w:t>
      </w:r>
      <w:r>
        <w:tab/>
        <w:t>The Division shall not issue any Chronic Depredation Permit under this subsection #1001.C unless the U.S. Fish and Wildlife Service has adopted a rule under section 10(j) of the Endangered Species Act designating and providing management flexibility for a non-essential experimental population of wolves in Colorado and that rule is effective at the time of the issuance of any Chronic Depredation Permit.</w:t>
      </w:r>
    </w:p>
    <w:p w14:paraId="243F82D7" w14:textId="77777777" w:rsidR="00934D98" w:rsidRDefault="00934D98" w:rsidP="00934D98">
      <w:pPr>
        <w:pStyle w:val="par1"/>
      </w:pPr>
      <w:r>
        <w:t>D.</w:t>
      </w:r>
      <w:r>
        <w:tab/>
        <w:t>Wolf specimen disposition</w:t>
      </w:r>
    </w:p>
    <w:p w14:paraId="338B2CA0" w14:textId="77777777" w:rsidR="00934D98" w:rsidRDefault="00934D98" w:rsidP="00934D98">
      <w:pPr>
        <w:pStyle w:val="par2"/>
      </w:pPr>
      <w:r>
        <w:t>1.</w:t>
      </w:r>
      <w:r>
        <w:tab/>
        <w:t>The entire carcass of wolves killed by private individuals for any purpose, legal or illegal will be returned to CPW and remain state property, regardless of whether the incident occurred on public or private land.</w:t>
      </w:r>
    </w:p>
    <w:p w14:paraId="7D3BCAA4" w14:textId="77777777" w:rsidR="00934D98" w:rsidRDefault="00934D98" w:rsidP="00934D98">
      <w:pPr>
        <w:pStyle w:val="par1"/>
      </w:pPr>
      <w:r>
        <w:t>E.</w:t>
      </w:r>
      <w:r>
        <w:tab/>
        <w:t>Chapter W-16 of these rules codifies the procedures applicable to securing authorization from the Division to injuriously or lethally take gray wolves, including retroactive authorization for take of wolves caught in the act of attacking livestock or working dogs.</w:t>
      </w:r>
    </w:p>
    <w:p w14:paraId="79D9F195" w14:textId="77777777" w:rsidR="00934D98" w:rsidRDefault="00934D98" w:rsidP="00934D98">
      <w:pPr>
        <w:pStyle w:val="par1"/>
      </w:pPr>
      <w:r>
        <w:t>F.</w:t>
      </w:r>
      <w:r>
        <w:tab/>
        <w:t>Permits for intentionally injurious, non-lethal hazing of gray wolves issued pursuant to W-10, #1000.A.11 and permits for injurious and lethal take of gray wolves in the act of attacking livestock or working dogs issued pursuant to W-10, #1001.B authorize the livestock owner to use artificial light, electronic night vision equipment, electronically enhanced light-gathering optics, and thermal imaging devices. State and federal agencies may use such technologies to haze, injure or kill gray wolves where otherwise authorized by law. Livestock owners and their agents may use such technologies to conduct non-injurious hazing as authorized pursuant to W-10, #1000.A.10.</w:t>
      </w:r>
    </w:p>
    <w:p w14:paraId="3915D2A5" w14:textId="77777777" w:rsidR="00934D98" w:rsidRDefault="00934D98" w:rsidP="00934D98">
      <w:pPr>
        <w:pStyle w:val="par1"/>
      </w:pPr>
      <w:r>
        <w:t>G.</w:t>
      </w:r>
      <w:r>
        <w:tab/>
        <w:t>If a livestock owner’s livestock are part of a herd composed of livestock owned by multiple owners, any owner of livestock in the same herd may also qualify for any of the gray wolf permits authorized in this chapter.</w:t>
      </w:r>
    </w:p>
    <w:p w14:paraId="153EE4FA" w14:textId="77777777" w:rsidR="00934D98" w:rsidRDefault="00934D98" w:rsidP="00EB0D0B">
      <w:pPr>
        <w:pStyle w:val="Heading2"/>
      </w:pPr>
      <w:r>
        <w:t>ARTICLE II - ENDANGERED WILDLIFE</w:t>
      </w:r>
    </w:p>
    <w:p w14:paraId="28E306EA" w14:textId="77777777" w:rsidR="00934D98" w:rsidRDefault="00934D98" w:rsidP="00EB0D0B">
      <w:pPr>
        <w:pStyle w:val="Heading3"/>
      </w:pPr>
      <w:r>
        <w:t>#1002 - DESIGNATION OF SPECIES</w:t>
      </w:r>
    </w:p>
    <w:p w14:paraId="288D0C69" w14:textId="77777777" w:rsidR="00934D98" w:rsidRDefault="00934D98" w:rsidP="00934D98">
      <w:pPr>
        <w:pStyle w:val="par1"/>
      </w:pPr>
      <w:r>
        <w:t>A.</w:t>
      </w:r>
      <w:r>
        <w:tab/>
        <w:t>Endangered Species Designation: The following wildlife are hereby declared endangered.</w:t>
      </w:r>
    </w:p>
    <w:p w14:paraId="4621E3F9" w14:textId="77777777" w:rsidR="00934D98" w:rsidRDefault="00934D98" w:rsidP="00934D98">
      <w:pPr>
        <w:pStyle w:val="par2"/>
      </w:pPr>
      <w:r>
        <w:lastRenderedPageBreak/>
        <w:t>1.</w:t>
      </w:r>
      <w:r>
        <w:tab/>
        <w:t>Fish:</w:t>
      </w:r>
    </w:p>
    <w:p w14:paraId="1D339A68" w14:textId="77777777" w:rsidR="00934D98" w:rsidRDefault="00934D98" w:rsidP="00934D98">
      <w:pPr>
        <w:pStyle w:val="upar3"/>
      </w:pPr>
      <w:r>
        <w:t xml:space="preserve">Bonytail </w:t>
      </w:r>
      <w:r w:rsidRPr="00C469C9">
        <w:rPr>
          <w:vertAlign w:val="superscript"/>
        </w:rPr>
        <w:t>1</w:t>
      </w:r>
    </w:p>
    <w:p w14:paraId="5FB73E2D" w14:textId="77777777" w:rsidR="00934D98" w:rsidRDefault="00934D98" w:rsidP="00934D98">
      <w:pPr>
        <w:pStyle w:val="upar3"/>
        <w:spacing w:before="0"/>
      </w:pPr>
      <w:r>
        <w:t xml:space="preserve">Razorback Sucker </w:t>
      </w:r>
      <w:r w:rsidRPr="00C469C9">
        <w:rPr>
          <w:vertAlign w:val="superscript"/>
        </w:rPr>
        <w:t>1</w:t>
      </w:r>
    </w:p>
    <w:p w14:paraId="13D93F9C" w14:textId="77777777" w:rsidR="00934D98" w:rsidRDefault="00934D98" w:rsidP="00934D98">
      <w:pPr>
        <w:pStyle w:val="upar3"/>
        <w:spacing w:before="0"/>
      </w:pPr>
      <w:r>
        <w:t>Rio Grande Sucker</w:t>
      </w:r>
    </w:p>
    <w:p w14:paraId="1069EF6F" w14:textId="77777777" w:rsidR="00934D98" w:rsidRDefault="00934D98" w:rsidP="00934D98">
      <w:pPr>
        <w:pStyle w:val="upar3"/>
        <w:spacing w:before="0"/>
      </w:pPr>
      <w:r>
        <w:t>Northern Redbelly Dace</w:t>
      </w:r>
    </w:p>
    <w:p w14:paraId="4B132BCC" w14:textId="77777777" w:rsidR="00934D98" w:rsidRDefault="00934D98" w:rsidP="00934D98">
      <w:pPr>
        <w:pStyle w:val="upar3"/>
        <w:spacing w:before="0"/>
      </w:pPr>
      <w:r>
        <w:t>Southern Redbelly Dace</w:t>
      </w:r>
    </w:p>
    <w:p w14:paraId="39840CF9" w14:textId="77777777" w:rsidR="00934D98" w:rsidRDefault="00934D98" w:rsidP="00934D98">
      <w:pPr>
        <w:pStyle w:val="upar3"/>
        <w:spacing w:before="0"/>
      </w:pPr>
      <w:r>
        <w:t>Plains Minnow</w:t>
      </w:r>
    </w:p>
    <w:p w14:paraId="19F27A76" w14:textId="77777777" w:rsidR="00934D98" w:rsidRDefault="00934D98" w:rsidP="00934D98">
      <w:pPr>
        <w:pStyle w:val="upar3"/>
        <w:spacing w:before="0"/>
      </w:pPr>
      <w:r>
        <w:t>Suckermouth Minnow</w:t>
      </w:r>
    </w:p>
    <w:p w14:paraId="0650B7B8" w14:textId="77777777" w:rsidR="00934D98" w:rsidRDefault="00934D98" w:rsidP="00934D98">
      <w:pPr>
        <w:pStyle w:val="upar3"/>
        <w:spacing w:before="0"/>
      </w:pPr>
      <w:r>
        <w:t>Lake Chub</w:t>
      </w:r>
    </w:p>
    <w:p w14:paraId="61A4BFD2" w14:textId="77777777" w:rsidR="00934D98" w:rsidRDefault="00934D98" w:rsidP="00934D98">
      <w:pPr>
        <w:pStyle w:val="par2"/>
      </w:pPr>
      <w:r>
        <w:t>2.</w:t>
      </w:r>
      <w:r>
        <w:tab/>
        <w:t>Birds:</w:t>
      </w:r>
    </w:p>
    <w:p w14:paraId="085FBB0D" w14:textId="77777777" w:rsidR="00934D98" w:rsidRDefault="00934D98" w:rsidP="00934D98">
      <w:pPr>
        <w:pStyle w:val="upar3"/>
      </w:pPr>
      <w:r>
        <w:t>Plains Sharp-tailed Grouse</w:t>
      </w:r>
    </w:p>
    <w:p w14:paraId="5B979A71" w14:textId="77777777" w:rsidR="00934D98" w:rsidRDefault="00934D98" w:rsidP="00934D98">
      <w:pPr>
        <w:pStyle w:val="upar3"/>
        <w:spacing w:before="0"/>
      </w:pPr>
      <w:r>
        <w:t xml:space="preserve">Whooping Crane </w:t>
      </w:r>
      <w:r w:rsidRPr="00C469C9">
        <w:rPr>
          <w:vertAlign w:val="superscript"/>
        </w:rPr>
        <w:t>1</w:t>
      </w:r>
    </w:p>
    <w:p w14:paraId="620CCE25" w14:textId="77777777" w:rsidR="00934D98" w:rsidRDefault="00934D98" w:rsidP="00934D98">
      <w:pPr>
        <w:pStyle w:val="upar3"/>
        <w:spacing w:before="0"/>
      </w:pPr>
      <w:r>
        <w:t xml:space="preserve">Least Tern </w:t>
      </w:r>
      <w:r w:rsidRPr="00C469C9">
        <w:rPr>
          <w:vertAlign w:val="superscript"/>
        </w:rPr>
        <w:t>1</w:t>
      </w:r>
    </w:p>
    <w:p w14:paraId="204D4D44" w14:textId="77777777" w:rsidR="00934D98" w:rsidRDefault="00934D98" w:rsidP="00934D98">
      <w:pPr>
        <w:pStyle w:val="upar3"/>
        <w:spacing w:before="0"/>
      </w:pPr>
      <w:r>
        <w:t xml:space="preserve">Southwestern Willow Flycatcher </w:t>
      </w:r>
      <w:r w:rsidRPr="00C469C9">
        <w:rPr>
          <w:vertAlign w:val="superscript"/>
        </w:rPr>
        <w:t>1</w:t>
      </w:r>
    </w:p>
    <w:p w14:paraId="5099EBCA" w14:textId="77777777" w:rsidR="00934D98" w:rsidRDefault="00934D98" w:rsidP="00934D98">
      <w:pPr>
        <w:pStyle w:val="par2"/>
      </w:pPr>
      <w:r>
        <w:t>3.</w:t>
      </w:r>
      <w:r>
        <w:tab/>
        <w:t>Mammals:</w:t>
      </w:r>
    </w:p>
    <w:p w14:paraId="3BF7862A" w14:textId="77777777" w:rsidR="00934D98" w:rsidRDefault="00934D98" w:rsidP="00934D98">
      <w:pPr>
        <w:pStyle w:val="upar3"/>
      </w:pPr>
      <w:r>
        <w:t>Kit Fox</w:t>
      </w:r>
    </w:p>
    <w:p w14:paraId="21E2D4AC" w14:textId="77777777" w:rsidR="00934D98" w:rsidRDefault="00934D98" w:rsidP="00934D98">
      <w:pPr>
        <w:pStyle w:val="upar3"/>
        <w:spacing w:before="0"/>
      </w:pPr>
      <w:r>
        <w:t xml:space="preserve">Gray Wolf </w:t>
      </w:r>
      <w:r w:rsidRPr="00C469C9">
        <w:rPr>
          <w:vertAlign w:val="superscript"/>
        </w:rPr>
        <w:t>1</w:t>
      </w:r>
    </w:p>
    <w:p w14:paraId="1605950A" w14:textId="77777777" w:rsidR="00934D98" w:rsidRDefault="00934D98" w:rsidP="00934D98">
      <w:pPr>
        <w:pStyle w:val="upar3"/>
        <w:spacing w:before="0"/>
      </w:pPr>
      <w:r>
        <w:t xml:space="preserve">Grizzly Bear </w:t>
      </w:r>
      <w:r w:rsidRPr="00C469C9">
        <w:rPr>
          <w:vertAlign w:val="superscript"/>
        </w:rPr>
        <w:t>2</w:t>
      </w:r>
    </w:p>
    <w:p w14:paraId="6F337034" w14:textId="77777777" w:rsidR="00934D98" w:rsidRDefault="00934D98" w:rsidP="00934D98">
      <w:pPr>
        <w:pStyle w:val="upar3"/>
        <w:spacing w:before="0"/>
      </w:pPr>
      <w:r>
        <w:t xml:space="preserve">Black-footed Ferret </w:t>
      </w:r>
      <w:r w:rsidRPr="00C469C9">
        <w:rPr>
          <w:vertAlign w:val="superscript"/>
        </w:rPr>
        <w:t>1</w:t>
      </w:r>
    </w:p>
    <w:p w14:paraId="23647759" w14:textId="77777777" w:rsidR="00934D98" w:rsidRDefault="00934D98" w:rsidP="00934D98">
      <w:pPr>
        <w:pStyle w:val="upar3"/>
        <w:spacing w:before="0"/>
      </w:pPr>
      <w:r>
        <w:t>Wolverine</w:t>
      </w:r>
    </w:p>
    <w:p w14:paraId="60435FEE" w14:textId="77777777" w:rsidR="00934D98" w:rsidRDefault="00934D98" w:rsidP="00934D98">
      <w:pPr>
        <w:pStyle w:val="upar3"/>
        <w:spacing w:before="0"/>
      </w:pPr>
      <w:r>
        <w:t xml:space="preserve">Lynx </w:t>
      </w:r>
      <w:r w:rsidRPr="00C469C9">
        <w:rPr>
          <w:vertAlign w:val="superscript"/>
        </w:rPr>
        <w:t>2</w:t>
      </w:r>
    </w:p>
    <w:p w14:paraId="13C41C0F" w14:textId="77777777" w:rsidR="00934D98" w:rsidRDefault="00934D98" w:rsidP="00934D98">
      <w:pPr>
        <w:pStyle w:val="par2"/>
      </w:pPr>
      <w:r>
        <w:t>4.</w:t>
      </w:r>
      <w:r>
        <w:tab/>
        <w:t>Amphibians:</w:t>
      </w:r>
    </w:p>
    <w:p w14:paraId="657522D2" w14:textId="77777777" w:rsidR="00934D98" w:rsidRDefault="00934D98" w:rsidP="00934D98">
      <w:pPr>
        <w:pStyle w:val="par3"/>
      </w:pPr>
      <w:r>
        <w:t>Boreal (Western) Toad</w:t>
      </w:r>
    </w:p>
    <w:p w14:paraId="59C5B50B" w14:textId="77777777" w:rsidR="00934D98" w:rsidRDefault="00934D98" w:rsidP="00934D98">
      <w:pPr>
        <w:pStyle w:val="Footnote"/>
      </w:pPr>
      <w:r>
        <w:t>1 Appears on Federal List as Endangered.</w:t>
      </w:r>
    </w:p>
    <w:p w14:paraId="10BF5046" w14:textId="77777777" w:rsidR="00934D98" w:rsidRDefault="00934D98" w:rsidP="00934D98">
      <w:pPr>
        <w:pStyle w:val="Footnote"/>
      </w:pPr>
      <w:r>
        <w:t>2 Appears on Federal List as Threatened.</w:t>
      </w:r>
    </w:p>
    <w:p w14:paraId="167748C7" w14:textId="77777777" w:rsidR="00934D98" w:rsidRDefault="00934D98" w:rsidP="00EB0D0B">
      <w:pPr>
        <w:pStyle w:val="Heading2"/>
      </w:pPr>
      <w:r>
        <w:t>ARTICLE III - THREATENED WILDLIFE</w:t>
      </w:r>
    </w:p>
    <w:p w14:paraId="792FA85F" w14:textId="77777777" w:rsidR="00934D98" w:rsidRDefault="00934D98" w:rsidP="00EB0D0B">
      <w:pPr>
        <w:pStyle w:val="Heading3"/>
      </w:pPr>
      <w:r>
        <w:t>#1003 - DESIGNATION OF SPECIES</w:t>
      </w:r>
    </w:p>
    <w:p w14:paraId="345B398D" w14:textId="77777777" w:rsidR="00934D98" w:rsidRDefault="00934D98" w:rsidP="00934D98">
      <w:pPr>
        <w:pStyle w:val="par1"/>
      </w:pPr>
      <w:r>
        <w:t>A.</w:t>
      </w:r>
      <w:r>
        <w:tab/>
        <w:t>The following wildlife are hereby declared threatened. Any threatened fish taken by any means shall be returned unharmed to the water immediately.</w:t>
      </w:r>
    </w:p>
    <w:p w14:paraId="2ABBA593" w14:textId="77777777" w:rsidR="00934D98" w:rsidRDefault="00934D98" w:rsidP="00934D98">
      <w:pPr>
        <w:pStyle w:val="par2"/>
      </w:pPr>
      <w:r>
        <w:t>1.</w:t>
      </w:r>
      <w:r>
        <w:tab/>
        <w:t>Fish</w:t>
      </w:r>
    </w:p>
    <w:p w14:paraId="7BCBB996" w14:textId="77777777" w:rsidR="00934D98" w:rsidRDefault="00934D98" w:rsidP="00934D98">
      <w:pPr>
        <w:pStyle w:val="upar3"/>
      </w:pPr>
      <w:r>
        <w:t xml:space="preserve">Colorado pikeminnow </w:t>
      </w:r>
      <w:r w:rsidRPr="00B67E7E">
        <w:rPr>
          <w:vertAlign w:val="superscript"/>
        </w:rPr>
        <w:t>1</w:t>
      </w:r>
    </w:p>
    <w:p w14:paraId="519BB0BE" w14:textId="77777777" w:rsidR="00934D98" w:rsidRDefault="00934D98" w:rsidP="00934D98">
      <w:pPr>
        <w:pStyle w:val="upar3"/>
        <w:spacing w:before="0"/>
      </w:pPr>
      <w:r>
        <w:t xml:space="preserve">Humpback Chub </w:t>
      </w:r>
      <w:r w:rsidRPr="00B67E7E">
        <w:rPr>
          <w:vertAlign w:val="superscript"/>
        </w:rPr>
        <w:t>1</w:t>
      </w:r>
    </w:p>
    <w:p w14:paraId="5CD84F99" w14:textId="77777777" w:rsidR="00934D98" w:rsidRDefault="00934D98" w:rsidP="00934D98">
      <w:pPr>
        <w:pStyle w:val="upar3"/>
        <w:spacing w:before="0"/>
      </w:pPr>
      <w:r>
        <w:t>Greenback Cutthroat Trout</w:t>
      </w:r>
    </w:p>
    <w:p w14:paraId="717293F8" w14:textId="77777777" w:rsidR="00934D98" w:rsidRDefault="00934D98" w:rsidP="00934D98">
      <w:pPr>
        <w:pStyle w:val="upar3"/>
        <w:spacing w:before="0"/>
      </w:pPr>
      <w:r>
        <w:t>Arkansas Darter</w:t>
      </w:r>
    </w:p>
    <w:p w14:paraId="53A386CE" w14:textId="77777777" w:rsidR="00934D98" w:rsidRDefault="00934D98" w:rsidP="00934D98">
      <w:pPr>
        <w:pStyle w:val="upar3"/>
        <w:spacing w:before="0"/>
      </w:pPr>
      <w:r>
        <w:t>Brassy Minnow</w:t>
      </w:r>
    </w:p>
    <w:p w14:paraId="43777476" w14:textId="77777777" w:rsidR="00934D98" w:rsidRDefault="00934D98" w:rsidP="00934D98">
      <w:pPr>
        <w:pStyle w:val="upar3"/>
        <w:spacing w:before="0"/>
      </w:pPr>
      <w:r>
        <w:lastRenderedPageBreak/>
        <w:t>Common Shiner</w:t>
      </w:r>
    </w:p>
    <w:p w14:paraId="58BBB4B9" w14:textId="77777777" w:rsidR="00934D98" w:rsidRDefault="00934D98" w:rsidP="00934D98">
      <w:pPr>
        <w:pStyle w:val="par2"/>
      </w:pPr>
      <w:r>
        <w:t>2.</w:t>
      </w:r>
      <w:r>
        <w:tab/>
        <w:t>Birds:</w:t>
      </w:r>
    </w:p>
    <w:p w14:paraId="3410FF97" w14:textId="77777777" w:rsidR="00934D98" w:rsidRDefault="00934D98" w:rsidP="00934D98">
      <w:pPr>
        <w:pStyle w:val="upar3"/>
      </w:pPr>
      <w:r>
        <w:t xml:space="preserve">Mexican Spotted Owl </w:t>
      </w:r>
      <w:r w:rsidRPr="00C469C9">
        <w:rPr>
          <w:vertAlign w:val="superscript"/>
        </w:rPr>
        <w:t>2</w:t>
      </w:r>
    </w:p>
    <w:p w14:paraId="0B2A0A4B" w14:textId="77777777" w:rsidR="00934D98" w:rsidRDefault="00934D98" w:rsidP="00934D98">
      <w:pPr>
        <w:pStyle w:val="upar3"/>
        <w:spacing w:before="0"/>
      </w:pPr>
      <w:r>
        <w:t>Burrowing Owl</w:t>
      </w:r>
    </w:p>
    <w:p w14:paraId="66D988D4" w14:textId="77777777" w:rsidR="00934D98" w:rsidRDefault="00934D98" w:rsidP="00934D98">
      <w:pPr>
        <w:pStyle w:val="upar3"/>
        <w:spacing w:before="0"/>
      </w:pPr>
      <w:r>
        <w:t>Lesser Prairie Chicken</w:t>
      </w:r>
    </w:p>
    <w:p w14:paraId="426325F3" w14:textId="77777777" w:rsidR="00934D98" w:rsidRPr="00C469C9" w:rsidRDefault="00934D98" w:rsidP="00934D98">
      <w:pPr>
        <w:pStyle w:val="upar3"/>
        <w:spacing w:before="0"/>
        <w:rPr>
          <w:vertAlign w:val="superscript"/>
        </w:rPr>
      </w:pPr>
      <w:r>
        <w:t xml:space="preserve">Piping Plover </w:t>
      </w:r>
      <w:r w:rsidRPr="00C469C9">
        <w:rPr>
          <w:vertAlign w:val="superscript"/>
        </w:rPr>
        <w:t>2</w:t>
      </w:r>
    </w:p>
    <w:p w14:paraId="70B3BB8F" w14:textId="77777777" w:rsidR="00934D98" w:rsidRDefault="00934D98" w:rsidP="00934D98">
      <w:pPr>
        <w:pStyle w:val="par2"/>
      </w:pPr>
      <w:r>
        <w:t>3.</w:t>
      </w:r>
      <w:r>
        <w:tab/>
        <w:t>Mammals:</w:t>
      </w:r>
    </w:p>
    <w:p w14:paraId="3A2F4673" w14:textId="77777777" w:rsidR="00934D98" w:rsidRDefault="00934D98" w:rsidP="00934D98">
      <w:pPr>
        <w:pStyle w:val="upar3"/>
      </w:pPr>
      <w:r>
        <w:t>Northern River Otter</w:t>
      </w:r>
    </w:p>
    <w:p w14:paraId="42AE7A07" w14:textId="77777777" w:rsidR="00934D98" w:rsidRDefault="00934D98" w:rsidP="00934D98">
      <w:pPr>
        <w:pStyle w:val="upar3"/>
        <w:spacing w:before="0"/>
      </w:pPr>
      <w:r>
        <w:t>Preble’s meadow jumping mouse</w:t>
      </w:r>
    </w:p>
    <w:p w14:paraId="3A8C26A0" w14:textId="77777777" w:rsidR="00934D98" w:rsidRPr="00407FBC" w:rsidRDefault="00934D98" w:rsidP="00934D98">
      <w:pPr>
        <w:pStyle w:val="Footnote"/>
        <w:rPr>
          <w:szCs w:val="24"/>
        </w:rPr>
      </w:pPr>
      <w:r w:rsidRPr="00407FBC">
        <w:rPr>
          <w:szCs w:val="24"/>
        </w:rPr>
        <w:t>1 Appears on Federal List as Endangered</w:t>
      </w:r>
    </w:p>
    <w:p w14:paraId="2DB297ED" w14:textId="77777777" w:rsidR="00934D98" w:rsidRPr="00407FBC" w:rsidRDefault="00934D98" w:rsidP="00934D98">
      <w:pPr>
        <w:pStyle w:val="Footnote"/>
        <w:rPr>
          <w:szCs w:val="24"/>
        </w:rPr>
      </w:pPr>
      <w:r w:rsidRPr="00407FBC">
        <w:rPr>
          <w:szCs w:val="24"/>
        </w:rPr>
        <w:t>2 Appears on Federal List as Threatened</w:t>
      </w:r>
    </w:p>
    <w:p w14:paraId="377B23BC" w14:textId="77777777" w:rsidR="00934D98" w:rsidRDefault="00934D98" w:rsidP="00EB0D0B">
      <w:pPr>
        <w:pStyle w:val="Heading2"/>
      </w:pPr>
      <w:r>
        <w:t xml:space="preserve">ARTICLE IV - </w:t>
      </w:r>
      <w:r w:rsidR="004A02D6" w:rsidRPr="004A02D6">
        <w:t>Nongame Wildlife</w:t>
      </w:r>
    </w:p>
    <w:p w14:paraId="0A16A576" w14:textId="77777777" w:rsidR="00934D98" w:rsidRDefault="00934D98" w:rsidP="00EB0D0B">
      <w:pPr>
        <w:pStyle w:val="Heading3"/>
      </w:pPr>
      <w:r>
        <w:t xml:space="preserve">#1004 - </w:t>
      </w:r>
      <w:r w:rsidR="004A02D6" w:rsidRPr="004A02D6">
        <w:t>Designation of Species</w:t>
      </w:r>
    </w:p>
    <w:p w14:paraId="21D66241" w14:textId="77777777" w:rsidR="00934D98" w:rsidRDefault="00934D98" w:rsidP="00934D98">
      <w:pPr>
        <w:pStyle w:val="par1"/>
      </w:pPr>
      <w:r>
        <w:t>A.</w:t>
      </w:r>
      <w:r>
        <w:tab/>
        <w:t>The following wildlife are hereby declared nongame wildlife.</w:t>
      </w:r>
    </w:p>
    <w:p w14:paraId="38842EE8" w14:textId="77777777" w:rsidR="00934D98" w:rsidRDefault="00934D98" w:rsidP="00934D98">
      <w:pPr>
        <w:pStyle w:val="par2"/>
      </w:pPr>
      <w:r>
        <w:t>1.</w:t>
      </w:r>
      <w:r>
        <w:tab/>
        <w:t>Fish:</w:t>
      </w:r>
    </w:p>
    <w:p w14:paraId="42084536" w14:textId="77777777" w:rsidR="004A02D6" w:rsidRPr="004A02D6" w:rsidRDefault="004A02D6" w:rsidP="004A02D6">
      <w:pPr>
        <w:pStyle w:val="upar3"/>
      </w:pPr>
      <w:r w:rsidRPr="004A02D6">
        <w:t xml:space="preserve">Greenback Cutthroat Trout </w:t>
      </w:r>
    </w:p>
    <w:p w14:paraId="5253F4AB" w14:textId="77777777" w:rsidR="004A02D6" w:rsidRDefault="004A02D6" w:rsidP="004A02D6">
      <w:pPr>
        <w:pStyle w:val="upar3"/>
        <w:spacing w:before="0"/>
      </w:pPr>
      <w:r>
        <w:t>Colorado pikeminnow</w:t>
      </w:r>
    </w:p>
    <w:p w14:paraId="79DE2BF8" w14:textId="77777777" w:rsidR="004A02D6" w:rsidRDefault="004A02D6" w:rsidP="004A02D6">
      <w:pPr>
        <w:pStyle w:val="upar3"/>
        <w:spacing w:before="0"/>
      </w:pPr>
      <w:r>
        <w:t xml:space="preserve">Humpback Chub </w:t>
      </w:r>
    </w:p>
    <w:p w14:paraId="5B49BFDB" w14:textId="77777777" w:rsidR="004A02D6" w:rsidRDefault="004A02D6" w:rsidP="004A02D6">
      <w:pPr>
        <w:pStyle w:val="upar3"/>
        <w:spacing w:before="0"/>
      </w:pPr>
      <w:r>
        <w:t xml:space="preserve">Bonytail </w:t>
      </w:r>
    </w:p>
    <w:p w14:paraId="37520AA7" w14:textId="77777777" w:rsidR="004A02D6" w:rsidRDefault="004A02D6" w:rsidP="004A02D6">
      <w:pPr>
        <w:pStyle w:val="upar3"/>
        <w:spacing w:before="0"/>
      </w:pPr>
      <w:r>
        <w:t xml:space="preserve">Colorado </w:t>
      </w:r>
      <w:proofErr w:type="spellStart"/>
      <w:r>
        <w:t>Roundtail</w:t>
      </w:r>
      <w:proofErr w:type="spellEnd"/>
      <w:r>
        <w:t xml:space="preserve"> Chub </w:t>
      </w:r>
    </w:p>
    <w:p w14:paraId="616F7731" w14:textId="77777777" w:rsidR="004A02D6" w:rsidRDefault="004A02D6" w:rsidP="004A02D6">
      <w:pPr>
        <w:pStyle w:val="upar3"/>
        <w:spacing w:before="0"/>
      </w:pPr>
      <w:r>
        <w:t xml:space="preserve">Lake Chub </w:t>
      </w:r>
    </w:p>
    <w:p w14:paraId="0C3C7A6E" w14:textId="77777777" w:rsidR="004A02D6" w:rsidRDefault="004A02D6" w:rsidP="004A02D6">
      <w:pPr>
        <w:pStyle w:val="upar3"/>
        <w:spacing w:before="0"/>
      </w:pPr>
      <w:r>
        <w:t xml:space="preserve">Flathead Chub </w:t>
      </w:r>
    </w:p>
    <w:p w14:paraId="07318975" w14:textId="77777777" w:rsidR="004A02D6" w:rsidRDefault="004A02D6" w:rsidP="004A02D6">
      <w:pPr>
        <w:pStyle w:val="upar3"/>
        <w:spacing w:before="0"/>
      </w:pPr>
      <w:r>
        <w:t>Rio Grande Chub</w:t>
      </w:r>
    </w:p>
    <w:p w14:paraId="12730986" w14:textId="77777777" w:rsidR="004A02D6" w:rsidRDefault="004A02D6" w:rsidP="004A02D6">
      <w:pPr>
        <w:pStyle w:val="upar3"/>
        <w:spacing w:before="0"/>
      </w:pPr>
      <w:r>
        <w:t xml:space="preserve">Plains Minnow </w:t>
      </w:r>
    </w:p>
    <w:p w14:paraId="6241201C" w14:textId="77777777" w:rsidR="004A02D6" w:rsidRDefault="004A02D6" w:rsidP="004A02D6">
      <w:pPr>
        <w:pStyle w:val="upar3"/>
        <w:spacing w:before="0"/>
      </w:pPr>
      <w:r>
        <w:t xml:space="preserve">Suckermouth Minnow </w:t>
      </w:r>
    </w:p>
    <w:p w14:paraId="7779C87B" w14:textId="77777777" w:rsidR="004A02D6" w:rsidRDefault="004A02D6" w:rsidP="004A02D6">
      <w:pPr>
        <w:pStyle w:val="upar3"/>
        <w:spacing w:before="0"/>
      </w:pPr>
      <w:r>
        <w:t xml:space="preserve">River Shiner </w:t>
      </w:r>
    </w:p>
    <w:p w14:paraId="160D0F9F" w14:textId="77777777" w:rsidR="004A02D6" w:rsidRDefault="004A02D6" w:rsidP="004A02D6">
      <w:pPr>
        <w:pStyle w:val="upar3"/>
        <w:spacing w:before="0"/>
      </w:pPr>
      <w:r>
        <w:t xml:space="preserve">Northern Redbelly Dace </w:t>
      </w:r>
    </w:p>
    <w:p w14:paraId="0E1D00D6" w14:textId="77777777" w:rsidR="004A02D6" w:rsidRDefault="004A02D6" w:rsidP="004A02D6">
      <w:pPr>
        <w:pStyle w:val="upar3"/>
        <w:spacing w:before="0"/>
      </w:pPr>
      <w:r>
        <w:t xml:space="preserve">Southern Redbelly Dace </w:t>
      </w:r>
    </w:p>
    <w:p w14:paraId="09B5BC74" w14:textId="77777777" w:rsidR="004A02D6" w:rsidRDefault="004A02D6" w:rsidP="004A02D6">
      <w:pPr>
        <w:pStyle w:val="upar3"/>
        <w:spacing w:before="0"/>
      </w:pPr>
      <w:r>
        <w:t xml:space="preserve">Razorback Sucker </w:t>
      </w:r>
    </w:p>
    <w:p w14:paraId="1C0B7626" w14:textId="77777777" w:rsidR="004A02D6" w:rsidRDefault="004A02D6" w:rsidP="004A02D6">
      <w:pPr>
        <w:pStyle w:val="upar3"/>
        <w:spacing w:before="0"/>
      </w:pPr>
      <w:r>
        <w:t xml:space="preserve">Rio Grande Sucker </w:t>
      </w:r>
    </w:p>
    <w:p w14:paraId="7EC058A2" w14:textId="77777777" w:rsidR="004A02D6" w:rsidRDefault="004A02D6" w:rsidP="004A02D6">
      <w:pPr>
        <w:pStyle w:val="upar3"/>
        <w:spacing w:before="0"/>
      </w:pPr>
      <w:r>
        <w:t xml:space="preserve">Bluehead Sucker </w:t>
      </w:r>
    </w:p>
    <w:p w14:paraId="34152DF9" w14:textId="77777777" w:rsidR="004A02D6" w:rsidRDefault="004A02D6" w:rsidP="004A02D6">
      <w:pPr>
        <w:pStyle w:val="upar3"/>
        <w:spacing w:before="0"/>
      </w:pPr>
      <w:r>
        <w:t xml:space="preserve">Flannelmouth Sucker </w:t>
      </w:r>
    </w:p>
    <w:p w14:paraId="2B916B52" w14:textId="77777777" w:rsidR="004A02D6" w:rsidRDefault="004A02D6" w:rsidP="004A02D6">
      <w:pPr>
        <w:pStyle w:val="upar3"/>
        <w:spacing w:before="0"/>
      </w:pPr>
      <w:r>
        <w:t xml:space="preserve">Mountain Sucker </w:t>
      </w:r>
    </w:p>
    <w:p w14:paraId="04CEF5AB" w14:textId="77777777" w:rsidR="004A02D6" w:rsidRDefault="004A02D6" w:rsidP="004A02D6">
      <w:pPr>
        <w:pStyle w:val="upar3"/>
        <w:spacing w:before="0"/>
      </w:pPr>
      <w:r>
        <w:t xml:space="preserve">Arkansas Darter </w:t>
      </w:r>
    </w:p>
    <w:p w14:paraId="12B36289" w14:textId="77777777" w:rsidR="004A02D6" w:rsidRDefault="004A02D6" w:rsidP="004A02D6">
      <w:pPr>
        <w:pStyle w:val="upar3"/>
        <w:spacing w:before="0"/>
      </w:pPr>
      <w:r>
        <w:t xml:space="preserve">Plains </w:t>
      </w:r>
      <w:proofErr w:type="spellStart"/>
      <w:r>
        <w:t>Orangethroat</w:t>
      </w:r>
      <w:proofErr w:type="spellEnd"/>
      <w:r>
        <w:t xml:space="preserve"> Darter </w:t>
      </w:r>
    </w:p>
    <w:p w14:paraId="06D7EB34" w14:textId="77777777" w:rsidR="004A02D6" w:rsidRDefault="004A02D6" w:rsidP="004A02D6">
      <w:pPr>
        <w:pStyle w:val="upar3"/>
        <w:spacing w:before="0"/>
      </w:pPr>
      <w:r>
        <w:t xml:space="preserve">Iowa Darter </w:t>
      </w:r>
    </w:p>
    <w:p w14:paraId="2466DDAB" w14:textId="77777777" w:rsidR="004A02D6" w:rsidRDefault="004A02D6" w:rsidP="004A02D6">
      <w:pPr>
        <w:pStyle w:val="upar3"/>
        <w:spacing w:before="0"/>
      </w:pPr>
      <w:r>
        <w:t xml:space="preserve">Stonecat </w:t>
      </w:r>
    </w:p>
    <w:p w14:paraId="1952B04E" w14:textId="77777777" w:rsidR="004A02D6" w:rsidRDefault="004A02D6" w:rsidP="004A02D6">
      <w:pPr>
        <w:pStyle w:val="upar3"/>
        <w:spacing w:before="0"/>
      </w:pPr>
      <w:r>
        <w:t>Plains Topminnow</w:t>
      </w:r>
    </w:p>
    <w:p w14:paraId="1442693F" w14:textId="77777777" w:rsidR="00934D98" w:rsidRDefault="00934D98" w:rsidP="00934D98">
      <w:pPr>
        <w:pStyle w:val="par2"/>
      </w:pPr>
      <w:r>
        <w:lastRenderedPageBreak/>
        <w:t>2.</w:t>
      </w:r>
      <w:r>
        <w:tab/>
        <w:t>Amphibians:</w:t>
      </w:r>
    </w:p>
    <w:p w14:paraId="52CC3F3F" w14:textId="77777777" w:rsidR="00934D98" w:rsidRDefault="00934D98" w:rsidP="00934D98">
      <w:pPr>
        <w:pStyle w:val="upar3"/>
      </w:pPr>
      <w:r>
        <w:t>Plains Spadefoot Couch's Spadefoot</w:t>
      </w:r>
    </w:p>
    <w:p w14:paraId="00A337EC" w14:textId="77777777" w:rsidR="00934D98" w:rsidRDefault="00934D98" w:rsidP="00934D98">
      <w:pPr>
        <w:pStyle w:val="upar3"/>
        <w:spacing w:before="0"/>
      </w:pPr>
      <w:r>
        <w:t>Great Basin Spadefoot</w:t>
      </w:r>
    </w:p>
    <w:p w14:paraId="10A4F8A8" w14:textId="77777777" w:rsidR="00934D98" w:rsidRDefault="00934D98" w:rsidP="00934D98">
      <w:pPr>
        <w:pStyle w:val="upar3"/>
        <w:spacing w:before="0"/>
      </w:pPr>
      <w:r>
        <w:t>Mexican Spadefoot</w:t>
      </w:r>
    </w:p>
    <w:p w14:paraId="23E4070C" w14:textId="77777777" w:rsidR="00934D98" w:rsidRDefault="00934D98" w:rsidP="00934D98">
      <w:pPr>
        <w:pStyle w:val="upar3"/>
        <w:spacing w:before="0"/>
      </w:pPr>
      <w:r>
        <w:t>Boreal (Western) Toad</w:t>
      </w:r>
    </w:p>
    <w:p w14:paraId="7DEF174F" w14:textId="77777777" w:rsidR="00934D98" w:rsidRDefault="00934D98" w:rsidP="00934D98">
      <w:pPr>
        <w:pStyle w:val="upar3"/>
        <w:spacing w:before="0"/>
      </w:pPr>
      <w:r>
        <w:t>Great Plains Toad</w:t>
      </w:r>
    </w:p>
    <w:p w14:paraId="585E1FE1" w14:textId="77777777" w:rsidR="00934D98" w:rsidRDefault="00934D98" w:rsidP="00934D98">
      <w:pPr>
        <w:pStyle w:val="upar3"/>
        <w:spacing w:before="0"/>
      </w:pPr>
      <w:r>
        <w:t>Green Toad</w:t>
      </w:r>
    </w:p>
    <w:p w14:paraId="2DF9EBCE" w14:textId="77777777" w:rsidR="00934D98" w:rsidRDefault="00934D98" w:rsidP="00934D98">
      <w:pPr>
        <w:pStyle w:val="upar3"/>
        <w:spacing w:before="0"/>
      </w:pPr>
      <w:r>
        <w:t>Red-spotted Toad</w:t>
      </w:r>
    </w:p>
    <w:p w14:paraId="67D81B58" w14:textId="77777777" w:rsidR="00934D98" w:rsidRDefault="00934D98" w:rsidP="00934D98">
      <w:pPr>
        <w:pStyle w:val="upar3"/>
        <w:spacing w:before="0"/>
      </w:pPr>
      <w:proofErr w:type="spellStart"/>
      <w:r>
        <w:t>Woodhouse's</w:t>
      </w:r>
      <w:proofErr w:type="spellEnd"/>
      <w:r>
        <w:t xml:space="preserve"> Toad</w:t>
      </w:r>
    </w:p>
    <w:p w14:paraId="689DF32E" w14:textId="77777777" w:rsidR="00934D98" w:rsidRDefault="00934D98" w:rsidP="00934D98">
      <w:pPr>
        <w:pStyle w:val="upar3"/>
        <w:spacing w:before="0"/>
      </w:pPr>
      <w:r>
        <w:t>Northern Cricket Frog</w:t>
      </w:r>
    </w:p>
    <w:p w14:paraId="0E87215A" w14:textId="77777777" w:rsidR="00934D98" w:rsidRDefault="00934D98" w:rsidP="00934D98">
      <w:pPr>
        <w:pStyle w:val="upar3"/>
        <w:spacing w:before="0"/>
      </w:pPr>
      <w:r>
        <w:t>Canyon Treefrog</w:t>
      </w:r>
    </w:p>
    <w:p w14:paraId="711733E9" w14:textId="77777777" w:rsidR="00934D98" w:rsidRDefault="00934D98" w:rsidP="00934D98">
      <w:pPr>
        <w:pStyle w:val="upar3"/>
        <w:spacing w:before="0"/>
      </w:pPr>
      <w:r>
        <w:t>Boreal Chorus Frog</w:t>
      </w:r>
    </w:p>
    <w:p w14:paraId="222F7705" w14:textId="77777777" w:rsidR="00934D98" w:rsidRDefault="00934D98" w:rsidP="00934D98">
      <w:pPr>
        <w:pStyle w:val="upar3"/>
        <w:spacing w:before="0"/>
      </w:pPr>
      <w:r>
        <w:t>Plains Leopard Frog</w:t>
      </w:r>
    </w:p>
    <w:p w14:paraId="11F5BA95" w14:textId="77777777" w:rsidR="00934D98" w:rsidRDefault="00934D98" w:rsidP="00934D98">
      <w:pPr>
        <w:pStyle w:val="upar3"/>
        <w:spacing w:before="0"/>
      </w:pPr>
      <w:r>
        <w:t>Northern Leopard Frog</w:t>
      </w:r>
    </w:p>
    <w:p w14:paraId="1B03AFB6" w14:textId="77777777" w:rsidR="00934D98" w:rsidRDefault="00934D98" w:rsidP="00934D98">
      <w:pPr>
        <w:pStyle w:val="upar3"/>
        <w:spacing w:before="0"/>
      </w:pPr>
      <w:r>
        <w:t>Wood Frog</w:t>
      </w:r>
    </w:p>
    <w:p w14:paraId="77789AD4" w14:textId="77777777" w:rsidR="00934D98" w:rsidRDefault="00934D98" w:rsidP="00934D98">
      <w:pPr>
        <w:pStyle w:val="upar3"/>
        <w:spacing w:before="0"/>
      </w:pPr>
      <w:r>
        <w:t>Western Narrow-mouthed Toad</w:t>
      </w:r>
    </w:p>
    <w:p w14:paraId="68D89C51" w14:textId="77777777" w:rsidR="00934D98" w:rsidRDefault="00934D98" w:rsidP="00934D98">
      <w:pPr>
        <w:pStyle w:val="par2"/>
      </w:pPr>
      <w:r>
        <w:t>3.</w:t>
      </w:r>
      <w:r>
        <w:tab/>
        <w:t>Reptiles:</w:t>
      </w:r>
    </w:p>
    <w:p w14:paraId="58F1BF71" w14:textId="77777777" w:rsidR="0044515E" w:rsidRPr="004A02D6" w:rsidRDefault="0044515E" w:rsidP="004A02D6">
      <w:pPr>
        <w:pStyle w:val="upar3"/>
      </w:pPr>
      <w:r w:rsidRPr="004A02D6">
        <w:t xml:space="preserve">Yellow Mud Turtle </w:t>
      </w:r>
    </w:p>
    <w:p w14:paraId="4D4A4118" w14:textId="77777777" w:rsidR="0044515E" w:rsidRDefault="0044515E" w:rsidP="0044515E">
      <w:pPr>
        <w:pStyle w:val="upar3"/>
        <w:spacing w:before="0"/>
      </w:pPr>
      <w:r>
        <w:t xml:space="preserve">Painted Turtle </w:t>
      </w:r>
    </w:p>
    <w:p w14:paraId="34B016E7" w14:textId="77777777" w:rsidR="0044515E" w:rsidRDefault="0044515E" w:rsidP="0044515E">
      <w:pPr>
        <w:pStyle w:val="upar3"/>
        <w:spacing w:before="0"/>
      </w:pPr>
      <w:r>
        <w:t xml:space="preserve">Ornate Box Turtle </w:t>
      </w:r>
    </w:p>
    <w:p w14:paraId="626B65F2" w14:textId="77777777" w:rsidR="0044515E" w:rsidRDefault="0044515E" w:rsidP="0044515E">
      <w:pPr>
        <w:pStyle w:val="upar3"/>
        <w:spacing w:before="0"/>
      </w:pPr>
      <w:r>
        <w:t xml:space="preserve">Spiny Softshell </w:t>
      </w:r>
    </w:p>
    <w:p w14:paraId="4D32E070" w14:textId="77777777" w:rsidR="0044515E" w:rsidRDefault="0044515E" w:rsidP="0044515E">
      <w:pPr>
        <w:pStyle w:val="upar3"/>
        <w:spacing w:before="0"/>
      </w:pPr>
      <w:r>
        <w:t xml:space="preserve">Eastern Collared Lizard </w:t>
      </w:r>
    </w:p>
    <w:p w14:paraId="33D8F544" w14:textId="77777777" w:rsidR="0044515E" w:rsidRDefault="0044515E" w:rsidP="0044515E">
      <w:pPr>
        <w:pStyle w:val="upar3"/>
        <w:spacing w:before="0"/>
      </w:pPr>
      <w:r>
        <w:t xml:space="preserve">Long-nosed Leopard Lizard </w:t>
      </w:r>
    </w:p>
    <w:p w14:paraId="2545FD9C" w14:textId="77777777" w:rsidR="0044515E" w:rsidRDefault="0044515E" w:rsidP="0044515E">
      <w:pPr>
        <w:pStyle w:val="upar3"/>
        <w:spacing w:before="0"/>
      </w:pPr>
      <w:r>
        <w:t xml:space="preserve">Common Lesser Earless Lizard </w:t>
      </w:r>
    </w:p>
    <w:p w14:paraId="091EFD3A" w14:textId="77777777" w:rsidR="0044515E" w:rsidRDefault="0044515E" w:rsidP="0044515E">
      <w:pPr>
        <w:pStyle w:val="upar3"/>
        <w:spacing w:before="0"/>
      </w:pPr>
      <w:r>
        <w:t xml:space="preserve">Texas Horned Lizard </w:t>
      </w:r>
    </w:p>
    <w:p w14:paraId="04E54C5A" w14:textId="77777777" w:rsidR="0044515E" w:rsidRDefault="0044515E" w:rsidP="0044515E">
      <w:pPr>
        <w:pStyle w:val="upar3"/>
        <w:spacing w:before="0"/>
      </w:pPr>
      <w:r>
        <w:t xml:space="preserve">Hernandez’s Short-horned Lizard </w:t>
      </w:r>
    </w:p>
    <w:p w14:paraId="6BAEC799" w14:textId="77777777" w:rsidR="0044515E" w:rsidRDefault="0044515E" w:rsidP="0044515E">
      <w:pPr>
        <w:pStyle w:val="upar3"/>
        <w:spacing w:before="0"/>
      </w:pPr>
      <w:r>
        <w:t xml:space="preserve">Round-tailed horned Lizard </w:t>
      </w:r>
    </w:p>
    <w:p w14:paraId="2B2C2D8C" w14:textId="77777777" w:rsidR="0044515E" w:rsidRDefault="0044515E" w:rsidP="0044515E">
      <w:pPr>
        <w:pStyle w:val="upar3"/>
        <w:spacing w:before="0"/>
      </w:pPr>
      <w:r>
        <w:t xml:space="preserve">Common Sagebrush Lizard </w:t>
      </w:r>
    </w:p>
    <w:p w14:paraId="58DC1C2A" w14:textId="77777777" w:rsidR="0044515E" w:rsidRDefault="0044515E" w:rsidP="0044515E">
      <w:pPr>
        <w:pStyle w:val="upar3"/>
        <w:spacing w:before="0"/>
      </w:pPr>
      <w:r>
        <w:t xml:space="preserve">Desert Spiny Lizard </w:t>
      </w:r>
    </w:p>
    <w:p w14:paraId="0F315BF7" w14:textId="77777777" w:rsidR="0044515E" w:rsidRDefault="0044515E" w:rsidP="0044515E">
      <w:pPr>
        <w:pStyle w:val="upar3"/>
        <w:spacing w:before="0"/>
      </w:pPr>
      <w:r>
        <w:t xml:space="preserve">Prairie Lizard </w:t>
      </w:r>
    </w:p>
    <w:p w14:paraId="73A1CB00" w14:textId="77777777" w:rsidR="0044515E" w:rsidRDefault="0044515E" w:rsidP="0044515E">
      <w:pPr>
        <w:pStyle w:val="upar3"/>
        <w:spacing w:before="0"/>
      </w:pPr>
      <w:r>
        <w:t xml:space="preserve">Plateau Fence Lizard </w:t>
      </w:r>
    </w:p>
    <w:p w14:paraId="20F5A8A7" w14:textId="77777777" w:rsidR="0044515E" w:rsidRDefault="0044515E" w:rsidP="0044515E">
      <w:pPr>
        <w:pStyle w:val="upar3"/>
        <w:spacing w:before="0"/>
      </w:pPr>
      <w:r>
        <w:t xml:space="preserve">Ornate Tree Lizard </w:t>
      </w:r>
    </w:p>
    <w:p w14:paraId="0B53C6A5" w14:textId="77777777" w:rsidR="0044515E" w:rsidRDefault="0044515E" w:rsidP="0044515E">
      <w:pPr>
        <w:pStyle w:val="upar3"/>
        <w:spacing w:before="0"/>
      </w:pPr>
      <w:r>
        <w:t xml:space="preserve">Common Side-blotched Lizard </w:t>
      </w:r>
    </w:p>
    <w:p w14:paraId="27F84F5B" w14:textId="77777777" w:rsidR="0044515E" w:rsidRDefault="0044515E" w:rsidP="0044515E">
      <w:pPr>
        <w:pStyle w:val="upar3"/>
        <w:spacing w:before="0"/>
      </w:pPr>
      <w:r>
        <w:t xml:space="preserve">Many-lined Skink </w:t>
      </w:r>
    </w:p>
    <w:p w14:paraId="7C091E5C" w14:textId="77777777" w:rsidR="0044515E" w:rsidRDefault="0044515E" w:rsidP="0044515E">
      <w:pPr>
        <w:pStyle w:val="upar3"/>
        <w:spacing w:before="0"/>
      </w:pPr>
      <w:r>
        <w:t xml:space="preserve">Great Plains Skink </w:t>
      </w:r>
    </w:p>
    <w:p w14:paraId="04DEBA7E" w14:textId="77777777" w:rsidR="0044515E" w:rsidRDefault="0044515E" w:rsidP="0044515E">
      <w:pPr>
        <w:pStyle w:val="upar3"/>
        <w:spacing w:before="0"/>
      </w:pPr>
      <w:r>
        <w:t xml:space="preserve">Six-lined Racerunner </w:t>
      </w:r>
    </w:p>
    <w:p w14:paraId="6FA52C0B" w14:textId="77777777" w:rsidR="0044515E" w:rsidRDefault="0044515E" w:rsidP="0044515E">
      <w:pPr>
        <w:pStyle w:val="upar3"/>
        <w:spacing w:before="0"/>
      </w:pPr>
      <w:r>
        <w:t xml:space="preserve">Common Checkered Whiptail </w:t>
      </w:r>
    </w:p>
    <w:p w14:paraId="2E978BA5" w14:textId="77777777" w:rsidR="0044515E" w:rsidRDefault="0044515E" w:rsidP="0044515E">
      <w:pPr>
        <w:pStyle w:val="upar3"/>
        <w:spacing w:before="0"/>
      </w:pPr>
      <w:r>
        <w:t xml:space="preserve">Colorado Checkered Whiptail </w:t>
      </w:r>
    </w:p>
    <w:p w14:paraId="06D51748" w14:textId="77777777" w:rsidR="0044515E" w:rsidRDefault="0044515E" w:rsidP="0044515E">
      <w:pPr>
        <w:pStyle w:val="upar3"/>
        <w:spacing w:before="0"/>
      </w:pPr>
      <w:r>
        <w:t xml:space="preserve">Tiger Whiptail </w:t>
      </w:r>
    </w:p>
    <w:p w14:paraId="37EACC92" w14:textId="77777777" w:rsidR="0044515E" w:rsidRDefault="0044515E" w:rsidP="0044515E">
      <w:pPr>
        <w:pStyle w:val="upar3"/>
        <w:spacing w:before="0"/>
      </w:pPr>
      <w:r>
        <w:t xml:space="preserve">Plateau Striped Whiptail </w:t>
      </w:r>
    </w:p>
    <w:p w14:paraId="45B6C558" w14:textId="77777777" w:rsidR="0044515E" w:rsidRDefault="0044515E" w:rsidP="0044515E">
      <w:pPr>
        <w:pStyle w:val="upar3"/>
        <w:spacing w:before="0"/>
      </w:pPr>
      <w:r>
        <w:t xml:space="preserve">New Mexico </w:t>
      </w:r>
      <w:proofErr w:type="spellStart"/>
      <w:r>
        <w:t>Threadsnake</w:t>
      </w:r>
      <w:proofErr w:type="spellEnd"/>
      <w:r>
        <w:t xml:space="preserve"> </w:t>
      </w:r>
    </w:p>
    <w:p w14:paraId="0FBDA5AD" w14:textId="77777777" w:rsidR="0044515E" w:rsidRDefault="0044515E" w:rsidP="0044515E">
      <w:pPr>
        <w:pStyle w:val="upar3"/>
        <w:spacing w:before="0"/>
      </w:pPr>
      <w:r>
        <w:t xml:space="preserve">Glossy Snake </w:t>
      </w:r>
    </w:p>
    <w:p w14:paraId="7989961E" w14:textId="77777777" w:rsidR="0044515E" w:rsidRDefault="0044515E" w:rsidP="0044515E">
      <w:pPr>
        <w:pStyle w:val="upar3"/>
        <w:spacing w:before="0"/>
      </w:pPr>
      <w:r>
        <w:t xml:space="preserve">North American Racer </w:t>
      </w:r>
    </w:p>
    <w:p w14:paraId="2E50E68C" w14:textId="77777777" w:rsidR="0044515E" w:rsidRDefault="0044515E" w:rsidP="0044515E">
      <w:pPr>
        <w:pStyle w:val="upar3"/>
        <w:spacing w:before="0"/>
      </w:pPr>
      <w:r>
        <w:t xml:space="preserve">Ring-necked Snake </w:t>
      </w:r>
    </w:p>
    <w:p w14:paraId="70A96731" w14:textId="77777777" w:rsidR="0044515E" w:rsidRDefault="0044515E" w:rsidP="0044515E">
      <w:pPr>
        <w:pStyle w:val="upar3"/>
        <w:spacing w:before="0"/>
      </w:pPr>
      <w:r>
        <w:lastRenderedPageBreak/>
        <w:t xml:space="preserve">Great Plains </w:t>
      </w:r>
      <w:proofErr w:type="spellStart"/>
      <w:r>
        <w:t>Ratsnake</w:t>
      </w:r>
      <w:proofErr w:type="spellEnd"/>
      <w:r>
        <w:t xml:space="preserve"> </w:t>
      </w:r>
    </w:p>
    <w:p w14:paraId="2DE8B6F1" w14:textId="77777777" w:rsidR="0044515E" w:rsidRDefault="0044515E" w:rsidP="0044515E">
      <w:pPr>
        <w:pStyle w:val="upar3"/>
        <w:spacing w:before="0"/>
      </w:pPr>
      <w:r>
        <w:t xml:space="preserve">Plains Hog-nosed Snake </w:t>
      </w:r>
    </w:p>
    <w:p w14:paraId="53BF0401" w14:textId="77777777" w:rsidR="0044515E" w:rsidRDefault="0044515E" w:rsidP="0044515E">
      <w:pPr>
        <w:pStyle w:val="upar3"/>
        <w:spacing w:before="0"/>
      </w:pPr>
      <w:r>
        <w:t>Eastern Hog-nosed Snake</w:t>
      </w:r>
    </w:p>
    <w:p w14:paraId="62098D00" w14:textId="77777777" w:rsidR="0044515E" w:rsidRDefault="0044515E" w:rsidP="0044515E">
      <w:pPr>
        <w:pStyle w:val="upar3"/>
        <w:spacing w:before="0"/>
      </w:pPr>
      <w:r>
        <w:t xml:space="preserve">Chihuahuan </w:t>
      </w:r>
      <w:proofErr w:type="spellStart"/>
      <w:r>
        <w:t>Nightsnake</w:t>
      </w:r>
      <w:proofErr w:type="spellEnd"/>
      <w:r>
        <w:t xml:space="preserve"> </w:t>
      </w:r>
    </w:p>
    <w:p w14:paraId="237335C2" w14:textId="77777777" w:rsidR="0044515E" w:rsidRDefault="0044515E" w:rsidP="0044515E">
      <w:pPr>
        <w:pStyle w:val="upar3"/>
        <w:spacing w:before="0"/>
      </w:pPr>
      <w:r>
        <w:t xml:space="preserve">Mesa Verde </w:t>
      </w:r>
      <w:proofErr w:type="spellStart"/>
      <w:r>
        <w:t>Nightsnake</w:t>
      </w:r>
      <w:proofErr w:type="spellEnd"/>
      <w:r>
        <w:t xml:space="preserve"> </w:t>
      </w:r>
    </w:p>
    <w:p w14:paraId="15E21784" w14:textId="77777777" w:rsidR="0044515E" w:rsidRDefault="0044515E" w:rsidP="0044515E">
      <w:pPr>
        <w:pStyle w:val="upar3"/>
        <w:spacing w:before="0"/>
      </w:pPr>
      <w:r>
        <w:t xml:space="preserve">Speckled Kingsnake </w:t>
      </w:r>
    </w:p>
    <w:p w14:paraId="1DACD3BC" w14:textId="77777777" w:rsidR="0044515E" w:rsidRDefault="0044515E" w:rsidP="0044515E">
      <w:pPr>
        <w:pStyle w:val="upar3"/>
        <w:spacing w:before="0"/>
      </w:pPr>
      <w:r>
        <w:t xml:space="preserve">Western </w:t>
      </w:r>
      <w:proofErr w:type="spellStart"/>
      <w:r>
        <w:t>Milksnake</w:t>
      </w:r>
      <w:proofErr w:type="spellEnd"/>
      <w:r>
        <w:t xml:space="preserve"> </w:t>
      </w:r>
    </w:p>
    <w:p w14:paraId="0A43904B" w14:textId="77777777" w:rsidR="0044515E" w:rsidRDefault="0044515E" w:rsidP="0044515E">
      <w:pPr>
        <w:pStyle w:val="upar3"/>
        <w:spacing w:before="0"/>
      </w:pPr>
      <w:r>
        <w:t xml:space="preserve">Western Coachwhip </w:t>
      </w:r>
    </w:p>
    <w:p w14:paraId="5D033B2D" w14:textId="77777777" w:rsidR="0044515E" w:rsidRDefault="0044515E" w:rsidP="0044515E">
      <w:pPr>
        <w:pStyle w:val="upar3"/>
        <w:spacing w:before="0"/>
      </w:pPr>
      <w:r>
        <w:t xml:space="preserve">Desert Striped Whipsnake </w:t>
      </w:r>
    </w:p>
    <w:p w14:paraId="60021473" w14:textId="77777777" w:rsidR="0044515E" w:rsidRDefault="0044515E" w:rsidP="0044515E">
      <w:pPr>
        <w:pStyle w:val="upar3"/>
        <w:spacing w:before="0"/>
      </w:pPr>
      <w:r>
        <w:t xml:space="preserve">Northern </w:t>
      </w:r>
      <w:proofErr w:type="spellStart"/>
      <w:r>
        <w:t>Watersnake</w:t>
      </w:r>
      <w:proofErr w:type="spellEnd"/>
      <w:r>
        <w:t xml:space="preserve"> </w:t>
      </w:r>
    </w:p>
    <w:p w14:paraId="4AD75738" w14:textId="77777777" w:rsidR="0044515E" w:rsidRDefault="0044515E" w:rsidP="0044515E">
      <w:pPr>
        <w:pStyle w:val="upar3"/>
        <w:spacing w:before="0"/>
      </w:pPr>
      <w:r>
        <w:t xml:space="preserve">Smooth </w:t>
      </w:r>
      <w:proofErr w:type="spellStart"/>
      <w:r>
        <w:t>Greensnake</w:t>
      </w:r>
      <w:proofErr w:type="spellEnd"/>
      <w:r>
        <w:t xml:space="preserve"> </w:t>
      </w:r>
    </w:p>
    <w:p w14:paraId="4239D835" w14:textId="77777777" w:rsidR="0044515E" w:rsidRDefault="0044515E" w:rsidP="0044515E">
      <w:pPr>
        <w:pStyle w:val="upar3"/>
        <w:spacing w:before="0"/>
      </w:pPr>
      <w:proofErr w:type="spellStart"/>
      <w:r>
        <w:t>Gophersnake</w:t>
      </w:r>
      <w:proofErr w:type="spellEnd"/>
      <w:r>
        <w:t xml:space="preserve"> </w:t>
      </w:r>
    </w:p>
    <w:p w14:paraId="4028536D" w14:textId="77777777" w:rsidR="0044515E" w:rsidRDefault="0044515E" w:rsidP="0044515E">
      <w:pPr>
        <w:pStyle w:val="upar3"/>
        <w:spacing w:before="0"/>
      </w:pPr>
      <w:r>
        <w:t xml:space="preserve">Long-nosed Snake </w:t>
      </w:r>
    </w:p>
    <w:p w14:paraId="66156532" w14:textId="77777777" w:rsidR="0044515E" w:rsidRDefault="0044515E" w:rsidP="0044515E">
      <w:pPr>
        <w:pStyle w:val="upar3"/>
        <w:spacing w:before="0"/>
      </w:pPr>
      <w:r>
        <w:t xml:space="preserve">Great Plains </w:t>
      </w:r>
      <w:proofErr w:type="spellStart"/>
      <w:r>
        <w:t>Groundsnake</w:t>
      </w:r>
      <w:proofErr w:type="spellEnd"/>
      <w:r>
        <w:t xml:space="preserve"> </w:t>
      </w:r>
    </w:p>
    <w:p w14:paraId="5DD81EE1" w14:textId="77777777" w:rsidR="0044515E" w:rsidRDefault="0044515E" w:rsidP="0044515E">
      <w:pPr>
        <w:pStyle w:val="upar3"/>
        <w:spacing w:before="0"/>
      </w:pPr>
      <w:r>
        <w:t xml:space="preserve">Plains Black-headed Snake </w:t>
      </w:r>
    </w:p>
    <w:p w14:paraId="47259746" w14:textId="77777777" w:rsidR="0044515E" w:rsidRDefault="0044515E" w:rsidP="0044515E">
      <w:pPr>
        <w:pStyle w:val="upar3"/>
        <w:spacing w:before="0"/>
      </w:pPr>
      <w:r>
        <w:t xml:space="preserve">Smith’s Black-headed Snake </w:t>
      </w:r>
    </w:p>
    <w:p w14:paraId="082923BD" w14:textId="77777777" w:rsidR="0044515E" w:rsidRDefault="0044515E" w:rsidP="0044515E">
      <w:pPr>
        <w:pStyle w:val="upar3"/>
        <w:spacing w:before="0"/>
      </w:pPr>
      <w:r>
        <w:t xml:space="preserve">Arid Land </w:t>
      </w:r>
      <w:proofErr w:type="spellStart"/>
      <w:r>
        <w:t>Ribbonsnake</w:t>
      </w:r>
      <w:proofErr w:type="spellEnd"/>
      <w:r>
        <w:t xml:space="preserve"> </w:t>
      </w:r>
    </w:p>
    <w:p w14:paraId="2D4CABD4" w14:textId="77777777" w:rsidR="0044515E" w:rsidRDefault="0044515E" w:rsidP="0044515E">
      <w:pPr>
        <w:pStyle w:val="upar3"/>
        <w:spacing w:before="0"/>
      </w:pPr>
      <w:r>
        <w:t xml:space="preserve">Black-necked </w:t>
      </w:r>
      <w:proofErr w:type="spellStart"/>
      <w:r>
        <w:t>Gartersnake</w:t>
      </w:r>
      <w:proofErr w:type="spellEnd"/>
      <w:r>
        <w:t xml:space="preserve"> </w:t>
      </w:r>
    </w:p>
    <w:p w14:paraId="7168B742" w14:textId="77777777" w:rsidR="0044515E" w:rsidRDefault="0044515E" w:rsidP="0044515E">
      <w:pPr>
        <w:pStyle w:val="upar3"/>
        <w:spacing w:before="0"/>
      </w:pPr>
      <w:r>
        <w:t xml:space="preserve">Terrestrial </w:t>
      </w:r>
      <w:proofErr w:type="spellStart"/>
      <w:r>
        <w:t>Gartersnake</w:t>
      </w:r>
      <w:proofErr w:type="spellEnd"/>
      <w:r>
        <w:t xml:space="preserve"> </w:t>
      </w:r>
    </w:p>
    <w:p w14:paraId="594B579C" w14:textId="77777777" w:rsidR="0044515E" w:rsidRDefault="0044515E" w:rsidP="0044515E">
      <w:pPr>
        <w:pStyle w:val="upar3"/>
        <w:spacing w:before="0"/>
      </w:pPr>
      <w:r>
        <w:t xml:space="preserve">Plains </w:t>
      </w:r>
      <w:proofErr w:type="spellStart"/>
      <w:r>
        <w:t>Gartersnake</w:t>
      </w:r>
      <w:proofErr w:type="spellEnd"/>
      <w:r>
        <w:t xml:space="preserve"> </w:t>
      </w:r>
    </w:p>
    <w:p w14:paraId="3A6CE698" w14:textId="77777777" w:rsidR="0044515E" w:rsidRDefault="0044515E" w:rsidP="0044515E">
      <w:pPr>
        <w:pStyle w:val="upar3"/>
        <w:spacing w:before="0"/>
      </w:pPr>
      <w:r>
        <w:t>Common</w:t>
      </w:r>
      <w:r w:rsidR="00EB2EC8">
        <w:t xml:space="preserve"> </w:t>
      </w:r>
      <w:proofErr w:type="spellStart"/>
      <w:r>
        <w:t>Gartersnake</w:t>
      </w:r>
      <w:proofErr w:type="spellEnd"/>
      <w:r>
        <w:t xml:space="preserve"> </w:t>
      </w:r>
    </w:p>
    <w:p w14:paraId="7ED736C6" w14:textId="77777777" w:rsidR="0044515E" w:rsidRDefault="0044515E" w:rsidP="0044515E">
      <w:pPr>
        <w:pStyle w:val="upar3"/>
        <w:spacing w:before="0"/>
      </w:pPr>
      <w:r>
        <w:t xml:space="preserve">Lined Snake </w:t>
      </w:r>
    </w:p>
    <w:p w14:paraId="215D36CD" w14:textId="77777777" w:rsidR="0044515E" w:rsidRDefault="0044515E" w:rsidP="0044515E">
      <w:pPr>
        <w:pStyle w:val="upar3"/>
        <w:spacing w:before="0"/>
      </w:pPr>
      <w:r>
        <w:t xml:space="preserve">Midget Faded (Western) Rattlesnake </w:t>
      </w:r>
    </w:p>
    <w:p w14:paraId="100C2D78" w14:textId="77777777" w:rsidR="00934D98" w:rsidRDefault="0044515E" w:rsidP="0044515E">
      <w:pPr>
        <w:pStyle w:val="upar3"/>
        <w:spacing w:before="0"/>
      </w:pPr>
      <w:r>
        <w:t>Massasauga</w:t>
      </w:r>
    </w:p>
    <w:p w14:paraId="3E3903A6" w14:textId="77777777" w:rsidR="00934D98" w:rsidRDefault="00934D98" w:rsidP="00934D98">
      <w:pPr>
        <w:pStyle w:val="par2"/>
      </w:pPr>
      <w:r>
        <w:t>4.</w:t>
      </w:r>
      <w:r>
        <w:tab/>
        <w:t>Mollusks:</w:t>
      </w:r>
    </w:p>
    <w:p w14:paraId="2C4DD3D8" w14:textId="77777777" w:rsidR="00934D98" w:rsidRDefault="00934D98" w:rsidP="00934D98">
      <w:pPr>
        <w:pStyle w:val="upar3"/>
      </w:pPr>
      <w:r>
        <w:t xml:space="preserve">Mossy </w:t>
      </w:r>
      <w:proofErr w:type="spellStart"/>
      <w:r>
        <w:t>Valvata</w:t>
      </w:r>
      <w:proofErr w:type="spellEnd"/>
    </w:p>
    <w:p w14:paraId="40C4C575" w14:textId="77777777" w:rsidR="00934D98" w:rsidRDefault="00934D98" w:rsidP="00934D98">
      <w:pPr>
        <w:pStyle w:val="upar3"/>
        <w:spacing w:before="0"/>
      </w:pPr>
      <w:r>
        <w:t>Quilted Melania</w:t>
      </w:r>
    </w:p>
    <w:p w14:paraId="57D7F7FD" w14:textId="77777777" w:rsidR="00934D98" w:rsidRDefault="00934D98" w:rsidP="00934D98">
      <w:pPr>
        <w:pStyle w:val="upar3"/>
        <w:spacing w:before="0"/>
      </w:pPr>
      <w:r>
        <w:t xml:space="preserve">Prairie </w:t>
      </w:r>
      <w:proofErr w:type="spellStart"/>
      <w:r>
        <w:t>Fossaria</w:t>
      </w:r>
      <w:proofErr w:type="spellEnd"/>
    </w:p>
    <w:p w14:paraId="135180A0" w14:textId="77777777" w:rsidR="00934D98" w:rsidRDefault="00934D98" w:rsidP="00934D98">
      <w:pPr>
        <w:pStyle w:val="upar3"/>
        <w:spacing w:before="0"/>
      </w:pPr>
      <w:r>
        <w:t xml:space="preserve">Cockerell </w:t>
      </w:r>
      <w:proofErr w:type="spellStart"/>
      <w:r>
        <w:t>Lymnaea</w:t>
      </w:r>
      <w:proofErr w:type="spellEnd"/>
    </w:p>
    <w:p w14:paraId="38C03A31" w14:textId="77777777" w:rsidR="00934D98" w:rsidRDefault="00934D98" w:rsidP="00934D98">
      <w:pPr>
        <w:pStyle w:val="upar3"/>
        <w:spacing w:before="0"/>
      </w:pPr>
      <w:r>
        <w:t xml:space="preserve">Carib </w:t>
      </w:r>
      <w:proofErr w:type="spellStart"/>
      <w:r>
        <w:t>Fossaria</w:t>
      </w:r>
      <w:proofErr w:type="spellEnd"/>
    </w:p>
    <w:p w14:paraId="418528E4" w14:textId="77777777" w:rsidR="00934D98" w:rsidRDefault="00934D98" w:rsidP="00934D98">
      <w:pPr>
        <w:pStyle w:val="upar3"/>
        <w:spacing w:before="0"/>
      </w:pPr>
      <w:r>
        <w:t xml:space="preserve">Wrinkled </w:t>
      </w:r>
      <w:proofErr w:type="spellStart"/>
      <w:r>
        <w:t>Marshsnail</w:t>
      </w:r>
      <w:proofErr w:type="spellEnd"/>
    </w:p>
    <w:p w14:paraId="2C7E8A6C" w14:textId="77777777" w:rsidR="00934D98" w:rsidRDefault="00934D98" w:rsidP="00934D98">
      <w:pPr>
        <w:pStyle w:val="upar3"/>
        <w:spacing w:before="0"/>
      </w:pPr>
      <w:r>
        <w:t xml:space="preserve">Marsh </w:t>
      </w:r>
      <w:proofErr w:type="spellStart"/>
      <w:r>
        <w:t>Pondsnail</w:t>
      </w:r>
      <w:proofErr w:type="spellEnd"/>
    </w:p>
    <w:p w14:paraId="0D9111AD" w14:textId="77777777" w:rsidR="00934D98" w:rsidRDefault="00934D98" w:rsidP="00934D98">
      <w:pPr>
        <w:pStyle w:val="upar3"/>
        <w:spacing w:before="0"/>
      </w:pPr>
      <w:r>
        <w:t xml:space="preserve">Rock </w:t>
      </w:r>
      <w:proofErr w:type="spellStart"/>
      <w:r>
        <w:t>Fossaria</w:t>
      </w:r>
      <w:proofErr w:type="spellEnd"/>
    </w:p>
    <w:p w14:paraId="115FD56B" w14:textId="77777777" w:rsidR="00934D98" w:rsidRDefault="00934D98" w:rsidP="00934D98">
      <w:pPr>
        <w:pStyle w:val="upar3"/>
        <w:spacing w:before="0"/>
      </w:pPr>
      <w:r>
        <w:t xml:space="preserve">Golden </w:t>
      </w:r>
      <w:proofErr w:type="spellStart"/>
      <w:r>
        <w:t>Fossaria</w:t>
      </w:r>
      <w:proofErr w:type="spellEnd"/>
    </w:p>
    <w:p w14:paraId="248B2CDC" w14:textId="77777777" w:rsidR="00934D98" w:rsidRDefault="00934D98" w:rsidP="00934D98">
      <w:pPr>
        <w:pStyle w:val="upar3"/>
        <w:spacing w:before="0"/>
      </w:pPr>
      <w:r>
        <w:t xml:space="preserve">Pygmy </w:t>
      </w:r>
      <w:proofErr w:type="spellStart"/>
      <w:r>
        <w:t>Fossaria</w:t>
      </w:r>
      <w:proofErr w:type="spellEnd"/>
    </w:p>
    <w:p w14:paraId="0A44B63D" w14:textId="77777777" w:rsidR="00934D98" w:rsidRDefault="00934D98" w:rsidP="00934D98">
      <w:pPr>
        <w:pStyle w:val="upar3"/>
        <w:spacing w:before="0"/>
      </w:pPr>
      <w:r>
        <w:t xml:space="preserve">Swamp </w:t>
      </w:r>
      <w:proofErr w:type="spellStart"/>
      <w:r>
        <w:t>Lymnaea</w:t>
      </w:r>
      <w:proofErr w:type="spellEnd"/>
    </w:p>
    <w:p w14:paraId="090FEC20" w14:textId="77777777" w:rsidR="00934D98" w:rsidRDefault="00934D98" w:rsidP="00934D98">
      <w:pPr>
        <w:pStyle w:val="upar3"/>
        <w:spacing w:before="0"/>
      </w:pPr>
      <w:r>
        <w:t xml:space="preserve">Lance </w:t>
      </w:r>
      <w:proofErr w:type="spellStart"/>
      <w:r>
        <w:t>Aplexa</w:t>
      </w:r>
      <w:proofErr w:type="spellEnd"/>
    </w:p>
    <w:p w14:paraId="42E23050" w14:textId="77777777" w:rsidR="00934D98" w:rsidRPr="00223757" w:rsidRDefault="00934D98" w:rsidP="00934D98">
      <w:pPr>
        <w:pStyle w:val="upar3"/>
        <w:spacing w:before="0"/>
        <w:rPr>
          <w:lang w:val="fr-FR"/>
        </w:rPr>
      </w:pPr>
      <w:proofErr w:type="spellStart"/>
      <w:r w:rsidRPr="00223757">
        <w:rPr>
          <w:lang w:val="fr-FR"/>
        </w:rPr>
        <w:t>Pewter</w:t>
      </w:r>
      <w:proofErr w:type="spellEnd"/>
      <w:r w:rsidRPr="00223757">
        <w:rPr>
          <w:lang w:val="fr-FR"/>
        </w:rPr>
        <w:t xml:space="preserve"> </w:t>
      </w:r>
      <w:proofErr w:type="spellStart"/>
      <w:r w:rsidRPr="00223757">
        <w:rPr>
          <w:lang w:val="fr-FR"/>
        </w:rPr>
        <w:t>Physa</w:t>
      </w:r>
      <w:proofErr w:type="spellEnd"/>
    </w:p>
    <w:p w14:paraId="7A6438BD" w14:textId="77777777" w:rsidR="00934D98" w:rsidRPr="00223757" w:rsidRDefault="00934D98" w:rsidP="00934D98">
      <w:pPr>
        <w:pStyle w:val="upar3"/>
        <w:spacing w:before="0"/>
        <w:rPr>
          <w:lang w:val="fr-FR"/>
        </w:rPr>
      </w:pPr>
      <w:r w:rsidRPr="00223757">
        <w:rPr>
          <w:lang w:val="fr-FR"/>
        </w:rPr>
        <w:t>Ashy Physa</w:t>
      </w:r>
    </w:p>
    <w:p w14:paraId="71E19608" w14:textId="77777777" w:rsidR="00934D98" w:rsidRPr="00223757" w:rsidRDefault="00934D98" w:rsidP="00934D98">
      <w:pPr>
        <w:pStyle w:val="upar3"/>
        <w:spacing w:before="0"/>
        <w:rPr>
          <w:lang w:val="fr-FR"/>
        </w:rPr>
      </w:pPr>
      <w:r w:rsidRPr="00223757">
        <w:rPr>
          <w:lang w:val="fr-FR"/>
        </w:rPr>
        <w:t>Glass Physa</w:t>
      </w:r>
    </w:p>
    <w:p w14:paraId="764595FB" w14:textId="77777777" w:rsidR="00934D98" w:rsidRPr="00223757" w:rsidRDefault="00934D98" w:rsidP="00934D98">
      <w:pPr>
        <w:pStyle w:val="upar3"/>
        <w:spacing w:before="0"/>
        <w:rPr>
          <w:lang w:val="fr-FR"/>
        </w:rPr>
      </w:pPr>
      <w:r w:rsidRPr="00223757">
        <w:rPr>
          <w:lang w:val="fr-FR"/>
        </w:rPr>
        <w:t xml:space="preserve">Utah </w:t>
      </w:r>
      <w:proofErr w:type="spellStart"/>
      <w:r w:rsidRPr="00223757">
        <w:rPr>
          <w:lang w:val="fr-FR"/>
        </w:rPr>
        <w:t>Physa</w:t>
      </w:r>
      <w:proofErr w:type="spellEnd"/>
    </w:p>
    <w:p w14:paraId="6697BFBC" w14:textId="77777777" w:rsidR="00934D98" w:rsidRPr="00223757" w:rsidRDefault="00934D98" w:rsidP="00934D98">
      <w:pPr>
        <w:pStyle w:val="upar3"/>
        <w:spacing w:before="0"/>
        <w:rPr>
          <w:lang w:val="fr-FR"/>
        </w:rPr>
      </w:pPr>
      <w:proofErr w:type="spellStart"/>
      <w:r w:rsidRPr="00223757">
        <w:rPr>
          <w:lang w:val="fr-FR"/>
        </w:rPr>
        <w:t>Tadpole</w:t>
      </w:r>
      <w:proofErr w:type="spellEnd"/>
      <w:r w:rsidRPr="00223757">
        <w:rPr>
          <w:lang w:val="fr-FR"/>
        </w:rPr>
        <w:t xml:space="preserve"> Physa</w:t>
      </w:r>
    </w:p>
    <w:p w14:paraId="66A36B62" w14:textId="77777777" w:rsidR="00934D98" w:rsidRPr="00223757" w:rsidRDefault="00934D98" w:rsidP="00934D98">
      <w:pPr>
        <w:pStyle w:val="upar3"/>
        <w:spacing w:before="0"/>
        <w:rPr>
          <w:lang w:val="fr-FR"/>
        </w:rPr>
      </w:pPr>
      <w:proofErr w:type="spellStart"/>
      <w:r w:rsidRPr="00223757">
        <w:rPr>
          <w:lang w:val="fr-FR"/>
        </w:rPr>
        <w:t>Protean</w:t>
      </w:r>
      <w:proofErr w:type="spellEnd"/>
      <w:r w:rsidRPr="00223757">
        <w:rPr>
          <w:lang w:val="fr-FR"/>
        </w:rPr>
        <w:t xml:space="preserve"> Physa</w:t>
      </w:r>
    </w:p>
    <w:p w14:paraId="265B7182" w14:textId="77777777" w:rsidR="00934D98" w:rsidRDefault="00934D98" w:rsidP="00934D98">
      <w:pPr>
        <w:pStyle w:val="upar3"/>
        <w:spacing w:before="0"/>
      </w:pPr>
      <w:r>
        <w:t xml:space="preserve">Mimic </w:t>
      </w:r>
      <w:proofErr w:type="spellStart"/>
      <w:r>
        <w:t>Lymnaea</w:t>
      </w:r>
      <w:proofErr w:type="spellEnd"/>
    </w:p>
    <w:p w14:paraId="1D1E5914" w14:textId="77777777" w:rsidR="00934D98" w:rsidRDefault="00934D98" w:rsidP="00934D98">
      <w:pPr>
        <w:pStyle w:val="upar3"/>
        <w:spacing w:before="0"/>
      </w:pPr>
      <w:r>
        <w:t>Disc Gyro</w:t>
      </w:r>
    </w:p>
    <w:p w14:paraId="304C075E" w14:textId="77777777" w:rsidR="00934D98" w:rsidRDefault="00934D98" w:rsidP="00934D98">
      <w:pPr>
        <w:pStyle w:val="upar3"/>
        <w:spacing w:before="0"/>
      </w:pPr>
      <w:r>
        <w:lastRenderedPageBreak/>
        <w:t>Ash Gyro</w:t>
      </w:r>
    </w:p>
    <w:p w14:paraId="6FC37657" w14:textId="77777777" w:rsidR="00934D98" w:rsidRDefault="00934D98" w:rsidP="00934D98">
      <w:pPr>
        <w:pStyle w:val="upar3"/>
        <w:spacing w:before="0"/>
      </w:pPr>
      <w:r>
        <w:t>Mesa Rams-horn</w:t>
      </w:r>
    </w:p>
    <w:p w14:paraId="389FD59A" w14:textId="77777777" w:rsidR="00934D98" w:rsidRDefault="00934D98" w:rsidP="00934D98">
      <w:pPr>
        <w:pStyle w:val="upar3"/>
        <w:spacing w:before="0"/>
      </w:pPr>
      <w:r>
        <w:t>Marsh Rams-horn</w:t>
      </w:r>
    </w:p>
    <w:p w14:paraId="66D2414C" w14:textId="77777777" w:rsidR="00934D98" w:rsidRDefault="00934D98" w:rsidP="00934D98">
      <w:pPr>
        <w:pStyle w:val="upar3"/>
        <w:spacing w:before="0"/>
      </w:pPr>
      <w:r>
        <w:t>Two-ridge Rams-horn</w:t>
      </w:r>
    </w:p>
    <w:p w14:paraId="2B1FDDF9" w14:textId="77777777" w:rsidR="00934D98" w:rsidRDefault="00934D98" w:rsidP="00934D98">
      <w:pPr>
        <w:pStyle w:val="upar3"/>
        <w:spacing w:before="0"/>
      </w:pPr>
      <w:r>
        <w:t>Sharp Sprite</w:t>
      </w:r>
    </w:p>
    <w:p w14:paraId="00935960" w14:textId="77777777" w:rsidR="00934D98" w:rsidRDefault="00934D98" w:rsidP="00934D98">
      <w:pPr>
        <w:pStyle w:val="upar3"/>
        <w:spacing w:before="0"/>
      </w:pPr>
      <w:r>
        <w:t>Umbilicate Sprite</w:t>
      </w:r>
    </w:p>
    <w:p w14:paraId="2FD86907" w14:textId="77777777" w:rsidR="00934D98" w:rsidRDefault="00934D98" w:rsidP="00934D98">
      <w:pPr>
        <w:pStyle w:val="upar3"/>
        <w:spacing w:before="0"/>
      </w:pPr>
      <w:r>
        <w:t xml:space="preserve">Rocky Mountain </w:t>
      </w:r>
      <w:proofErr w:type="spellStart"/>
      <w:r>
        <w:t>Capshell</w:t>
      </w:r>
      <w:proofErr w:type="spellEnd"/>
    </w:p>
    <w:p w14:paraId="1C421161" w14:textId="77777777" w:rsidR="00934D98" w:rsidRDefault="00934D98" w:rsidP="00934D98">
      <w:pPr>
        <w:pStyle w:val="upar3"/>
        <w:spacing w:before="0"/>
      </w:pPr>
      <w:r>
        <w:t>Fragile Ancylid</w:t>
      </w:r>
    </w:p>
    <w:p w14:paraId="2DA1816E" w14:textId="77777777" w:rsidR="00934D98" w:rsidRDefault="00934D98" w:rsidP="00934D98">
      <w:pPr>
        <w:pStyle w:val="upar3"/>
        <w:spacing w:before="0"/>
      </w:pPr>
      <w:r>
        <w:t>Creeping Ancylid</w:t>
      </w:r>
    </w:p>
    <w:p w14:paraId="27EF2A39" w14:textId="77777777" w:rsidR="00934D98" w:rsidRDefault="00934D98" w:rsidP="00934D98">
      <w:pPr>
        <w:pStyle w:val="upar3"/>
        <w:spacing w:before="0"/>
      </w:pPr>
      <w:r>
        <w:t>Cloche Ancylid</w:t>
      </w:r>
    </w:p>
    <w:p w14:paraId="1D3392F4" w14:textId="77777777" w:rsidR="00934D98" w:rsidRDefault="00934D98" w:rsidP="00934D98">
      <w:pPr>
        <w:pStyle w:val="upar3"/>
        <w:spacing w:before="0"/>
      </w:pPr>
      <w:r>
        <w:t>Giant Floater</w:t>
      </w:r>
    </w:p>
    <w:p w14:paraId="5E996C59" w14:textId="77777777" w:rsidR="00934D98" w:rsidRDefault="00934D98" w:rsidP="00934D98">
      <w:pPr>
        <w:pStyle w:val="upar3"/>
        <w:spacing w:before="0"/>
      </w:pPr>
      <w:r>
        <w:t xml:space="preserve">Cylindrical </w:t>
      </w:r>
      <w:proofErr w:type="spellStart"/>
      <w:r>
        <w:t>Papershell</w:t>
      </w:r>
      <w:proofErr w:type="spellEnd"/>
    </w:p>
    <w:p w14:paraId="3EDE8263" w14:textId="77777777" w:rsidR="00934D98" w:rsidRDefault="00934D98" w:rsidP="00934D98">
      <w:pPr>
        <w:pStyle w:val="upar3"/>
        <w:spacing w:before="0"/>
      </w:pPr>
      <w:proofErr w:type="spellStart"/>
      <w:r>
        <w:t>Pondhorn</w:t>
      </w:r>
      <w:proofErr w:type="spellEnd"/>
    </w:p>
    <w:p w14:paraId="793CEF45" w14:textId="77777777" w:rsidR="00934D98" w:rsidRDefault="00934D98" w:rsidP="00934D98">
      <w:pPr>
        <w:pStyle w:val="upar3"/>
        <w:spacing w:before="0"/>
      </w:pPr>
      <w:r>
        <w:t xml:space="preserve">Lake </w:t>
      </w:r>
      <w:proofErr w:type="spellStart"/>
      <w:r>
        <w:t>Fingernailclam</w:t>
      </w:r>
      <w:proofErr w:type="spellEnd"/>
    </w:p>
    <w:p w14:paraId="31B42C11" w14:textId="77777777" w:rsidR="00934D98" w:rsidRDefault="00934D98" w:rsidP="00934D98">
      <w:pPr>
        <w:pStyle w:val="upar3"/>
        <w:spacing w:before="0"/>
      </w:pPr>
      <w:r>
        <w:t xml:space="preserve">Long </w:t>
      </w:r>
      <w:proofErr w:type="spellStart"/>
      <w:r>
        <w:t>Fingernailclam</w:t>
      </w:r>
      <w:proofErr w:type="spellEnd"/>
    </w:p>
    <w:p w14:paraId="680B67B5" w14:textId="77777777" w:rsidR="00934D98" w:rsidRDefault="00934D98" w:rsidP="00934D98">
      <w:pPr>
        <w:pStyle w:val="upar3"/>
        <w:spacing w:before="0"/>
      </w:pPr>
      <w:r>
        <w:t xml:space="preserve">Striated </w:t>
      </w:r>
      <w:proofErr w:type="spellStart"/>
      <w:r>
        <w:t>Fingernailclam</w:t>
      </w:r>
      <w:proofErr w:type="spellEnd"/>
    </w:p>
    <w:p w14:paraId="18967B4D" w14:textId="77777777" w:rsidR="00934D98" w:rsidRDefault="00934D98" w:rsidP="00934D98">
      <w:pPr>
        <w:pStyle w:val="upar3"/>
        <w:spacing w:before="0"/>
      </w:pPr>
      <w:r>
        <w:t xml:space="preserve">Ubiquitous </w:t>
      </w:r>
      <w:proofErr w:type="spellStart"/>
      <w:r>
        <w:t>Peaclam</w:t>
      </w:r>
      <w:proofErr w:type="spellEnd"/>
    </w:p>
    <w:p w14:paraId="6004E5B4" w14:textId="77777777" w:rsidR="00934D98" w:rsidRDefault="00934D98" w:rsidP="00934D98">
      <w:pPr>
        <w:pStyle w:val="upar3"/>
        <w:spacing w:before="0"/>
      </w:pPr>
      <w:proofErr w:type="spellStart"/>
      <w:r>
        <w:t>Ridgebeak</w:t>
      </w:r>
      <w:proofErr w:type="spellEnd"/>
      <w:r>
        <w:t xml:space="preserve"> </w:t>
      </w:r>
      <w:proofErr w:type="spellStart"/>
      <w:r>
        <w:t>Peaclam</w:t>
      </w:r>
      <w:proofErr w:type="spellEnd"/>
    </w:p>
    <w:p w14:paraId="36ED1517" w14:textId="77777777" w:rsidR="00934D98" w:rsidRDefault="00934D98" w:rsidP="00934D98">
      <w:pPr>
        <w:pStyle w:val="upar3"/>
        <w:spacing w:before="0"/>
      </w:pPr>
      <w:r>
        <w:t xml:space="preserve">Quadrangular </w:t>
      </w:r>
      <w:proofErr w:type="spellStart"/>
      <w:r>
        <w:t>Pillclam</w:t>
      </w:r>
      <w:proofErr w:type="spellEnd"/>
    </w:p>
    <w:p w14:paraId="404EE002" w14:textId="77777777" w:rsidR="00934D98" w:rsidRDefault="00934D98" w:rsidP="00934D98">
      <w:pPr>
        <w:pStyle w:val="upar3"/>
        <w:spacing w:before="0"/>
      </w:pPr>
      <w:r>
        <w:t xml:space="preserve">Shiny </w:t>
      </w:r>
      <w:proofErr w:type="spellStart"/>
      <w:r>
        <w:t>Peaclam</w:t>
      </w:r>
      <w:proofErr w:type="spellEnd"/>
    </w:p>
    <w:p w14:paraId="2CF47F99" w14:textId="77777777" w:rsidR="00934D98" w:rsidRDefault="00934D98" w:rsidP="00934D98">
      <w:pPr>
        <w:pStyle w:val="upar3"/>
        <w:spacing w:before="0"/>
      </w:pPr>
      <w:r>
        <w:t xml:space="preserve">Triangular </w:t>
      </w:r>
      <w:proofErr w:type="spellStart"/>
      <w:r>
        <w:t>Peaclam</w:t>
      </w:r>
      <w:proofErr w:type="spellEnd"/>
    </w:p>
    <w:p w14:paraId="3ACFE660" w14:textId="77777777" w:rsidR="00934D98" w:rsidRDefault="00934D98" w:rsidP="00934D98">
      <w:pPr>
        <w:pStyle w:val="upar3"/>
        <w:spacing w:before="0"/>
      </w:pPr>
      <w:r>
        <w:t>Glossy Pillar</w:t>
      </w:r>
    </w:p>
    <w:p w14:paraId="54C5C9E4" w14:textId="77777777" w:rsidR="00934D98" w:rsidRDefault="00934D98" w:rsidP="00934D98">
      <w:pPr>
        <w:pStyle w:val="upar3"/>
        <w:spacing w:before="0"/>
      </w:pPr>
      <w:r>
        <w:t>Costate Vallonia</w:t>
      </w:r>
    </w:p>
    <w:p w14:paraId="42DF0193" w14:textId="77777777" w:rsidR="00934D98" w:rsidRDefault="00934D98" w:rsidP="00934D98">
      <w:pPr>
        <w:pStyle w:val="upar3"/>
        <w:spacing w:before="0"/>
      </w:pPr>
      <w:proofErr w:type="spellStart"/>
      <w:r>
        <w:t>Multirib</w:t>
      </w:r>
      <w:proofErr w:type="spellEnd"/>
      <w:r>
        <w:t xml:space="preserve"> Vallonia</w:t>
      </w:r>
    </w:p>
    <w:p w14:paraId="004C44C4" w14:textId="77777777" w:rsidR="00934D98" w:rsidRDefault="00934D98" w:rsidP="00934D98">
      <w:pPr>
        <w:pStyle w:val="upar3"/>
        <w:spacing w:before="0"/>
      </w:pPr>
      <w:r>
        <w:t>Lovely Vallonia</w:t>
      </w:r>
    </w:p>
    <w:p w14:paraId="08F6B6F3" w14:textId="77777777" w:rsidR="00934D98" w:rsidRDefault="00934D98" w:rsidP="00934D98">
      <w:pPr>
        <w:pStyle w:val="upar3"/>
        <w:spacing w:before="0"/>
      </w:pPr>
      <w:r>
        <w:t>Rocky Mountain Column</w:t>
      </w:r>
    </w:p>
    <w:p w14:paraId="7BD52E0A" w14:textId="77777777" w:rsidR="00934D98" w:rsidRDefault="00934D98" w:rsidP="00934D98">
      <w:pPr>
        <w:pStyle w:val="upar3"/>
        <w:spacing w:before="0"/>
      </w:pPr>
      <w:r>
        <w:t>Widespread Column</w:t>
      </w:r>
    </w:p>
    <w:p w14:paraId="3C5432D4" w14:textId="77777777" w:rsidR="00934D98" w:rsidRDefault="00934D98" w:rsidP="00934D98">
      <w:pPr>
        <w:pStyle w:val="upar3"/>
        <w:spacing w:before="0"/>
      </w:pPr>
      <w:r>
        <w:t>White-lip Dagger</w:t>
      </w:r>
    </w:p>
    <w:p w14:paraId="052ECDA7" w14:textId="77777777" w:rsidR="00934D98" w:rsidRDefault="00934D98" w:rsidP="00934D98">
      <w:pPr>
        <w:pStyle w:val="upar3"/>
        <w:spacing w:before="0"/>
      </w:pPr>
      <w:r>
        <w:t>Rocky Mountain Dagger</w:t>
      </w:r>
    </w:p>
    <w:p w14:paraId="6F9442F3" w14:textId="77777777" w:rsidR="00934D98" w:rsidRDefault="00934D98" w:rsidP="00934D98">
      <w:pPr>
        <w:pStyle w:val="upar3"/>
        <w:spacing w:before="0"/>
      </w:pPr>
      <w:r>
        <w:t>Armed Snaggletooth</w:t>
      </w:r>
    </w:p>
    <w:p w14:paraId="25D968D4" w14:textId="77777777" w:rsidR="00934D98" w:rsidRDefault="00934D98" w:rsidP="00934D98">
      <w:pPr>
        <w:pStyle w:val="upar3"/>
        <w:spacing w:before="0"/>
      </w:pPr>
      <w:r>
        <w:t>Erie Snaggletooth</w:t>
      </w:r>
    </w:p>
    <w:p w14:paraId="20974CEF" w14:textId="77777777" w:rsidR="00934D98" w:rsidRDefault="00934D98" w:rsidP="00934D98">
      <w:pPr>
        <w:pStyle w:val="upar3"/>
        <w:spacing w:before="0"/>
      </w:pPr>
      <w:r>
        <w:t>Lambda Snaggletooth</w:t>
      </w:r>
    </w:p>
    <w:p w14:paraId="676F1DFA" w14:textId="77777777" w:rsidR="00934D98" w:rsidRDefault="00934D98" w:rsidP="00934D98">
      <w:pPr>
        <w:pStyle w:val="upar3"/>
        <w:spacing w:before="0"/>
      </w:pPr>
      <w:r>
        <w:t>Slim Snaggletooth</w:t>
      </w:r>
    </w:p>
    <w:p w14:paraId="2CDDDFA8" w14:textId="77777777" w:rsidR="00934D98" w:rsidRDefault="00934D98" w:rsidP="00934D98">
      <w:pPr>
        <w:pStyle w:val="upar3"/>
        <w:spacing w:before="0"/>
      </w:pPr>
      <w:r>
        <w:t>Comb Snaggletooth</w:t>
      </w:r>
    </w:p>
    <w:p w14:paraId="56D9EFB8" w14:textId="77777777" w:rsidR="00934D98" w:rsidRDefault="00934D98" w:rsidP="00934D98">
      <w:pPr>
        <w:pStyle w:val="upar3"/>
        <w:spacing w:before="0"/>
      </w:pPr>
      <w:r>
        <w:t>White Snaggletooth</w:t>
      </w:r>
    </w:p>
    <w:p w14:paraId="01CE4ED3" w14:textId="77777777" w:rsidR="00934D98" w:rsidRDefault="00934D98" w:rsidP="00934D98">
      <w:pPr>
        <w:pStyle w:val="upar3"/>
        <w:spacing w:before="0"/>
      </w:pPr>
      <w:r>
        <w:t>Variable Vertigo</w:t>
      </w:r>
    </w:p>
    <w:p w14:paraId="62B2941F" w14:textId="77777777" w:rsidR="00934D98" w:rsidRDefault="00934D98" w:rsidP="00934D98">
      <w:pPr>
        <w:pStyle w:val="upar3"/>
        <w:spacing w:before="0"/>
      </w:pPr>
      <w:r>
        <w:t>Cross Vertigo</w:t>
      </w:r>
    </w:p>
    <w:p w14:paraId="77E94E30" w14:textId="77777777" w:rsidR="00934D98" w:rsidRDefault="00934D98" w:rsidP="00934D98">
      <w:pPr>
        <w:pStyle w:val="upar3"/>
        <w:spacing w:before="0"/>
      </w:pPr>
      <w:r>
        <w:t>Ovate Vertigo</w:t>
      </w:r>
    </w:p>
    <w:p w14:paraId="4C6991FB" w14:textId="77777777" w:rsidR="00934D98" w:rsidRDefault="00934D98" w:rsidP="00934D98">
      <w:pPr>
        <w:pStyle w:val="upar3"/>
        <w:spacing w:before="0"/>
      </w:pPr>
      <w:r>
        <w:t>Five-tooth Vertigo</w:t>
      </w:r>
    </w:p>
    <w:p w14:paraId="09121E7B" w14:textId="77777777" w:rsidR="00934D98" w:rsidRDefault="00934D98" w:rsidP="00934D98">
      <w:pPr>
        <w:pStyle w:val="upar3"/>
        <w:spacing w:before="0"/>
      </w:pPr>
      <w:r>
        <w:t>Toothless Column</w:t>
      </w:r>
    </w:p>
    <w:p w14:paraId="1728156D" w14:textId="77777777" w:rsidR="00934D98" w:rsidRDefault="00934D98" w:rsidP="00934D98">
      <w:pPr>
        <w:pStyle w:val="upar3"/>
        <w:spacing w:before="0"/>
      </w:pPr>
      <w:proofErr w:type="spellStart"/>
      <w:r>
        <w:t>Suboval</w:t>
      </w:r>
      <w:proofErr w:type="spellEnd"/>
      <w:r>
        <w:t xml:space="preserve"> </w:t>
      </w:r>
      <w:proofErr w:type="spellStart"/>
      <w:r>
        <w:t>Ambersnail</w:t>
      </w:r>
      <w:proofErr w:type="spellEnd"/>
    </w:p>
    <w:p w14:paraId="77CAA7AC" w14:textId="77777777" w:rsidR="00934D98" w:rsidRDefault="00934D98" w:rsidP="00934D98">
      <w:pPr>
        <w:pStyle w:val="upar3"/>
        <w:spacing w:before="0"/>
      </w:pPr>
      <w:r>
        <w:t xml:space="preserve">Niobrara </w:t>
      </w:r>
      <w:proofErr w:type="spellStart"/>
      <w:r>
        <w:t>Ambersnail</w:t>
      </w:r>
      <w:proofErr w:type="spellEnd"/>
    </w:p>
    <w:p w14:paraId="348F70B7" w14:textId="77777777" w:rsidR="00934D98" w:rsidRDefault="00934D98" w:rsidP="00934D98">
      <w:pPr>
        <w:pStyle w:val="upar3"/>
        <w:spacing w:before="0"/>
      </w:pPr>
      <w:r>
        <w:t xml:space="preserve">Blunt </w:t>
      </w:r>
      <w:proofErr w:type="spellStart"/>
      <w:r>
        <w:t>Ambersnail</w:t>
      </w:r>
      <w:proofErr w:type="spellEnd"/>
    </w:p>
    <w:p w14:paraId="7DE3E070" w14:textId="77777777" w:rsidR="00934D98" w:rsidRDefault="00934D98" w:rsidP="00934D98">
      <w:pPr>
        <w:pStyle w:val="upar3"/>
        <w:spacing w:before="0"/>
      </w:pPr>
      <w:r>
        <w:t xml:space="preserve">(NCN) </w:t>
      </w:r>
      <w:proofErr w:type="spellStart"/>
      <w:r>
        <w:t>Ambersnail</w:t>
      </w:r>
      <w:proofErr w:type="spellEnd"/>
    </w:p>
    <w:p w14:paraId="2A261F3A" w14:textId="77777777" w:rsidR="00934D98" w:rsidRDefault="00934D98" w:rsidP="00934D98">
      <w:pPr>
        <w:pStyle w:val="upar3"/>
        <w:spacing w:before="0"/>
      </w:pPr>
      <w:r>
        <w:t>Forest Disc</w:t>
      </w:r>
    </w:p>
    <w:p w14:paraId="1388B556" w14:textId="77777777" w:rsidR="00934D98" w:rsidRDefault="00934D98" w:rsidP="00934D98">
      <w:pPr>
        <w:pStyle w:val="upar3"/>
        <w:spacing w:before="0"/>
      </w:pPr>
      <w:r>
        <w:t>Compound Coil</w:t>
      </w:r>
    </w:p>
    <w:p w14:paraId="7EA15FBB" w14:textId="77777777" w:rsidR="00934D98" w:rsidRDefault="00934D98" w:rsidP="00934D98">
      <w:pPr>
        <w:pStyle w:val="upar3"/>
        <w:spacing w:before="0"/>
      </w:pPr>
      <w:r>
        <w:lastRenderedPageBreak/>
        <w:t>Smooth Coil</w:t>
      </w:r>
    </w:p>
    <w:p w14:paraId="0FE291AE" w14:textId="77777777" w:rsidR="00934D98" w:rsidRDefault="00934D98" w:rsidP="00934D98">
      <w:pPr>
        <w:pStyle w:val="upar3"/>
        <w:spacing w:before="0"/>
      </w:pPr>
      <w:r>
        <w:t>Meadow Slug</w:t>
      </w:r>
    </w:p>
    <w:p w14:paraId="01FB86B9" w14:textId="77777777" w:rsidR="00934D98" w:rsidRDefault="00934D98" w:rsidP="00934D98">
      <w:pPr>
        <w:pStyle w:val="upar3"/>
        <w:spacing w:before="0"/>
      </w:pPr>
      <w:r>
        <w:t>One-ridge Fieldslug</w:t>
      </w:r>
    </w:p>
    <w:p w14:paraId="296C17C3" w14:textId="77777777" w:rsidR="00934D98" w:rsidRDefault="00934D98" w:rsidP="00934D98">
      <w:pPr>
        <w:pStyle w:val="upar3"/>
        <w:spacing w:before="0"/>
      </w:pPr>
      <w:r>
        <w:t>Amber Glass</w:t>
      </w:r>
    </w:p>
    <w:p w14:paraId="32D8624B" w14:textId="77777777" w:rsidR="00934D98" w:rsidRDefault="00934D98" w:rsidP="00934D98">
      <w:pPr>
        <w:pStyle w:val="upar3"/>
        <w:spacing w:before="0"/>
      </w:pPr>
      <w:r>
        <w:t>Wild Hive</w:t>
      </w:r>
    </w:p>
    <w:p w14:paraId="323FA88B" w14:textId="77777777" w:rsidR="00934D98" w:rsidRDefault="00934D98" w:rsidP="00934D98">
      <w:pPr>
        <w:pStyle w:val="upar3"/>
        <w:spacing w:before="0"/>
      </w:pPr>
      <w:r>
        <w:t>Brown Hive</w:t>
      </w:r>
    </w:p>
    <w:p w14:paraId="4F31B968" w14:textId="77777777" w:rsidR="00934D98" w:rsidRDefault="00934D98" w:rsidP="00934D98">
      <w:pPr>
        <w:pStyle w:val="upar3"/>
        <w:spacing w:before="0"/>
      </w:pPr>
      <w:r>
        <w:t>Quick Gloss</w:t>
      </w:r>
    </w:p>
    <w:p w14:paraId="41A2AD9D" w14:textId="77777777" w:rsidR="00934D98" w:rsidRDefault="00934D98" w:rsidP="00934D98">
      <w:pPr>
        <w:pStyle w:val="upar3"/>
        <w:spacing w:before="0"/>
      </w:pPr>
      <w:r>
        <w:t>Spruce Snail</w:t>
      </w:r>
    </w:p>
    <w:p w14:paraId="18EB29EB" w14:textId="77777777" w:rsidR="00934D98" w:rsidRDefault="00934D98" w:rsidP="00934D98">
      <w:pPr>
        <w:pStyle w:val="upar3"/>
        <w:spacing w:before="0"/>
      </w:pPr>
      <w:r>
        <w:t xml:space="preserve">Rocky </w:t>
      </w:r>
      <w:proofErr w:type="spellStart"/>
      <w:r>
        <w:t>Mountainsnail</w:t>
      </w:r>
      <w:proofErr w:type="spellEnd"/>
    </w:p>
    <w:p w14:paraId="10B3D399" w14:textId="77777777" w:rsidR="00934D98" w:rsidRDefault="00934D98" w:rsidP="00934D98">
      <w:pPr>
        <w:pStyle w:val="upar3"/>
        <w:spacing w:before="0"/>
      </w:pPr>
      <w:r>
        <w:t xml:space="preserve">Lyrate </w:t>
      </w:r>
      <w:proofErr w:type="spellStart"/>
      <w:r>
        <w:t>Mountainsnail</w:t>
      </w:r>
      <w:proofErr w:type="spellEnd"/>
    </w:p>
    <w:p w14:paraId="5DC94309" w14:textId="77777777" w:rsidR="00934D98" w:rsidRDefault="00934D98" w:rsidP="00934D98">
      <w:pPr>
        <w:pStyle w:val="par2"/>
      </w:pPr>
      <w:r>
        <w:t>5.</w:t>
      </w:r>
      <w:r>
        <w:tab/>
        <w:t>Birds:</w:t>
      </w:r>
    </w:p>
    <w:p w14:paraId="0D1DA1CA" w14:textId="77777777" w:rsidR="00934D98" w:rsidRDefault="00934D98" w:rsidP="00934D98">
      <w:pPr>
        <w:pStyle w:val="upar3"/>
      </w:pPr>
      <w:r>
        <w:t>Red-throated Loon</w:t>
      </w:r>
    </w:p>
    <w:p w14:paraId="44D47CFA" w14:textId="77777777" w:rsidR="00934D98" w:rsidRDefault="00934D98" w:rsidP="00934D98">
      <w:pPr>
        <w:pStyle w:val="upar3"/>
        <w:spacing w:before="0"/>
      </w:pPr>
      <w:r>
        <w:t>Pacific Loon</w:t>
      </w:r>
    </w:p>
    <w:p w14:paraId="26CB5E4F" w14:textId="77777777" w:rsidR="00934D98" w:rsidRDefault="00934D98" w:rsidP="00934D98">
      <w:pPr>
        <w:pStyle w:val="upar3"/>
        <w:spacing w:before="0"/>
      </w:pPr>
      <w:r>
        <w:t>Common Loon</w:t>
      </w:r>
    </w:p>
    <w:p w14:paraId="62EDCE38" w14:textId="77777777" w:rsidR="00934D98" w:rsidRDefault="00934D98" w:rsidP="00934D98">
      <w:pPr>
        <w:pStyle w:val="upar3"/>
        <w:spacing w:before="0"/>
      </w:pPr>
      <w:r>
        <w:t>Yellow-billed Loon</w:t>
      </w:r>
    </w:p>
    <w:p w14:paraId="580D2C29" w14:textId="77777777" w:rsidR="00934D98" w:rsidRDefault="00934D98" w:rsidP="00934D98">
      <w:pPr>
        <w:pStyle w:val="upar3"/>
        <w:spacing w:before="0"/>
      </w:pPr>
      <w:r>
        <w:t>Pied-billed Grebe</w:t>
      </w:r>
    </w:p>
    <w:p w14:paraId="0C63F75E" w14:textId="77777777" w:rsidR="00934D98" w:rsidRDefault="00934D98" w:rsidP="00934D98">
      <w:pPr>
        <w:pStyle w:val="upar3"/>
        <w:spacing w:before="0"/>
      </w:pPr>
      <w:r>
        <w:t>Horned Grebe</w:t>
      </w:r>
    </w:p>
    <w:p w14:paraId="721575C9" w14:textId="77777777" w:rsidR="00934D98" w:rsidRDefault="00934D98" w:rsidP="00934D98">
      <w:pPr>
        <w:pStyle w:val="upar3"/>
        <w:spacing w:before="0"/>
      </w:pPr>
      <w:r>
        <w:t>Red-necked Grebe</w:t>
      </w:r>
    </w:p>
    <w:p w14:paraId="3C549967" w14:textId="77777777" w:rsidR="00934D98" w:rsidRDefault="00934D98" w:rsidP="00934D98">
      <w:pPr>
        <w:pStyle w:val="upar3"/>
        <w:spacing w:before="0"/>
      </w:pPr>
      <w:r>
        <w:t>Eared Grebe</w:t>
      </w:r>
    </w:p>
    <w:p w14:paraId="148DE827" w14:textId="77777777" w:rsidR="00934D98" w:rsidRDefault="00934D98" w:rsidP="00934D98">
      <w:pPr>
        <w:pStyle w:val="upar3"/>
        <w:spacing w:before="0"/>
      </w:pPr>
      <w:r>
        <w:t>Western Grebe</w:t>
      </w:r>
    </w:p>
    <w:p w14:paraId="230FCA94" w14:textId="77777777" w:rsidR="00934D98" w:rsidRDefault="00934D98" w:rsidP="00934D98">
      <w:pPr>
        <w:pStyle w:val="upar3"/>
        <w:spacing w:before="0"/>
      </w:pPr>
      <w:r>
        <w:t>Clark's Grebe</w:t>
      </w:r>
    </w:p>
    <w:p w14:paraId="2FDB6243" w14:textId="77777777" w:rsidR="00934D98" w:rsidRDefault="00934D98" w:rsidP="00934D98">
      <w:pPr>
        <w:pStyle w:val="upar3"/>
        <w:spacing w:before="0"/>
      </w:pPr>
      <w:r>
        <w:t>American White Pelican</w:t>
      </w:r>
    </w:p>
    <w:p w14:paraId="0E557DA8" w14:textId="77777777" w:rsidR="00934D98" w:rsidRDefault="00934D98" w:rsidP="00934D98">
      <w:pPr>
        <w:pStyle w:val="upar3"/>
        <w:spacing w:before="0"/>
      </w:pPr>
      <w:r>
        <w:t>Brown Pelican</w:t>
      </w:r>
    </w:p>
    <w:p w14:paraId="00C25D4B" w14:textId="77777777" w:rsidR="00934D98" w:rsidRDefault="00934D98" w:rsidP="00934D98">
      <w:pPr>
        <w:pStyle w:val="upar3"/>
        <w:spacing w:before="0"/>
      </w:pPr>
      <w:r>
        <w:t>Double-crested Cormorant</w:t>
      </w:r>
    </w:p>
    <w:p w14:paraId="3B81AFC2" w14:textId="77777777" w:rsidR="00934D98" w:rsidRDefault="00934D98" w:rsidP="00934D98">
      <w:pPr>
        <w:pStyle w:val="upar3"/>
        <w:spacing w:before="0"/>
      </w:pPr>
      <w:proofErr w:type="spellStart"/>
      <w:r>
        <w:t>Neotropic</w:t>
      </w:r>
      <w:proofErr w:type="spellEnd"/>
      <w:r>
        <w:t xml:space="preserve"> Cormorant</w:t>
      </w:r>
    </w:p>
    <w:p w14:paraId="79407114" w14:textId="77777777" w:rsidR="00934D98" w:rsidRDefault="00934D98" w:rsidP="00934D98">
      <w:pPr>
        <w:pStyle w:val="upar3"/>
        <w:spacing w:before="0"/>
      </w:pPr>
      <w:r>
        <w:t>American Bittern</w:t>
      </w:r>
    </w:p>
    <w:p w14:paraId="383EFC22" w14:textId="77777777" w:rsidR="00934D98" w:rsidRDefault="00934D98" w:rsidP="00934D98">
      <w:pPr>
        <w:pStyle w:val="upar3"/>
        <w:spacing w:before="0"/>
      </w:pPr>
      <w:r>
        <w:t>Least Bittern</w:t>
      </w:r>
    </w:p>
    <w:p w14:paraId="635B8588" w14:textId="77777777" w:rsidR="00934D98" w:rsidRDefault="00934D98" w:rsidP="00934D98">
      <w:pPr>
        <w:pStyle w:val="upar3"/>
        <w:spacing w:before="0"/>
      </w:pPr>
      <w:r>
        <w:t>White Ibis</w:t>
      </w:r>
    </w:p>
    <w:p w14:paraId="491EA2CC" w14:textId="77777777" w:rsidR="00934D98" w:rsidRDefault="00934D98" w:rsidP="00934D98">
      <w:pPr>
        <w:pStyle w:val="upar3"/>
        <w:spacing w:before="0"/>
      </w:pPr>
      <w:r>
        <w:t>Glossy Ibis</w:t>
      </w:r>
    </w:p>
    <w:p w14:paraId="375857A2" w14:textId="77777777" w:rsidR="00934D98" w:rsidRDefault="00934D98" w:rsidP="00934D98">
      <w:pPr>
        <w:pStyle w:val="upar3"/>
        <w:spacing w:before="0"/>
      </w:pPr>
      <w:r>
        <w:t>Great Blue Heron</w:t>
      </w:r>
    </w:p>
    <w:p w14:paraId="5326AE6D" w14:textId="77777777" w:rsidR="00934D98" w:rsidRDefault="00934D98" w:rsidP="00934D98">
      <w:pPr>
        <w:pStyle w:val="upar3"/>
        <w:spacing w:before="0"/>
      </w:pPr>
      <w:r>
        <w:t>Great Egret</w:t>
      </w:r>
    </w:p>
    <w:p w14:paraId="0DFE7DDE" w14:textId="77777777" w:rsidR="00934D98" w:rsidRDefault="00934D98" w:rsidP="00934D98">
      <w:pPr>
        <w:pStyle w:val="upar3"/>
        <w:spacing w:before="0"/>
      </w:pPr>
      <w:r>
        <w:t>Snowy Egret</w:t>
      </w:r>
    </w:p>
    <w:p w14:paraId="772F6132" w14:textId="77777777" w:rsidR="00934D98" w:rsidRDefault="00934D98" w:rsidP="00934D98">
      <w:pPr>
        <w:pStyle w:val="upar3"/>
        <w:spacing w:before="0"/>
      </w:pPr>
      <w:r>
        <w:t>Little Blue Heron</w:t>
      </w:r>
    </w:p>
    <w:p w14:paraId="6FB0BA2A" w14:textId="77777777" w:rsidR="00934D98" w:rsidRDefault="00934D98" w:rsidP="00934D98">
      <w:pPr>
        <w:pStyle w:val="upar3"/>
        <w:spacing w:before="0"/>
      </w:pPr>
      <w:r>
        <w:t>Tricolored Heron</w:t>
      </w:r>
    </w:p>
    <w:p w14:paraId="69E2D8F6" w14:textId="77777777" w:rsidR="00934D98" w:rsidRDefault="00934D98" w:rsidP="00934D98">
      <w:pPr>
        <w:pStyle w:val="upar3"/>
        <w:spacing w:before="0"/>
      </w:pPr>
      <w:r>
        <w:t>Cattle Egret</w:t>
      </w:r>
    </w:p>
    <w:p w14:paraId="3EAA5160" w14:textId="77777777" w:rsidR="00934D98" w:rsidRDefault="00934D98" w:rsidP="00934D98">
      <w:pPr>
        <w:pStyle w:val="upar3"/>
        <w:spacing w:before="0"/>
      </w:pPr>
      <w:r>
        <w:t>Green Heron</w:t>
      </w:r>
    </w:p>
    <w:p w14:paraId="27009AF4" w14:textId="77777777" w:rsidR="00934D98" w:rsidRDefault="00934D98" w:rsidP="00934D98">
      <w:pPr>
        <w:pStyle w:val="upar3"/>
        <w:spacing w:before="0"/>
      </w:pPr>
      <w:r>
        <w:t>Black-crowned Night-Heron</w:t>
      </w:r>
    </w:p>
    <w:p w14:paraId="5D455CA1" w14:textId="77777777" w:rsidR="00934D98" w:rsidRDefault="00934D98" w:rsidP="00934D98">
      <w:pPr>
        <w:pStyle w:val="upar3"/>
        <w:spacing w:before="0"/>
      </w:pPr>
      <w:r>
        <w:t>Yellow-crowned Night-Heron</w:t>
      </w:r>
    </w:p>
    <w:p w14:paraId="48FF6C19" w14:textId="77777777" w:rsidR="00934D98" w:rsidRDefault="00934D98" w:rsidP="00934D98">
      <w:pPr>
        <w:pStyle w:val="upar3"/>
        <w:spacing w:before="0"/>
      </w:pPr>
      <w:r>
        <w:t>White-faced Ibis</w:t>
      </w:r>
    </w:p>
    <w:p w14:paraId="09E2CC3C" w14:textId="77777777" w:rsidR="00934D98" w:rsidRDefault="00934D98" w:rsidP="00934D98">
      <w:pPr>
        <w:pStyle w:val="upar3"/>
        <w:spacing w:before="0"/>
      </w:pPr>
      <w:r>
        <w:t>Tundra Swan</w:t>
      </w:r>
    </w:p>
    <w:p w14:paraId="5CC1C268" w14:textId="77777777" w:rsidR="00934D98" w:rsidRDefault="00934D98" w:rsidP="00934D98">
      <w:pPr>
        <w:pStyle w:val="upar3"/>
        <w:spacing w:before="0"/>
      </w:pPr>
      <w:r>
        <w:t>Trumpeter Swan</w:t>
      </w:r>
    </w:p>
    <w:p w14:paraId="104BFADB" w14:textId="77777777" w:rsidR="00934D98" w:rsidRDefault="00934D98" w:rsidP="00934D98">
      <w:pPr>
        <w:pStyle w:val="upar3"/>
        <w:spacing w:before="0"/>
      </w:pPr>
      <w:r>
        <w:t>Turkey Vulture</w:t>
      </w:r>
    </w:p>
    <w:p w14:paraId="4DE36CB0" w14:textId="77777777" w:rsidR="00934D98" w:rsidRDefault="00934D98" w:rsidP="00934D98">
      <w:pPr>
        <w:pStyle w:val="upar3"/>
        <w:spacing w:before="0"/>
      </w:pPr>
      <w:r>
        <w:t>Osprey</w:t>
      </w:r>
    </w:p>
    <w:p w14:paraId="28CD8091" w14:textId="77777777" w:rsidR="00934D98" w:rsidRDefault="00934D98" w:rsidP="00934D98">
      <w:pPr>
        <w:pStyle w:val="upar3"/>
        <w:spacing w:before="0"/>
      </w:pPr>
      <w:r>
        <w:t>Mississippi Kite</w:t>
      </w:r>
    </w:p>
    <w:p w14:paraId="6ECA1257" w14:textId="77777777" w:rsidR="00934D98" w:rsidRDefault="00934D98" w:rsidP="00934D98">
      <w:pPr>
        <w:pStyle w:val="upar3"/>
        <w:spacing w:before="0"/>
      </w:pPr>
      <w:r>
        <w:t>Bald Eagle</w:t>
      </w:r>
    </w:p>
    <w:p w14:paraId="592E8160" w14:textId="77777777" w:rsidR="00934D98" w:rsidRDefault="00934D98" w:rsidP="00934D98">
      <w:pPr>
        <w:pStyle w:val="upar3"/>
        <w:spacing w:before="0"/>
      </w:pPr>
      <w:r>
        <w:lastRenderedPageBreak/>
        <w:t>Northern Harrier</w:t>
      </w:r>
    </w:p>
    <w:p w14:paraId="68261DC2" w14:textId="77777777" w:rsidR="00934D98" w:rsidRDefault="00934D98" w:rsidP="00934D98">
      <w:pPr>
        <w:pStyle w:val="upar3"/>
        <w:spacing w:before="0"/>
      </w:pPr>
      <w:r>
        <w:t>Sharp-shinned Hawk</w:t>
      </w:r>
    </w:p>
    <w:p w14:paraId="19508C2C" w14:textId="77777777" w:rsidR="00934D98" w:rsidRDefault="00934D98" w:rsidP="00934D98">
      <w:pPr>
        <w:pStyle w:val="upar3"/>
        <w:spacing w:before="0"/>
      </w:pPr>
      <w:r>
        <w:t>Cooper's Hawk</w:t>
      </w:r>
    </w:p>
    <w:p w14:paraId="421E2EA7" w14:textId="77777777" w:rsidR="00934D98" w:rsidRDefault="00934D98" w:rsidP="00934D98">
      <w:pPr>
        <w:pStyle w:val="upar3"/>
        <w:spacing w:before="0"/>
      </w:pPr>
      <w:r>
        <w:t>Northern Goshawk</w:t>
      </w:r>
    </w:p>
    <w:p w14:paraId="1AF09F20" w14:textId="77777777" w:rsidR="00934D98" w:rsidRDefault="00934D98" w:rsidP="00934D98">
      <w:pPr>
        <w:pStyle w:val="upar3"/>
        <w:spacing w:before="0"/>
      </w:pPr>
      <w:r>
        <w:t>Red-shouldered Hawk</w:t>
      </w:r>
    </w:p>
    <w:p w14:paraId="1C155C07" w14:textId="77777777" w:rsidR="00934D98" w:rsidRDefault="00934D98" w:rsidP="00934D98">
      <w:pPr>
        <w:pStyle w:val="upar3"/>
        <w:spacing w:before="0"/>
      </w:pPr>
      <w:r>
        <w:t>Broad-winged Hawk</w:t>
      </w:r>
    </w:p>
    <w:p w14:paraId="7A78445E" w14:textId="77777777" w:rsidR="00934D98" w:rsidRDefault="00934D98" w:rsidP="00934D98">
      <w:pPr>
        <w:pStyle w:val="upar3"/>
        <w:spacing w:before="0"/>
      </w:pPr>
      <w:r>
        <w:t>Swainson's Hawk</w:t>
      </w:r>
    </w:p>
    <w:p w14:paraId="72E3C374" w14:textId="77777777" w:rsidR="00934D98" w:rsidRDefault="00934D98" w:rsidP="00934D98">
      <w:pPr>
        <w:pStyle w:val="upar3"/>
        <w:spacing w:before="0"/>
      </w:pPr>
      <w:r>
        <w:t>Red-tailed Hawk</w:t>
      </w:r>
    </w:p>
    <w:p w14:paraId="26CE3C58" w14:textId="77777777" w:rsidR="00934D98" w:rsidRDefault="00934D98" w:rsidP="00934D98">
      <w:pPr>
        <w:pStyle w:val="upar3"/>
        <w:spacing w:before="0"/>
      </w:pPr>
      <w:r>
        <w:t>Ferruginous Hawk</w:t>
      </w:r>
    </w:p>
    <w:p w14:paraId="50EDB18B" w14:textId="77777777" w:rsidR="00934D98" w:rsidRDefault="00934D98" w:rsidP="00934D98">
      <w:pPr>
        <w:pStyle w:val="upar3"/>
        <w:spacing w:before="0"/>
      </w:pPr>
      <w:r>
        <w:t>Rough-legged Hawk</w:t>
      </w:r>
    </w:p>
    <w:p w14:paraId="49C0F677" w14:textId="77777777" w:rsidR="00934D98" w:rsidRDefault="00934D98" w:rsidP="00934D98">
      <w:pPr>
        <w:pStyle w:val="upar3"/>
        <w:spacing w:before="0"/>
      </w:pPr>
      <w:r>
        <w:t>Golden Eagle</w:t>
      </w:r>
    </w:p>
    <w:p w14:paraId="0ABC0C53" w14:textId="77777777" w:rsidR="00934D98" w:rsidRDefault="00934D98" w:rsidP="00934D98">
      <w:pPr>
        <w:pStyle w:val="upar3"/>
        <w:spacing w:before="0"/>
      </w:pPr>
      <w:r>
        <w:t>American Kestrel</w:t>
      </w:r>
    </w:p>
    <w:p w14:paraId="6B317E80" w14:textId="77777777" w:rsidR="00934D98" w:rsidRDefault="00934D98" w:rsidP="00934D98">
      <w:pPr>
        <w:pStyle w:val="upar3"/>
        <w:spacing w:before="0"/>
      </w:pPr>
      <w:r>
        <w:t>Merlin</w:t>
      </w:r>
    </w:p>
    <w:p w14:paraId="64CEF719" w14:textId="77777777" w:rsidR="00934D98" w:rsidRDefault="00934D98" w:rsidP="00934D98">
      <w:pPr>
        <w:pStyle w:val="upar3"/>
        <w:spacing w:before="0"/>
      </w:pPr>
      <w:r>
        <w:t>American Peregrine Falcon</w:t>
      </w:r>
    </w:p>
    <w:p w14:paraId="72EA6AFF" w14:textId="77777777" w:rsidR="00934D98" w:rsidRDefault="00934D98" w:rsidP="00934D98">
      <w:pPr>
        <w:pStyle w:val="upar3"/>
        <w:spacing w:before="0"/>
      </w:pPr>
      <w:r>
        <w:t>Gyrfalcon</w:t>
      </w:r>
    </w:p>
    <w:p w14:paraId="2617AE93" w14:textId="77777777" w:rsidR="00934D98" w:rsidRDefault="00934D98" w:rsidP="00934D98">
      <w:pPr>
        <w:pStyle w:val="upar3"/>
        <w:spacing w:before="0"/>
      </w:pPr>
      <w:r>
        <w:t>Prairie Falcon</w:t>
      </w:r>
    </w:p>
    <w:p w14:paraId="759113A4" w14:textId="77777777" w:rsidR="00934D98" w:rsidRDefault="00934D98" w:rsidP="00934D98">
      <w:pPr>
        <w:pStyle w:val="upar3"/>
        <w:spacing w:before="0"/>
      </w:pPr>
      <w:r>
        <w:t>Arctic Peregrine Falcon</w:t>
      </w:r>
    </w:p>
    <w:p w14:paraId="59AB7D67" w14:textId="77777777" w:rsidR="00934D98" w:rsidRDefault="00934D98" w:rsidP="00934D98">
      <w:pPr>
        <w:pStyle w:val="upar3"/>
        <w:spacing w:before="0"/>
      </w:pPr>
      <w:r>
        <w:t>Lesser Prairie-Chicken</w:t>
      </w:r>
    </w:p>
    <w:p w14:paraId="22F6B7F4" w14:textId="77777777" w:rsidR="00934D98" w:rsidRDefault="00934D98" w:rsidP="00934D98">
      <w:pPr>
        <w:pStyle w:val="upar3"/>
        <w:spacing w:before="0"/>
      </w:pPr>
      <w:r>
        <w:t>Plains Sharp-tailed Grouse</w:t>
      </w:r>
    </w:p>
    <w:p w14:paraId="6DFBD5D1" w14:textId="77777777" w:rsidR="00934D98" w:rsidRDefault="00934D98" w:rsidP="00934D98">
      <w:pPr>
        <w:pStyle w:val="upar3"/>
        <w:spacing w:before="0"/>
      </w:pPr>
      <w:r>
        <w:t>Whooping Crane</w:t>
      </w:r>
    </w:p>
    <w:p w14:paraId="7146AC62" w14:textId="77777777" w:rsidR="00934D98" w:rsidRDefault="00934D98" w:rsidP="00934D98">
      <w:pPr>
        <w:pStyle w:val="upar3"/>
        <w:spacing w:before="0"/>
      </w:pPr>
      <w:r>
        <w:t>Black-bellied Plover</w:t>
      </w:r>
    </w:p>
    <w:p w14:paraId="3F501660" w14:textId="77777777" w:rsidR="00934D98" w:rsidRDefault="00934D98" w:rsidP="00934D98">
      <w:pPr>
        <w:pStyle w:val="upar3"/>
        <w:spacing w:before="0"/>
      </w:pPr>
      <w:r>
        <w:t>American Golden-Plover</w:t>
      </w:r>
    </w:p>
    <w:p w14:paraId="7E773491" w14:textId="77777777" w:rsidR="00934D98" w:rsidRDefault="00934D98" w:rsidP="00934D98">
      <w:pPr>
        <w:pStyle w:val="upar3"/>
        <w:spacing w:before="0"/>
      </w:pPr>
      <w:r>
        <w:t>Western Snowy Plover</w:t>
      </w:r>
    </w:p>
    <w:p w14:paraId="3E289AC2" w14:textId="77777777" w:rsidR="00934D98" w:rsidRDefault="00934D98" w:rsidP="00934D98">
      <w:pPr>
        <w:pStyle w:val="upar3"/>
        <w:spacing w:before="0"/>
      </w:pPr>
      <w:r>
        <w:t>Semipalmated Plover</w:t>
      </w:r>
    </w:p>
    <w:p w14:paraId="36C5D686" w14:textId="77777777" w:rsidR="00934D98" w:rsidRDefault="00934D98" w:rsidP="00934D98">
      <w:pPr>
        <w:pStyle w:val="upar3"/>
        <w:spacing w:before="0"/>
      </w:pPr>
      <w:r>
        <w:t>Piping Plover</w:t>
      </w:r>
    </w:p>
    <w:p w14:paraId="5EC3A88C" w14:textId="77777777" w:rsidR="00934D98" w:rsidRDefault="00934D98" w:rsidP="00934D98">
      <w:pPr>
        <w:pStyle w:val="upar3"/>
        <w:spacing w:before="0"/>
      </w:pPr>
      <w:r>
        <w:t>Killdeer</w:t>
      </w:r>
    </w:p>
    <w:p w14:paraId="1325E2D8" w14:textId="77777777" w:rsidR="00934D98" w:rsidRDefault="00934D98" w:rsidP="00934D98">
      <w:pPr>
        <w:pStyle w:val="upar3"/>
        <w:spacing w:before="0"/>
      </w:pPr>
      <w:r>
        <w:t>Mountain Plover</w:t>
      </w:r>
    </w:p>
    <w:p w14:paraId="2F7C4619" w14:textId="77777777" w:rsidR="00934D98" w:rsidRDefault="00934D98" w:rsidP="00934D98">
      <w:pPr>
        <w:pStyle w:val="upar3"/>
        <w:spacing w:before="0"/>
      </w:pPr>
      <w:r>
        <w:t>Black-necked Stilt</w:t>
      </w:r>
    </w:p>
    <w:p w14:paraId="4D99E773" w14:textId="77777777" w:rsidR="00934D98" w:rsidRDefault="00934D98" w:rsidP="00934D98">
      <w:pPr>
        <w:pStyle w:val="upar3"/>
        <w:spacing w:before="0"/>
      </w:pPr>
      <w:r>
        <w:t>American Avocet</w:t>
      </w:r>
    </w:p>
    <w:p w14:paraId="245113BA" w14:textId="77777777" w:rsidR="00934D98" w:rsidRDefault="00934D98" w:rsidP="00934D98">
      <w:pPr>
        <w:pStyle w:val="upar3"/>
        <w:spacing w:before="0"/>
      </w:pPr>
      <w:r>
        <w:t>Greater Yellowlegs</w:t>
      </w:r>
    </w:p>
    <w:p w14:paraId="556E7E17" w14:textId="77777777" w:rsidR="00934D98" w:rsidRDefault="00934D98" w:rsidP="00934D98">
      <w:pPr>
        <w:pStyle w:val="upar3"/>
        <w:spacing w:before="0"/>
      </w:pPr>
      <w:r>
        <w:t>Lesser Yellowlegs</w:t>
      </w:r>
    </w:p>
    <w:p w14:paraId="0AE8290D" w14:textId="77777777" w:rsidR="00934D98" w:rsidRDefault="00934D98" w:rsidP="00934D98">
      <w:pPr>
        <w:pStyle w:val="upar3"/>
        <w:spacing w:before="0"/>
      </w:pPr>
      <w:r>
        <w:t>Solitary Sandpiper</w:t>
      </w:r>
    </w:p>
    <w:p w14:paraId="077B9265" w14:textId="77777777" w:rsidR="00934D98" w:rsidRDefault="00934D98" w:rsidP="00934D98">
      <w:pPr>
        <w:pStyle w:val="upar3"/>
        <w:spacing w:before="0"/>
      </w:pPr>
      <w:r>
        <w:t>Willet</w:t>
      </w:r>
    </w:p>
    <w:p w14:paraId="2AABE8C9" w14:textId="77777777" w:rsidR="00934D98" w:rsidRDefault="00934D98" w:rsidP="00934D98">
      <w:pPr>
        <w:pStyle w:val="upar3"/>
        <w:spacing w:before="0"/>
      </w:pPr>
      <w:r>
        <w:t>Spotted Sandpiper</w:t>
      </w:r>
    </w:p>
    <w:p w14:paraId="200E346C" w14:textId="77777777" w:rsidR="00934D98" w:rsidRDefault="00934D98" w:rsidP="00934D98">
      <w:pPr>
        <w:pStyle w:val="upar3"/>
        <w:spacing w:before="0"/>
      </w:pPr>
      <w:r>
        <w:t>Upland Sandpiper</w:t>
      </w:r>
    </w:p>
    <w:p w14:paraId="5BFDDF0F" w14:textId="77777777" w:rsidR="00934D98" w:rsidRDefault="00934D98" w:rsidP="00934D98">
      <w:pPr>
        <w:pStyle w:val="upar3"/>
        <w:spacing w:before="0"/>
      </w:pPr>
      <w:r>
        <w:t>Whimbrel</w:t>
      </w:r>
    </w:p>
    <w:p w14:paraId="35633BC2" w14:textId="77777777" w:rsidR="00934D98" w:rsidRDefault="00934D98" w:rsidP="00934D98">
      <w:pPr>
        <w:pStyle w:val="upar3"/>
        <w:spacing w:before="0"/>
      </w:pPr>
      <w:r>
        <w:t>Long-billed Curlew</w:t>
      </w:r>
    </w:p>
    <w:p w14:paraId="3AF85E3D" w14:textId="77777777" w:rsidR="00934D98" w:rsidRDefault="00934D98" w:rsidP="00934D98">
      <w:pPr>
        <w:pStyle w:val="upar3"/>
        <w:spacing w:before="0"/>
      </w:pPr>
      <w:r>
        <w:t>Hudsonian Godwit</w:t>
      </w:r>
    </w:p>
    <w:p w14:paraId="65441F0D" w14:textId="77777777" w:rsidR="00934D98" w:rsidRDefault="00934D98" w:rsidP="00934D98">
      <w:pPr>
        <w:pStyle w:val="upar3"/>
        <w:spacing w:before="0"/>
      </w:pPr>
      <w:r>
        <w:t>Marbled Godwit</w:t>
      </w:r>
    </w:p>
    <w:p w14:paraId="01682E36" w14:textId="77777777" w:rsidR="00934D98" w:rsidRDefault="00934D98" w:rsidP="00934D98">
      <w:pPr>
        <w:pStyle w:val="upar3"/>
        <w:spacing w:before="0"/>
      </w:pPr>
      <w:r>
        <w:t>Ruddy Turnstone</w:t>
      </w:r>
    </w:p>
    <w:p w14:paraId="14C18418" w14:textId="77777777" w:rsidR="00934D98" w:rsidRDefault="00934D98" w:rsidP="00934D98">
      <w:pPr>
        <w:pStyle w:val="upar3"/>
        <w:spacing w:before="0"/>
      </w:pPr>
      <w:r>
        <w:t>Red Knot</w:t>
      </w:r>
    </w:p>
    <w:p w14:paraId="5EF54238" w14:textId="77777777" w:rsidR="00934D98" w:rsidRDefault="00934D98" w:rsidP="00934D98">
      <w:pPr>
        <w:pStyle w:val="upar3"/>
        <w:spacing w:before="0"/>
      </w:pPr>
      <w:r>
        <w:t>Sanderling</w:t>
      </w:r>
    </w:p>
    <w:p w14:paraId="01FA37DA" w14:textId="77777777" w:rsidR="00934D98" w:rsidRDefault="00934D98" w:rsidP="00934D98">
      <w:pPr>
        <w:pStyle w:val="upar3"/>
        <w:spacing w:before="0"/>
      </w:pPr>
      <w:r>
        <w:t>Semipalmated Sandpiper</w:t>
      </w:r>
    </w:p>
    <w:p w14:paraId="773D455D" w14:textId="77777777" w:rsidR="00934D98" w:rsidRDefault="00934D98" w:rsidP="00934D98">
      <w:pPr>
        <w:pStyle w:val="upar3"/>
        <w:spacing w:before="0"/>
      </w:pPr>
      <w:r>
        <w:t>Western Sandpiper</w:t>
      </w:r>
    </w:p>
    <w:p w14:paraId="049AF036" w14:textId="77777777" w:rsidR="00934D98" w:rsidRDefault="00934D98" w:rsidP="00934D98">
      <w:pPr>
        <w:pStyle w:val="upar3"/>
        <w:spacing w:before="0"/>
      </w:pPr>
      <w:r>
        <w:t>Least Sandpiper</w:t>
      </w:r>
    </w:p>
    <w:p w14:paraId="46FDEF8E" w14:textId="77777777" w:rsidR="00934D98" w:rsidRDefault="00934D98" w:rsidP="00934D98">
      <w:pPr>
        <w:pStyle w:val="upar3"/>
        <w:spacing w:before="0"/>
      </w:pPr>
      <w:r>
        <w:t>White-rumped Sandpiper</w:t>
      </w:r>
    </w:p>
    <w:p w14:paraId="16DBED4F" w14:textId="77777777" w:rsidR="00934D98" w:rsidRDefault="00934D98" w:rsidP="00934D98">
      <w:pPr>
        <w:pStyle w:val="upar3"/>
        <w:spacing w:before="0"/>
      </w:pPr>
      <w:r>
        <w:lastRenderedPageBreak/>
        <w:t>Baird's Sandpiper</w:t>
      </w:r>
    </w:p>
    <w:p w14:paraId="0E2BB78F" w14:textId="77777777" w:rsidR="00934D98" w:rsidRDefault="00934D98" w:rsidP="00934D98">
      <w:pPr>
        <w:pStyle w:val="upar3"/>
        <w:spacing w:before="0"/>
      </w:pPr>
      <w:r>
        <w:t>Pectoral Sandpiper</w:t>
      </w:r>
    </w:p>
    <w:p w14:paraId="3E2DA3D8" w14:textId="77777777" w:rsidR="00934D98" w:rsidRDefault="00934D98" w:rsidP="00934D98">
      <w:pPr>
        <w:pStyle w:val="upar3"/>
        <w:spacing w:before="0"/>
      </w:pPr>
      <w:r>
        <w:t>Sharp-tailed Sandpiper</w:t>
      </w:r>
    </w:p>
    <w:p w14:paraId="77F36677" w14:textId="77777777" w:rsidR="00934D98" w:rsidRDefault="00934D98" w:rsidP="00934D98">
      <w:pPr>
        <w:pStyle w:val="upar3"/>
        <w:spacing w:before="0"/>
      </w:pPr>
      <w:r>
        <w:t>Dunlin</w:t>
      </w:r>
    </w:p>
    <w:p w14:paraId="4FAECAA2" w14:textId="77777777" w:rsidR="00934D98" w:rsidRDefault="00934D98" w:rsidP="00934D98">
      <w:pPr>
        <w:pStyle w:val="upar3"/>
        <w:spacing w:before="0"/>
      </w:pPr>
      <w:r>
        <w:t>Stilt Sandpiper</w:t>
      </w:r>
    </w:p>
    <w:p w14:paraId="7FA075CD" w14:textId="77777777" w:rsidR="00934D98" w:rsidRDefault="00934D98" w:rsidP="00934D98">
      <w:pPr>
        <w:pStyle w:val="upar3"/>
        <w:spacing w:before="0"/>
      </w:pPr>
      <w:r>
        <w:t>Buff-breasted Sandpiper</w:t>
      </w:r>
    </w:p>
    <w:p w14:paraId="49D42837" w14:textId="77777777" w:rsidR="00934D98" w:rsidRDefault="00934D98" w:rsidP="00934D98">
      <w:pPr>
        <w:pStyle w:val="upar3"/>
        <w:spacing w:before="0"/>
      </w:pPr>
      <w:r>
        <w:t>Ruff</w:t>
      </w:r>
    </w:p>
    <w:p w14:paraId="6B17B1CD" w14:textId="77777777" w:rsidR="00934D98" w:rsidRDefault="00934D98" w:rsidP="00934D98">
      <w:pPr>
        <w:pStyle w:val="upar3"/>
        <w:spacing w:before="0"/>
      </w:pPr>
      <w:r>
        <w:t>Short-billed Dowitcher</w:t>
      </w:r>
    </w:p>
    <w:p w14:paraId="070CEDED" w14:textId="77777777" w:rsidR="00934D98" w:rsidRDefault="00934D98" w:rsidP="00934D98">
      <w:pPr>
        <w:pStyle w:val="upar3"/>
        <w:spacing w:before="0"/>
      </w:pPr>
      <w:r>
        <w:t>Long-billed Dowitcher</w:t>
      </w:r>
    </w:p>
    <w:p w14:paraId="161058AB" w14:textId="77777777" w:rsidR="00934D98" w:rsidRDefault="00934D98" w:rsidP="00934D98">
      <w:pPr>
        <w:pStyle w:val="upar3"/>
        <w:spacing w:before="0"/>
      </w:pPr>
      <w:r>
        <w:t>Wilson's Phalarope</w:t>
      </w:r>
    </w:p>
    <w:p w14:paraId="0C265B1C" w14:textId="77777777" w:rsidR="00934D98" w:rsidRDefault="00934D98" w:rsidP="00934D98">
      <w:pPr>
        <w:pStyle w:val="upar3"/>
        <w:spacing w:before="0"/>
      </w:pPr>
      <w:r>
        <w:t>Red-necked Phalarope</w:t>
      </w:r>
    </w:p>
    <w:p w14:paraId="3682037C" w14:textId="77777777" w:rsidR="00934D98" w:rsidRDefault="00934D98" w:rsidP="00934D98">
      <w:pPr>
        <w:pStyle w:val="upar3"/>
        <w:spacing w:before="0"/>
      </w:pPr>
      <w:r>
        <w:t>Red Phalarope</w:t>
      </w:r>
    </w:p>
    <w:p w14:paraId="34CC7C5F" w14:textId="77777777" w:rsidR="00934D98" w:rsidRDefault="00934D98" w:rsidP="00934D98">
      <w:pPr>
        <w:pStyle w:val="upar3"/>
        <w:spacing w:before="0"/>
      </w:pPr>
      <w:r>
        <w:t>Pomarine Jaeger</w:t>
      </w:r>
    </w:p>
    <w:p w14:paraId="23CC1790" w14:textId="77777777" w:rsidR="00934D98" w:rsidRDefault="00934D98" w:rsidP="00934D98">
      <w:pPr>
        <w:pStyle w:val="upar3"/>
        <w:spacing w:before="0"/>
      </w:pPr>
      <w:r>
        <w:t>Parasitic Jaeger</w:t>
      </w:r>
    </w:p>
    <w:p w14:paraId="67B0BAFD" w14:textId="77777777" w:rsidR="00934D98" w:rsidRDefault="00934D98" w:rsidP="00934D98">
      <w:pPr>
        <w:pStyle w:val="upar3"/>
        <w:spacing w:before="0"/>
      </w:pPr>
      <w:r>
        <w:t>Long-tailed Jaeger</w:t>
      </w:r>
    </w:p>
    <w:p w14:paraId="02026749" w14:textId="77777777" w:rsidR="00934D98" w:rsidRDefault="00934D98" w:rsidP="00934D98">
      <w:pPr>
        <w:pStyle w:val="upar3"/>
        <w:spacing w:before="0"/>
      </w:pPr>
      <w:r>
        <w:t>Laughing Gull</w:t>
      </w:r>
    </w:p>
    <w:p w14:paraId="31411A29" w14:textId="77777777" w:rsidR="00934D98" w:rsidRDefault="00934D98" w:rsidP="00934D98">
      <w:pPr>
        <w:pStyle w:val="upar3"/>
        <w:spacing w:before="0"/>
      </w:pPr>
      <w:r>
        <w:t>Franklin's Gull</w:t>
      </w:r>
    </w:p>
    <w:p w14:paraId="29956B0B" w14:textId="77777777" w:rsidR="00934D98" w:rsidRDefault="00934D98" w:rsidP="00934D98">
      <w:pPr>
        <w:pStyle w:val="upar3"/>
        <w:spacing w:before="0"/>
      </w:pPr>
      <w:r>
        <w:t>Little Gull</w:t>
      </w:r>
    </w:p>
    <w:p w14:paraId="64384ECC" w14:textId="77777777" w:rsidR="00934D98" w:rsidRDefault="00934D98" w:rsidP="00934D98">
      <w:pPr>
        <w:pStyle w:val="upar3"/>
        <w:spacing w:before="0"/>
      </w:pPr>
      <w:r>
        <w:t>Bonaparte's Gull</w:t>
      </w:r>
    </w:p>
    <w:p w14:paraId="5F33E517" w14:textId="77777777" w:rsidR="00934D98" w:rsidRDefault="00934D98" w:rsidP="00934D98">
      <w:pPr>
        <w:pStyle w:val="upar3"/>
        <w:spacing w:before="0"/>
      </w:pPr>
      <w:r>
        <w:t>Mew Gull</w:t>
      </w:r>
    </w:p>
    <w:p w14:paraId="64E87C4B" w14:textId="77777777" w:rsidR="00934D98" w:rsidRDefault="00934D98" w:rsidP="00934D98">
      <w:pPr>
        <w:pStyle w:val="upar3"/>
        <w:spacing w:before="0"/>
      </w:pPr>
      <w:r>
        <w:t>Ring-billed Gull</w:t>
      </w:r>
    </w:p>
    <w:p w14:paraId="45F53A63" w14:textId="77777777" w:rsidR="00934D98" w:rsidRDefault="00934D98" w:rsidP="00934D98">
      <w:pPr>
        <w:pStyle w:val="upar3"/>
        <w:spacing w:before="0"/>
      </w:pPr>
      <w:r>
        <w:t>California Gull</w:t>
      </w:r>
    </w:p>
    <w:p w14:paraId="6BCDCC71" w14:textId="77777777" w:rsidR="00934D98" w:rsidRDefault="00934D98" w:rsidP="00934D98">
      <w:pPr>
        <w:pStyle w:val="upar3"/>
        <w:spacing w:before="0"/>
      </w:pPr>
      <w:r>
        <w:t>Herring Gull</w:t>
      </w:r>
    </w:p>
    <w:p w14:paraId="5128FB25" w14:textId="77777777" w:rsidR="00934D98" w:rsidRDefault="00934D98" w:rsidP="00934D98">
      <w:pPr>
        <w:pStyle w:val="upar3"/>
        <w:spacing w:before="0"/>
      </w:pPr>
      <w:r>
        <w:t>Thayer's Gull</w:t>
      </w:r>
    </w:p>
    <w:p w14:paraId="2C378A17" w14:textId="77777777" w:rsidR="00934D98" w:rsidRDefault="00934D98" w:rsidP="00934D98">
      <w:pPr>
        <w:pStyle w:val="upar3"/>
        <w:spacing w:before="0"/>
      </w:pPr>
      <w:r>
        <w:t>Lesser Black-backed Gull</w:t>
      </w:r>
    </w:p>
    <w:p w14:paraId="69B9716A" w14:textId="77777777" w:rsidR="00934D98" w:rsidRDefault="00934D98" w:rsidP="00934D98">
      <w:pPr>
        <w:pStyle w:val="upar3"/>
        <w:spacing w:before="0"/>
      </w:pPr>
      <w:r>
        <w:t>Glaucous-winged Gull</w:t>
      </w:r>
    </w:p>
    <w:p w14:paraId="0A40E047" w14:textId="77777777" w:rsidR="00934D98" w:rsidRDefault="00934D98" w:rsidP="00934D98">
      <w:pPr>
        <w:pStyle w:val="upar3"/>
        <w:spacing w:before="0"/>
      </w:pPr>
      <w:r>
        <w:t>Glaucous Gull</w:t>
      </w:r>
    </w:p>
    <w:p w14:paraId="75E8C56D" w14:textId="77777777" w:rsidR="00934D98" w:rsidRDefault="00934D98" w:rsidP="00934D98">
      <w:pPr>
        <w:pStyle w:val="upar3"/>
        <w:spacing w:before="0"/>
      </w:pPr>
      <w:r>
        <w:t>Great Black-backed Gull</w:t>
      </w:r>
    </w:p>
    <w:p w14:paraId="7DEAEB4B" w14:textId="77777777" w:rsidR="00934D98" w:rsidRDefault="00934D98" w:rsidP="00934D98">
      <w:pPr>
        <w:pStyle w:val="upar3"/>
        <w:spacing w:before="0"/>
      </w:pPr>
      <w:r>
        <w:t>Black-legged Kittiwake</w:t>
      </w:r>
    </w:p>
    <w:p w14:paraId="38519076" w14:textId="77777777" w:rsidR="00934D98" w:rsidRDefault="00934D98" w:rsidP="00934D98">
      <w:pPr>
        <w:pStyle w:val="upar3"/>
        <w:spacing w:before="0"/>
      </w:pPr>
      <w:r>
        <w:t>Sabine's Gull</w:t>
      </w:r>
    </w:p>
    <w:p w14:paraId="2C1FCE38" w14:textId="77777777" w:rsidR="00934D98" w:rsidRDefault="00934D98" w:rsidP="00934D98">
      <w:pPr>
        <w:pStyle w:val="upar3"/>
        <w:spacing w:before="0"/>
      </w:pPr>
      <w:r>
        <w:t>Caspian Tern</w:t>
      </w:r>
    </w:p>
    <w:p w14:paraId="5B36FB88" w14:textId="77777777" w:rsidR="00934D98" w:rsidRDefault="00934D98" w:rsidP="00934D98">
      <w:pPr>
        <w:pStyle w:val="upar3"/>
        <w:spacing w:before="0"/>
      </w:pPr>
      <w:r>
        <w:t>Common Tern</w:t>
      </w:r>
    </w:p>
    <w:p w14:paraId="675C6B4B" w14:textId="77777777" w:rsidR="00934D98" w:rsidRDefault="00934D98" w:rsidP="00934D98">
      <w:pPr>
        <w:pStyle w:val="upar3"/>
        <w:spacing w:before="0"/>
      </w:pPr>
      <w:r>
        <w:t>Arctic Tern</w:t>
      </w:r>
    </w:p>
    <w:p w14:paraId="5F8D02BF" w14:textId="77777777" w:rsidR="00934D98" w:rsidRDefault="00934D98" w:rsidP="00934D98">
      <w:pPr>
        <w:pStyle w:val="upar3"/>
        <w:spacing w:before="0"/>
      </w:pPr>
      <w:r>
        <w:t>Forster's Tern</w:t>
      </w:r>
    </w:p>
    <w:p w14:paraId="3FAF45CF" w14:textId="77777777" w:rsidR="00934D98" w:rsidRDefault="00934D98" w:rsidP="00934D98">
      <w:pPr>
        <w:pStyle w:val="upar3"/>
        <w:spacing w:before="0"/>
      </w:pPr>
      <w:r>
        <w:t>Least Tern</w:t>
      </w:r>
    </w:p>
    <w:p w14:paraId="4215E9AB" w14:textId="77777777" w:rsidR="00934D98" w:rsidRDefault="00934D98" w:rsidP="00934D98">
      <w:pPr>
        <w:pStyle w:val="upar3"/>
        <w:spacing w:before="0"/>
      </w:pPr>
      <w:r>
        <w:t>Black Tern</w:t>
      </w:r>
    </w:p>
    <w:p w14:paraId="5DB22C4C" w14:textId="77777777" w:rsidR="00934D98" w:rsidRDefault="00934D98" w:rsidP="00934D98">
      <w:pPr>
        <w:pStyle w:val="upar3"/>
        <w:spacing w:before="0"/>
      </w:pPr>
      <w:r>
        <w:t>Marbled Murrelet</w:t>
      </w:r>
    </w:p>
    <w:p w14:paraId="175A3E06" w14:textId="77777777" w:rsidR="00934D98" w:rsidRDefault="00934D98" w:rsidP="00934D98">
      <w:pPr>
        <w:pStyle w:val="upar3"/>
        <w:spacing w:before="0"/>
      </w:pPr>
      <w:r>
        <w:t>Ancient Murrelet</w:t>
      </w:r>
    </w:p>
    <w:p w14:paraId="7C0A1A8F" w14:textId="77777777" w:rsidR="00934D98" w:rsidRDefault="00934D98" w:rsidP="00934D98">
      <w:pPr>
        <w:pStyle w:val="upar3"/>
        <w:spacing w:before="0"/>
      </w:pPr>
      <w:r>
        <w:t>Black-billed Cuckoo</w:t>
      </w:r>
    </w:p>
    <w:p w14:paraId="2AA9CA80" w14:textId="77777777" w:rsidR="00934D98" w:rsidRDefault="00934D98" w:rsidP="00934D98">
      <w:pPr>
        <w:pStyle w:val="upar3"/>
        <w:spacing w:before="0"/>
      </w:pPr>
      <w:r>
        <w:t>Western Yellow-billed Cuckoo</w:t>
      </w:r>
    </w:p>
    <w:p w14:paraId="4ECA4F5D" w14:textId="77777777" w:rsidR="00934D98" w:rsidRDefault="00934D98" w:rsidP="00934D98">
      <w:pPr>
        <w:pStyle w:val="upar3"/>
        <w:spacing w:before="0"/>
      </w:pPr>
      <w:r>
        <w:t>Greater Roadrunner</w:t>
      </w:r>
    </w:p>
    <w:p w14:paraId="42538BD6" w14:textId="77777777" w:rsidR="00934D98" w:rsidRDefault="00934D98" w:rsidP="00934D98">
      <w:pPr>
        <w:pStyle w:val="upar3"/>
        <w:spacing w:before="0"/>
      </w:pPr>
      <w:r>
        <w:t>Groove-billed Ani</w:t>
      </w:r>
    </w:p>
    <w:p w14:paraId="1A285D8C" w14:textId="77777777" w:rsidR="00934D98" w:rsidRDefault="00934D98" w:rsidP="00934D98">
      <w:pPr>
        <w:pStyle w:val="upar3"/>
        <w:spacing w:before="0"/>
      </w:pPr>
      <w:r>
        <w:t>Barn Owl</w:t>
      </w:r>
    </w:p>
    <w:p w14:paraId="19997E4E" w14:textId="77777777" w:rsidR="00934D98" w:rsidRDefault="00934D98" w:rsidP="00934D98">
      <w:pPr>
        <w:pStyle w:val="upar3"/>
        <w:spacing w:before="0"/>
      </w:pPr>
      <w:r>
        <w:t>Flammulated Owl</w:t>
      </w:r>
    </w:p>
    <w:p w14:paraId="308F43E3" w14:textId="77777777" w:rsidR="00934D98" w:rsidRDefault="00934D98" w:rsidP="00934D98">
      <w:pPr>
        <w:pStyle w:val="upar3"/>
        <w:spacing w:before="0"/>
      </w:pPr>
      <w:r>
        <w:t>Eastern Screech-owl</w:t>
      </w:r>
    </w:p>
    <w:p w14:paraId="032C353C" w14:textId="77777777" w:rsidR="00934D98" w:rsidRDefault="00934D98" w:rsidP="00934D98">
      <w:pPr>
        <w:pStyle w:val="upar3"/>
        <w:spacing w:before="0"/>
      </w:pPr>
      <w:r>
        <w:t>Western Screech-owl</w:t>
      </w:r>
    </w:p>
    <w:p w14:paraId="5202E323" w14:textId="77777777" w:rsidR="00934D98" w:rsidRDefault="00934D98" w:rsidP="00934D98">
      <w:pPr>
        <w:pStyle w:val="upar3"/>
        <w:spacing w:before="0"/>
      </w:pPr>
      <w:r>
        <w:lastRenderedPageBreak/>
        <w:t>Great Horned Owl</w:t>
      </w:r>
    </w:p>
    <w:p w14:paraId="53D0933A" w14:textId="77777777" w:rsidR="00934D98" w:rsidRDefault="00934D98" w:rsidP="00934D98">
      <w:pPr>
        <w:pStyle w:val="upar3"/>
        <w:spacing w:before="0"/>
      </w:pPr>
      <w:r>
        <w:t>Snowy Owl</w:t>
      </w:r>
    </w:p>
    <w:p w14:paraId="03ACFCEE" w14:textId="77777777" w:rsidR="00934D98" w:rsidRDefault="00934D98" w:rsidP="00934D98">
      <w:pPr>
        <w:pStyle w:val="upar3"/>
        <w:spacing w:before="0"/>
      </w:pPr>
      <w:r>
        <w:t>Northern Pygmy-Owl</w:t>
      </w:r>
    </w:p>
    <w:p w14:paraId="1E6FD64F" w14:textId="77777777" w:rsidR="00934D98" w:rsidRDefault="00934D98" w:rsidP="00934D98">
      <w:pPr>
        <w:pStyle w:val="upar3"/>
        <w:spacing w:before="0"/>
      </w:pPr>
      <w:r>
        <w:t>Burrowing Owl</w:t>
      </w:r>
    </w:p>
    <w:p w14:paraId="437D4FBE" w14:textId="77777777" w:rsidR="00934D98" w:rsidRDefault="00934D98" w:rsidP="00934D98">
      <w:pPr>
        <w:pStyle w:val="upar3"/>
        <w:spacing w:before="0"/>
      </w:pPr>
      <w:r>
        <w:t>Mexican Spotted Owl</w:t>
      </w:r>
    </w:p>
    <w:p w14:paraId="39690AF5" w14:textId="77777777" w:rsidR="00934D98" w:rsidRDefault="00934D98" w:rsidP="00934D98">
      <w:pPr>
        <w:pStyle w:val="upar3"/>
        <w:spacing w:before="0"/>
      </w:pPr>
      <w:r>
        <w:t>Long-eared Owl</w:t>
      </w:r>
    </w:p>
    <w:p w14:paraId="0DD6382B" w14:textId="77777777" w:rsidR="00934D98" w:rsidRDefault="00934D98" w:rsidP="00934D98">
      <w:pPr>
        <w:pStyle w:val="upar3"/>
        <w:spacing w:before="0"/>
      </w:pPr>
      <w:r>
        <w:t>Short-eared Owl</w:t>
      </w:r>
    </w:p>
    <w:p w14:paraId="6E3570F5" w14:textId="77777777" w:rsidR="00934D98" w:rsidRDefault="00934D98" w:rsidP="00934D98">
      <w:pPr>
        <w:pStyle w:val="upar3"/>
        <w:spacing w:before="0"/>
      </w:pPr>
      <w:r>
        <w:t>Boreal Owl</w:t>
      </w:r>
    </w:p>
    <w:p w14:paraId="133B4EB5" w14:textId="77777777" w:rsidR="00934D98" w:rsidRDefault="00934D98" w:rsidP="00934D98">
      <w:pPr>
        <w:pStyle w:val="upar3"/>
        <w:spacing w:before="0"/>
      </w:pPr>
      <w:r>
        <w:t>Northern Saw-whet Owl</w:t>
      </w:r>
    </w:p>
    <w:p w14:paraId="65473837" w14:textId="77777777" w:rsidR="00934D98" w:rsidRDefault="00934D98" w:rsidP="00934D98">
      <w:pPr>
        <w:pStyle w:val="upar3"/>
        <w:spacing w:before="0"/>
      </w:pPr>
      <w:r>
        <w:t>Lesser Nighthawk</w:t>
      </w:r>
    </w:p>
    <w:p w14:paraId="7844743D" w14:textId="77777777" w:rsidR="00934D98" w:rsidRDefault="00934D98" w:rsidP="00934D98">
      <w:pPr>
        <w:pStyle w:val="upar3"/>
        <w:spacing w:before="0"/>
      </w:pPr>
      <w:r>
        <w:t>Common Nighthawk</w:t>
      </w:r>
    </w:p>
    <w:p w14:paraId="752C3554" w14:textId="77777777" w:rsidR="00934D98" w:rsidRDefault="00934D98" w:rsidP="00934D98">
      <w:pPr>
        <w:pStyle w:val="upar3"/>
        <w:spacing w:before="0"/>
      </w:pPr>
      <w:r>
        <w:t>Common Poorwill</w:t>
      </w:r>
    </w:p>
    <w:p w14:paraId="3C06CA62" w14:textId="77777777" w:rsidR="00934D98" w:rsidRDefault="00934D98" w:rsidP="00934D98">
      <w:pPr>
        <w:pStyle w:val="upar3"/>
        <w:spacing w:before="0"/>
      </w:pPr>
      <w:r>
        <w:t>Whip-poor-will</w:t>
      </w:r>
    </w:p>
    <w:p w14:paraId="6B8ED69C" w14:textId="77777777" w:rsidR="00934D98" w:rsidRDefault="00934D98" w:rsidP="00934D98">
      <w:pPr>
        <w:pStyle w:val="upar3"/>
        <w:spacing w:before="0"/>
      </w:pPr>
      <w:r>
        <w:t>Black Swift</w:t>
      </w:r>
    </w:p>
    <w:p w14:paraId="61CC03AC" w14:textId="77777777" w:rsidR="00934D98" w:rsidRDefault="00934D98" w:rsidP="00934D98">
      <w:pPr>
        <w:pStyle w:val="upar3"/>
        <w:spacing w:before="0"/>
      </w:pPr>
      <w:r>
        <w:t>Chimney Swift</w:t>
      </w:r>
    </w:p>
    <w:p w14:paraId="6AB5D7FD" w14:textId="77777777" w:rsidR="00934D98" w:rsidRDefault="00934D98" w:rsidP="00934D98">
      <w:pPr>
        <w:pStyle w:val="upar3"/>
        <w:spacing w:before="0"/>
      </w:pPr>
      <w:r>
        <w:t>White-throated Swift</w:t>
      </w:r>
    </w:p>
    <w:p w14:paraId="5D2C0470" w14:textId="77777777" w:rsidR="00934D98" w:rsidRDefault="00934D98" w:rsidP="00934D98">
      <w:pPr>
        <w:pStyle w:val="upar3"/>
        <w:spacing w:before="0"/>
      </w:pPr>
      <w:r>
        <w:t>Blue-throated Hummingbird</w:t>
      </w:r>
    </w:p>
    <w:p w14:paraId="7CB31C5E" w14:textId="77777777" w:rsidR="00934D98" w:rsidRDefault="00934D98" w:rsidP="00934D98">
      <w:pPr>
        <w:pStyle w:val="upar3"/>
        <w:spacing w:before="0"/>
      </w:pPr>
      <w:r>
        <w:t>Magnificent Hummingbird</w:t>
      </w:r>
    </w:p>
    <w:p w14:paraId="7E5440A0" w14:textId="77777777" w:rsidR="00934D98" w:rsidRDefault="00934D98" w:rsidP="00934D98">
      <w:pPr>
        <w:pStyle w:val="upar3"/>
        <w:spacing w:before="0"/>
      </w:pPr>
      <w:r>
        <w:t>Black-chinned Hummingbird</w:t>
      </w:r>
    </w:p>
    <w:p w14:paraId="01402B59" w14:textId="77777777" w:rsidR="00934D98" w:rsidRDefault="00934D98" w:rsidP="00934D98">
      <w:pPr>
        <w:pStyle w:val="upar3"/>
        <w:spacing w:before="0"/>
      </w:pPr>
      <w:r>
        <w:t>Anna's Hummingbird</w:t>
      </w:r>
    </w:p>
    <w:p w14:paraId="15CB9421" w14:textId="77777777" w:rsidR="00934D98" w:rsidRDefault="00934D98" w:rsidP="00934D98">
      <w:pPr>
        <w:pStyle w:val="upar3"/>
        <w:spacing w:before="0"/>
      </w:pPr>
      <w:r>
        <w:t>Calliope Hummingbird</w:t>
      </w:r>
    </w:p>
    <w:p w14:paraId="3DFE8291" w14:textId="77777777" w:rsidR="00934D98" w:rsidRDefault="00934D98" w:rsidP="00934D98">
      <w:pPr>
        <w:pStyle w:val="upar3"/>
        <w:spacing w:before="0"/>
      </w:pPr>
      <w:r>
        <w:t>Broad-tailed Hummingbird</w:t>
      </w:r>
    </w:p>
    <w:p w14:paraId="67E3CC14" w14:textId="77777777" w:rsidR="00934D98" w:rsidRDefault="00934D98" w:rsidP="00934D98">
      <w:pPr>
        <w:pStyle w:val="upar3"/>
        <w:spacing w:before="0"/>
      </w:pPr>
      <w:r>
        <w:t>Rufous Hummingbird</w:t>
      </w:r>
    </w:p>
    <w:p w14:paraId="291903DE" w14:textId="77777777" w:rsidR="00934D98" w:rsidRDefault="00934D98" w:rsidP="00934D98">
      <w:pPr>
        <w:pStyle w:val="upar3"/>
        <w:spacing w:before="0"/>
      </w:pPr>
      <w:r>
        <w:t>Belted Kingfisher</w:t>
      </w:r>
    </w:p>
    <w:p w14:paraId="3FB62501" w14:textId="77777777" w:rsidR="00934D98" w:rsidRDefault="00934D98" w:rsidP="00934D98">
      <w:pPr>
        <w:pStyle w:val="upar3"/>
        <w:spacing w:before="0"/>
      </w:pPr>
      <w:r>
        <w:t>Lewis's Woodpecker</w:t>
      </w:r>
    </w:p>
    <w:p w14:paraId="49B66A89" w14:textId="77777777" w:rsidR="00934D98" w:rsidRDefault="00934D98" w:rsidP="00934D98">
      <w:pPr>
        <w:pStyle w:val="upar3"/>
        <w:spacing w:before="0"/>
      </w:pPr>
      <w:r>
        <w:t>Red-headed Woodpecker</w:t>
      </w:r>
    </w:p>
    <w:p w14:paraId="7621D512" w14:textId="77777777" w:rsidR="00934D98" w:rsidRDefault="00934D98" w:rsidP="00934D98">
      <w:pPr>
        <w:pStyle w:val="upar3"/>
        <w:spacing w:before="0"/>
      </w:pPr>
      <w:r>
        <w:t>Red-bellied Woodpecker</w:t>
      </w:r>
    </w:p>
    <w:p w14:paraId="0AF80270" w14:textId="77777777" w:rsidR="00934D98" w:rsidRDefault="00934D98" w:rsidP="00934D98">
      <w:pPr>
        <w:pStyle w:val="upar3"/>
        <w:spacing w:before="0"/>
      </w:pPr>
      <w:r>
        <w:t>Red-naped Sapsucker</w:t>
      </w:r>
    </w:p>
    <w:p w14:paraId="67822F91" w14:textId="77777777" w:rsidR="00934D98" w:rsidRDefault="00934D98" w:rsidP="00934D98">
      <w:pPr>
        <w:pStyle w:val="upar3"/>
        <w:spacing w:before="0"/>
      </w:pPr>
      <w:r>
        <w:t>Yellow-bellied Sapsucker</w:t>
      </w:r>
    </w:p>
    <w:p w14:paraId="0867C650" w14:textId="77777777" w:rsidR="00934D98" w:rsidRDefault="00934D98" w:rsidP="00934D98">
      <w:pPr>
        <w:pStyle w:val="upar3"/>
        <w:spacing w:before="0"/>
      </w:pPr>
      <w:r>
        <w:t>Williamson's Sapsucker</w:t>
      </w:r>
    </w:p>
    <w:p w14:paraId="102FAF7A" w14:textId="77777777" w:rsidR="00934D98" w:rsidRDefault="00934D98" w:rsidP="00934D98">
      <w:pPr>
        <w:pStyle w:val="upar3"/>
        <w:spacing w:before="0"/>
      </w:pPr>
      <w:r>
        <w:t>Ladder-backed Woodpecker</w:t>
      </w:r>
    </w:p>
    <w:p w14:paraId="106B8895" w14:textId="77777777" w:rsidR="00934D98" w:rsidRDefault="00934D98" w:rsidP="00934D98">
      <w:pPr>
        <w:pStyle w:val="upar3"/>
        <w:spacing w:before="0"/>
      </w:pPr>
      <w:r>
        <w:t>Downy Woodpecker</w:t>
      </w:r>
    </w:p>
    <w:p w14:paraId="08636485" w14:textId="77777777" w:rsidR="00934D98" w:rsidRDefault="00934D98" w:rsidP="00934D98">
      <w:pPr>
        <w:pStyle w:val="upar3"/>
        <w:spacing w:before="0"/>
      </w:pPr>
      <w:r>
        <w:t>Hairy Woodpecker</w:t>
      </w:r>
    </w:p>
    <w:p w14:paraId="6813F21E" w14:textId="77777777" w:rsidR="00934D98" w:rsidRDefault="00934D98" w:rsidP="00934D98">
      <w:pPr>
        <w:pStyle w:val="upar3"/>
        <w:spacing w:before="0"/>
      </w:pPr>
      <w:r>
        <w:t>American Three-toed Woodpecker</w:t>
      </w:r>
    </w:p>
    <w:p w14:paraId="603C64C1" w14:textId="77777777" w:rsidR="00934D98" w:rsidRDefault="00934D98" w:rsidP="00934D98">
      <w:pPr>
        <w:pStyle w:val="upar3"/>
        <w:spacing w:before="0"/>
      </w:pPr>
      <w:r>
        <w:t>Northern Flicker</w:t>
      </w:r>
    </w:p>
    <w:p w14:paraId="07F2239F" w14:textId="77777777" w:rsidR="00934D98" w:rsidRDefault="00934D98" w:rsidP="00934D98">
      <w:pPr>
        <w:pStyle w:val="upar3"/>
        <w:spacing w:before="0"/>
      </w:pPr>
      <w:r>
        <w:t>Olive-sided Flycatcher</w:t>
      </w:r>
    </w:p>
    <w:p w14:paraId="6F4D46A0" w14:textId="77777777" w:rsidR="00934D98" w:rsidRDefault="00934D98" w:rsidP="00934D98">
      <w:pPr>
        <w:pStyle w:val="upar3"/>
        <w:spacing w:before="0"/>
      </w:pPr>
      <w:r>
        <w:t>Western Wood-Pewee</w:t>
      </w:r>
    </w:p>
    <w:p w14:paraId="029B6D5A" w14:textId="77777777" w:rsidR="00934D98" w:rsidRDefault="00934D98" w:rsidP="00934D98">
      <w:pPr>
        <w:pStyle w:val="upar3"/>
        <w:spacing w:before="0"/>
      </w:pPr>
      <w:r>
        <w:t>Eastern Wood-Pewee</w:t>
      </w:r>
    </w:p>
    <w:p w14:paraId="1FBEC7AD" w14:textId="77777777" w:rsidR="00934D98" w:rsidRDefault="00934D98" w:rsidP="00934D98">
      <w:pPr>
        <w:pStyle w:val="upar3"/>
        <w:spacing w:before="0"/>
      </w:pPr>
      <w:r>
        <w:t>Alder Flycatcher</w:t>
      </w:r>
    </w:p>
    <w:p w14:paraId="74FEF13E" w14:textId="77777777" w:rsidR="00934D98" w:rsidRDefault="00934D98" w:rsidP="00934D98">
      <w:pPr>
        <w:pStyle w:val="upar3"/>
        <w:spacing w:before="0"/>
      </w:pPr>
      <w:r>
        <w:t>Willow Flycatcher</w:t>
      </w:r>
    </w:p>
    <w:p w14:paraId="7379CD9C" w14:textId="77777777" w:rsidR="00934D98" w:rsidRDefault="00934D98" w:rsidP="00934D98">
      <w:pPr>
        <w:pStyle w:val="upar3"/>
        <w:spacing w:before="0"/>
      </w:pPr>
      <w:r>
        <w:t>Least Flycatcher</w:t>
      </w:r>
    </w:p>
    <w:p w14:paraId="22D1BDB4" w14:textId="77777777" w:rsidR="00934D98" w:rsidRDefault="00934D98" w:rsidP="00934D98">
      <w:pPr>
        <w:pStyle w:val="upar3"/>
        <w:spacing w:before="0"/>
      </w:pPr>
      <w:r>
        <w:t>Hammond's Flycatcher</w:t>
      </w:r>
    </w:p>
    <w:p w14:paraId="636768BF" w14:textId="77777777" w:rsidR="00934D98" w:rsidRDefault="00934D98" w:rsidP="00934D98">
      <w:pPr>
        <w:pStyle w:val="upar3"/>
        <w:spacing w:before="0"/>
      </w:pPr>
      <w:r>
        <w:t>Dusky Flycatcher</w:t>
      </w:r>
    </w:p>
    <w:p w14:paraId="112A56BC" w14:textId="77777777" w:rsidR="00934D98" w:rsidRDefault="00934D98" w:rsidP="00934D98">
      <w:pPr>
        <w:pStyle w:val="upar3"/>
        <w:spacing w:before="0"/>
      </w:pPr>
      <w:r>
        <w:t>Gray Flycatcher</w:t>
      </w:r>
    </w:p>
    <w:p w14:paraId="204E1AA1" w14:textId="77777777" w:rsidR="00934D98" w:rsidRDefault="00934D98" w:rsidP="00934D98">
      <w:pPr>
        <w:pStyle w:val="upar3"/>
        <w:spacing w:before="0"/>
      </w:pPr>
      <w:r>
        <w:t>Cordilleran Flycatcher</w:t>
      </w:r>
    </w:p>
    <w:p w14:paraId="6F604C08" w14:textId="77777777" w:rsidR="00934D98" w:rsidRDefault="00934D98" w:rsidP="00934D98">
      <w:pPr>
        <w:pStyle w:val="upar3"/>
        <w:spacing w:before="0"/>
      </w:pPr>
      <w:r>
        <w:t>Black Phoebe</w:t>
      </w:r>
    </w:p>
    <w:p w14:paraId="5C51BBED" w14:textId="77777777" w:rsidR="00934D98" w:rsidRDefault="00934D98" w:rsidP="00934D98">
      <w:pPr>
        <w:pStyle w:val="upar3"/>
        <w:spacing w:before="0"/>
      </w:pPr>
      <w:r>
        <w:lastRenderedPageBreak/>
        <w:t>Eastern Phoebe</w:t>
      </w:r>
    </w:p>
    <w:p w14:paraId="46A35807" w14:textId="77777777" w:rsidR="00934D98" w:rsidRDefault="00934D98" w:rsidP="00934D98">
      <w:pPr>
        <w:pStyle w:val="upar3"/>
        <w:spacing w:before="0"/>
      </w:pPr>
      <w:r>
        <w:t>Say's Phoebe</w:t>
      </w:r>
    </w:p>
    <w:p w14:paraId="0374D1B9" w14:textId="77777777" w:rsidR="00934D98" w:rsidRDefault="00934D98" w:rsidP="00934D98">
      <w:pPr>
        <w:pStyle w:val="upar3"/>
        <w:spacing w:before="0"/>
      </w:pPr>
      <w:r>
        <w:t>Vermilion Flycatcher</w:t>
      </w:r>
    </w:p>
    <w:p w14:paraId="339E5D21" w14:textId="77777777" w:rsidR="00934D98" w:rsidRDefault="00934D98" w:rsidP="00934D98">
      <w:pPr>
        <w:pStyle w:val="upar3"/>
        <w:spacing w:before="0"/>
      </w:pPr>
      <w:r>
        <w:t>Ash-throated Flycatcher</w:t>
      </w:r>
    </w:p>
    <w:p w14:paraId="5D679A4C" w14:textId="77777777" w:rsidR="00934D98" w:rsidRDefault="00934D98" w:rsidP="00934D98">
      <w:pPr>
        <w:pStyle w:val="upar3"/>
        <w:spacing w:before="0"/>
      </w:pPr>
      <w:r>
        <w:t>Great Crested Flycatcher</w:t>
      </w:r>
    </w:p>
    <w:p w14:paraId="6A97313F" w14:textId="77777777" w:rsidR="00934D98" w:rsidRDefault="00934D98" w:rsidP="00934D98">
      <w:pPr>
        <w:pStyle w:val="upar3"/>
        <w:spacing w:before="0"/>
      </w:pPr>
      <w:r>
        <w:t>Cassin's Kingbird</w:t>
      </w:r>
    </w:p>
    <w:p w14:paraId="45491D58" w14:textId="77777777" w:rsidR="00934D98" w:rsidRDefault="00934D98" w:rsidP="00934D98">
      <w:pPr>
        <w:pStyle w:val="upar3"/>
        <w:spacing w:before="0"/>
      </w:pPr>
      <w:r>
        <w:t>Western Kingbird</w:t>
      </w:r>
    </w:p>
    <w:p w14:paraId="20F7A28C" w14:textId="77777777" w:rsidR="00934D98" w:rsidRDefault="00934D98" w:rsidP="00934D98">
      <w:pPr>
        <w:pStyle w:val="upar3"/>
        <w:spacing w:before="0"/>
      </w:pPr>
      <w:r>
        <w:t>Eastern Kingbird</w:t>
      </w:r>
    </w:p>
    <w:p w14:paraId="572385B6" w14:textId="77777777" w:rsidR="00934D98" w:rsidRDefault="00934D98" w:rsidP="00934D98">
      <w:pPr>
        <w:pStyle w:val="upar3"/>
        <w:spacing w:before="0"/>
      </w:pPr>
      <w:r>
        <w:t>Scissor-tailed Flycatcher</w:t>
      </w:r>
    </w:p>
    <w:p w14:paraId="08CD8172" w14:textId="77777777" w:rsidR="00934D98" w:rsidRDefault="00934D98" w:rsidP="00934D98">
      <w:pPr>
        <w:pStyle w:val="upar3"/>
        <w:spacing w:before="0"/>
      </w:pPr>
      <w:r>
        <w:t>Horned Lark</w:t>
      </w:r>
    </w:p>
    <w:p w14:paraId="4EEB9C39" w14:textId="77777777" w:rsidR="00934D98" w:rsidRDefault="00934D98" w:rsidP="00934D98">
      <w:pPr>
        <w:pStyle w:val="upar3"/>
        <w:spacing w:before="0"/>
      </w:pPr>
      <w:r>
        <w:t>Purple Martin</w:t>
      </w:r>
    </w:p>
    <w:p w14:paraId="3FD51E2F" w14:textId="77777777" w:rsidR="00934D98" w:rsidRDefault="00934D98" w:rsidP="00934D98">
      <w:pPr>
        <w:pStyle w:val="upar3"/>
        <w:spacing w:before="0"/>
      </w:pPr>
      <w:r>
        <w:t>Tree Swallow</w:t>
      </w:r>
    </w:p>
    <w:p w14:paraId="6DF3C4FE" w14:textId="77777777" w:rsidR="00934D98" w:rsidRDefault="00934D98" w:rsidP="00934D98">
      <w:pPr>
        <w:pStyle w:val="upar3"/>
        <w:spacing w:before="0"/>
      </w:pPr>
      <w:r>
        <w:t>Violet-green Swallow</w:t>
      </w:r>
    </w:p>
    <w:p w14:paraId="3BD92EE6" w14:textId="77777777" w:rsidR="00934D98" w:rsidRDefault="00934D98" w:rsidP="00934D98">
      <w:pPr>
        <w:pStyle w:val="upar3"/>
        <w:spacing w:before="0"/>
      </w:pPr>
      <w:r>
        <w:t>Northern Rough-winged Swallow</w:t>
      </w:r>
    </w:p>
    <w:p w14:paraId="15E8F351" w14:textId="77777777" w:rsidR="00934D98" w:rsidRDefault="00934D98" w:rsidP="00934D98">
      <w:pPr>
        <w:pStyle w:val="upar3"/>
        <w:spacing w:before="0"/>
      </w:pPr>
      <w:r>
        <w:t>Bank Swallow</w:t>
      </w:r>
    </w:p>
    <w:p w14:paraId="24CB2206" w14:textId="77777777" w:rsidR="00934D98" w:rsidRDefault="00934D98" w:rsidP="00934D98">
      <w:pPr>
        <w:pStyle w:val="upar3"/>
        <w:spacing w:before="0"/>
      </w:pPr>
      <w:r>
        <w:t>Cliff Swallow</w:t>
      </w:r>
    </w:p>
    <w:p w14:paraId="1FE5117B" w14:textId="77777777" w:rsidR="00934D98" w:rsidRDefault="00934D98" w:rsidP="00934D98">
      <w:pPr>
        <w:pStyle w:val="upar3"/>
        <w:spacing w:before="0"/>
      </w:pPr>
      <w:r>
        <w:t>Barn Swallow</w:t>
      </w:r>
    </w:p>
    <w:p w14:paraId="31DC523C" w14:textId="77777777" w:rsidR="00934D98" w:rsidRDefault="00934D98" w:rsidP="00934D98">
      <w:pPr>
        <w:pStyle w:val="upar3"/>
        <w:spacing w:before="0"/>
      </w:pPr>
      <w:r>
        <w:t>Gray Jay</w:t>
      </w:r>
    </w:p>
    <w:p w14:paraId="6C4B8443" w14:textId="77777777" w:rsidR="00934D98" w:rsidRDefault="00934D98" w:rsidP="00934D98">
      <w:pPr>
        <w:pStyle w:val="upar3"/>
        <w:spacing w:before="0"/>
      </w:pPr>
      <w:r>
        <w:t>Steller's Jay</w:t>
      </w:r>
    </w:p>
    <w:p w14:paraId="281DEE96" w14:textId="77777777" w:rsidR="00934D98" w:rsidRDefault="00934D98" w:rsidP="00934D98">
      <w:pPr>
        <w:pStyle w:val="upar3"/>
        <w:spacing w:before="0"/>
      </w:pPr>
      <w:r>
        <w:t>Blue Jay</w:t>
      </w:r>
    </w:p>
    <w:p w14:paraId="1F56A7DE" w14:textId="77777777" w:rsidR="00934D98" w:rsidRDefault="00934D98" w:rsidP="00934D98">
      <w:pPr>
        <w:pStyle w:val="upar3"/>
        <w:spacing w:before="0"/>
      </w:pPr>
      <w:r>
        <w:t>Western Scrub-Jay</w:t>
      </w:r>
    </w:p>
    <w:p w14:paraId="5A72AC0A" w14:textId="77777777" w:rsidR="00934D98" w:rsidRDefault="00934D98" w:rsidP="00934D98">
      <w:pPr>
        <w:pStyle w:val="upar3"/>
        <w:spacing w:before="0"/>
      </w:pPr>
      <w:r>
        <w:t>Pinyon Jay</w:t>
      </w:r>
    </w:p>
    <w:p w14:paraId="7C3EE4E7" w14:textId="77777777" w:rsidR="00934D98" w:rsidRDefault="00934D98" w:rsidP="00934D98">
      <w:pPr>
        <w:pStyle w:val="upar3"/>
        <w:spacing w:before="0"/>
      </w:pPr>
      <w:r>
        <w:t>Clark's Nutcracker</w:t>
      </w:r>
    </w:p>
    <w:p w14:paraId="13E079FE" w14:textId="77777777" w:rsidR="00934D98" w:rsidRDefault="00934D98" w:rsidP="00934D98">
      <w:pPr>
        <w:pStyle w:val="upar3"/>
        <w:spacing w:before="0"/>
      </w:pPr>
      <w:r>
        <w:t>Chihuahuan Raven</w:t>
      </w:r>
    </w:p>
    <w:p w14:paraId="25B4B35B" w14:textId="77777777" w:rsidR="00934D98" w:rsidRDefault="00934D98" w:rsidP="00934D98">
      <w:pPr>
        <w:pStyle w:val="upar3"/>
        <w:spacing w:before="0"/>
      </w:pPr>
      <w:r>
        <w:t>Common Raven</w:t>
      </w:r>
    </w:p>
    <w:p w14:paraId="205178BC" w14:textId="77777777" w:rsidR="00934D98" w:rsidRDefault="00934D98" w:rsidP="00934D98">
      <w:pPr>
        <w:pStyle w:val="upar3"/>
        <w:spacing w:before="0"/>
      </w:pPr>
      <w:r>
        <w:t>Black-capped Chickadee</w:t>
      </w:r>
    </w:p>
    <w:p w14:paraId="7091937E" w14:textId="77777777" w:rsidR="00934D98" w:rsidRDefault="00934D98" w:rsidP="00934D98">
      <w:pPr>
        <w:pStyle w:val="upar3"/>
        <w:spacing w:before="0"/>
      </w:pPr>
      <w:r>
        <w:t>Mountain Chickadee</w:t>
      </w:r>
    </w:p>
    <w:p w14:paraId="1BD448C1" w14:textId="77777777" w:rsidR="00934D98" w:rsidRDefault="00934D98" w:rsidP="00934D98">
      <w:pPr>
        <w:pStyle w:val="upar3"/>
        <w:spacing w:before="0"/>
      </w:pPr>
      <w:r>
        <w:t>Juniper Titmouse</w:t>
      </w:r>
    </w:p>
    <w:p w14:paraId="39F7D0E1" w14:textId="77777777" w:rsidR="00934D98" w:rsidRDefault="00934D98" w:rsidP="00934D98">
      <w:pPr>
        <w:pStyle w:val="upar3"/>
        <w:spacing w:before="0"/>
      </w:pPr>
      <w:r>
        <w:t>Bushtit</w:t>
      </w:r>
    </w:p>
    <w:p w14:paraId="73152D7D" w14:textId="77777777" w:rsidR="00934D98" w:rsidRDefault="00934D98" w:rsidP="00934D98">
      <w:pPr>
        <w:pStyle w:val="upar3"/>
        <w:spacing w:before="0"/>
      </w:pPr>
      <w:r>
        <w:t>Red-breasted Nuthatch</w:t>
      </w:r>
    </w:p>
    <w:p w14:paraId="0E7F07E1" w14:textId="77777777" w:rsidR="00934D98" w:rsidRDefault="00934D98" w:rsidP="00934D98">
      <w:pPr>
        <w:pStyle w:val="upar3"/>
        <w:spacing w:before="0"/>
      </w:pPr>
      <w:r>
        <w:t>White-breasted Nuthatch</w:t>
      </w:r>
    </w:p>
    <w:p w14:paraId="3A5DF2C5" w14:textId="77777777" w:rsidR="00934D98" w:rsidRDefault="00934D98" w:rsidP="00934D98">
      <w:pPr>
        <w:pStyle w:val="upar3"/>
        <w:spacing w:before="0"/>
      </w:pPr>
      <w:r>
        <w:t>Pygmy Nuthatch</w:t>
      </w:r>
    </w:p>
    <w:p w14:paraId="4137339A" w14:textId="77777777" w:rsidR="00934D98" w:rsidRDefault="00934D98" w:rsidP="00934D98">
      <w:pPr>
        <w:pStyle w:val="upar3"/>
        <w:spacing w:before="0"/>
      </w:pPr>
      <w:r>
        <w:t>Brown Creeper</w:t>
      </w:r>
    </w:p>
    <w:p w14:paraId="7DC37215" w14:textId="77777777" w:rsidR="00934D98" w:rsidRDefault="00934D98" w:rsidP="00934D98">
      <w:pPr>
        <w:pStyle w:val="upar3"/>
        <w:spacing w:before="0"/>
      </w:pPr>
      <w:r>
        <w:t>Rock Wren</w:t>
      </w:r>
    </w:p>
    <w:p w14:paraId="4DFC9959" w14:textId="77777777" w:rsidR="00934D98" w:rsidRDefault="00934D98" w:rsidP="00934D98">
      <w:pPr>
        <w:pStyle w:val="upar3"/>
        <w:spacing w:before="0"/>
      </w:pPr>
      <w:r>
        <w:t>Canyon Wren</w:t>
      </w:r>
    </w:p>
    <w:p w14:paraId="6E93BFC6" w14:textId="77777777" w:rsidR="00934D98" w:rsidRDefault="00934D98" w:rsidP="00934D98">
      <w:pPr>
        <w:pStyle w:val="upar3"/>
        <w:spacing w:before="0"/>
      </w:pPr>
      <w:r>
        <w:t>Carolina Wren</w:t>
      </w:r>
    </w:p>
    <w:p w14:paraId="353103F8" w14:textId="77777777" w:rsidR="00934D98" w:rsidRDefault="00934D98" w:rsidP="00934D98">
      <w:pPr>
        <w:pStyle w:val="upar3"/>
        <w:spacing w:before="0"/>
      </w:pPr>
      <w:r>
        <w:t>Bewick's Wren</w:t>
      </w:r>
    </w:p>
    <w:p w14:paraId="34721072" w14:textId="77777777" w:rsidR="00934D98" w:rsidRDefault="00934D98" w:rsidP="00934D98">
      <w:pPr>
        <w:pStyle w:val="upar3"/>
        <w:spacing w:before="0"/>
      </w:pPr>
      <w:r>
        <w:t>House Wren</w:t>
      </w:r>
    </w:p>
    <w:p w14:paraId="16EDA69B" w14:textId="77777777" w:rsidR="00934D98" w:rsidRDefault="00934D98" w:rsidP="00934D98">
      <w:pPr>
        <w:pStyle w:val="upar3"/>
        <w:spacing w:before="0"/>
      </w:pPr>
      <w:r>
        <w:t>Winter Wren</w:t>
      </w:r>
    </w:p>
    <w:p w14:paraId="361D3CD6" w14:textId="77777777" w:rsidR="00934D98" w:rsidRDefault="00934D98" w:rsidP="00934D98">
      <w:pPr>
        <w:pStyle w:val="upar3"/>
        <w:spacing w:before="0"/>
      </w:pPr>
      <w:r>
        <w:t>Sedge Wren</w:t>
      </w:r>
    </w:p>
    <w:p w14:paraId="1AB39DE2" w14:textId="77777777" w:rsidR="00934D98" w:rsidRDefault="00934D98" w:rsidP="00934D98">
      <w:pPr>
        <w:pStyle w:val="upar3"/>
        <w:spacing w:before="0"/>
      </w:pPr>
      <w:r>
        <w:t>Marsh Wren</w:t>
      </w:r>
    </w:p>
    <w:p w14:paraId="77BCAD28" w14:textId="77777777" w:rsidR="00934D98" w:rsidRDefault="00934D98" w:rsidP="00934D98">
      <w:pPr>
        <w:pStyle w:val="upar3"/>
        <w:spacing w:before="0"/>
      </w:pPr>
      <w:r>
        <w:t>American Dipper</w:t>
      </w:r>
    </w:p>
    <w:p w14:paraId="1C4BD15E" w14:textId="77777777" w:rsidR="00934D98" w:rsidRDefault="00934D98" w:rsidP="00934D98">
      <w:pPr>
        <w:pStyle w:val="upar3"/>
        <w:spacing w:before="0"/>
      </w:pPr>
      <w:r>
        <w:t>Golden-crowned Kinglet</w:t>
      </w:r>
    </w:p>
    <w:p w14:paraId="23ABC41D" w14:textId="77777777" w:rsidR="00934D98" w:rsidRDefault="00934D98" w:rsidP="00934D98">
      <w:pPr>
        <w:pStyle w:val="upar3"/>
        <w:spacing w:before="0"/>
      </w:pPr>
      <w:r>
        <w:t>Ruby-crowned Kinglet</w:t>
      </w:r>
    </w:p>
    <w:p w14:paraId="0F8F5285" w14:textId="77777777" w:rsidR="00934D98" w:rsidRDefault="00934D98" w:rsidP="00934D98">
      <w:pPr>
        <w:pStyle w:val="upar3"/>
        <w:spacing w:before="0"/>
      </w:pPr>
      <w:r>
        <w:t>Blue-gray Gnatcatcher</w:t>
      </w:r>
    </w:p>
    <w:p w14:paraId="085D84D2" w14:textId="77777777" w:rsidR="00934D98" w:rsidRDefault="00934D98" w:rsidP="00934D98">
      <w:pPr>
        <w:pStyle w:val="upar3"/>
        <w:spacing w:before="0"/>
      </w:pPr>
      <w:r>
        <w:t>Eastern Bluebird</w:t>
      </w:r>
    </w:p>
    <w:p w14:paraId="06BD313A" w14:textId="77777777" w:rsidR="00934D98" w:rsidRDefault="00934D98" w:rsidP="00934D98">
      <w:pPr>
        <w:pStyle w:val="upar3"/>
        <w:spacing w:before="0"/>
      </w:pPr>
      <w:r>
        <w:lastRenderedPageBreak/>
        <w:t>Western Bluebird</w:t>
      </w:r>
    </w:p>
    <w:p w14:paraId="231635BE" w14:textId="77777777" w:rsidR="00934D98" w:rsidRDefault="00934D98" w:rsidP="00934D98">
      <w:pPr>
        <w:pStyle w:val="upar3"/>
        <w:spacing w:before="0"/>
      </w:pPr>
      <w:r>
        <w:t>Mountain Bluebird</w:t>
      </w:r>
    </w:p>
    <w:p w14:paraId="2618924A" w14:textId="77777777" w:rsidR="00934D98" w:rsidRDefault="00934D98" w:rsidP="00934D98">
      <w:pPr>
        <w:pStyle w:val="upar3"/>
        <w:spacing w:before="0"/>
      </w:pPr>
      <w:r>
        <w:t>Townsend's Solitaire</w:t>
      </w:r>
    </w:p>
    <w:p w14:paraId="17B0F9AD" w14:textId="77777777" w:rsidR="00934D98" w:rsidRDefault="00934D98" w:rsidP="00934D98">
      <w:pPr>
        <w:pStyle w:val="upar3"/>
        <w:spacing w:before="0"/>
      </w:pPr>
      <w:r>
        <w:t>Veery</w:t>
      </w:r>
    </w:p>
    <w:p w14:paraId="7B671EB0" w14:textId="77777777" w:rsidR="00934D98" w:rsidRDefault="00934D98" w:rsidP="00934D98">
      <w:pPr>
        <w:pStyle w:val="upar3"/>
        <w:spacing w:before="0"/>
      </w:pPr>
      <w:r>
        <w:t>Gray-cheeked Thrush</w:t>
      </w:r>
    </w:p>
    <w:p w14:paraId="3E1132A9" w14:textId="77777777" w:rsidR="00934D98" w:rsidRDefault="00934D98" w:rsidP="00934D98">
      <w:pPr>
        <w:pStyle w:val="upar3"/>
        <w:spacing w:before="0"/>
      </w:pPr>
      <w:r>
        <w:t>Swainson's Thrush</w:t>
      </w:r>
    </w:p>
    <w:p w14:paraId="34D14673" w14:textId="77777777" w:rsidR="00934D98" w:rsidRDefault="00934D98" w:rsidP="00934D98">
      <w:pPr>
        <w:pStyle w:val="upar3"/>
        <w:spacing w:before="0"/>
      </w:pPr>
      <w:r>
        <w:t>Hermit Thrush</w:t>
      </w:r>
    </w:p>
    <w:p w14:paraId="5B888770" w14:textId="77777777" w:rsidR="00934D98" w:rsidRDefault="00934D98" w:rsidP="00934D98">
      <w:pPr>
        <w:pStyle w:val="upar3"/>
        <w:spacing w:before="0"/>
      </w:pPr>
      <w:r>
        <w:t>Wood Thrush</w:t>
      </w:r>
    </w:p>
    <w:p w14:paraId="1FC0AF7A" w14:textId="77777777" w:rsidR="00934D98" w:rsidRDefault="00934D98" w:rsidP="00934D98">
      <w:pPr>
        <w:pStyle w:val="upar3"/>
        <w:spacing w:before="0"/>
      </w:pPr>
      <w:r>
        <w:t>American Robin</w:t>
      </w:r>
    </w:p>
    <w:p w14:paraId="3E18A25A" w14:textId="77777777" w:rsidR="00934D98" w:rsidRDefault="00934D98" w:rsidP="00934D98">
      <w:pPr>
        <w:pStyle w:val="upar3"/>
        <w:spacing w:before="0"/>
      </w:pPr>
      <w:r>
        <w:t>Varied Thrush</w:t>
      </w:r>
    </w:p>
    <w:p w14:paraId="52193807" w14:textId="77777777" w:rsidR="00934D98" w:rsidRDefault="00934D98" w:rsidP="00934D98">
      <w:pPr>
        <w:pStyle w:val="upar3"/>
        <w:spacing w:before="0"/>
      </w:pPr>
      <w:r>
        <w:t>Gray Catbird</w:t>
      </w:r>
    </w:p>
    <w:p w14:paraId="2C873C83" w14:textId="77777777" w:rsidR="00934D98" w:rsidRDefault="00934D98" w:rsidP="00934D98">
      <w:pPr>
        <w:pStyle w:val="upar3"/>
        <w:spacing w:before="0"/>
      </w:pPr>
      <w:r>
        <w:t>Northern Mockingbird Sage Thrasher</w:t>
      </w:r>
    </w:p>
    <w:p w14:paraId="5B292A81" w14:textId="77777777" w:rsidR="00934D98" w:rsidRDefault="00934D98" w:rsidP="00934D98">
      <w:pPr>
        <w:pStyle w:val="upar3"/>
        <w:spacing w:before="0"/>
      </w:pPr>
      <w:r>
        <w:t>Brown Thrasher</w:t>
      </w:r>
    </w:p>
    <w:p w14:paraId="55508A8D" w14:textId="77777777" w:rsidR="00934D98" w:rsidRDefault="00934D98" w:rsidP="00934D98">
      <w:pPr>
        <w:pStyle w:val="upar3"/>
        <w:spacing w:before="0"/>
      </w:pPr>
      <w:proofErr w:type="spellStart"/>
      <w:r>
        <w:t>Bendire's</w:t>
      </w:r>
      <w:proofErr w:type="spellEnd"/>
      <w:r>
        <w:t xml:space="preserve"> Thrasher</w:t>
      </w:r>
    </w:p>
    <w:p w14:paraId="0DE02E73" w14:textId="77777777" w:rsidR="00934D98" w:rsidRDefault="00934D98" w:rsidP="00934D98">
      <w:pPr>
        <w:pStyle w:val="upar3"/>
        <w:spacing w:before="0"/>
      </w:pPr>
      <w:r>
        <w:t>Curve-billed Thrasher</w:t>
      </w:r>
    </w:p>
    <w:p w14:paraId="6C62A27A" w14:textId="77777777" w:rsidR="00934D98" w:rsidRDefault="00934D98" w:rsidP="00934D98">
      <w:pPr>
        <w:pStyle w:val="upar3"/>
        <w:spacing w:before="0"/>
      </w:pPr>
      <w:r>
        <w:t>American Pipit</w:t>
      </w:r>
    </w:p>
    <w:p w14:paraId="1F002513" w14:textId="77777777" w:rsidR="00934D98" w:rsidRDefault="00934D98" w:rsidP="00934D98">
      <w:pPr>
        <w:pStyle w:val="upar3"/>
        <w:spacing w:before="0"/>
      </w:pPr>
      <w:r>
        <w:t>Sprague's Pipit</w:t>
      </w:r>
    </w:p>
    <w:p w14:paraId="639AFC07" w14:textId="77777777" w:rsidR="00934D98" w:rsidRDefault="00934D98" w:rsidP="00934D98">
      <w:pPr>
        <w:pStyle w:val="upar3"/>
        <w:spacing w:before="0"/>
      </w:pPr>
      <w:r>
        <w:t>Bohemian Waxwing</w:t>
      </w:r>
    </w:p>
    <w:p w14:paraId="4BC3863D" w14:textId="77777777" w:rsidR="00934D98" w:rsidRDefault="00934D98" w:rsidP="00934D98">
      <w:pPr>
        <w:pStyle w:val="upar3"/>
        <w:spacing w:before="0"/>
      </w:pPr>
      <w:r>
        <w:t>Cedar Waxwing</w:t>
      </w:r>
    </w:p>
    <w:p w14:paraId="2701A901" w14:textId="77777777" w:rsidR="00934D98" w:rsidRDefault="00934D98" w:rsidP="00934D98">
      <w:pPr>
        <w:pStyle w:val="upar3"/>
        <w:spacing w:before="0"/>
      </w:pPr>
      <w:r>
        <w:t>Phainopepla</w:t>
      </w:r>
    </w:p>
    <w:p w14:paraId="05BD52D9" w14:textId="77777777" w:rsidR="00934D98" w:rsidRDefault="00934D98" w:rsidP="00934D98">
      <w:pPr>
        <w:pStyle w:val="upar3"/>
        <w:spacing w:before="0"/>
      </w:pPr>
      <w:r>
        <w:t>Northern Shrike</w:t>
      </w:r>
    </w:p>
    <w:p w14:paraId="4B200D3F" w14:textId="77777777" w:rsidR="00934D98" w:rsidRDefault="00934D98" w:rsidP="00934D98">
      <w:pPr>
        <w:pStyle w:val="upar3"/>
        <w:spacing w:before="0"/>
      </w:pPr>
      <w:r>
        <w:t>Loggerhead Shrike</w:t>
      </w:r>
    </w:p>
    <w:p w14:paraId="27A90F7E" w14:textId="77777777" w:rsidR="00934D98" w:rsidRDefault="00934D98" w:rsidP="00934D98">
      <w:pPr>
        <w:pStyle w:val="upar3"/>
        <w:spacing w:before="0"/>
      </w:pPr>
      <w:r>
        <w:t>White-eyed Vireo</w:t>
      </w:r>
    </w:p>
    <w:p w14:paraId="1BC413F1" w14:textId="77777777" w:rsidR="00934D98" w:rsidRDefault="00934D98" w:rsidP="00934D98">
      <w:pPr>
        <w:pStyle w:val="upar3"/>
        <w:spacing w:before="0"/>
      </w:pPr>
      <w:r>
        <w:t>Bell's Vireo</w:t>
      </w:r>
    </w:p>
    <w:p w14:paraId="4C3DBCBF" w14:textId="77777777" w:rsidR="00934D98" w:rsidRDefault="00934D98" w:rsidP="00934D98">
      <w:pPr>
        <w:pStyle w:val="upar3"/>
        <w:spacing w:before="0"/>
      </w:pPr>
      <w:r>
        <w:t>Gray Vireo</w:t>
      </w:r>
    </w:p>
    <w:p w14:paraId="777ECE10" w14:textId="77777777" w:rsidR="00934D98" w:rsidRDefault="00934D98" w:rsidP="00934D98">
      <w:pPr>
        <w:pStyle w:val="upar3"/>
        <w:spacing w:before="0"/>
      </w:pPr>
      <w:r>
        <w:t>Plumbeous Vireo</w:t>
      </w:r>
    </w:p>
    <w:p w14:paraId="56B4447B" w14:textId="77777777" w:rsidR="00934D98" w:rsidRDefault="00934D98" w:rsidP="00934D98">
      <w:pPr>
        <w:pStyle w:val="upar3"/>
        <w:spacing w:before="0"/>
      </w:pPr>
      <w:r>
        <w:t>Yellow-throated Vireo</w:t>
      </w:r>
    </w:p>
    <w:p w14:paraId="5CB40882" w14:textId="77777777" w:rsidR="00934D98" w:rsidRDefault="00934D98" w:rsidP="00934D98">
      <w:pPr>
        <w:pStyle w:val="upar3"/>
        <w:spacing w:before="0"/>
      </w:pPr>
      <w:r>
        <w:t>Warbling Vireo</w:t>
      </w:r>
    </w:p>
    <w:p w14:paraId="01B75DAA" w14:textId="77777777" w:rsidR="00934D98" w:rsidRDefault="00934D98" w:rsidP="00934D98">
      <w:pPr>
        <w:pStyle w:val="upar3"/>
        <w:spacing w:before="0"/>
      </w:pPr>
      <w:r>
        <w:t>Philadelphia Vireo</w:t>
      </w:r>
    </w:p>
    <w:p w14:paraId="7290EE97" w14:textId="77777777" w:rsidR="00934D98" w:rsidRDefault="00934D98" w:rsidP="00934D98">
      <w:pPr>
        <w:pStyle w:val="upar3"/>
        <w:spacing w:before="0"/>
      </w:pPr>
      <w:r>
        <w:t>Red-eyed Vireo</w:t>
      </w:r>
    </w:p>
    <w:p w14:paraId="3D1DFAAA" w14:textId="77777777" w:rsidR="00934D98" w:rsidRDefault="00934D98" w:rsidP="00934D98">
      <w:pPr>
        <w:pStyle w:val="upar3"/>
        <w:spacing w:before="0"/>
      </w:pPr>
      <w:r>
        <w:t>Blue-winged Warbler</w:t>
      </w:r>
    </w:p>
    <w:p w14:paraId="42261437" w14:textId="77777777" w:rsidR="00934D98" w:rsidRDefault="00934D98" w:rsidP="00934D98">
      <w:pPr>
        <w:pStyle w:val="upar3"/>
        <w:spacing w:before="0"/>
      </w:pPr>
      <w:r>
        <w:t>Golden-winged Warbler</w:t>
      </w:r>
    </w:p>
    <w:p w14:paraId="49E24E42" w14:textId="77777777" w:rsidR="00934D98" w:rsidRDefault="00934D98" w:rsidP="00934D98">
      <w:pPr>
        <w:pStyle w:val="upar3"/>
        <w:spacing w:before="0"/>
      </w:pPr>
      <w:r>
        <w:t>Tennessee Warbler</w:t>
      </w:r>
    </w:p>
    <w:p w14:paraId="09E1105F" w14:textId="77777777" w:rsidR="00934D98" w:rsidRDefault="00934D98" w:rsidP="00934D98">
      <w:pPr>
        <w:pStyle w:val="upar3"/>
        <w:spacing w:before="0"/>
      </w:pPr>
      <w:r>
        <w:t>Orange-crowned Warbler</w:t>
      </w:r>
    </w:p>
    <w:p w14:paraId="1A3DD08D" w14:textId="77777777" w:rsidR="00934D98" w:rsidRDefault="00934D98" w:rsidP="00934D98">
      <w:pPr>
        <w:pStyle w:val="upar3"/>
        <w:spacing w:before="0"/>
      </w:pPr>
      <w:r>
        <w:t>Nashville Warbler</w:t>
      </w:r>
    </w:p>
    <w:p w14:paraId="50766200" w14:textId="77777777" w:rsidR="00934D98" w:rsidRDefault="00934D98" w:rsidP="00934D98">
      <w:pPr>
        <w:pStyle w:val="upar3"/>
        <w:spacing w:before="0"/>
      </w:pPr>
      <w:r>
        <w:t>Virginia's Warbler</w:t>
      </w:r>
    </w:p>
    <w:p w14:paraId="689A7D5A" w14:textId="77777777" w:rsidR="00934D98" w:rsidRDefault="00934D98" w:rsidP="00934D98">
      <w:pPr>
        <w:pStyle w:val="upar3"/>
        <w:spacing w:before="0"/>
      </w:pPr>
      <w:r>
        <w:t>Lucy's Warbler</w:t>
      </w:r>
    </w:p>
    <w:p w14:paraId="09C7E05B" w14:textId="77777777" w:rsidR="00934D98" w:rsidRDefault="00934D98" w:rsidP="00934D98">
      <w:pPr>
        <w:pStyle w:val="upar3"/>
        <w:spacing w:before="0"/>
      </w:pPr>
      <w:r>
        <w:t>Northern Parula</w:t>
      </w:r>
    </w:p>
    <w:p w14:paraId="53F6C3CC" w14:textId="77777777" w:rsidR="00934D98" w:rsidRDefault="00934D98" w:rsidP="00934D98">
      <w:pPr>
        <w:pStyle w:val="upar3"/>
        <w:spacing w:before="0"/>
      </w:pPr>
      <w:r>
        <w:t>Yellow Warbler</w:t>
      </w:r>
    </w:p>
    <w:p w14:paraId="3CC2408D" w14:textId="77777777" w:rsidR="00934D98" w:rsidRDefault="00934D98" w:rsidP="00934D98">
      <w:pPr>
        <w:pStyle w:val="upar3"/>
        <w:spacing w:before="0"/>
      </w:pPr>
      <w:r>
        <w:t>Chestnut-sided Warbler</w:t>
      </w:r>
    </w:p>
    <w:p w14:paraId="03333A17" w14:textId="77777777" w:rsidR="00934D98" w:rsidRDefault="00934D98" w:rsidP="00934D98">
      <w:pPr>
        <w:pStyle w:val="upar3"/>
        <w:spacing w:before="0"/>
      </w:pPr>
      <w:r>
        <w:t>Magnolia Warbler</w:t>
      </w:r>
    </w:p>
    <w:p w14:paraId="5F48482A" w14:textId="77777777" w:rsidR="00934D98" w:rsidRDefault="00934D98" w:rsidP="00934D98">
      <w:pPr>
        <w:pStyle w:val="upar3"/>
        <w:spacing w:before="0"/>
      </w:pPr>
      <w:r>
        <w:t>Cape May Warbler</w:t>
      </w:r>
    </w:p>
    <w:p w14:paraId="73055BDB" w14:textId="77777777" w:rsidR="00934D98" w:rsidRDefault="00934D98" w:rsidP="00934D98">
      <w:pPr>
        <w:pStyle w:val="upar3"/>
        <w:spacing w:before="0"/>
      </w:pPr>
      <w:r>
        <w:t>Black-throated Blue Warbler</w:t>
      </w:r>
    </w:p>
    <w:p w14:paraId="2FA1E748" w14:textId="77777777" w:rsidR="00934D98" w:rsidRDefault="00934D98" w:rsidP="00934D98">
      <w:pPr>
        <w:pStyle w:val="upar3"/>
        <w:spacing w:before="0"/>
      </w:pPr>
      <w:r>
        <w:t>Yellow-rumped Warbler</w:t>
      </w:r>
    </w:p>
    <w:p w14:paraId="71327F68" w14:textId="77777777" w:rsidR="00934D98" w:rsidRDefault="00934D98" w:rsidP="00934D98">
      <w:pPr>
        <w:pStyle w:val="upar3"/>
        <w:spacing w:before="0"/>
      </w:pPr>
      <w:r>
        <w:t>Black-throated Gray Warbler</w:t>
      </w:r>
    </w:p>
    <w:p w14:paraId="394EB936" w14:textId="77777777" w:rsidR="00934D98" w:rsidRDefault="00934D98" w:rsidP="00934D98">
      <w:pPr>
        <w:pStyle w:val="upar3"/>
        <w:spacing w:before="0"/>
      </w:pPr>
      <w:r>
        <w:t>Townsend's Warbler</w:t>
      </w:r>
    </w:p>
    <w:p w14:paraId="1C240CFC" w14:textId="77777777" w:rsidR="00934D98" w:rsidRDefault="00934D98" w:rsidP="00934D98">
      <w:pPr>
        <w:pStyle w:val="upar3"/>
        <w:spacing w:before="0"/>
      </w:pPr>
      <w:r>
        <w:lastRenderedPageBreak/>
        <w:t>Hermit Warbler</w:t>
      </w:r>
    </w:p>
    <w:p w14:paraId="2E12D426" w14:textId="77777777" w:rsidR="00934D98" w:rsidRDefault="00934D98" w:rsidP="00934D98">
      <w:pPr>
        <w:pStyle w:val="upar3"/>
        <w:spacing w:before="0"/>
      </w:pPr>
      <w:r>
        <w:t>Black-throated Green Warbler</w:t>
      </w:r>
    </w:p>
    <w:p w14:paraId="23617CEA" w14:textId="77777777" w:rsidR="00934D98" w:rsidRDefault="00934D98" w:rsidP="00934D98">
      <w:pPr>
        <w:pStyle w:val="upar3"/>
        <w:spacing w:before="0"/>
      </w:pPr>
      <w:r>
        <w:t>Blackburnian Warbler</w:t>
      </w:r>
    </w:p>
    <w:p w14:paraId="6E01DEF1" w14:textId="77777777" w:rsidR="00934D98" w:rsidRDefault="00934D98" w:rsidP="00934D98">
      <w:pPr>
        <w:pStyle w:val="upar3"/>
        <w:spacing w:before="0"/>
      </w:pPr>
      <w:r>
        <w:t>Yellow-throated Warbler</w:t>
      </w:r>
    </w:p>
    <w:p w14:paraId="58D2BDC2" w14:textId="77777777" w:rsidR="00934D98" w:rsidRDefault="00934D98" w:rsidP="00934D98">
      <w:pPr>
        <w:pStyle w:val="upar3"/>
        <w:spacing w:before="0"/>
      </w:pPr>
      <w:r>
        <w:t>Grace's Warbler</w:t>
      </w:r>
    </w:p>
    <w:p w14:paraId="27C69F35" w14:textId="77777777" w:rsidR="00934D98" w:rsidRDefault="00934D98" w:rsidP="00934D98">
      <w:pPr>
        <w:pStyle w:val="upar3"/>
        <w:spacing w:before="0"/>
      </w:pPr>
      <w:r>
        <w:t>Pine Warbler</w:t>
      </w:r>
    </w:p>
    <w:p w14:paraId="09D68508" w14:textId="77777777" w:rsidR="00934D98" w:rsidRDefault="00934D98" w:rsidP="00934D98">
      <w:pPr>
        <w:pStyle w:val="upar3"/>
        <w:spacing w:before="0"/>
      </w:pPr>
      <w:r>
        <w:t>Prairie Warbler</w:t>
      </w:r>
    </w:p>
    <w:p w14:paraId="05BA300B" w14:textId="77777777" w:rsidR="00934D98" w:rsidRDefault="00934D98" w:rsidP="00934D98">
      <w:pPr>
        <w:pStyle w:val="upar3"/>
        <w:spacing w:before="0"/>
      </w:pPr>
      <w:r>
        <w:t>Palm Warbler</w:t>
      </w:r>
    </w:p>
    <w:p w14:paraId="52D1C8F2" w14:textId="77777777" w:rsidR="00934D98" w:rsidRDefault="00934D98" w:rsidP="00934D98">
      <w:pPr>
        <w:pStyle w:val="upar3"/>
        <w:spacing w:before="0"/>
      </w:pPr>
      <w:r>
        <w:t>Bay-breasted Warbler</w:t>
      </w:r>
    </w:p>
    <w:p w14:paraId="5516D988" w14:textId="77777777" w:rsidR="00934D98" w:rsidRDefault="00934D98" w:rsidP="00934D98">
      <w:pPr>
        <w:pStyle w:val="upar3"/>
        <w:spacing w:before="0"/>
      </w:pPr>
      <w:r>
        <w:t>Blackpoll Warbler</w:t>
      </w:r>
    </w:p>
    <w:p w14:paraId="68A42CA4" w14:textId="77777777" w:rsidR="00934D98" w:rsidRDefault="00934D98" w:rsidP="00934D98">
      <w:pPr>
        <w:pStyle w:val="upar3"/>
        <w:spacing w:before="0"/>
      </w:pPr>
      <w:r>
        <w:t>Black-and-white Warbler</w:t>
      </w:r>
    </w:p>
    <w:p w14:paraId="7D51818A" w14:textId="77777777" w:rsidR="00934D98" w:rsidRDefault="00934D98" w:rsidP="00934D98">
      <w:pPr>
        <w:pStyle w:val="upar3"/>
        <w:spacing w:before="0"/>
      </w:pPr>
      <w:r>
        <w:t>American Redstart</w:t>
      </w:r>
    </w:p>
    <w:p w14:paraId="3AE395E7" w14:textId="77777777" w:rsidR="00934D98" w:rsidRDefault="00934D98" w:rsidP="00934D98">
      <w:pPr>
        <w:pStyle w:val="upar3"/>
        <w:spacing w:before="0"/>
      </w:pPr>
      <w:r>
        <w:t>Prothonotary Warbler</w:t>
      </w:r>
    </w:p>
    <w:p w14:paraId="47FA81AE" w14:textId="77777777" w:rsidR="00934D98" w:rsidRDefault="00934D98" w:rsidP="00934D98">
      <w:pPr>
        <w:pStyle w:val="upar3"/>
        <w:spacing w:before="0"/>
      </w:pPr>
      <w:r>
        <w:t>Worm-eating Warbler</w:t>
      </w:r>
    </w:p>
    <w:p w14:paraId="704DC3FA" w14:textId="77777777" w:rsidR="00934D98" w:rsidRDefault="00934D98" w:rsidP="00934D98">
      <w:pPr>
        <w:pStyle w:val="upar3"/>
        <w:spacing w:before="0"/>
      </w:pPr>
      <w:r>
        <w:t>Swainson's Warbler</w:t>
      </w:r>
    </w:p>
    <w:p w14:paraId="726450DE" w14:textId="77777777" w:rsidR="00934D98" w:rsidRDefault="00934D98" w:rsidP="00934D98">
      <w:pPr>
        <w:pStyle w:val="upar3"/>
        <w:spacing w:before="0"/>
      </w:pPr>
      <w:r>
        <w:t>Ovenbird</w:t>
      </w:r>
    </w:p>
    <w:p w14:paraId="0D7F4904" w14:textId="77777777" w:rsidR="00934D98" w:rsidRDefault="00934D98" w:rsidP="00934D98">
      <w:pPr>
        <w:pStyle w:val="upar3"/>
        <w:spacing w:before="0"/>
      </w:pPr>
      <w:r>
        <w:t>Northern Waterthrush</w:t>
      </w:r>
    </w:p>
    <w:p w14:paraId="6720D560" w14:textId="77777777" w:rsidR="00934D98" w:rsidRDefault="00934D98" w:rsidP="00934D98">
      <w:pPr>
        <w:pStyle w:val="upar3"/>
        <w:spacing w:before="0"/>
      </w:pPr>
      <w:r>
        <w:t>Louisiana Waterthrush</w:t>
      </w:r>
    </w:p>
    <w:p w14:paraId="71A6A32E" w14:textId="77777777" w:rsidR="00934D98" w:rsidRDefault="00934D98" w:rsidP="00934D98">
      <w:pPr>
        <w:pStyle w:val="upar3"/>
        <w:spacing w:before="0"/>
      </w:pPr>
      <w:r>
        <w:t>Kentucky Warbler</w:t>
      </w:r>
    </w:p>
    <w:p w14:paraId="20CF1DB7" w14:textId="77777777" w:rsidR="00934D98" w:rsidRDefault="00934D98" w:rsidP="00934D98">
      <w:pPr>
        <w:pStyle w:val="upar3"/>
        <w:spacing w:before="0"/>
      </w:pPr>
      <w:r>
        <w:t>Connecticut Warbler</w:t>
      </w:r>
    </w:p>
    <w:p w14:paraId="44B3AEA7" w14:textId="77777777" w:rsidR="00934D98" w:rsidRDefault="00934D98" w:rsidP="00934D98">
      <w:pPr>
        <w:pStyle w:val="upar3"/>
        <w:spacing w:before="0"/>
      </w:pPr>
      <w:r>
        <w:t>Mourning Warbler</w:t>
      </w:r>
    </w:p>
    <w:p w14:paraId="3C4006D9" w14:textId="77777777" w:rsidR="00934D98" w:rsidRDefault="00934D98" w:rsidP="00934D98">
      <w:pPr>
        <w:pStyle w:val="upar3"/>
        <w:spacing w:before="0"/>
      </w:pPr>
      <w:r>
        <w:t>MacGillivray's Warbler</w:t>
      </w:r>
    </w:p>
    <w:p w14:paraId="7F5385ED" w14:textId="77777777" w:rsidR="00934D98" w:rsidRDefault="00934D98" w:rsidP="00934D98">
      <w:pPr>
        <w:pStyle w:val="upar3"/>
        <w:spacing w:before="0"/>
      </w:pPr>
      <w:r>
        <w:t>Common Yellowthroat</w:t>
      </w:r>
    </w:p>
    <w:p w14:paraId="4245BFCC" w14:textId="77777777" w:rsidR="00934D98" w:rsidRDefault="00934D98" w:rsidP="00934D98">
      <w:pPr>
        <w:pStyle w:val="upar3"/>
        <w:spacing w:before="0"/>
      </w:pPr>
      <w:r>
        <w:t>Hooded Warbler</w:t>
      </w:r>
    </w:p>
    <w:p w14:paraId="08DBC1C4" w14:textId="77777777" w:rsidR="00934D98" w:rsidRDefault="00934D98" w:rsidP="00934D98">
      <w:pPr>
        <w:pStyle w:val="upar3"/>
        <w:spacing w:before="0"/>
      </w:pPr>
      <w:r>
        <w:t>Wilson's Warbler</w:t>
      </w:r>
    </w:p>
    <w:p w14:paraId="71A528B5" w14:textId="77777777" w:rsidR="00934D98" w:rsidRDefault="00934D98" w:rsidP="00934D98">
      <w:pPr>
        <w:pStyle w:val="upar3"/>
        <w:spacing w:before="0"/>
      </w:pPr>
      <w:r>
        <w:t>Canada Warbler</w:t>
      </w:r>
    </w:p>
    <w:p w14:paraId="6817A3E8" w14:textId="77777777" w:rsidR="00934D98" w:rsidRDefault="00934D98" w:rsidP="00934D98">
      <w:pPr>
        <w:pStyle w:val="upar3"/>
        <w:spacing w:before="0"/>
      </w:pPr>
      <w:r>
        <w:t>Painted Redstart</w:t>
      </w:r>
    </w:p>
    <w:p w14:paraId="6DF7FABB" w14:textId="77777777" w:rsidR="00934D98" w:rsidRDefault="00934D98" w:rsidP="00934D98">
      <w:pPr>
        <w:pStyle w:val="upar3"/>
        <w:spacing w:before="0"/>
      </w:pPr>
      <w:r>
        <w:t>Yellow-breasted Chat</w:t>
      </w:r>
    </w:p>
    <w:p w14:paraId="5D5AD703" w14:textId="77777777" w:rsidR="00934D98" w:rsidRDefault="00934D98" w:rsidP="00934D98">
      <w:pPr>
        <w:pStyle w:val="upar3"/>
        <w:spacing w:before="0"/>
      </w:pPr>
      <w:r>
        <w:t>Hepatic Tanager</w:t>
      </w:r>
    </w:p>
    <w:p w14:paraId="00F76A55" w14:textId="77777777" w:rsidR="00934D98" w:rsidRDefault="00934D98" w:rsidP="00934D98">
      <w:pPr>
        <w:pStyle w:val="upar3"/>
        <w:spacing w:before="0"/>
      </w:pPr>
      <w:r>
        <w:t>Summer Tanager</w:t>
      </w:r>
    </w:p>
    <w:p w14:paraId="2EB6E2FF" w14:textId="77777777" w:rsidR="00934D98" w:rsidRDefault="00934D98" w:rsidP="00934D98">
      <w:pPr>
        <w:pStyle w:val="upar3"/>
        <w:spacing w:before="0"/>
      </w:pPr>
      <w:r>
        <w:t>Scarlet Tanager</w:t>
      </w:r>
    </w:p>
    <w:p w14:paraId="392F193F" w14:textId="77777777" w:rsidR="00934D98" w:rsidRDefault="00934D98" w:rsidP="00934D98">
      <w:pPr>
        <w:pStyle w:val="upar3"/>
        <w:spacing w:before="0"/>
      </w:pPr>
      <w:r>
        <w:t>Western Tanager</w:t>
      </w:r>
    </w:p>
    <w:p w14:paraId="5EE8453D" w14:textId="77777777" w:rsidR="00934D98" w:rsidRDefault="00934D98" w:rsidP="00934D98">
      <w:pPr>
        <w:pStyle w:val="upar3"/>
        <w:spacing w:before="0"/>
      </w:pPr>
      <w:r>
        <w:t>Northern Cardinal</w:t>
      </w:r>
    </w:p>
    <w:p w14:paraId="0FB511ED" w14:textId="77777777" w:rsidR="00934D98" w:rsidRDefault="00934D98" w:rsidP="00934D98">
      <w:pPr>
        <w:pStyle w:val="upar3"/>
        <w:spacing w:before="0"/>
      </w:pPr>
      <w:r>
        <w:t>Rose-breasted Grosbeak</w:t>
      </w:r>
    </w:p>
    <w:p w14:paraId="307D5FA1" w14:textId="77777777" w:rsidR="00934D98" w:rsidRDefault="00934D98" w:rsidP="00934D98">
      <w:pPr>
        <w:pStyle w:val="upar3"/>
        <w:spacing w:before="0"/>
      </w:pPr>
      <w:r>
        <w:t>Black-headed Grosbeak</w:t>
      </w:r>
    </w:p>
    <w:p w14:paraId="54CA759C" w14:textId="77777777" w:rsidR="00934D98" w:rsidRDefault="00934D98" w:rsidP="00934D98">
      <w:pPr>
        <w:pStyle w:val="upar3"/>
        <w:spacing w:before="0"/>
      </w:pPr>
      <w:r>
        <w:t>Blue Grosbeak</w:t>
      </w:r>
    </w:p>
    <w:p w14:paraId="760EBE81" w14:textId="77777777" w:rsidR="00934D98" w:rsidRDefault="00934D98" w:rsidP="00934D98">
      <w:pPr>
        <w:pStyle w:val="upar3"/>
        <w:spacing w:before="0"/>
      </w:pPr>
      <w:r>
        <w:t>Lazuli Bunting</w:t>
      </w:r>
    </w:p>
    <w:p w14:paraId="2EAF5D17" w14:textId="77777777" w:rsidR="00934D98" w:rsidRDefault="00934D98" w:rsidP="00934D98">
      <w:pPr>
        <w:pStyle w:val="upar3"/>
        <w:spacing w:before="0"/>
      </w:pPr>
      <w:r>
        <w:t>Indigo Bunting</w:t>
      </w:r>
    </w:p>
    <w:p w14:paraId="18930982" w14:textId="77777777" w:rsidR="00934D98" w:rsidRDefault="00934D98" w:rsidP="00934D98">
      <w:pPr>
        <w:pStyle w:val="upar3"/>
        <w:spacing w:before="0"/>
      </w:pPr>
      <w:r>
        <w:t>Painted Bunting</w:t>
      </w:r>
    </w:p>
    <w:p w14:paraId="5BE08502" w14:textId="77777777" w:rsidR="00934D98" w:rsidRDefault="00934D98" w:rsidP="00934D98">
      <w:pPr>
        <w:pStyle w:val="upar3"/>
        <w:spacing w:before="0"/>
      </w:pPr>
      <w:r>
        <w:t>Dickcissel</w:t>
      </w:r>
    </w:p>
    <w:p w14:paraId="4F5B9430" w14:textId="77777777" w:rsidR="00934D98" w:rsidRDefault="00934D98" w:rsidP="00934D98">
      <w:pPr>
        <w:pStyle w:val="upar3"/>
        <w:spacing w:before="0"/>
      </w:pPr>
      <w:r>
        <w:t>Green-tailed Towhee</w:t>
      </w:r>
    </w:p>
    <w:p w14:paraId="0750D5F3" w14:textId="77777777" w:rsidR="00934D98" w:rsidRDefault="00934D98" w:rsidP="00934D98">
      <w:pPr>
        <w:pStyle w:val="upar3"/>
        <w:spacing w:before="0"/>
      </w:pPr>
      <w:r>
        <w:t>Eastern Towhee</w:t>
      </w:r>
    </w:p>
    <w:p w14:paraId="432C7CF4" w14:textId="77777777" w:rsidR="00934D98" w:rsidRDefault="00934D98" w:rsidP="00934D98">
      <w:pPr>
        <w:pStyle w:val="upar3"/>
        <w:spacing w:before="0"/>
      </w:pPr>
      <w:r>
        <w:t>Spotted Towhee</w:t>
      </w:r>
    </w:p>
    <w:p w14:paraId="1CC286E4" w14:textId="77777777" w:rsidR="00934D98" w:rsidRDefault="00934D98" w:rsidP="00934D98">
      <w:pPr>
        <w:pStyle w:val="upar3"/>
        <w:spacing w:before="0"/>
      </w:pPr>
      <w:r>
        <w:t>Canyon Towhee</w:t>
      </w:r>
    </w:p>
    <w:p w14:paraId="6DBDA208" w14:textId="77777777" w:rsidR="00934D98" w:rsidRDefault="00934D98" w:rsidP="00934D98">
      <w:pPr>
        <w:pStyle w:val="upar3"/>
        <w:spacing w:before="0"/>
      </w:pPr>
      <w:r>
        <w:t>Cassin's Sparrow</w:t>
      </w:r>
    </w:p>
    <w:p w14:paraId="1EFDF881" w14:textId="77777777" w:rsidR="00934D98" w:rsidRDefault="00934D98" w:rsidP="00934D98">
      <w:pPr>
        <w:pStyle w:val="upar3"/>
        <w:spacing w:before="0"/>
      </w:pPr>
      <w:r>
        <w:t>Rufous-crowned Sparrow</w:t>
      </w:r>
    </w:p>
    <w:p w14:paraId="10334069" w14:textId="77777777" w:rsidR="00934D98" w:rsidRDefault="00934D98" w:rsidP="00934D98">
      <w:pPr>
        <w:pStyle w:val="upar3"/>
        <w:spacing w:before="0"/>
      </w:pPr>
      <w:r>
        <w:lastRenderedPageBreak/>
        <w:t>American Tree Sparrow</w:t>
      </w:r>
    </w:p>
    <w:p w14:paraId="193AC3EE" w14:textId="77777777" w:rsidR="00934D98" w:rsidRDefault="00934D98" w:rsidP="00934D98">
      <w:pPr>
        <w:pStyle w:val="upar3"/>
        <w:spacing w:before="0"/>
      </w:pPr>
      <w:r>
        <w:t>Chipping Sparrow</w:t>
      </w:r>
    </w:p>
    <w:p w14:paraId="7E7B3562" w14:textId="77777777" w:rsidR="00934D98" w:rsidRDefault="00934D98" w:rsidP="00934D98">
      <w:pPr>
        <w:pStyle w:val="upar3"/>
        <w:spacing w:before="0"/>
      </w:pPr>
      <w:r>
        <w:t>Clay-colored Sparrow</w:t>
      </w:r>
    </w:p>
    <w:p w14:paraId="57BBEC15" w14:textId="77777777" w:rsidR="00934D98" w:rsidRDefault="00934D98" w:rsidP="00934D98">
      <w:pPr>
        <w:pStyle w:val="upar3"/>
        <w:spacing w:before="0"/>
      </w:pPr>
      <w:r>
        <w:t>Brewer's Sparrow</w:t>
      </w:r>
    </w:p>
    <w:p w14:paraId="5F5CC8A7" w14:textId="77777777" w:rsidR="00934D98" w:rsidRDefault="00934D98" w:rsidP="00934D98">
      <w:pPr>
        <w:pStyle w:val="upar3"/>
        <w:spacing w:before="0"/>
      </w:pPr>
      <w:r>
        <w:t>Field Sparrow</w:t>
      </w:r>
    </w:p>
    <w:p w14:paraId="058AA582" w14:textId="77777777" w:rsidR="00934D98" w:rsidRDefault="00934D98" w:rsidP="00934D98">
      <w:pPr>
        <w:pStyle w:val="upar3"/>
        <w:spacing w:before="0"/>
      </w:pPr>
      <w:r>
        <w:t>Vesper Sparrow</w:t>
      </w:r>
    </w:p>
    <w:p w14:paraId="32FC22DA" w14:textId="77777777" w:rsidR="00934D98" w:rsidRDefault="00934D98" w:rsidP="00934D98">
      <w:pPr>
        <w:pStyle w:val="upar3"/>
        <w:spacing w:before="0"/>
      </w:pPr>
      <w:r>
        <w:t>Lark Sparrow</w:t>
      </w:r>
    </w:p>
    <w:p w14:paraId="0DD1C8A2" w14:textId="77777777" w:rsidR="00934D98" w:rsidRDefault="00934D98" w:rsidP="00934D98">
      <w:pPr>
        <w:pStyle w:val="upar3"/>
        <w:spacing w:before="0"/>
      </w:pPr>
      <w:r>
        <w:t>Black-throated Sparrow</w:t>
      </w:r>
    </w:p>
    <w:p w14:paraId="440AB49C" w14:textId="77777777" w:rsidR="00934D98" w:rsidRDefault="00934D98" w:rsidP="00934D98">
      <w:pPr>
        <w:pStyle w:val="upar3"/>
        <w:spacing w:before="0"/>
      </w:pPr>
      <w:r>
        <w:t>Sage Sparrow</w:t>
      </w:r>
    </w:p>
    <w:p w14:paraId="69BFA2A1" w14:textId="77777777" w:rsidR="00934D98" w:rsidRDefault="00934D98" w:rsidP="00934D98">
      <w:pPr>
        <w:pStyle w:val="upar3"/>
        <w:spacing w:before="0"/>
      </w:pPr>
      <w:r>
        <w:t>Lark Bunting</w:t>
      </w:r>
    </w:p>
    <w:p w14:paraId="77CEF225" w14:textId="77777777" w:rsidR="00934D98" w:rsidRDefault="00934D98" w:rsidP="00934D98">
      <w:pPr>
        <w:pStyle w:val="upar3"/>
        <w:spacing w:before="0"/>
      </w:pPr>
      <w:r>
        <w:t>Savannah Sparrow</w:t>
      </w:r>
    </w:p>
    <w:p w14:paraId="592C78B7" w14:textId="77777777" w:rsidR="00934D98" w:rsidRDefault="00934D98" w:rsidP="00934D98">
      <w:pPr>
        <w:pStyle w:val="upar3"/>
        <w:spacing w:before="0"/>
      </w:pPr>
      <w:r>
        <w:t>Baird's Sparrow</w:t>
      </w:r>
    </w:p>
    <w:p w14:paraId="1A1FE750" w14:textId="77777777" w:rsidR="00934D98" w:rsidRDefault="00934D98" w:rsidP="00934D98">
      <w:pPr>
        <w:pStyle w:val="upar3"/>
        <w:spacing w:before="0"/>
      </w:pPr>
      <w:r>
        <w:t>Grasshopper Sparrow</w:t>
      </w:r>
    </w:p>
    <w:p w14:paraId="54F9B1F1" w14:textId="77777777" w:rsidR="00934D98" w:rsidRDefault="00934D98" w:rsidP="00934D98">
      <w:pPr>
        <w:pStyle w:val="upar3"/>
        <w:spacing w:before="0"/>
      </w:pPr>
      <w:r>
        <w:t>Henslow's Sparrow</w:t>
      </w:r>
    </w:p>
    <w:p w14:paraId="0A2C4824" w14:textId="77777777" w:rsidR="00934D98" w:rsidRDefault="00934D98" w:rsidP="00934D98">
      <w:pPr>
        <w:pStyle w:val="upar3"/>
        <w:spacing w:before="0"/>
      </w:pPr>
      <w:r>
        <w:t>Le Conte's Sparrow</w:t>
      </w:r>
    </w:p>
    <w:p w14:paraId="5FD83B88" w14:textId="77777777" w:rsidR="00934D98" w:rsidRDefault="00934D98" w:rsidP="00934D98">
      <w:pPr>
        <w:pStyle w:val="upar3"/>
        <w:spacing w:before="0"/>
      </w:pPr>
      <w:r>
        <w:t>Nelson’s Sharp-tailed Sparrow</w:t>
      </w:r>
    </w:p>
    <w:p w14:paraId="0570C1ED" w14:textId="77777777" w:rsidR="00934D98" w:rsidRDefault="00934D98" w:rsidP="00934D98">
      <w:pPr>
        <w:pStyle w:val="upar3"/>
        <w:spacing w:before="0"/>
      </w:pPr>
      <w:r>
        <w:t>Fox Sparrow</w:t>
      </w:r>
    </w:p>
    <w:p w14:paraId="51CC5BB1" w14:textId="77777777" w:rsidR="00934D98" w:rsidRDefault="00934D98" w:rsidP="00934D98">
      <w:pPr>
        <w:pStyle w:val="upar3"/>
        <w:spacing w:before="0"/>
      </w:pPr>
      <w:r>
        <w:t>Song Sparrow</w:t>
      </w:r>
    </w:p>
    <w:p w14:paraId="27E670CA" w14:textId="77777777" w:rsidR="00934D98" w:rsidRDefault="00934D98" w:rsidP="00934D98">
      <w:pPr>
        <w:pStyle w:val="upar3"/>
        <w:spacing w:before="0"/>
      </w:pPr>
      <w:r>
        <w:t>Lincoln's Sparrow</w:t>
      </w:r>
    </w:p>
    <w:p w14:paraId="4E81C6E7" w14:textId="77777777" w:rsidR="00934D98" w:rsidRDefault="00934D98" w:rsidP="00934D98">
      <w:pPr>
        <w:pStyle w:val="upar3"/>
        <w:spacing w:before="0"/>
      </w:pPr>
      <w:r>
        <w:t>Swamp Sparrow</w:t>
      </w:r>
    </w:p>
    <w:p w14:paraId="63B87DBB" w14:textId="77777777" w:rsidR="00934D98" w:rsidRDefault="00934D98" w:rsidP="00934D98">
      <w:pPr>
        <w:pStyle w:val="upar3"/>
        <w:spacing w:before="0"/>
      </w:pPr>
      <w:r>
        <w:t>White-throated Sparrow</w:t>
      </w:r>
    </w:p>
    <w:p w14:paraId="37BC6BC4" w14:textId="77777777" w:rsidR="00934D98" w:rsidRDefault="00934D98" w:rsidP="00934D98">
      <w:pPr>
        <w:pStyle w:val="upar3"/>
        <w:spacing w:before="0"/>
      </w:pPr>
      <w:r>
        <w:t>Golden-crowned Sparrow</w:t>
      </w:r>
    </w:p>
    <w:p w14:paraId="527F0935" w14:textId="77777777" w:rsidR="00934D98" w:rsidRDefault="00934D98" w:rsidP="00934D98">
      <w:pPr>
        <w:pStyle w:val="upar3"/>
        <w:spacing w:before="0"/>
      </w:pPr>
      <w:r>
        <w:t>White-crowned Sparrow</w:t>
      </w:r>
    </w:p>
    <w:p w14:paraId="6E910946" w14:textId="77777777" w:rsidR="00934D98" w:rsidRDefault="00934D98" w:rsidP="00934D98">
      <w:pPr>
        <w:pStyle w:val="upar3"/>
        <w:spacing w:before="0"/>
      </w:pPr>
      <w:r>
        <w:t>Harris's Sparrow</w:t>
      </w:r>
    </w:p>
    <w:p w14:paraId="4D1DA629" w14:textId="77777777" w:rsidR="00934D98" w:rsidRDefault="00934D98" w:rsidP="00934D98">
      <w:pPr>
        <w:pStyle w:val="upar3"/>
        <w:spacing w:before="0"/>
      </w:pPr>
      <w:r>
        <w:t>Dark-eyed Junco</w:t>
      </w:r>
    </w:p>
    <w:p w14:paraId="057C43BF" w14:textId="77777777" w:rsidR="00934D98" w:rsidRDefault="00934D98" w:rsidP="00934D98">
      <w:pPr>
        <w:pStyle w:val="upar3"/>
        <w:spacing w:before="0"/>
      </w:pPr>
      <w:r>
        <w:t>McCown's Longspur</w:t>
      </w:r>
    </w:p>
    <w:p w14:paraId="0B3FA97E" w14:textId="77777777" w:rsidR="00934D98" w:rsidRDefault="00934D98" w:rsidP="00934D98">
      <w:pPr>
        <w:pStyle w:val="upar3"/>
        <w:spacing w:before="0"/>
      </w:pPr>
      <w:r>
        <w:t>Lapland Longspur</w:t>
      </w:r>
    </w:p>
    <w:p w14:paraId="2455F59B" w14:textId="77777777" w:rsidR="00934D98" w:rsidRDefault="00934D98" w:rsidP="00934D98">
      <w:pPr>
        <w:pStyle w:val="upar3"/>
        <w:spacing w:before="0"/>
      </w:pPr>
      <w:r>
        <w:t>Chestnut-collared Longspur</w:t>
      </w:r>
    </w:p>
    <w:p w14:paraId="10BC02F1" w14:textId="77777777" w:rsidR="00934D98" w:rsidRDefault="00934D98" w:rsidP="00934D98">
      <w:pPr>
        <w:pStyle w:val="upar3"/>
        <w:spacing w:before="0"/>
      </w:pPr>
      <w:r>
        <w:t>Snow Bunting</w:t>
      </w:r>
    </w:p>
    <w:p w14:paraId="17C9A3E8" w14:textId="77777777" w:rsidR="00934D98" w:rsidRDefault="00934D98" w:rsidP="00934D98">
      <w:pPr>
        <w:pStyle w:val="upar3"/>
        <w:spacing w:before="0"/>
      </w:pPr>
      <w:r>
        <w:t>Bobolink</w:t>
      </w:r>
    </w:p>
    <w:p w14:paraId="2DA1B248" w14:textId="77777777" w:rsidR="00934D98" w:rsidRDefault="00934D98" w:rsidP="00934D98">
      <w:pPr>
        <w:pStyle w:val="upar3"/>
        <w:spacing w:before="0"/>
      </w:pPr>
      <w:r>
        <w:t>Red-winged Blackbird</w:t>
      </w:r>
    </w:p>
    <w:p w14:paraId="2F413412" w14:textId="77777777" w:rsidR="00934D98" w:rsidRDefault="00934D98" w:rsidP="00934D98">
      <w:pPr>
        <w:pStyle w:val="upar3"/>
        <w:spacing w:before="0"/>
      </w:pPr>
      <w:r>
        <w:t>Eastern Meadowlark</w:t>
      </w:r>
    </w:p>
    <w:p w14:paraId="73776E0D" w14:textId="77777777" w:rsidR="00934D98" w:rsidRDefault="00934D98" w:rsidP="00934D98">
      <w:pPr>
        <w:pStyle w:val="upar3"/>
        <w:spacing w:before="0"/>
      </w:pPr>
      <w:r>
        <w:t>Western Meadowlark</w:t>
      </w:r>
    </w:p>
    <w:p w14:paraId="47C5EEEB" w14:textId="77777777" w:rsidR="00934D98" w:rsidRDefault="00934D98" w:rsidP="00934D98">
      <w:pPr>
        <w:pStyle w:val="upar3"/>
        <w:spacing w:before="0"/>
      </w:pPr>
      <w:r>
        <w:t>Yellow-headed Blackbird</w:t>
      </w:r>
    </w:p>
    <w:p w14:paraId="0F6B9380" w14:textId="77777777" w:rsidR="00934D98" w:rsidRDefault="00934D98" w:rsidP="00934D98">
      <w:pPr>
        <w:pStyle w:val="upar3"/>
        <w:spacing w:before="0"/>
      </w:pPr>
      <w:r>
        <w:t>Rusty Blackbird</w:t>
      </w:r>
    </w:p>
    <w:p w14:paraId="2D065F15" w14:textId="77777777" w:rsidR="00934D98" w:rsidRDefault="00934D98" w:rsidP="00934D98">
      <w:pPr>
        <w:pStyle w:val="upar3"/>
        <w:spacing w:before="0"/>
      </w:pPr>
      <w:r>
        <w:t>Brewer's Blackbird</w:t>
      </w:r>
    </w:p>
    <w:p w14:paraId="687A6A57" w14:textId="77777777" w:rsidR="00934D98" w:rsidRDefault="00934D98" w:rsidP="00934D98">
      <w:pPr>
        <w:pStyle w:val="upar3"/>
        <w:spacing w:before="0"/>
      </w:pPr>
      <w:r>
        <w:t>Great-tailed Grackle</w:t>
      </w:r>
    </w:p>
    <w:p w14:paraId="3B4E70E9" w14:textId="77777777" w:rsidR="00934D98" w:rsidRDefault="00934D98" w:rsidP="00934D98">
      <w:pPr>
        <w:pStyle w:val="upar3"/>
        <w:spacing w:before="0"/>
      </w:pPr>
      <w:r>
        <w:t>Common Grackle</w:t>
      </w:r>
    </w:p>
    <w:p w14:paraId="4B4E644C" w14:textId="77777777" w:rsidR="00934D98" w:rsidRDefault="00934D98" w:rsidP="00934D98">
      <w:pPr>
        <w:pStyle w:val="upar3"/>
        <w:spacing w:before="0"/>
      </w:pPr>
      <w:r>
        <w:t>Brown-headed Cowbird</w:t>
      </w:r>
    </w:p>
    <w:p w14:paraId="196AA6A8" w14:textId="77777777" w:rsidR="00934D98" w:rsidRDefault="00934D98" w:rsidP="00934D98">
      <w:pPr>
        <w:pStyle w:val="upar3"/>
        <w:spacing w:before="0"/>
      </w:pPr>
      <w:r>
        <w:t>Orchard Oriole</w:t>
      </w:r>
    </w:p>
    <w:p w14:paraId="2B8835DA" w14:textId="77777777" w:rsidR="00934D98" w:rsidRDefault="00934D98" w:rsidP="00934D98">
      <w:pPr>
        <w:pStyle w:val="upar3"/>
        <w:spacing w:before="0"/>
      </w:pPr>
      <w:r>
        <w:t>Baltimore Oriole</w:t>
      </w:r>
    </w:p>
    <w:p w14:paraId="2386B63A" w14:textId="77777777" w:rsidR="00934D98" w:rsidRDefault="00934D98" w:rsidP="00934D98">
      <w:pPr>
        <w:pStyle w:val="upar3"/>
        <w:spacing w:before="0"/>
      </w:pPr>
      <w:r>
        <w:t>Bullock’s Oriole</w:t>
      </w:r>
    </w:p>
    <w:p w14:paraId="0209943C" w14:textId="77777777" w:rsidR="00934D98" w:rsidRDefault="00934D98" w:rsidP="00934D98">
      <w:pPr>
        <w:pStyle w:val="upar3"/>
        <w:spacing w:before="0"/>
      </w:pPr>
      <w:r>
        <w:t>Scott's Oriole</w:t>
      </w:r>
    </w:p>
    <w:p w14:paraId="44886803" w14:textId="77777777" w:rsidR="00934D98" w:rsidRDefault="00934D98" w:rsidP="00934D98">
      <w:pPr>
        <w:pStyle w:val="upar3"/>
        <w:spacing w:before="0"/>
      </w:pPr>
      <w:r>
        <w:t>Gray-crowned Rosy-Finch</w:t>
      </w:r>
    </w:p>
    <w:p w14:paraId="400B06FF" w14:textId="77777777" w:rsidR="00934D98" w:rsidRDefault="00934D98" w:rsidP="00934D98">
      <w:pPr>
        <w:pStyle w:val="upar3"/>
        <w:spacing w:before="0"/>
      </w:pPr>
      <w:r>
        <w:t>Black Rosy-Finch</w:t>
      </w:r>
    </w:p>
    <w:p w14:paraId="02182F32" w14:textId="77777777" w:rsidR="00934D98" w:rsidRDefault="00934D98" w:rsidP="00934D98">
      <w:pPr>
        <w:pStyle w:val="upar3"/>
        <w:spacing w:before="0"/>
      </w:pPr>
      <w:r>
        <w:t>Brown-capped Rosy-Finch</w:t>
      </w:r>
    </w:p>
    <w:p w14:paraId="74D73A5F" w14:textId="77777777" w:rsidR="00934D98" w:rsidRDefault="00934D98" w:rsidP="00934D98">
      <w:pPr>
        <w:pStyle w:val="upar3"/>
        <w:spacing w:before="0"/>
      </w:pPr>
      <w:r>
        <w:lastRenderedPageBreak/>
        <w:t>Brambling</w:t>
      </w:r>
    </w:p>
    <w:p w14:paraId="7FE74AF7" w14:textId="77777777" w:rsidR="00934D98" w:rsidRDefault="00934D98" w:rsidP="00934D98">
      <w:pPr>
        <w:pStyle w:val="upar3"/>
        <w:spacing w:before="0"/>
      </w:pPr>
      <w:r>
        <w:t>Pine Grosbeak</w:t>
      </w:r>
    </w:p>
    <w:p w14:paraId="6733F19F" w14:textId="77777777" w:rsidR="00934D98" w:rsidRDefault="00934D98" w:rsidP="00934D98">
      <w:pPr>
        <w:pStyle w:val="upar3"/>
        <w:spacing w:before="0"/>
      </w:pPr>
      <w:r>
        <w:t>Purple Finch</w:t>
      </w:r>
    </w:p>
    <w:p w14:paraId="4EC93F65" w14:textId="77777777" w:rsidR="00934D98" w:rsidRDefault="00934D98" w:rsidP="00934D98">
      <w:pPr>
        <w:pStyle w:val="upar3"/>
        <w:spacing w:before="0"/>
      </w:pPr>
      <w:r>
        <w:t>Cassin's Finch</w:t>
      </w:r>
    </w:p>
    <w:p w14:paraId="1991EF58" w14:textId="77777777" w:rsidR="00934D98" w:rsidRDefault="00934D98" w:rsidP="00934D98">
      <w:pPr>
        <w:pStyle w:val="upar3"/>
        <w:spacing w:before="0"/>
      </w:pPr>
      <w:r>
        <w:t>House Finch</w:t>
      </w:r>
    </w:p>
    <w:p w14:paraId="0E97BACB" w14:textId="77777777" w:rsidR="00934D98" w:rsidRDefault="00934D98" w:rsidP="00934D98">
      <w:pPr>
        <w:pStyle w:val="upar3"/>
        <w:spacing w:before="0"/>
      </w:pPr>
      <w:r>
        <w:t>Red Crossbill</w:t>
      </w:r>
    </w:p>
    <w:p w14:paraId="6DE5BD95" w14:textId="77777777" w:rsidR="00934D98" w:rsidRDefault="00934D98" w:rsidP="00934D98">
      <w:pPr>
        <w:pStyle w:val="upar3"/>
        <w:spacing w:before="0"/>
      </w:pPr>
      <w:r>
        <w:t>White-winged Crossbill</w:t>
      </w:r>
    </w:p>
    <w:p w14:paraId="21A6F40B" w14:textId="77777777" w:rsidR="00934D98" w:rsidRDefault="00934D98" w:rsidP="00934D98">
      <w:pPr>
        <w:pStyle w:val="upar3"/>
        <w:spacing w:before="0"/>
      </w:pPr>
      <w:r>
        <w:t>Common Redpoll</w:t>
      </w:r>
    </w:p>
    <w:p w14:paraId="1CED07AA" w14:textId="77777777" w:rsidR="00934D98" w:rsidRDefault="00934D98" w:rsidP="00934D98">
      <w:pPr>
        <w:pStyle w:val="upar3"/>
        <w:spacing w:before="0"/>
      </w:pPr>
      <w:r>
        <w:t>Pine Siskin</w:t>
      </w:r>
    </w:p>
    <w:p w14:paraId="4C4BCB0A" w14:textId="77777777" w:rsidR="00934D98" w:rsidRDefault="00934D98" w:rsidP="00934D98">
      <w:pPr>
        <w:pStyle w:val="upar3"/>
        <w:spacing w:before="0"/>
      </w:pPr>
      <w:r>
        <w:t>Lesser Goldfinch</w:t>
      </w:r>
    </w:p>
    <w:p w14:paraId="12B92703" w14:textId="77777777" w:rsidR="00934D98" w:rsidRDefault="00934D98" w:rsidP="00934D98">
      <w:pPr>
        <w:pStyle w:val="upar3"/>
        <w:spacing w:before="0"/>
      </w:pPr>
      <w:r>
        <w:t>American Goldfinch</w:t>
      </w:r>
    </w:p>
    <w:p w14:paraId="641A528A" w14:textId="77777777" w:rsidR="00934D98" w:rsidRDefault="00934D98" w:rsidP="00934D98">
      <w:pPr>
        <w:pStyle w:val="upar3"/>
        <w:spacing w:before="0"/>
      </w:pPr>
      <w:r>
        <w:t>Evening Grosbeak</w:t>
      </w:r>
    </w:p>
    <w:p w14:paraId="60DD57AA" w14:textId="77777777" w:rsidR="00934D98" w:rsidRDefault="00934D98" w:rsidP="00934D98">
      <w:pPr>
        <w:pStyle w:val="par2"/>
      </w:pPr>
      <w:r>
        <w:t>6.</w:t>
      </w:r>
      <w:r>
        <w:tab/>
        <w:t>Mammals:</w:t>
      </w:r>
    </w:p>
    <w:p w14:paraId="2679054D" w14:textId="77777777" w:rsidR="00934D98" w:rsidRPr="00FD3DF8" w:rsidRDefault="00934D98" w:rsidP="00934D98">
      <w:pPr>
        <w:pStyle w:val="upar3"/>
      </w:pPr>
      <w:r>
        <w:t>Masked Shrew</w:t>
      </w:r>
    </w:p>
    <w:p w14:paraId="0BCD2E12" w14:textId="77777777" w:rsidR="00934D98" w:rsidRDefault="00934D98" w:rsidP="00934D98">
      <w:pPr>
        <w:pStyle w:val="upar3"/>
        <w:spacing w:before="0"/>
      </w:pPr>
      <w:r>
        <w:t>Montane Shrew</w:t>
      </w:r>
    </w:p>
    <w:p w14:paraId="596D2CDF" w14:textId="77777777" w:rsidR="00934D98" w:rsidRDefault="00934D98" w:rsidP="00934D98">
      <w:pPr>
        <w:pStyle w:val="upar3"/>
        <w:spacing w:before="0"/>
      </w:pPr>
      <w:r>
        <w:t>Dwarf Shrew</w:t>
      </w:r>
    </w:p>
    <w:p w14:paraId="4C5F5A07" w14:textId="77777777" w:rsidR="00934D98" w:rsidRDefault="00934D98" w:rsidP="00934D98">
      <w:pPr>
        <w:pStyle w:val="upar3"/>
        <w:spacing w:before="0"/>
      </w:pPr>
      <w:r>
        <w:t>Water Shrew</w:t>
      </w:r>
    </w:p>
    <w:p w14:paraId="010D916B" w14:textId="77777777" w:rsidR="00934D98" w:rsidRDefault="00934D98" w:rsidP="00934D98">
      <w:pPr>
        <w:pStyle w:val="upar3"/>
        <w:spacing w:before="0"/>
      </w:pPr>
      <w:r>
        <w:t>Merriam's Shrew</w:t>
      </w:r>
    </w:p>
    <w:p w14:paraId="0090654E" w14:textId="77777777" w:rsidR="00934D98" w:rsidRDefault="00934D98" w:rsidP="00934D98">
      <w:pPr>
        <w:pStyle w:val="upar3"/>
        <w:spacing w:before="0"/>
      </w:pPr>
      <w:r>
        <w:t>Pygmy Shrew</w:t>
      </w:r>
    </w:p>
    <w:p w14:paraId="3E8B13FD" w14:textId="77777777" w:rsidR="00934D98" w:rsidRDefault="00934D98" w:rsidP="00934D98">
      <w:pPr>
        <w:pStyle w:val="upar3"/>
        <w:spacing w:before="0"/>
      </w:pPr>
      <w:r>
        <w:t>Elliot's Short-tailed Shrew</w:t>
      </w:r>
    </w:p>
    <w:p w14:paraId="788AAE27" w14:textId="77777777" w:rsidR="00934D98" w:rsidRDefault="00934D98" w:rsidP="00934D98">
      <w:pPr>
        <w:pStyle w:val="upar3"/>
        <w:spacing w:before="0"/>
      </w:pPr>
      <w:r>
        <w:t>Least Shrew</w:t>
      </w:r>
    </w:p>
    <w:p w14:paraId="7B480C92" w14:textId="77777777" w:rsidR="00934D98" w:rsidRDefault="00934D98" w:rsidP="00934D98">
      <w:pPr>
        <w:pStyle w:val="upar3"/>
        <w:spacing w:before="0"/>
      </w:pPr>
      <w:r>
        <w:t>Crawford’s Desert Shrew</w:t>
      </w:r>
    </w:p>
    <w:p w14:paraId="1617275D" w14:textId="77777777" w:rsidR="00934D98" w:rsidRDefault="00934D98" w:rsidP="00934D98">
      <w:pPr>
        <w:pStyle w:val="upar3"/>
        <w:spacing w:before="0"/>
      </w:pPr>
      <w:r>
        <w:t>Eastern Mole</w:t>
      </w:r>
    </w:p>
    <w:p w14:paraId="114DEB09" w14:textId="77777777" w:rsidR="00934D98" w:rsidRDefault="00934D98" w:rsidP="00934D98">
      <w:pPr>
        <w:pStyle w:val="upar3"/>
        <w:spacing w:before="0"/>
      </w:pPr>
      <w:r>
        <w:t>California Myotis</w:t>
      </w:r>
    </w:p>
    <w:p w14:paraId="753E8059" w14:textId="77777777" w:rsidR="00934D98" w:rsidRDefault="00934D98" w:rsidP="00934D98">
      <w:pPr>
        <w:pStyle w:val="upar3"/>
        <w:spacing w:before="0"/>
      </w:pPr>
      <w:r>
        <w:t>Western small-footed Myotis</w:t>
      </w:r>
    </w:p>
    <w:p w14:paraId="79CECC7E" w14:textId="77777777" w:rsidR="00934D98" w:rsidRDefault="00934D98" w:rsidP="00934D98">
      <w:pPr>
        <w:pStyle w:val="upar3"/>
        <w:spacing w:before="0"/>
      </w:pPr>
      <w:r>
        <w:t>Long-eared Myotis</w:t>
      </w:r>
    </w:p>
    <w:p w14:paraId="0D87E8D9" w14:textId="77777777" w:rsidR="00934D98" w:rsidRDefault="00934D98" w:rsidP="00934D98">
      <w:pPr>
        <w:pStyle w:val="upar3"/>
        <w:spacing w:before="0"/>
      </w:pPr>
      <w:r>
        <w:t>Little Brown Myotis</w:t>
      </w:r>
    </w:p>
    <w:p w14:paraId="31FC960A" w14:textId="77777777" w:rsidR="00934D98" w:rsidRDefault="00934D98" w:rsidP="00934D98">
      <w:pPr>
        <w:pStyle w:val="upar3"/>
        <w:spacing w:before="0"/>
      </w:pPr>
      <w:r>
        <w:t>Fringed Myotis</w:t>
      </w:r>
    </w:p>
    <w:p w14:paraId="4214C2DE" w14:textId="77777777" w:rsidR="00934D98" w:rsidRDefault="00934D98" w:rsidP="00934D98">
      <w:pPr>
        <w:pStyle w:val="upar3"/>
        <w:spacing w:before="0"/>
      </w:pPr>
      <w:r>
        <w:t>Long-legged Myotis</w:t>
      </w:r>
    </w:p>
    <w:p w14:paraId="31849232" w14:textId="77777777" w:rsidR="00934D98" w:rsidRDefault="00934D98" w:rsidP="00934D98">
      <w:pPr>
        <w:pStyle w:val="upar3"/>
        <w:spacing w:before="0"/>
      </w:pPr>
      <w:r>
        <w:t>Yuma Myotis</w:t>
      </w:r>
    </w:p>
    <w:p w14:paraId="45E94FF2" w14:textId="77777777" w:rsidR="00934D98" w:rsidRDefault="00934D98" w:rsidP="00934D98">
      <w:pPr>
        <w:pStyle w:val="upar3"/>
        <w:spacing w:before="0"/>
      </w:pPr>
      <w:r>
        <w:t>Eastern Red Bat</w:t>
      </w:r>
    </w:p>
    <w:p w14:paraId="22ACD134" w14:textId="77777777" w:rsidR="00934D98" w:rsidRDefault="00934D98" w:rsidP="00934D98">
      <w:pPr>
        <w:pStyle w:val="upar3"/>
        <w:spacing w:before="0"/>
      </w:pPr>
      <w:r>
        <w:t>Hoary Bat</w:t>
      </w:r>
    </w:p>
    <w:p w14:paraId="5AE28D02" w14:textId="77777777" w:rsidR="00934D98" w:rsidRDefault="00934D98" w:rsidP="00934D98">
      <w:pPr>
        <w:pStyle w:val="upar3"/>
        <w:spacing w:before="0"/>
      </w:pPr>
      <w:r>
        <w:t>Silver-haired Bat</w:t>
      </w:r>
    </w:p>
    <w:p w14:paraId="40486CC1" w14:textId="77777777" w:rsidR="00934D98" w:rsidRDefault="00934D98" w:rsidP="00934D98">
      <w:pPr>
        <w:pStyle w:val="upar3"/>
        <w:spacing w:before="0"/>
      </w:pPr>
      <w:r>
        <w:t>Western Pipistrelle</w:t>
      </w:r>
    </w:p>
    <w:p w14:paraId="3580F896" w14:textId="77777777" w:rsidR="00934D98" w:rsidRDefault="00934D98" w:rsidP="00934D98">
      <w:pPr>
        <w:pStyle w:val="upar3"/>
        <w:spacing w:before="0"/>
      </w:pPr>
      <w:r>
        <w:t>Big Brown Bat</w:t>
      </w:r>
    </w:p>
    <w:p w14:paraId="2FCD6F7B" w14:textId="77777777" w:rsidR="00934D98" w:rsidRDefault="00934D98" w:rsidP="00934D98">
      <w:pPr>
        <w:pStyle w:val="upar3"/>
        <w:spacing w:before="0"/>
      </w:pPr>
      <w:r>
        <w:t>Spotted Bat</w:t>
      </w:r>
    </w:p>
    <w:p w14:paraId="773A851E" w14:textId="77777777" w:rsidR="00934D98" w:rsidRDefault="00934D98" w:rsidP="00934D98">
      <w:pPr>
        <w:pStyle w:val="upar3"/>
        <w:spacing w:before="0"/>
      </w:pPr>
      <w:r>
        <w:t>Townsend's Big-eared Bat</w:t>
      </w:r>
    </w:p>
    <w:p w14:paraId="1B11BC06" w14:textId="77777777" w:rsidR="00934D98" w:rsidRDefault="00934D98" w:rsidP="00934D98">
      <w:pPr>
        <w:pStyle w:val="upar3"/>
        <w:spacing w:before="0"/>
      </w:pPr>
      <w:r>
        <w:t>Eastern Pipistrelle</w:t>
      </w:r>
    </w:p>
    <w:p w14:paraId="1266E9DB" w14:textId="77777777" w:rsidR="00934D98" w:rsidRDefault="00934D98" w:rsidP="00934D98">
      <w:pPr>
        <w:pStyle w:val="upar3"/>
        <w:spacing w:before="0"/>
      </w:pPr>
      <w:r>
        <w:t>Pallid Bat</w:t>
      </w:r>
    </w:p>
    <w:p w14:paraId="11262877" w14:textId="77777777" w:rsidR="00934D98" w:rsidRDefault="00934D98" w:rsidP="00934D98">
      <w:pPr>
        <w:pStyle w:val="upar3"/>
        <w:spacing w:before="0"/>
      </w:pPr>
      <w:r>
        <w:t>Brazilian Free-tailed Bat</w:t>
      </w:r>
    </w:p>
    <w:p w14:paraId="7FEB0FA7" w14:textId="77777777" w:rsidR="00934D98" w:rsidRDefault="00934D98" w:rsidP="00934D98">
      <w:pPr>
        <w:pStyle w:val="upar3"/>
        <w:spacing w:before="0"/>
      </w:pPr>
      <w:r>
        <w:t>Big Free-tailed Bat</w:t>
      </w:r>
    </w:p>
    <w:p w14:paraId="77C4833C" w14:textId="77777777" w:rsidR="00934D98" w:rsidRDefault="00934D98" w:rsidP="00934D98">
      <w:pPr>
        <w:pStyle w:val="upar3"/>
        <w:spacing w:before="0"/>
      </w:pPr>
      <w:r>
        <w:t>Nine-Banded Armadillo</w:t>
      </w:r>
    </w:p>
    <w:p w14:paraId="48EB8185" w14:textId="77777777" w:rsidR="00934D98" w:rsidRDefault="00934D98" w:rsidP="00934D98">
      <w:pPr>
        <w:pStyle w:val="upar3"/>
        <w:spacing w:before="0"/>
      </w:pPr>
      <w:r>
        <w:t>American Pika</w:t>
      </w:r>
    </w:p>
    <w:p w14:paraId="0DD49460" w14:textId="77777777" w:rsidR="00934D98" w:rsidRDefault="00934D98" w:rsidP="00934D98">
      <w:pPr>
        <w:pStyle w:val="upar3"/>
        <w:spacing w:before="0"/>
      </w:pPr>
      <w:r>
        <w:t>Least Chipmunk</w:t>
      </w:r>
    </w:p>
    <w:p w14:paraId="2F4CDE2C" w14:textId="77777777" w:rsidR="00934D98" w:rsidRDefault="00934D98" w:rsidP="00934D98">
      <w:pPr>
        <w:pStyle w:val="upar3"/>
        <w:spacing w:before="0"/>
      </w:pPr>
      <w:r>
        <w:t>Cliff Chipmunk</w:t>
      </w:r>
    </w:p>
    <w:p w14:paraId="32F419C6" w14:textId="77777777" w:rsidR="00934D98" w:rsidRDefault="00934D98" w:rsidP="00934D98">
      <w:pPr>
        <w:pStyle w:val="upar3"/>
        <w:spacing w:before="0"/>
      </w:pPr>
      <w:r>
        <w:lastRenderedPageBreak/>
        <w:t>Colorado Chipmunk</w:t>
      </w:r>
    </w:p>
    <w:p w14:paraId="598D87F6" w14:textId="77777777" w:rsidR="00934D98" w:rsidRDefault="00934D98" w:rsidP="00934D98">
      <w:pPr>
        <w:pStyle w:val="upar3"/>
        <w:spacing w:before="0"/>
      </w:pPr>
      <w:r>
        <w:t>Uinta Chipmunk</w:t>
      </w:r>
    </w:p>
    <w:p w14:paraId="25A5C9B3" w14:textId="77777777" w:rsidR="00934D98" w:rsidRDefault="00934D98" w:rsidP="00934D98">
      <w:pPr>
        <w:pStyle w:val="upar3"/>
        <w:spacing w:before="0"/>
      </w:pPr>
      <w:r>
        <w:t>White-tailed Antelope Squirrel</w:t>
      </w:r>
    </w:p>
    <w:p w14:paraId="6437AFFE" w14:textId="77777777" w:rsidR="00934D98" w:rsidRDefault="00934D98" w:rsidP="00934D98">
      <w:pPr>
        <w:pStyle w:val="upar3"/>
        <w:spacing w:before="0"/>
      </w:pPr>
      <w:r>
        <w:t>Spotted Ground Squirrel</w:t>
      </w:r>
    </w:p>
    <w:p w14:paraId="4767868E" w14:textId="77777777" w:rsidR="00934D98" w:rsidRDefault="00934D98" w:rsidP="00934D98">
      <w:pPr>
        <w:pStyle w:val="upar3"/>
        <w:spacing w:before="0"/>
      </w:pPr>
      <w:r>
        <w:t>Golden-mantled Ground Squirrel</w:t>
      </w:r>
    </w:p>
    <w:p w14:paraId="69A1C2E9" w14:textId="77777777" w:rsidR="00934D98" w:rsidRDefault="00934D98" w:rsidP="00934D98">
      <w:pPr>
        <w:pStyle w:val="upar3"/>
        <w:spacing w:before="0"/>
      </w:pPr>
      <w:r>
        <w:t>Botta’s pocket gopher</w:t>
      </w:r>
    </w:p>
    <w:p w14:paraId="7DBF4FDD" w14:textId="77777777" w:rsidR="00934D98" w:rsidRDefault="00934D98" w:rsidP="00934D98">
      <w:pPr>
        <w:pStyle w:val="upar3"/>
        <w:spacing w:before="0"/>
      </w:pPr>
      <w:r>
        <w:t>Northern pocket gopher</w:t>
      </w:r>
    </w:p>
    <w:p w14:paraId="2F67CEB7" w14:textId="77777777" w:rsidR="00934D98" w:rsidRDefault="00934D98" w:rsidP="00934D98">
      <w:pPr>
        <w:pStyle w:val="upar3"/>
        <w:spacing w:before="0"/>
      </w:pPr>
      <w:r>
        <w:t>Olive-backed Pocket Mouse</w:t>
      </w:r>
    </w:p>
    <w:p w14:paraId="3C721F04" w14:textId="77777777" w:rsidR="00934D98" w:rsidRDefault="00934D98" w:rsidP="00934D98">
      <w:pPr>
        <w:pStyle w:val="upar3"/>
        <w:spacing w:before="0"/>
      </w:pPr>
      <w:r>
        <w:t>Plains Pocket Mouse</w:t>
      </w:r>
    </w:p>
    <w:p w14:paraId="011CC2CF" w14:textId="77777777" w:rsidR="00934D98" w:rsidRDefault="00934D98" w:rsidP="00934D98">
      <w:pPr>
        <w:pStyle w:val="upar3"/>
        <w:spacing w:before="0"/>
      </w:pPr>
      <w:r>
        <w:t>Silky Pocket Mouse</w:t>
      </w:r>
    </w:p>
    <w:p w14:paraId="476A3752" w14:textId="77777777" w:rsidR="00934D98" w:rsidRDefault="00934D98" w:rsidP="00934D98">
      <w:pPr>
        <w:pStyle w:val="upar3"/>
        <w:spacing w:before="0"/>
      </w:pPr>
      <w:r>
        <w:t>Great Basin Pocket Mouse</w:t>
      </w:r>
    </w:p>
    <w:p w14:paraId="50D92080" w14:textId="77777777" w:rsidR="00934D98" w:rsidRDefault="00934D98" w:rsidP="00934D98">
      <w:pPr>
        <w:pStyle w:val="upar3"/>
        <w:spacing w:before="0"/>
      </w:pPr>
      <w:r>
        <w:t>Hispid Pocket Mouse</w:t>
      </w:r>
    </w:p>
    <w:p w14:paraId="34C0C064" w14:textId="77777777" w:rsidR="00934D98" w:rsidRDefault="00934D98" w:rsidP="00934D98">
      <w:pPr>
        <w:pStyle w:val="upar3"/>
        <w:spacing w:before="0"/>
      </w:pPr>
      <w:r>
        <w:t>Ord's Kangaroo Rat</w:t>
      </w:r>
    </w:p>
    <w:p w14:paraId="61A199C3" w14:textId="77777777" w:rsidR="00934D98" w:rsidRDefault="00934D98" w:rsidP="00934D98">
      <w:pPr>
        <w:pStyle w:val="upar3"/>
        <w:spacing w:before="0"/>
      </w:pPr>
      <w:r>
        <w:t>Plains Harvest Mouse</w:t>
      </w:r>
    </w:p>
    <w:p w14:paraId="0F94BB17" w14:textId="77777777" w:rsidR="00934D98" w:rsidRDefault="00934D98" w:rsidP="00934D98">
      <w:pPr>
        <w:pStyle w:val="upar3"/>
        <w:spacing w:before="0"/>
      </w:pPr>
      <w:r>
        <w:t>Western Harvest Mouse</w:t>
      </w:r>
    </w:p>
    <w:p w14:paraId="57DA0E63" w14:textId="77777777" w:rsidR="00934D98" w:rsidRDefault="00934D98" w:rsidP="00934D98">
      <w:pPr>
        <w:pStyle w:val="upar3"/>
        <w:spacing w:before="0"/>
      </w:pPr>
      <w:r>
        <w:t>Deer Mouse</w:t>
      </w:r>
    </w:p>
    <w:p w14:paraId="6366CC2C" w14:textId="77777777" w:rsidR="00934D98" w:rsidRDefault="00934D98" w:rsidP="00934D98">
      <w:pPr>
        <w:pStyle w:val="upar3"/>
        <w:spacing w:before="0"/>
      </w:pPr>
      <w:r>
        <w:t>White-footed Mouse</w:t>
      </w:r>
    </w:p>
    <w:p w14:paraId="79B39683" w14:textId="77777777" w:rsidR="00934D98" w:rsidRDefault="00934D98" w:rsidP="00934D98">
      <w:pPr>
        <w:pStyle w:val="upar3"/>
        <w:spacing w:before="0"/>
      </w:pPr>
      <w:r>
        <w:t>Canyon Mouse</w:t>
      </w:r>
    </w:p>
    <w:p w14:paraId="79A21A52" w14:textId="77777777" w:rsidR="00934D98" w:rsidRDefault="00934D98" w:rsidP="00934D98">
      <w:pPr>
        <w:pStyle w:val="upar3"/>
        <w:spacing w:before="0"/>
      </w:pPr>
      <w:r>
        <w:t>Brush Mouse</w:t>
      </w:r>
    </w:p>
    <w:p w14:paraId="5AD8AA02" w14:textId="77777777" w:rsidR="00934D98" w:rsidRDefault="00934D98" w:rsidP="00934D98">
      <w:pPr>
        <w:pStyle w:val="upar3"/>
        <w:spacing w:before="0"/>
      </w:pPr>
      <w:r>
        <w:t>Pinyon Mouse</w:t>
      </w:r>
    </w:p>
    <w:p w14:paraId="44FEF00F" w14:textId="77777777" w:rsidR="00934D98" w:rsidRDefault="00934D98" w:rsidP="00934D98">
      <w:pPr>
        <w:pStyle w:val="upar3"/>
        <w:spacing w:before="0"/>
      </w:pPr>
      <w:r>
        <w:t>Northern Rock Mouse</w:t>
      </w:r>
    </w:p>
    <w:p w14:paraId="034C476B" w14:textId="77777777" w:rsidR="00934D98" w:rsidRDefault="00934D98" w:rsidP="00934D98">
      <w:pPr>
        <w:pStyle w:val="upar3"/>
        <w:spacing w:before="0"/>
      </w:pPr>
      <w:r>
        <w:t>Northern Grasshopper Mouse</w:t>
      </w:r>
    </w:p>
    <w:p w14:paraId="205C90CA" w14:textId="77777777" w:rsidR="00934D98" w:rsidRDefault="00934D98" w:rsidP="00934D98">
      <w:pPr>
        <w:pStyle w:val="upar3"/>
        <w:spacing w:before="0"/>
      </w:pPr>
      <w:r>
        <w:t>Hispid Cotton Rat</w:t>
      </w:r>
    </w:p>
    <w:p w14:paraId="1A2B62B7" w14:textId="77777777" w:rsidR="00934D98" w:rsidRDefault="00934D98" w:rsidP="00934D98">
      <w:pPr>
        <w:pStyle w:val="upar3"/>
        <w:spacing w:before="0"/>
      </w:pPr>
      <w:r>
        <w:t>Eastern Woodrat</w:t>
      </w:r>
    </w:p>
    <w:p w14:paraId="0D76BBFC" w14:textId="77777777" w:rsidR="00934D98" w:rsidRDefault="00934D98" w:rsidP="00934D98">
      <w:pPr>
        <w:pStyle w:val="upar3"/>
        <w:spacing w:before="0"/>
      </w:pPr>
      <w:r>
        <w:t>Southern Plains Woodrat</w:t>
      </w:r>
    </w:p>
    <w:p w14:paraId="1F165A30" w14:textId="77777777" w:rsidR="00934D98" w:rsidRDefault="00934D98" w:rsidP="00934D98">
      <w:pPr>
        <w:pStyle w:val="upar3"/>
        <w:spacing w:before="0"/>
      </w:pPr>
      <w:r>
        <w:t>Western White-throated Woodrat</w:t>
      </w:r>
    </w:p>
    <w:p w14:paraId="378E9A49" w14:textId="77777777" w:rsidR="00934D98" w:rsidRDefault="00934D98" w:rsidP="00934D98">
      <w:pPr>
        <w:pStyle w:val="upar3"/>
        <w:spacing w:before="0"/>
      </w:pPr>
      <w:r>
        <w:t>Eastern White-throated Woodrat</w:t>
      </w:r>
    </w:p>
    <w:p w14:paraId="74C1BADB" w14:textId="77777777" w:rsidR="00934D98" w:rsidRDefault="00934D98" w:rsidP="00934D98">
      <w:pPr>
        <w:pStyle w:val="upar3"/>
        <w:spacing w:before="0"/>
      </w:pPr>
      <w:r>
        <w:t>Desert Woodrat</w:t>
      </w:r>
    </w:p>
    <w:p w14:paraId="472A69AE" w14:textId="77777777" w:rsidR="00934D98" w:rsidRDefault="00934D98" w:rsidP="00934D98">
      <w:pPr>
        <w:pStyle w:val="upar3"/>
        <w:spacing w:before="0"/>
      </w:pPr>
      <w:r>
        <w:t>Mexican Woodrat</w:t>
      </w:r>
    </w:p>
    <w:p w14:paraId="41251772" w14:textId="77777777" w:rsidR="00934D98" w:rsidRDefault="00934D98" w:rsidP="00934D98">
      <w:pPr>
        <w:pStyle w:val="upar3"/>
        <w:spacing w:before="0"/>
      </w:pPr>
      <w:r>
        <w:t>Bushy-tailed Woodrat</w:t>
      </w:r>
    </w:p>
    <w:p w14:paraId="47014515" w14:textId="77777777" w:rsidR="00934D98" w:rsidRDefault="00934D98" w:rsidP="00934D98">
      <w:pPr>
        <w:pStyle w:val="upar3"/>
        <w:spacing w:before="0"/>
      </w:pPr>
      <w:r>
        <w:t>Southern Red-backed Vole</w:t>
      </w:r>
    </w:p>
    <w:p w14:paraId="16C41A36" w14:textId="77777777" w:rsidR="00934D98" w:rsidRDefault="00934D98" w:rsidP="00934D98">
      <w:pPr>
        <w:pStyle w:val="upar3"/>
        <w:spacing w:before="0"/>
      </w:pPr>
      <w:r>
        <w:t>Western Heather Vole</w:t>
      </w:r>
    </w:p>
    <w:p w14:paraId="7C2E4C73" w14:textId="77777777" w:rsidR="00934D98" w:rsidRDefault="00934D98" w:rsidP="00934D98">
      <w:pPr>
        <w:pStyle w:val="upar3"/>
        <w:spacing w:before="0"/>
      </w:pPr>
      <w:r>
        <w:t>Meadow Vole</w:t>
      </w:r>
    </w:p>
    <w:p w14:paraId="1737D8E2" w14:textId="77777777" w:rsidR="00934D98" w:rsidRDefault="00934D98" w:rsidP="00934D98">
      <w:pPr>
        <w:pStyle w:val="upar3"/>
        <w:spacing w:before="0"/>
      </w:pPr>
      <w:r>
        <w:t>Montane Vole</w:t>
      </w:r>
    </w:p>
    <w:p w14:paraId="54880861" w14:textId="77777777" w:rsidR="00934D98" w:rsidRDefault="00934D98" w:rsidP="00934D98">
      <w:pPr>
        <w:pStyle w:val="upar3"/>
        <w:spacing w:before="0"/>
      </w:pPr>
      <w:r>
        <w:t>Long-tailed Vole</w:t>
      </w:r>
    </w:p>
    <w:p w14:paraId="01B64683" w14:textId="77777777" w:rsidR="00934D98" w:rsidRDefault="00934D98" w:rsidP="00934D98">
      <w:pPr>
        <w:pStyle w:val="upar3"/>
        <w:spacing w:before="0"/>
      </w:pPr>
      <w:r>
        <w:t>Mogollon Vole</w:t>
      </w:r>
    </w:p>
    <w:p w14:paraId="48BBB7D3" w14:textId="77777777" w:rsidR="00934D98" w:rsidRDefault="00934D98" w:rsidP="00934D98">
      <w:pPr>
        <w:pStyle w:val="upar3"/>
        <w:spacing w:before="0"/>
      </w:pPr>
      <w:r>
        <w:t>Prairie Vole</w:t>
      </w:r>
    </w:p>
    <w:p w14:paraId="6488083F" w14:textId="77777777" w:rsidR="00934D98" w:rsidRDefault="00934D98" w:rsidP="00934D98">
      <w:pPr>
        <w:pStyle w:val="upar3"/>
        <w:spacing w:before="0"/>
      </w:pPr>
      <w:r>
        <w:t>Sagebrush Vole</w:t>
      </w:r>
    </w:p>
    <w:p w14:paraId="51B14DA0" w14:textId="77777777" w:rsidR="00934D98" w:rsidRDefault="00934D98" w:rsidP="00934D98">
      <w:pPr>
        <w:pStyle w:val="upar3"/>
        <w:spacing w:before="0"/>
      </w:pPr>
      <w:r>
        <w:t>Preble’s Meadow Jumping Mouse</w:t>
      </w:r>
    </w:p>
    <w:p w14:paraId="19FBCCD1" w14:textId="77777777" w:rsidR="00934D98" w:rsidRDefault="00934D98" w:rsidP="00934D98">
      <w:pPr>
        <w:pStyle w:val="upar3"/>
        <w:spacing w:before="0"/>
      </w:pPr>
      <w:r>
        <w:t>Meadow Jumping Mouse</w:t>
      </w:r>
    </w:p>
    <w:p w14:paraId="6BED31A9" w14:textId="77777777" w:rsidR="00934D98" w:rsidRDefault="00934D98" w:rsidP="00934D98">
      <w:pPr>
        <w:pStyle w:val="upar3"/>
        <w:spacing w:before="0"/>
      </w:pPr>
      <w:r>
        <w:t>Western Jumping Mouse</w:t>
      </w:r>
    </w:p>
    <w:p w14:paraId="05970208" w14:textId="77777777" w:rsidR="00934D98" w:rsidRDefault="00934D98" w:rsidP="00934D98">
      <w:pPr>
        <w:pStyle w:val="upar3"/>
        <w:spacing w:before="0"/>
      </w:pPr>
      <w:r>
        <w:t>North American Porcupine</w:t>
      </w:r>
    </w:p>
    <w:p w14:paraId="0D359419" w14:textId="77777777" w:rsidR="00934D98" w:rsidRDefault="00934D98" w:rsidP="00934D98">
      <w:pPr>
        <w:pStyle w:val="upar3"/>
        <w:spacing w:before="0"/>
      </w:pPr>
      <w:r>
        <w:t>Gray Wolf</w:t>
      </w:r>
    </w:p>
    <w:p w14:paraId="5B7F367B" w14:textId="77777777" w:rsidR="00934D98" w:rsidRDefault="00934D98" w:rsidP="00934D98">
      <w:pPr>
        <w:pStyle w:val="upar3"/>
        <w:spacing w:before="0"/>
      </w:pPr>
      <w:r>
        <w:t>Kit Fox</w:t>
      </w:r>
    </w:p>
    <w:p w14:paraId="3A59FDC0" w14:textId="77777777" w:rsidR="00934D98" w:rsidRDefault="00934D98" w:rsidP="00934D98">
      <w:pPr>
        <w:pStyle w:val="upar3"/>
        <w:spacing w:before="0"/>
      </w:pPr>
      <w:r>
        <w:t>Grizzly Bear</w:t>
      </w:r>
    </w:p>
    <w:p w14:paraId="29688C43" w14:textId="77777777" w:rsidR="00934D98" w:rsidRDefault="00934D98" w:rsidP="00934D98">
      <w:pPr>
        <w:pStyle w:val="upar3"/>
        <w:spacing w:before="0"/>
      </w:pPr>
      <w:r>
        <w:t>Black-footed Ferret</w:t>
      </w:r>
    </w:p>
    <w:p w14:paraId="2AD9B431" w14:textId="77777777" w:rsidR="00934D98" w:rsidRDefault="00934D98" w:rsidP="00934D98">
      <w:pPr>
        <w:pStyle w:val="upar3"/>
        <w:spacing w:before="0"/>
      </w:pPr>
      <w:r>
        <w:lastRenderedPageBreak/>
        <w:t>Wolverine</w:t>
      </w:r>
    </w:p>
    <w:p w14:paraId="7CE28B12" w14:textId="77777777" w:rsidR="00934D98" w:rsidRDefault="00934D98" w:rsidP="00934D98">
      <w:pPr>
        <w:pStyle w:val="upar3"/>
        <w:spacing w:before="0"/>
      </w:pPr>
      <w:r>
        <w:t>Eastern Spotted Skunk</w:t>
      </w:r>
    </w:p>
    <w:p w14:paraId="19FE387D" w14:textId="77777777" w:rsidR="00934D98" w:rsidRDefault="00934D98" w:rsidP="00934D98">
      <w:pPr>
        <w:pStyle w:val="upar3"/>
        <w:spacing w:before="0"/>
      </w:pPr>
      <w:r>
        <w:t>Common Hog-nosed Skunk</w:t>
      </w:r>
    </w:p>
    <w:p w14:paraId="48C9CC21" w14:textId="77777777" w:rsidR="00934D98" w:rsidRDefault="00934D98" w:rsidP="00934D98">
      <w:pPr>
        <w:pStyle w:val="upar3"/>
        <w:spacing w:before="0"/>
      </w:pPr>
      <w:r>
        <w:t>Northern River Otter</w:t>
      </w:r>
    </w:p>
    <w:p w14:paraId="00A8FB17" w14:textId="77777777" w:rsidR="00934D98" w:rsidRDefault="00934D98" w:rsidP="00934D98">
      <w:pPr>
        <w:pStyle w:val="upar3"/>
        <w:spacing w:before="0"/>
      </w:pPr>
      <w:r>
        <w:t>Lynx</w:t>
      </w:r>
    </w:p>
    <w:p w14:paraId="6DB54073" w14:textId="77777777" w:rsidR="00934D98" w:rsidRDefault="00190BD4" w:rsidP="00EB0D0B">
      <w:pPr>
        <w:pStyle w:val="Heading2"/>
      </w:pPr>
      <w:r>
        <w:br w:type="page"/>
      </w:r>
      <w:r w:rsidR="00934D98">
        <w:lastRenderedPageBreak/>
        <w:t>Editor’s Notes</w:t>
      </w:r>
    </w:p>
    <w:p w14:paraId="5D76643A" w14:textId="77777777" w:rsidR="00934D98" w:rsidRDefault="00934D98" w:rsidP="00934D98">
      <w:pPr>
        <w:pStyle w:val="upar1"/>
      </w:pPr>
      <w:r>
        <w:rPr>
          <w:b/>
          <w:bCs/>
        </w:rPr>
        <w:t>History</w:t>
      </w:r>
    </w:p>
    <w:p w14:paraId="21EFF265" w14:textId="77777777" w:rsidR="00934D98" w:rsidRDefault="00934D98" w:rsidP="00934D98">
      <w:pPr>
        <w:pStyle w:val="par1"/>
        <w:spacing w:before="60"/>
      </w:pPr>
      <w:r>
        <w:t>Rules #1670, 1671 eff. 07/01/2007.</w:t>
      </w:r>
    </w:p>
    <w:p w14:paraId="0D32C0B2" w14:textId="77777777" w:rsidR="00934D98" w:rsidRDefault="00934D98" w:rsidP="00934D98">
      <w:pPr>
        <w:pStyle w:val="par1"/>
        <w:spacing w:before="60"/>
      </w:pPr>
      <w:r>
        <w:t>Chapter 16 recodified as 2 CCR 406-16 on 04/01/2009.</w:t>
      </w:r>
    </w:p>
    <w:p w14:paraId="6F172263" w14:textId="77777777" w:rsidR="00934D98" w:rsidRDefault="00934D98" w:rsidP="00934D98">
      <w:pPr>
        <w:pStyle w:val="par1"/>
        <w:spacing w:before="60"/>
      </w:pPr>
      <w:r>
        <w:t>Chapter 10 recodified as 2 CCR 406-10 on 04/01/2009; for history and versions prior to 04/01/2009, see 2 CCR 406-8.</w:t>
      </w:r>
    </w:p>
    <w:p w14:paraId="658F12DE" w14:textId="77777777" w:rsidR="00934D98" w:rsidRDefault="00934D98" w:rsidP="00934D98">
      <w:pPr>
        <w:pStyle w:val="par1"/>
        <w:spacing w:before="60"/>
      </w:pPr>
      <w:r>
        <w:t>Entire rule eff. 05/01/2009.</w:t>
      </w:r>
    </w:p>
    <w:p w14:paraId="3CD3C5DC" w14:textId="77777777" w:rsidR="00934D98" w:rsidRDefault="00934D98" w:rsidP="00934D98">
      <w:pPr>
        <w:pStyle w:val="par1"/>
        <w:spacing w:before="60"/>
      </w:pPr>
      <w:r>
        <w:t>Rule #1000 A.1-1000 A.5, 1004 A.6 eff. 09/01/2009.</w:t>
      </w:r>
    </w:p>
    <w:p w14:paraId="235A6263" w14:textId="77777777" w:rsidR="00934D98" w:rsidRDefault="00934D98" w:rsidP="00934D98">
      <w:pPr>
        <w:pStyle w:val="par1"/>
        <w:spacing w:before="60"/>
      </w:pPr>
      <w:r>
        <w:t>Rule #1004 A.5 eff. 09/01/2012.</w:t>
      </w:r>
    </w:p>
    <w:p w14:paraId="5D7D4528" w14:textId="77777777" w:rsidR="00934D98" w:rsidRDefault="00934D98" w:rsidP="00934D98">
      <w:pPr>
        <w:pStyle w:val="par1"/>
        <w:spacing w:before="60"/>
      </w:pPr>
      <w:r>
        <w:t>Rule #1000 A.5 eff. 09/01/2015.</w:t>
      </w:r>
    </w:p>
    <w:p w14:paraId="29D2FD87" w14:textId="77777777" w:rsidR="00934D98" w:rsidRDefault="00934D98" w:rsidP="00934D98">
      <w:pPr>
        <w:pStyle w:val="par1"/>
        <w:spacing w:before="60"/>
      </w:pPr>
      <w:r>
        <w:t>Rule #1005 emer. rule eff. 01/12/2022.</w:t>
      </w:r>
    </w:p>
    <w:p w14:paraId="1E54F066" w14:textId="77777777" w:rsidR="00934D98" w:rsidRDefault="00934D98" w:rsidP="00934D98">
      <w:pPr>
        <w:pStyle w:val="par1"/>
        <w:spacing w:before="60"/>
      </w:pPr>
      <w:r>
        <w:t>Rules #1000 A.10, 1001 eff. 03/02/2022.</w:t>
      </w:r>
    </w:p>
    <w:p w14:paraId="3B97300D" w14:textId="77777777" w:rsidR="00934D98" w:rsidRDefault="00934D98" w:rsidP="00934D98">
      <w:pPr>
        <w:pStyle w:val="par1"/>
        <w:spacing w:before="60"/>
      </w:pPr>
      <w:r>
        <w:t>Rule #1005 emer. rule eff. 05/04/2022; expired 09/01/2022.</w:t>
      </w:r>
    </w:p>
    <w:p w14:paraId="321B4900" w14:textId="77777777" w:rsidR="00934D98" w:rsidRDefault="00934D98" w:rsidP="00934D98">
      <w:pPr>
        <w:pStyle w:val="par1"/>
        <w:spacing w:before="60"/>
      </w:pPr>
      <w:r>
        <w:t>Rules #1000 A.10.a.(iii), 1003 A.1, 1004 A.1 eff. 07/01/2022.</w:t>
      </w:r>
    </w:p>
    <w:p w14:paraId="5BCC5C84" w14:textId="77777777" w:rsidR="00934D98" w:rsidRDefault="00934D98" w:rsidP="00934D98">
      <w:pPr>
        <w:pStyle w:val="par1"/>
        <w:spacing w:before="60"/>
      </w:pPr>
      <w:r>
        <w:t>Rules #1000 A.6, 1000 A.10-11, 1000 B-D.5, 1001, repealed 1002 B eff. 07/01/2023.</w:t>
      </w:r>
    </w:p>
    <w:p w14:paraId="4A0613C9" w14:textId="77777777" w:rsidR="00934D98" w:rsidRDefault="00934D98" w:rsidP="00934D98">
      <w:pPr>
        <w:pStyle w:val="par1"/>
        <w:spacing w:before="60"/>
      </w:pPr>
      <w:r>
        <w:t>Rule #1000 D.2 emer. rule eff. 06/12/2024.</w:t>
      </w:r>
    </w:p>
    <w:p w14:paraId="6631EC12" w14:textId="77777777" w:rsidR="001E3BA2" w:rsidRDefault="00934D98" w:rsidP="00F13CA0">
      <w:pPr>
        <w:pStyle w:val="par1"/>
        <w:spacing w:before="60"/>
      </w:pPr>
      <w:r>
        <w:t>Rules #1000 D.3, 1001 C.3.a, 1000 C.3.d, 1001 F, 1001 G eff. 08/01/2024.</w:t>
      </w:r>
    </w:p>
    <w:p w14:paraId="243A5784" w14:textId="77777777" w:rsidR="00AD15C6" w:rsidRDefault="00AD15C6" w:rsidP="00F13CA0">
      <w:pPr>
        <w:pStyle w:val="par1"/>
        <w:spacing w:before="60"/>
      </w:pPr>
      <w:r>
        <w:t>Rule #1000 D.3 emer. rule eff. 08/22/2024.</w:t>
      </w:r>
    </w:p>
    <w:p w14:paraId="6D3C28C9" w14:textId="77777777" w:rsidR="00774DE2" w:rsidRDefault="00774DE2" w:rsidP="00F13CA0">
      <w:pPr>
        <w:pStyle w:val="par1"/>
        <w:spacing w:before="60"/>
      </w:pPr>
      <w:r>
        <w:t>Rule #1000 D.2 eff. 09/01/2024.</w:t>
      </w:r>
    </w:p>
    <w:p w14:paraId="37F58BF3" w14:textId="77777777" w:rsidR="00EB0D0B" w:rsidRDefault="00EB0D0B" w:rsidP="00F13CA0">
      <w:pPr>
        <w:pStyle w:val="par1"/>
        <w:spacing w:before="60"/>
      </w:pPr>
      <w:r>
        <w:t>Rule #1000 D.3 eff. 12/01/2024.</w:t>
      </w:r>
    </w:p>
    <w:p w14:paraId="6206B687" w14:textId="77777777" w:rsidR="00A706DE" w:rsidRDefault="00A706DE" w:rsidP="00F13CA0">
      <w:pPr>
        <w:pStyle w:val="par1"/>
        <w:spacing w:before="60"/>
      </w:pPr>
      <w:r>
        <w:t>Rules #1000 A, #1004 A.3 eff. 06/02/2026.</w:t>
      </w:r>
    </w:p>
    <w:sectPr w:rsidR="00A706DE"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C5C3A" w14:textId="77777777" w:rsidR="00411353" w:rsidRDefault="00411353" w:rsidP="00112A8C">
      <w:pPr>
        <w:spacing w:before="0"/>
      </w:pPr>
      <w:r>
        <w:separator/>
      </w:r>
    </w:p>
  </w:endnote>
  <w:endnote w:type="continuationSeparator" w:id="0">
    <w:p w14:paraId="4363FC42" w14:textId="77777777" w:rsidR="00411353" w:rsidRDefault="00411353"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9C92"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7E53B"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D67CD" w14:textId="77777777" w:rsidR="00411353" w:rsidRDefault="00411353" w:rsidP="00112A8C">
      <w:pPr>
        <w:spacing w:before="0"/>
      </w:pPr>
      <w:r>
        <w:separator/>
      </w:r>
    </w:p>
  </w:footnote>
  <w:footnote w:type="continuationSeparator" w:id="0">
    <w:p w14:paraId="498D5633" w14:textId="77777777" w:rsidR="00411353" w:rsidRDefault="00411353"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C631D" w14:textId="77777777" w:rsidR="000A5A5A" w:rsidRPr="00190BD4" w:rsidRDefault="000A5A5A" w:rsidP="000A5A5A">
    <w:pPr>
      <w:pStyle w:val="Header"/>
      <w:pBdr>
        <w:bottom w:val="single" w:sz="12" w:space="1" w:color="auto"/>
      </w:pBdr>
      <w:tabs>
        <w:tab w:val="clear" w:pos="4680"/>
      </w:tabs>
      <w:rPr>
        <w:rFonts w:cs="Arial"/>
        <w:b/>
        <w:i/>
        <w:color w:val="000000"/>
        <w:szCs w:val="24"/>
      </w:rPr>
    </w:pPr>
    <w:r w:rsidRPr="00190BD4">
      <w:rPr>
        <w:rFonts w:cs="Arial"/>
        <w:b/>
        <w:i/>
        <w:caps/>
        <w:szCs w:val="24"/>
      </w:rPr>
      <w:t>Code of Colorado Regulations</w:t>
    </w:r>
    <w:r w:rsidRPr="00190BD4">
      <w:rPr>
        <w:rFonts w:cs="Arial"/>
        <w:b/>
        <w:i/>
        <w:caps/>
        <w:szCs w:val="24"/>
      </w:rPr>
      <w:tab/>
    </w:r>
    <w:r w:rsidR="00934D98" w:rsidRPr="00190BD4">
      <w:rPr>
        <w:rFonts w:cs="Arial"/>
        <w:b/>
        <w:i/>
        <w:caps/>
        <w:szCs w:val="24"/>
      </w:rPr>
      <w:t>2</w:t>
    </w:r>
    <w:r w:rsidRPr="00190BD4">
      <w:rPr>
        <w:rFonts w:cs="Arial"/>
        <w:b/>
        <w:i/>
        <w:color w:val="000000"/>
        <w:szCs w:val="24"/>
      </w:rPr>
      <w:t xml:space="preserve"> CCR </w:t>
    </w:r>
    <w:r w:rsidR="00934D98" w:rsidRPr="00190BD4">
      <w:rPr>
        <w:rFonts w:cs="Arial"/>
        <w:b/>
        <w:i/>
        <w:color w:val="000000"/>
        <w:szCs w:val="24"/>
      </w:rPr>
      <w:t>406-10</w:t>
    </w:r>
  </w:p>
  <w:p w14:paraId="6C330375" w14:textId="77777777" w:rsidR="000A5A5A" w:rsidRPr="00190BD4" w:rsidRDefault="00934D98" w:rsidP="000A5A5A">
    <w:pPr>
      <w:pStyle w:val="Header"/>
      <w:pBdr>
        <w:bottom w:val="single" w:sz="12" w:space="1" w:color="auto"/>
      </w:pBdr>
      <w:tabs>
        <w:tab w:val="clear" w:pos="4680"/>
      </w:tabs>
      <w:spacing w:before="0"/>
      <w:rPr>
        <w:rFonts w:cs="Arial"/>
        <w:b/>
        <w:i/>
        <w:szCs w:val="24"/>
      </w:rPr>
    </w:pPr>
    <w:r w:rsidRPr="00190BD4">
      <w:rPr>
        <w:rFonts w:cs="Arial"/>
        <w:b/>
        <w:i/>
        <w:color w:val="000000"/>
        <w:szCs w:val="24"/>
      </w:rPr>
      <w:t>Colorado Parks and Wildlife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48190273">
    <w:abstractNumId w:val="9"/>
  </w:num>
  <w:num w:numId="2" w16cid:durableId="725103861">
    <w:abstractNumId w:val="7"/>
  </w:num>
  <w:num w:numId="3" w16cid:durableId="1688600815">
    <w:abstractNumId w:val="6"/>
  </w:num>
  <w:num w:numId="4" w16cid:durableId="280262542">
    <w:abstractNumId w:val="5"/>
  </w:num>
  <w:num w:numId="5" w16cid:durableId="1185171575">
    <w:abstractNumId w:val="4"/>
  </w:num>
  <w:num w:numId="6" w16cid:durableId="1006321581">
    <w:abstractNumId w:val="8"/>
  </w:num>
  <w:num w:numId="7" w16cid:durableId="300428087">
    <w:abstractNumId w:val="3"/>
  </w:num>
  <w:num w:numId="8" w16cid:durableId="226183576">
    <w:abstractNumId w:val="2"/>
  </w:num>
  <w:num w:numId="9" w16cid:durableId="60640223">
    <w:abstractNumId w:val="1"/>
  </w:num>
  <w:num w:numId="10" w16cid:durableId="21978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4D98"/>
    <w:rsid w:val="000233CD"/>
    <w:rsid w:val="00037B77"/>
    <w:rsid w:val="00052BCD"/>
    <w:rsid w:val="000A5A5A"/>
    <w:rsid w:val="000A6B8D"/>
    <w:rsid w:val="000D38A8"/>
    <w:rsid w:val="00104A97"/>
    <w:rsid w:val="00112A8C"/>
    <w:rsid w:val="00136129"/>
    <w:rsid w:val="001552DF"/>
    <w:rsid w:val="0018020C"/>
    <w:rsid w:val="00190BD4"/>
    <w:rsid w:val="001C2929"/>
    <w:rsid w:val="001E3BA2"/>
    <w:rsid w:val="00215F46"/>
    <w:rsid w:val="0022305B"/>
    <w:rsid w:val="0023592E"/>
    <w:rsid w:val="002451A9"/>
    <w:rsid w:val="00356142"/>
    <w:rsid w:val="00362D18"/>
    <w:rsid w:val="003635C9"/>
    <w:rsid w:val="003800C9"/>
    <w:rsid w:val="00396731"/>
    <w:rsid w:val="003D2E68"/>
    <w:rsid w:val="003D341B"/>
    <w:rsid w:val="003D78E1"/>
    <w:rsid w:val="003E4BAD"/>
    <w:rsid w:val="003F210E"/>
    <w:rsid w:val="00407FBC"/>
    <w:rsid w:val="00411353"/>
    <w:rsid w:val="0044515E"/>
    <w:rsid w:val="00451FCF"/>
    <w:rsid w:val="00475A8A"/>
    <w:rsid w:val="0049255B"/>
    <w:rsid w:val="00494E0F"/>
    <w:rsid w:val="004A02D6"/>
    <w:rsid w:val="004C175C"/>
    <w:rsid w:val="004F187C"/>
    <w:rsid w:val="004F3903"/>
    <w:rsid w:val="00565958"/>
    <w:rsid w:val="00573E74"/>
    <w:rsid w:val="00576361"/>
    <w:rsid w:val="005B362F"/>
    <w:rsid w:val="005C47C6"/>
    <w:rsid w:val="005F22C8"/>
    <w:rsid w:val="005F2938"/>
    <w:rsid w:val="00614C5A"/>
    <w:rsid w:val="006E3111"/>
    <w:rsid w:val="00701EFE"/>
    <w:rsid w:val="00726C5A"/>
    <w:rsid w:val="007553E0"/>
    <w:rsid w:val="00762642"/>
    <w:rsid w:val="00770439"/>
    <w:rsid w:val="00774DE2"/>
    <w:rsid w:val="007B7EAE"/>
    <w:rsid w:val="0080471E"/>
    <w:rsid w:val="00813186"/>
    <w:rsid w:val="00835BCB"/>
    <w:rsid w:val="00841C32"/>
    <w:rsid w:val="0086471C"/>
    <w:rsid w:val="008A7FC9"/>
    <w:rsid w:val="008D3194"/>
    <w:rsid w:val="00934D98"/>
    <w:rsid w:val="00944001"/>
    <w:rsid w:val="0094616B"/>
    <w:rsid w:val="009649D7"/>
    <w:rsid w:val="0097007E"/>
    <w:rsid w:val="00971EA5"/>
    <w:rsid w:val="009A3DF6"/>
    <w:rsid w:val="009C40A7"/>
    <w:rsid w:val="009C7528"/>
    <w:rsid w:val="00A36541"/>
    <w:rsid w:val="00A706DE"/>
    <w:rsid w:val="00A82182"/>
    <w:rsid w:val="00AB58A8"/>
    <w:rsid w:val="00AD15C6"/>
    <w:rsid w:val="00B0153D"/>
    <w:rsid w:val="00B25468"/>
    <w:rsid w:val="00B617A6"/>
    <w:rsid w:val="00B66BBF"/>
    <w:rsid w:val="00BF29F4"/>
    <w:rsid w:val="00C00DF4"/>
    <w:rsid w:val="00C21BE5"/>
    <w:rsid w:val="00C26191"/>
    <w:rsid w:val="00C333DB"/>
    <w:rsid w:val="00C57A37"/>
    <w:rsid w:val="00CD06F3"/>
    <w:rsid w:val="00D132C1"/>
    <w:rsid w:val="00D13FCC"/>
    <w:rsid w:val="00D24BE5"/>
    <w:rsid w:val="00D311B0"/>
    <w:rsid w:val="00D31335"/>
    <w:rsid w:val="00D42425"/>
    <w:rsid w:val="00D45E31"/>
    <w:rsid w:val="00D5642D"/>
    <w:rsid w:val="00DB075B"/>
    <w:rsid w:val="00DB4C27"/>
    <w:rsid w:val="00DC0D06"/>
    <w:rsid w:val="00DF0958"/>
    <w:rsid w:val="00E5169E"/>
    <w:rsid w:val="00E5767F"/>
    <w:rsid w:val="00E607A5"/>
    <w:rsid w:val="00EA12E4"/>
    <w:rsid w:val="00EB0D0B"/>
    <w:rsid w:val="00EB2EC8"/>
    <w:rsid w:val="00EC645C"/>
    <w:rsid w:val="00F01364"/>
    <w:rsid w:val="00F13CA0"/>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30610026"/>
  <w15:chartTrackingRefBased/>
  <w15:docId w15:val="{8B4CBF2A-4F55-4A01-88F3-474ABF25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616B"/>
    <w:pPr>
      <w:spacing w:before="240"/>
    </w:pPr>
    <w:rPr>
      <w:rFonts w:ascii="Arial" w:hAnsi="Arial"/>
      <w:sz w:val="24"/>
    </w:rPr>
  </w:style>
  <w:style w:type="paragraph" w:styleId="Heading1">
    <w:name w:val="heading 1"/>
    <w:basedOn w:val="Normal"/>
    <w:next w:val="Normal"/>
    <w:link w:val="Heading1Char"/>
    <w:autoRedefine/>
    <w:qFormat/>
    <w:rsid w:val="0094616B"/>
    <w:pPr>
      <w:keepNext/>
      <w:spacing w:after="60"/>
      <w:outlineLvl w:val="0"/>
    </w:pPr>
    <w:rPr>
      <w:b/>
      <w:bCs/>
      <w:caps/>
      <w:kern w:val="32"/>
      <w:szCs w:val="32"/>
    </w:rPr>
  </w:style>
  <w:style w:type="paragraph" w:styleId="Heading2">
    <w:name w:val="heading 2"/>
    <w:basedOn w:val="Normal"/>
    <w:next w:val="Normal"/>
    <w:link w:val="Heading2Char"/>
    <w:autoRedefine/>
    <w:qFormat/>
    <w:rsid w:val="0094616B"/>
    <w:pPr>
      <w:keepNext/>
      <w:spacing w:after="60"/>
      <w:outlineLvl w:val="1"/>
    </w:pPr>
    <w:rPr>
      <w:b/>
      <w:bCs/>
      <w:iCs/>
      <w:szCs w:val="28"/>
    </w:rPr>
  </w:style>
  <w:style w:type="paragraph" w:styleId="Heading3">
    <w:name w:val="heading 3"/>
    <w:basedOn w:val="Normal"/>
    <w:next w:val="Normal"/>
    <w:link w:val="Heading3Char"/>
    <w:autoRedefine/>
    <w:qFormat/>
    <w:rsid w:val="0094616B"/>
    <w:pPr>
      <w:keepNext/>
      <w:spacing w:after="60"/>
      <w:outlineLvl w:val="2"/>
    </w:pPr>
    <w:rPr>
      <w:b/>
      <w:bCs/>
      <w:szCs w:val="26"/>
    </w:rPr>
  </w:style>
  <w:style w:type="character" w:default="1" w:styleId="DefaultParagraphFont">
    <w:name w:val="Default Paragraph Font"/>
    <w:uiPriority w:val="1"/>
    <w:semiHidden/>
    <w:unhideWhenUsed/>
    <w:rsid w:val="0094616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94616B"/>
  </w:style>
  <w:style w:type="paragraph" w:customStyle="1" w:styleId="Title1">
    <w:name w:val="Title1"/>
    <w:basedOn w:val="Normal"/>
    <w:autoRedefine/>
    <w:rsid w:val="003F210E"/>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3F210E"/>
    <w:pPr>
      <w:outlineLvl w:val="1"/>
    </w:pPr>
  </w:style>
  <w:style w:type="paragraph" w:customStyle="1" w:styleId="par1">
    <w:name w:val="par1"/>
    <w:basedOn w:val="Normal"/>
    <w:autoRedefine/>
    <w:qFormat/>
    <w:rsid w:val="0094616B"/>
    <w:pPr>
      <w:tabs>
        <w:tab w:val="left" w:pos="720"/>
        <w:tab w:val="left" w:pos="1440"/>
        <w:tab w:val="left" w:pos="2160"/>
      </w:tabs>
      <w:ind w:left="720" w:hanging="720"/>
    </w:pPr>
    <w:rPr>
      <w:szCs w:val="24"/>
    </w:rPr>
  </w:style>
  <w:style w:type="paragraph" w:customStyle="1" w:styleId="cp">
    <w:name w:val="cp"/>
    <w:basedOn w:val="Normal"/>
    <w:rsid w:val="003F210E"/>
    <w:pPr>
      <w:jc w:val="center"/>
    </w:pPr>
  </w:style>
  <w:style w:type="paragraph" w:customStyle="1" w:styleId="par2">
    <w:name w:val="par2"/>
    <w:basedOn w:val="par1"/>
    <w:rsid w:val="003F210E"/>
    <w:pPr>
      <w:ind w:left="1440"/>
    </w:pPr>
  </w:style>
  <w:style w:type="paragraph" w:customStyle="1" w:styleId="upar2">
    <w:name w:val="upar2"/>
    <w:basedOn w:val="upar1"/>
    <w:rsid w:val="003F210E"/>
    <w:pPr>
      <w:ind w:left="720"/>
    </w:pPr>
    <w:rPr>
      <w:szCs w:val="24"/>
    </w:rPr>
  </w:style>
  <w:style w:type="paragraph" w:customStyle="1" w:styleId="upar1">
    <w:name w:val="upar1"/>
    <w:basedOn w:val="Normal"/>
    <w:autoRedefine/>
    <w:rsid w:val="0094616B"/>
    <w:pPr>
      <w:tabs>
        <w:tab w:val="left" w:pos="720"/>
        <w:tab w:val="left" w:pos="1440"/>
      </w:tabs>
    </w:pPr>
    <w:rPr>
      <w:rFonts w:cs="Arial"/>
    </w:rPr>
  </w:style>
  <w:style w:type="paragraph" w:customStyle="1" w:styleId="upar3">
    <w:name w:val="upar3"/>
    <w:basedOn w:val="upar1"/>
    <w:rsid w:val="003F210E"/>
    <w:pPr>
      <w:ind w:left="1440"/>
    </w:pPr>
  </w:style>
  <w:style w:type="paragraph" w:customStyle="1" w:styleId="Title3">
    <w:name w:val="Title3"/>
    <w:basedOn w:val="Title2"/>
    <w:autoRedefine/>
    <w:rsid w:val="003F210E"/>
    <w:pPr>
      <w:outlineLvl w:val="2"/>
    </w:pPr>
  </w:style>
  <w:style w:type="paragraph" w:customStyle="1" w:styleId="Title4">
    <w:name w:val="Title4"/>
    <w:basedOn w:val="Title2"/>
    <w:autoRedefine/>
    <w:rsid w:val="003F210E"/>
    <w:pPr>
      <w:outlineLvl w:val="3"/>
    </w:pPr>
  </w:style>
  <w:style w:type="paragraph" w:customStyle="1" w:styleId="upar4">
    <w:name w:val="upar4"/>
    <w:basedOn w:val="upar1"/>
    <w:rsid w:val="003F210E"/>
    <w:pPr>
      <w:ind w:left="2160"/>
    </w:pPr>
  </w:style>
  <w:style w:type="paragraph" w:customStyle="1" w:styleId="par3">
    <w:name w:val="par3"/>
    <w:basedOn w:val="par1"/>
    <w:rsid w:val="003F210E"/>
    <w:pPr>
      <w:ind w:left="2160"/>
    </w:pPr>
  </w:style>
  <w:style w:type="paragraph" w:customStyle="1" w:styleId="par4">
    <w:name w:val="par4"/>
    <w:basedOn w:val="par1"/>
    <w:rsid w:val="003F210E"/>
    <w:pPr>
      <w:ind w:left="2880"/>
    </w:pPr>
  </w:style>
  <w:style w:type="paragraph" w:customStyle="1" w:styleId="par5">
    <w:name w:val="par5"/>
    <w:basedOn w:val="par1"/>
    <w:rsid w:val="003F210E"/>
    <w:pPr>
      <w:ind w:left="3600"/>
    </w:pPr>
  </w:style>
  <w:style w:type="paragraph" w:customStyle="1" w:styleId="upar5">
    <w:name w:val="upar5"/>
    <w:basedOn w:val="upar1"/>
    <w:rsid w:val="003F210E"/>
    <w:pPr>
      <w:ind w:left="2880"/>
    </w:pPr>
  </w:style>
  <w:style w:type="paragraph" w:customStyle="1" w:styleId="par6">
    <w:name w:val="par6"/>
    <w:basedOn w:val="par1"/>
    <w:rsid w:val="003F210E"/>
    <w:pPr>
      <w:ind w:left="4320"/>
    </w:pPr>
  </w:style>
  <w:style w:type="paragraph" w:customStyle="1" w:styleId="upar6">
    <w:name w:val="upar6"/>
    <w:basedOn w:val="upar1"/>
    <w:rsid w:val="003F210E"/>
    <w:pPr>
      <w:ind w:left="3600"/>
    </w:pPr>
  </w:style>
  <w:style w:type="paragraph" w:customStyle="1" w:styleId="Footnote">
    <w:name w:val="Footnote"/>
    <w:basedOn w:val="Normal"/>
    <w:rsid w:val="00407FBC"/>
    <w:pPr>
      <w:spacing w:before="120"/>
    </w:pPr>
    <w:rPr>
      <w:szCs w:val="16"/>
    </w:rPr>
  </w:style>
  <w:style w:type="paragraph" w:styleId="Header">
    <w:name w:val="header"/>
    <w:basedOn w:val="Normal"/>
    <w:link w:val="HeaderChar"/>
    <w:rsid w:val="003F210E"/>
    <w:pPr>
      <w:tabs>
        <w:tab w:val="center" w:pos="4680"/>
        <w:tab w:val="right" w:pos="9360"/>
      </w:tabs>
    </w:pPr>
  </w:style>
  <w:style w:type="character" w:customStyle="1" w:styleId="HeaderChar">
    <w:name w:val="Header Char"/>
    <w:link w:val="Header"/>
    <w:rsid w:val="003F210E"/>
    <w:rPr>
      <w:rFonts w:ascii="Arial" w:hAnsi="Arial"/>
    </w:rPr>
  </w:style>
  <w:style w:type="paragraph" w:styleId="Footer">
    <w:name w:val="footer"/>
    <w:basedOn w:val="Normal"/>
    <w:link w:val="FooterChar"/>
    <w:rsid w:val="003F210E"/>
    <w:pPr>
      <w:tabs>
        <w:tab w:val="center" w:pos="4680"/>
        <w:tab w:val="right" w:pos="9360"/>
      </w:tabs>
    </w:pPr>
  </w:style>
  <w:style w:type="character" w:customStyle="1" w:styleId="FooterChar">
    <w:name w:val="Footer Char"/>
    <w:link w:val="Footer"/>
    <w:rsid w:val="003F210E"/>
    <w:rPr>
      <w:rFonts w:ascii="Arial" w:hAnsi="Arial"/>
    </w:rPr>
  </w:style>
  <w:style w:type="character" w:customStyle="1" w:styleId="Heading1Char">
    <w:name w:val="Heading 1 Char"/>
    <w:link w:val="Heading1"/>
    <w:rsid w:val="0094616B"/>
    <w:rPr>
      <w:rFonts w:ascii="Arial" w:hAnsi="Arial"/>
      <w:b/>
      <w:bCs/>
      <w:caps/>
      <w:kern w:val="32"/>
      <w:sz w:val="24"/>
      <w:szCs w:val="32"/>
    </w:rPr>
  </w:style>
  <w:style w:type="paragraph" w:customStyle="1" w:styleId="Upar1Bold">
    <w:name w:val="Upar1 + Bold"/>
    <w:basedOn w:val="Normal"/>
    <w:autoRedefine/>
    <w:rsid w:val="0094616B"/>
    <w:pPr>
      <w:tabs>
        <w:tab w:val="left" w:pos="720"/>
        <w:tab w:val="left" w:pos="1440"/>
      </w:tabs>
    </w:pPr>
    <w:rPr>
      <w:rFonts w:cs="Arial"/>
      <w:b/>
      <w:bCs/>
    </w:rPr>
  </w:style>
  <w:style w:type="paragraph" w:customStyle="1" w:styleId="FootnoteItalic">
    <w:name w:val="Footnote + Italic"/>
    <w:basedOn w:val="Normal"/>
    <w:autoRedefine/>
    <w:rsid w:val="0094616B"/>
    <w:pPr>
      <w:spacing w:before="120"/>
    </w:pPr>
    <w:rPr>
      <w:i/>
      <w:iCs/>
      <w:szCs w:val="16"/>
    </w:rPr>
  </w:style>
  <w:style w:type="paragraph" w:customStyle="1" w:styleId="Par1Before3pt">
    <w:name w:val="Par1 + Before:  3 pt"/>
    <w:basedOn w:val="par1"/>
    <w:autoRedefine/>
    <w:rsid w:val="0094616B"/>
    <w:pPr>
      <w:spacing w:before="60"/>
    </w:pPr>
  </w:style>
  <w:style w:type="character" w:customStyle="1" w:styleId="Heading2Char">
    <w:name w:val="Heading 2 Char"/>
    <w:link w:val="Heading2"/>
    <w:rsid w:val="0094616B"/>
    <w:rPr>
      <w:rFonts w:ascii="Arial" w:hAnsi="Arial"/>
      <w:b/>
      <w:bCs/>
      <w:iCs/>
      <w:sz w:val="24"/>
      <w:szCs w:val="28"/>
    </w:rPr>
  </w:style>
  <w:style w:type="character" w:customStyle="1" w:styleId="Heading3Char">
    <w:name w:val="Heading 3 Char"/>
    <w:link w:val="Heading3"/>
    <w:rsid w:val="0094616B"/>
    <w:rPr>
      <w:rFonts w:ascii="Arial" w:hAnsi="Arial"/>
      <w:b/>
      <w:bCs/>
      <w:sz w:val="24"/>
      <w:szCs w:val="26"/>
    </w:rPr>
  </w:style>
  <w:style w:type="paragraph" w:customStyle="1" w:styleId="Par1Underline">
    <w:name w:val="Par1 + Underline"/>
    <w:basedOn w:val="par1"/>
    <w:autoRedefine/>
    <w:rsid w:val="0094616B"/>
    <w:rPr>
      <w:u w:val="single"/>
    </w:rPr>
  </w:style>
  <w:style w:type="paragraph" w:customStyle="1" w:styleId="Styleupar1Bold">
    <w:name w:val="Style upar1 + Bold"/>
    <w:basedOn w:val="upar1"/>
    <w:autoRedefine/>
    <w:qFormat/>
    <w:rsid w:val="0094616B"/>
    <w:rPr>
      <w:b/>
      <w:bCs/>
    </w:rPr>
  </w:style>
  <w:style w:type="paragraph" w:customStyle="1" w:styleId="StyleHeading2Italic">
    <w:name w:val="Style Heading 2 + Italic"/>
    <w:basedOn w:val="Heading2"/>
    <w:autoRedefine/>
    <w:rsid w:val="0094616B"/>
    <w:rPr>
      <w:i/>
      <w:iCs w:val="0"/>
    </w:rPr>
  </w:style>
  <w:style w:type="paragraph" w:customStyle="1" w:styleId="StyleFootnoteItalic">
    <w:name w:val="Style Footnote + Italic"/>
    <w:basedOn w:val="Normal"/>
    <w:autoRedefine/>
    <w:rsid w:val="0094616B"/>
    <w:pPr>
      <w:spacing w:before="120"/>
    </w:pPr>
    <w:rPr>
      <w:i/>
      <w:iCs/>
      <w:szCs w:val="16"/>
    </w:rPr>
  </w:style>
  <w:style w:type="paragraph" w:customStyle="1" w:styleId="StyleFootnoteItalic1">
    <w:name w:val="Style Footnote + Italic1"/>
    <w:basedOn w:val="Normal"/>
    <w:autoRedefine/>
    <w:rsid w:val="0094616B"/>
    <w:pPr>
      <w:spacing w:before="120"/>
    </w:pPr>
    <w:rPr>
      <w:i/>
      <w:iCs/>
      <w:szCs w:val="16"/>
    </w:rPr>
  </w:style>
  <w:style w:type="paragraph" w:customStyle="1" w:styleId="StyleFootnoteItalic2">
    <w:name w:val="Style Footnote + Italic2"/>
    <w:basedOn w:val="Normal"/>
    <w:autoRedefine/>
    <w:rsid w:val="0094616B"/>
    <w:pPr>
      <w:spacing w:before="120"/>
    </w:pPr>
    <w:rPr>
      <w:i/>
      <w:iCs/>
      <w:szCs w:val="16"/>
    </w:rPr>
  </w:style>
  <w:style w:type="paragraph" w:customStyle="1" w:styleId="StyleHeading1Allcaps">
    <w:name w:val="Style Heading 1 + All caps"/>
    <w:basedOn w:val="Heading1"/>
    <w:autoRedefine/>
    <w:rsid w:val="0094616B"/>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24</Pages>
  <Words>4168</Words>
  <Characters>23759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CDOS</dc:creator>
  <cp:keywords/>
  <cp:lastModifiedBy>Colorado Department of State</cp:lastModifiedBy>
  <cp:revision>2</cp:revision>
  <cp:lastPrinted>2005-09-01T21:35:00Z</cp:lastPrinted>
  <dcterms:created xsi:type="dcterms:W3CDTF">2026-06-02T18:55:00Z</dcterms:created>
  <dcterms:modified xsi:type="dcterms:W3CDTF">2026-06-02T18:55:00Z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2024-08-06T22:07:58Z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8f09dad8-6fb2-4ee2-a8a4-849b7e370023</vt:lpwstr>
  </property>
  <property fmtid="{D5CDD505-2E9C-101B-9397-08002B2CF9AE}" pid="8" name="MSIP_Label_59e4beaa-c4ba-4ea9-a1f4-4e52626a3d73_ContentBits">
    <vt:lpwstr>0</vt:lpwstr>
  </property>
</Properties>
</file>