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4F5A3" w14:textId="76353026" w:rsidR="00020CB1" w:rsidRPr="0067538D" w:rsidRDefault="00C845FE" w:rsidP="0067538D">
      <w:pPr>
        <w:pStyle w:val="upar1"/>
        <w:rPr>
          <w:b/>
          <w:bCs/>
        </w:rPr>
      </w:pPr>
      <w:r>
        <w:rPr>
          <w:b/>
          <w:bCs/>
        </w:rPr>
        <w:t>Department of Regulatory Agencies</w:t>
      </w:r>
    </w:p>
    <w:p w14:paraId="41A0576A" w14:textId="77777777" w:rsidR="00020CB1" w:rsidRPr="00A80CCD" w:rsidRDefault="00020CB1" w:rsidP="00A80CCD">
      <w:pPr>
        <w:pStyle w:val="upar1"/>
        <w:rPr>
          <w:b/>
          <w:bCs/>
        </w:rPr>
      </w:pPr>
      <w:r w:rsidRPr="00A80CCD">
        <w:rPr>
          <w:b/>
          <w:bCs/>
        </w:rPr>
        <w:t>Board of Addiction Counselor Examiners</w:t>
      </w:r>
    </w:p>
    <w:p w14:paraId="3F46583F" w14:textId="77777777" w:rsidR="00020CB1" w:rsidRPr="00A80CCD" w:rsidRDefault="00020CB1" w:rsidP="0067538D">
      <w:pPr>
        <w:pStyle w:val="Heading1"/>
      </w:pPr>
      <w:r w:rsidRPr="00A80CCD">
        <w:t>BOARD OF ADDICTION COUNSELOR EXAMINERS RULES</w:t>
      </w:r>
    </w:p>
    <w:p w14:paraId="08B44175" w14:textId="77777777" w:rsidR="00020CB1" w:rsidRPr="004218BF" w:rsidRDefault="00020CB1" w:rsidP="00A80CCD">
      <w:pPr>
        <w:pStyle w:val="upar1"/>
      </w:pPr>
      <w:r w:rsidRPr="00A80CCD">
        <w:rPr>
          <w:b/>
          <w:bCs/>
        </w:rPr>
        <w:t>4 CCR 744-1</w:t>
      </w:r>
    </w:p>
    <w:p w14:paraId="063FCD72" w14:textId="77777777" w:rsidR="00020CB1" w:rsidRPr="00C845FE" w:rsidRDefault="00020CB1" w:rsidP="00A80CCD">
      <w:pPr>
        <w:pStyle w:val="Footnote"/>
        <w:pBdr>
          <w:bottom w:val="single" w:sz="12" w:space="1" w:color="auto"/>
        </w:pBdr>
        <w:rPr>
          <w:i/>
          <w:iCs/>
          <w:sz w:val="24"/>
          <w:szCs w:val="24"/>
        </w:rPr>
      </w:pPr>
      <w:r w:rsidRPr="00C845FE">
        <w:rPr>
          <w:i/>
          <w:iCs/>
          <w:sz w:val="24"/>
          <w:szCs w:val="24"/>
        </w:rPr>
        <w:t>[Editor’s Notes follow the text of the rules at the end of this CCR Document.]</w:t>
      </w:r>
    </w:p>
    <w:p w14:paraId="551085C9" w14:textId="77777777" w:rsidR="00EB6733" w:rsidRPr="00A80CCD" w:rsidRDefault="00EB6733" w:rsidP="00A80CCD">
      <w:pPr>
        <w:pStyle w:val="upar1"/>
        <w:rPr>
          <w:b/>
          <w:bCs/>
        </w:rPr>
      </w:pPr>
      <w:r w:rsidRPr="00A80CCD">
        <w:rPr>
          <w:b/>
          <w:bCs/>
        </w:rPr>
        <w:t>AUTHORITY</w:t>
      </w:r>
    </w:p>
    <w:p w14:paraId="75E95146" w14:textId="77777777" w:rsidR="00EB6733" w:rsidRDefault="00EB6733" w:rsidP="0017263D">
      <w:pPr>
        <w:pStyle w:val="upar1"/>
      </w:pPr>
      <w:r>
        <w:t>These Rules are promulgated pursuant to sections 12-20-204(1), 12-245-204(4)(a), and 12-245-222(2), C.R.S. The licensing and regulation of Mental Health Professionals is found in Title 12 (</w:t>
      </w:r>
      <w:r w:rsidR="004E58DE" w:rsidRPr="004E58DE">
        <w:t>“</w:t>
      </w:r>
      <w:r>
        <w:t>Professions and Occupations</w:t>
      </w:r>
      <w:r w:rsidR="00ED5C9B">
        <w:t>”</w:t>
      </w:r>
      <w:r>
        <w:t>), Article 245 (</w:t>
      </w:r>
      <w:r w:rsidR="004E58DE" w:rsidRPr="004E58DE">
        <w:t>“</w:t>
      </w:r>
      <w:r>
        <w:t>Mental Health</w:t>
      </w:r>
      <w:r w:rsidR="00ED5C9B">
        <w:t>”</w:t>
      </w:r>
      <w:r>
        <w:t>) of the Colorado Revised Statutes. Article 245 consists of eight parts summarized, as applicable, as follows:</w:t>
      </w:r>
    </w:p>
    <w:tbl>
      <w:tblPr>
        <w:tblW w:w="8640" w:type="dxa"/>
        <w:tblInd w:w="288" w:type="dxa"/>
        <w:tblLook w:val="04A0" w:firstRow="1" w:lastRow="0" w:firstColumn="1" w:lastColumn="0" w:noHBand="0" w:noVBand="1"/>
      </w:tblPr>
      <w:tblGrid>
        <w:gridCol w:w="2904"/>
        <w:gridCol w:w="3192"/>
        <w:gridCol w:w="2544"/>
      </w:tblGrid>
      <w:tr w:rsidR="0017263D" w:rsidRPr="0017263D" w14:paraId="087AD2BB" w14:textId="77777777" w:rsidTr="004C0F91">
        <w:tc>
          <w:tcPr>
            <w:tcW w:w="2904" w:type="dxa"/>
          </w:tcPr>
          <w:p w14:paraId="12DFE1CB" w14:textId="77777777" w:rsidR="0017263D" w:rsidRPr="00A80CCD" w:rsidRDefault="0017263D" w:rsidP="00A80CCD">
            <w:pPr>
              <w:pStyle w:val="upar1"/>
              <w:rPr>
                <w:b/>
                <w:bCs/>
                <w:u w:val="single"/>
              </w:rPr>
            </w:pPr>
            <w:r w:rsidRPr="00A80CCD">
              <w:rPr>
                <w:b/>
                <w:bCs/>
                <w:u w:val="single"/>
              </w:rPr>
              <w:t>Part</w:t>
            </w:r>
          </w:p>
        </w:tc>
        <w:tc>
          <w:tcPr>
            <w:tcW w:w="3192" w:type="dxa"/>
          </w:tcPr>
          <w:p w14:paraId="31E5E9DC" w14:textId="77777777" w:rsidR="0017263D" w:rsidRPr="00A80CCD" w:rsidRDefault="0017263D" w:rsidP="00A80CCD">
            <w:pPr>
              <w:pStyle w:val="upar1"/>
              <w:rPr>
                <w:b/>
                <w:bCs/>
                <w:u w:val="single"/>
              </w:rPr>
            </w:pPr>
            <w:r w:rsidRPr="00A80CCD">
              <w:rPr>
                <w:b/>
                <w:bCs/>
                <w:u w:val="single"/>
              </w:rPr>
              <w:t>Name of Part</w:t>
            </w:r>
          </w:p>
        </w:tc>
        <w:tc>
          <w:tcPr>
            <w:tcW w:w="2544" w:type="dxa"/>
          </w:tcPr>
          <w:p w14:paraId="5C4970D7" w14:textId="77777777" w:rsidR="0017263D" w:rsidRPr="00A80CCD" w:rsidRDefault="0017263D" w:rsidP="00A80CCD">
            <w:pPr>
              <w:pStyle w:val="upar1"/>
              <w:rPr>
                <w:b/>
                <w:bCs/>
                <w:u w:val="single"/>
              </w:rPr>
            </w:pPr>
            <w:r w:rsidRPr="00A80CCD">
              <w:rPr>
                <w:b/>
                <w:bCs/>
                <w:u w:val="single"/>
              </w:rPr>
              <w:t>Statutes in Part</w:t>
            </w:r>
          </w:p>
        </w:tc>
      </w:tr>
      <w:tr w:rsidR="0017263D" w:rsidRPr="0017263D" w14:paraId="249455CC" w14:textId="77777777" w:rsidTr="004C0F91">
        <w:tc>
          <w:tcPr>
            <w:tcW w:w="2904" w:type="dxa"/>
          </w:tcPr>
          <w:p w14:paraId="6AF3159D" w14:textId="77777777" w:rsidR="0017263D" w:rsidRPr="0017263D" w:rsidRDefault="0017263D" w:rsidP="004C0F91">
            <w:r w:rsidRPr="0017263D">
              <w:t>Part 1</w:t>
            </w:r>
          </w:p>
        </w:tc>
        <w:tc>
          <w:tcPr>
            <w:tcW w:w="3192" w:type="dxa"/>
          </w:tcPr>
          <w:p w14:paraId="0A912565" w14:textId="77777777" w:rsidR="0017263D" w:rsidRPr="0017263D" w:rsidRDefault="0017263D" w:rsidP="004C0F91">
            <w:r w:rsidRPr="0017263D">
              <w:t>Legislative Declaration</w:t>
            </w:r>
          </w:p>
        </w:tc>
        <w:tc>
          <w:tcPr>
            <w:tcW w:w="2544" w:type="dxa"/>
          </w:tcPr>
          <w:p w14:paraId="7D5442D1" w14:textId="77777777" w:rsidR="0017263D" w:rsidRPr="0017263D" w:rsidRDefault="0017263D" w:rsidP="004C0F91">
            <w:r w:rsidRPr="0017263D">
              <w:t>12-245-101</w:t>
            </w:r>
          </w:p>
        </w:tc>
      </w:tr>
      <w:tr w:rsidR="0017263D" w:rsidRPr="0017263D" w14:paraId="2BB4433E" w14:textId="77777777" w:rsidTr="004C0F91">
        <w:tc>
          <w:tcPr>
            <w:tcW w:w="2904" w:type="dxa"/>
          </w:tcPr>
          <w:p w14:paraId="69AC2EFA" w14:textId="77777777" w:rsidR="0017263D" w:rsidRPr="0017263D" w:rsidRDefault="0017263D" w:rsidP="004C0F91">
            <w:r w:rsidRPr="0017263D">
              <w:t>Part 2</w:t>
            </w:r>
          </w:p>
        </w:tc>
        <w:tc>
          <w:tcPr>
            <w:tcW w:w="3192" w:type="dxa"/>
          </w:tcPr>
          <w:p w14:paraId="0D930BAF" w14:textId="77777777" w:rsidR="0017263D" w:rsidRPr="0017263D" w:rsidRDefault="0017263D" w:rsidP="004C0F91">
            <w:r w:rsidRPr="0017263D">
              <w:t>General Provisions</w:t>
            </w:r>
          </w:p>
        </w:tc>
        <w:tc>
          <w:tcPr>
            <w:tcW w:w="2544" w:type="dxa"/>
          </w:tcPr>
          <w:p w14:paraId="5D33EA66" w14:textId="77777777" w:rsidR="0017263D" w:rsidRPr="0017263D" w:rsidRDefault="0017263D" w:rsidP="004C0F91">
            <w:r w:rsidRPr="0017263D">
              <w:t>12-245-202 - 12-245-234</w:t>
            </w:r>
          </w:p>
        </w:tc>
      </w:tr>
      <w:tr w:rsidR="0017263D" w:rsidRPr="0017263D" w14:paraId="4CD34919" w14:textId="77777777" w:rsidTr="004C0F91">
        <w:tc>
          <w:tcPr>
            <w:tcW w:w="2904" w:type="dxa"/>
          </w:tcPr>
          <w:p w14:paraId="3D84627D" w14:textId="77777777" w:rsidR="0017263D" w:rsidRPr="0017263D" w:rsidRDefault="0017263D" w:rsidP="004C0F91">
            <w:r w:rsidRPr="0017263D">
              <w:t>Part 8</w:t>
            </w:r>
          </w:p>
        </w:tc>
        <w:tc>
          <w:tcPr>
            <w:tcW w:w="3192" w:type="dxa"/>
          </w:tcPr>
          <w:p w14:paraId="1AC31B65" w14:textId="77777777" w:rsidR="0017263D" w:rsidRPr="0017263D" w:rsidRDefault="0017263D" w:rsidP="004C0F91">
            <w:r w:rsidRPr="0017263D">
              <w:t>Addiction Counselors</w:t>
            </w:r>
          </w:p>
        </w:tc>
        <w:tc>
          <w:tcPr>
            <w:tcW w:w="2544" w:type="dxa"/>
          </w:tcPr>
          <w:p w14:paraId="49FEBE31" w14:textId="77777777" w:rsidR="0017263D" w:rsidRPr="0017263D" w:rsidRDefault="0017263D" w:rsidP="004C0F91">
            <w:r w:rsidRPr="0017263D">
              <w:t>12-245-801 - 12-245-806</w:t>
            </w:r>
          </w:p>
        </w:tc>
      </w:tr>
    </w:tbl>
    <w:p w14:paraId="60A8221E" w14:textId="77777777" w:rsidR="00EB6733" w:rsidRDefault="00EB6733" w:rsidP="0017263D">
      <w:pPr>
        <w:pStyle w:val="upar1"/>
      </w:pPr>
      <w:r>
        <w:t>Part 2 contains general provisions applicable to all Mental Health Professionals. Part 8 applies specifically to addiction counselors. The State Board of Addiction Counselor Examiners was newly created by legislation effective July 1, 2011, which amended Part 8 relating to addiction counselors. Certain other rules promulgated by the Department of Human Services also apply to addiction counselors. These relevant statutes authorizing such promulgation include sections 27-80-108 (1)(e), 12-245-806(1)(b), and 12-245-804(3), C.R.S.</w:t>
      </w:r>
    </w:p>
    <w:p w14:paraId="2D31B12A" w14:textId="77777777" w:rsidR="00EB6733" w:rsidRPr="00A80CCD" w:rsidRDefault="00EB6733" w:rsidP="00A80CCD">
      <w:pPr>
        <w:pStyle w:val="upar1"/>
        <w:rPr>
          <w:b/>
          <w:bCs/>
        </w:rPr>
      </w:pPr>
      <w:r w:rsidRPr="00A80CCD">
        <w:rPr>
          <w:b/>
          <w:bCs/>
        </w:rPr>
        <w:t>SCOPE AND PURPOSE</w:t>
      </w:r>
    </w:p>
    <w:p w14:paraId="6666710C" w14:textId="77777777" w:rsidR="00EB6733" w:rsidRDefault="00EB6733" w:rsidP="0017263D">
      <w:pPr>
        <w:pStyle w:val="upar1"/>
      </w:pPr>
      <w:r>
        <w:t xml:space="preserve">These Rules were promulgated in order to carry out the powers and duties of the State Board of Addiction Counselor Examiners pursuant to sections 12-20-204(1), 12-245-204 </w:t>
      </w:r>
      <w:r>
        <w:lastRenderedPageBreak/>
        <w:t>and 12-245-802, C.R.S. The Rules affect every person seeking Colorado certification or licensure as an addiction counselor, and every person who practices as a certified or licensed addiction counselor in the State of Colorado, and who is not statutorily exempted.</w:t>
      </w:r>
    </w:p>
    <w:p w14:paraId="030BBC92" w14:textId="77777777" w:rsidR="00EB6733" w:rsidRDefault="00EB6733" w:rsidP="0067538D">
      <w:pPr>
        <w:pStyle w:val="Heading2"/>
      </w:pPr>
      <w:r>
        <w:t>1.1</w:t>
      </w:r>
      <w:r>
        <w:tab/>
        <w:t>DEFINITIONS</w:t>
      </w:r>
    </w:p>
    <w:p w14:paraId="744DCD08" w14:textId="77777777" w:rsidR="00EB6733" w:rsidRDefault="00EB6733" w:rsidP="0031143E">
      <w:pPr>
        <w:pStyle w:val="upar1"/>
      </w:pPr>
      <w:r>
        <w:t>In addition to the definitions set out in sections 12-245-202 and 12-245-801, C.R.S., unless the context requires otherwise, as used in these rules:</w:t>
      </w:r>
    </w:p>
    <w:p w14:paraId="67BF9B40" w14:textId="77777777" w:rsidR="00EB6733" w:rsidRDefault="00EB6733" w:rsidP="00BD5510">
      <w:pPr>
        <w:pStyle w:val="par1"/>
      </w:pPr>
      <w:r>
        <w:t>A.</w:t>
      </w:r>
      <w:r>
        <w:tab/>
      </w:r>
      <w:r w:rsidR="004E58DE" w:rsidRPr="004E58DE">
        <w:t>“</w:t>
      </w:r>
      <w:r>
        <w:t>Board</w:t>
      </w:r>
      <w:r w:rsidR="00ED5C9B">
        <w:t>”</w:t>
      </w:r>
      <w:r>
        <w:t xml:space="preserve"> means the State Board of Addiction Counselor Examiners established pursuant to section 12-245-802, C.R.S.</w:t>
      </w:r>
    </w:p>
    <w:p w14:paraId="3CB3D405" w14:textId="77777777" w:rsidR="00EB6733" w:rsidRDefault="00EB6733" w:rsidP="00BD5510">
      <w:pPr>
        <w:pStyle w:val="par1"/>
      </w:pPr>
      <w:r>
        <w:t>B.</w:t>
      </w:r>
      <w:r>
        <w:tab/>
      </w:r>
      <w:r w:rsidR="004E58DE" w:rsidRPr="004E58DE">
        <w:t>“</w:t>
      </w:r>
      <w:r>
        <w:t>Certificate Holder</w:t>
      </w:r>
      <w:r w:rsidR="00ED5C9B">
        <w:t>”</w:t>
      </w:r>
      <w:r>
        <w:t xml:space="preserve"> or </w:t>
      </w:r>
      <w:r w:rsidR="004E58DE" w:rsidRPr="004E58DE">
        <w:t>“</w:t>
      </w:r>
      <w:r>
        <w:t>Licensee</w:t>
      </w:r>
      <w:r w:rsidR="00ED5C9B">
        <w:t>”</w:t>
      </w:r>
      <w:r>
        <w:t xml:space="preserve"> as contemplated under section 12-245-225(2), C.R.S., shall include any person who has been certified or licensed as an addiction counselor at any time under the Mental Health Practice Act.</w:t>
      </w:r>
    </w:p>
    <w:p w14:paraId="59D9A1A0" w14:textId="77777777" w:rsidR="00EB6733" w:rsidRDefault="00EB6733" w:rsidP="00BD5510">
      <w:pPr>
        <w:pStyle w:val="par1"/>
      </w:pPr>
      <w:r>
        <w:t>C.</w:t>
      </w:r>
      <w:r>
        <w:tab/>
      </w:r>
      <w:r w:rsidR="004E58DE" w:rsidRPr="004E58DE">
        <w:t>“</w:t>
      </w:r>
      <w:r>
        <w:t>Certificate Holder or Licensee in good standing</w:t>
      </w:r>
      <w:r w:rsidR="00ED5C9B">
        <w:t>”</w:t>
      </w:r>
      <w:r>
        <w:t xml:space="preserve"> means a certificate or license to practice addiction counseling is not restricted in any manner.</w:t>
      </w:r>
    </w:p>
    <w:p w14:paraId="0D1A60DA" w14:textId="77777777" w:rsidR="00ED5C9B" w:rsidRDefault="00EB6733" w:rsidP="00BD5510">
      <w:pPr>
        <w:pStyle w:val="par1"/>
      </w:pPr>
      <w:r>
        <w:t>D.</w:t>
      </w:r>
      <w:r>
        <w:tab/>
      </w:r>
      <w:r w:rsidR="004E58DE" w:rsidRPr="004E58DE">
        <w:t>“</w:t>
      </w:r>
      <w:r>
        <w:t>DHS Rules</w:t>
      </w:r>
      <w:r w:rsidR="00ED5C9B">
        <w:t>”</w:t>
      </w:r>
      <w:r>
        <w:t xml:space="preserve"> shall mean the rules relating to requirements for addiction counselors and related rules promulgated by the State Board of Human Services pursuant to sections 27-80-108(1)(e) and 12-245-804(3), C.R.S.</w:t>
      </w:r>
    </w:p>
    <w:p w14:paraId="480249FC" w14:textId="77777777" w:rsidR="00EB6733" w:rsidRDefault="00EB6733" w:rsidP="00BD5510">
      <w:pPr>
        <w:pStyle w:val="par1"/>
      </w:pPr>
      <w:r>
        <w:t>E.</w:t>
      </w:r>
      <w:r>
        <w:tab/>
      </w:r>
      <w:r w:rsidR="004E58DE" w:rsidRPr="004E58DE">
        <w:t>“</w:t>
      </w:r>
      <w:r>
        <w:t>Director</w:t>
      </w:r>
      <w:r w:rsidR="00ED5C9B">
        <w:t>”</w:t>
      </w:r>
      <w:r>
        <w:t xml:space="preserve"> means the Board's Program Director and staff.</w:t>
      </w:r>
    </w:p>
    <w:p w14:paraId="1ADD2AA1" w14:textId="77777777" w:rsidR="00EB6733" w:rsidRDefault="00EB6733" w:rsidP="0067538D">
      <w:pPr>
        <w:pStyle w:val="Heading2"/>
      </w:pPr>
      <w:r>
        <w:t>1.2</w:t>
      </w:r>
      <w:r>
        <w:tab/>
        <w:t>PUBLIC PARTICIPATION AT BOARD MEETINGS (C.R.S. §§ 12-20-204(1), 12-245-204 and 12-245-222)</w:t>
      </w:r>
    </w:p>
    <w:p w14:paraId="31B93369" w14:textId="77777777" w:rsidR="00EB6733" w:rsidRDefault="00EB6733" w:rsidP="00BD5510">
      <w:pPr>
        <w:pStyle w:val="par1"/>
      </w:pPr>
      <w:r>
        <w:t>A.</w:t>
      </w:r>
      <w:r>
        <w:tab/>
        <w:t>The Board may provide a person a reasonable opportunity to address the Board at an open meeting if the request is made prior to the meeting in accordance with this Rule and, in the Board's discretion, the granting of the request will not result in delay or disruption of the Board's meeting.</w:t>
      </w:r>
    </w:p>
    <w:p w14:paraId="28F62394" w14:textId="77777777" w:rsidR="00EB6733" w:rsidRDefault="00EB6733" w:rsidP="00BD5510">
      <w:pPr>
        <w:pStyle w:val="par1"/>
      </w:pPr>
      <w:r>
        <w:t>B.</w:t>
      </w:r>
      <w:r>
        <w:tab/>
        <w:t>Except in unusual circumstances and in the Board's sole discretion, the Board will rely exclusively on written materials during its initial consideration of inquiries and the Board shall not permit members of the public to address the Board on pending disciplinary proceedings or cases.</w:t>
      </w:r>
    </w:p>
    <w:p w14:paraId="05BFB5D8" w14:textId="77777777" w:rsidR="00EB6733" w:rsidRDefault="00EB6733" w:rsidP="00BD5510">
      <w:pPr>
        <w:pStyle w:val="par1"/>
      </w:pPr>
      <w:r>
        <w:lastRenderedPageBreak/>
        <w:t>C.</w:t>
      </w:r>
      <w:r>
        <w:tab/>
        <w:t>The Board may impose reasonable limitations on the time allotted for comments made pursuant to this Rule.</w:t>
      </w:r>
    </w:p>
    <w:p w14:paraId="26AFC11D" w14:textId="77777777" w:rsidR="00EB6733" w:rsidRDefault="00EB6733" w:rsidP="0067538D">
      <w:pPr>
        <w:pStyle w:val="Heading2"/>
      </w:pPr>
      <w:r>
        <w:t>1.3</w:t>
      </w:r>
      <w:r>
        <w:tab/>
        <w:t>CONFIDENTIALITY OF PROCEEDINGS AND RECORDS OF THE BOARD (C.R.S. §§ 12-245-220, 12-245-222, and 12-245-226(4))</w:t>
      </w:r>
    </w:p>
    <w:p w14:paraId="3F903E5E" w14:textId="77777777" w:rsidR="00EB6733" w:rsidRDefault="00EB6733" w:rsidP="00BD5510">
      <w:pPr>
        <w:pStyle w:val="par1"/>
      </w:pPr>
      <w:r>
        <w:t>A.</w:t>
      </w:r>
      <w:r>
        <w:tab/>
        <w:t>General.</w:t>
      </w:r>
    </w:p>
    <w:p w14:paraId="1BB564E8" w14:textId="77777777" w:rsidR="00EB6733" w:rsidRDefault="00EB6733" w:rsidP="00BD5510">
      <w:pPr>
        <w:pStyle w:val="upar2"/>
      </w:pPr>
      <w:r>
        <w:t>Inquiries, complaints, investigations, hearings, meetings, or any other proceedings of the Board relating to disciplinary proceedings shall not be open to public inspection until the Board meets for its initial consideration of the inquiry that gave rise to the proceedings. The initial consideration of the inquiry and all further proceedings shall be open and the records available for inspection unless subsection (B) of this Rule, or an exception to the Colorado Open Records Act or Open Meetings Law applies or section 12-245-226(4), C.R.S., prohibits disclosure.</w:t>
      </w:r>
    </w:p>
    <w:p w14:paraId="18ECDA12" w14:textId="77777777" w:rsidR="00EB6733" w:rsidRDefault="00EB6733" w:rsidP="00BD5510">
      <w:pPr>
        <w:pStyle w:val="par1"/>
      </w:pPr>
      <w:r>
        <w:t>B.</w:t>
      </w:r>
      <w:r>
        <w:tab/>
        <w:t>Subpoenaed Information.</w:t>
      </w:r>
    </w:p>
    <w:p w14:paraId="5176AA72" w14:textId="77777777" w:rsidR="00EB6733" w:rsidRDefault="00EB6733" w:rsidP="00BD5510">
      <w:pPr>
        <w:pStyle w:val="upar2"/>
      </w:pPr>
      <w:r>
        <w:t>Information subpoenaed by the Board shall remain confidential and not be open to public inspection until the Board has reviewed the information and made a determination whether the information should remain confidential. Information which is not determined to be confidential shall be open to public inspection unless an exception to subsection (a), an exception to the Colorado Open Records Act or the Open Meetings Law applies or section 12-245-226(4), C.R.S., prohibits disclosure. This exception shall not apply to review of information by a respondent in a Board investigation.</w:t>
      </w:r>
    </w:p>
    <w:p w14:paraId="5075C34F" w14:textId="77777777" w:rsidR="00EB6733" w:rsidRDefault="00EB6733" w:rsidP="0067538D">
      <w:pPr>
        <w:pStyle w:val="Heading2"/>
      </w:pPr>
      <w:r>
        <w:t>1.4</w:t>
      </w:r>
      <w:r>
        <w:tab/>
        <w:t>DECLARATORY ORDERS (C.R.S. § 24-4-105(11))</w:t>
      </w:r>
    </w:p>
    <w:p w14:paraId="50D29D1E" w14:textId="77777777" w:rsidR="00EB6733" w:rsidRDefault="00EB6733" w:rsidP="00BD5510">
      <w:pPr>
        <w:pStyle w:val="par1"/>
      </w:pPr>
      <w:r>
        <w:t>A.</w:t>
      </w:r>
      <w:r>
        <w:tab/>
        <w:t>Any person may petition the Board for a declaratory order to terminate a controversy or to remove uncertainty as to the applicability to the petitioner of any statutory provision or of any Board Rule or Order.</w:t>
      </w:r>
    </w:p>
    <w:p w14:paraId="3AE2658F" w14:textId="77777777" w:rsidR="00EB6733" w:rsidRDefault="00EB6733" w:rsidP="00BD5510">
      <w:pPr>
        <w:pStyle w:val="par1"/>
      </w:pPr>
      <w:r>
        <w:t>B.</w:t>
      </w:r>
      <w:r>
        <w:tab/>
        <w:t>A petition filed pursuant to this Rule shall set forth the following:</w:t>
      </w:r>
    </w:p>
    <w:p w14:paraId="1A5EFABD" w14:textId="77777777" w:rsidR="00EB6733" w:rsidRDefault="00EB6733" w:rsidP="00BD5510">
      <w:pPr>
        <w:pStyle w:val="par2"/>
      </w:pPr>
      <w:r>
        <w:t>1.</w:t>
      </w:r>
      <w:r>
        <w:tab/>
        <w:t>The name and address of the petitioner and whether the petitioner is a certified addiction counselor or licensed addiction counselor.</w:t>
      </w:r>
    </w:p>
    <w:p w14:paraId="48C5EBB1" w14:textId="77777777" w:rsidR="00EB6733" w:rsidRDefault="00EB6733" w:rsidP="00BD5510">
      <w:pPr>
        <w:pStyle w:val="par2"/>
      </w:pPr>
      <w:r>
        <w:lastRenderedPageBreak/>
        <w:t>2.</w:t>
      </w:r>
      <w:r>
        <w:tab/>
        <w:t>The statute, rule, or order to which the petition relates.</w:t>
      </w:r>
    </w:p>
    <w:p w14:paraId="6BEFC6A1" w14:textId="77777777" w:rsidR="00EB6733" w:rsidRDefault="00EB6733" w:rsidP="00BD5510">
      <w:pPr>
        <w:pStyle w:val="par2"/>
      </w:pPr>
      <w:r>
        <w:t>3.</w:t>
      </w:r>
      <w:r>
        <w:tab/>
        <w:t>A concise statement of all facts necessary to show the nature of the controversy or uncertainty and the manner in which the statute, rule, or order in question applies or potentially applies to the petitioner.</w:t>
      </w:r>
    </w:p>
    <w:p w14:paraId="68A40CD1" w14:textId="77777777" w:rsidR="00EB6733" w:rsidRDefault="00EB6733" w:rsidP="00BD5510">
      <w:pPr>
        <w:pStyle w:val="par1"/>
      </w:pPr>
      <w:r>
        <w:t>C.</w:t>
      </w:r>
      <w:r>
        <w:tab/>
        <w:t>The Board will determine, in its discretion and without notice to petitioner, whether to rule on a petition. In determining whether to rule on a petition, the Board will consider the following matters, among others:</w:t>
      </w:r>
    </w:p>
    <w:p w14:paraId="788C915A" w14:textId="77777777" w:rsidR="00EB6733" w:rsidRDefault="00EB6733" w:rsidP="00BD5510">
      <w:pPr>
        <w:pStyle w:val="par2"/>
      </w:pPr>
      <w:r>
        <w:t>1.</w:t>
      </w:r>
      <w:r>
        <w:tab/>
        <w:t>Whether a ruling on the petition will terminate a controversy or remove uncertainty as to the applicability to petitioner of any statutory provision or Board Rule or Order.</w:t>
      </w:r>
    </w:p>
    <w:p w14:paraId="43B12B52" w14:textId="77777777" w:rsidR="00EB6733" w:rsidRDefault="00EB6733" w:rsidP="00BD5510">
      <w:pPr>
        <w:pStyle w:val="par2"/>
      </w:pPr>
      <w:r>
        <w:t>2.</w:t>
      </w:r>
      <w:r>
        <w:tab/>
        <w:t>Whether the petition involves any subject, question, or issue that is the subject of a formal or informal matter, proceeding, or investigation involving the petitioner and currently pending before the Board, any other agency, or a court.</w:t>
      </w:r>
    </w:p>
    <w:p w14:paraId="7ED7CBEA" w14:textId="77777777" w:rsidR="00EB6733" w:rsidRDefault="00EB6733" w:rsidP="00BD5510">
      <w:pPr>
        <w:pStyle w:val="par2"/>
      </w:pPr>
      <w:r>
        <w:t>3.</w:t>
      </w:r>
      <w:r>
        <w:tab/>
        <w:t>Whether the petition involves any subject, question, or issue that is the subject of a formal or informal matter, proceeding, or investigation currently pending before the Board, any other agency, or a court, but not involving the petitioner.</w:t>
      </w:r>
    </w:p>
    <w:p w14:paraId="37B6DC20" w14:textId="77777777" w:rsidR="00EB6733" w:rsidRDefault="00EB6733" w:rsidP="00BD5510">
      <w:pPr>
        <w:pStyle w:val="par2"/>
      </w:pPr>
      <w:r>
        <w:t>4.</w:t>
      </w:r>
      <w:r>
        <w:tab/>
        <w:t>Whether the petition seeks a ruling on a moot or hypothetical question or will result in an advisory ruling or opinion.</w:t>
      </w:r>
    </w:p>
    <w:p w14:paraId="7D2784DF" w14:textId="77777777" w:rsidR="00EB6733" w:rsidRDefault="00EB6733" w:rsidP="00BD5510">
      <w:pPr>
        <w:pStyle w:val="par2"/>
      </w:pPr>
      <w:r>
        <w:t>5.</w:t>
      </w:r>
      <w:r>
        <w:tab/>
        <w:t>Whether the petitioner has some other adequate legal remedy, other than an action for declaratory relief pursuant to Rule 57, Colo. R. Civ. P., that will terminate the controversy or remove any uncertainty as to the applicability to the petitioner of the statute, rule, or order in question.</w:t>
      </w:r>
    </w:p>
    <w:p w14:paraId="702169A0" w14:textId="77777777" w:rsidR="00EB6733" w:rsidRDefault="00EB6733" w:rsidP="00BD5510">
      <w:pPr>
        <w:pStyle w:val="par1"/>
      </w:pPr>
      <w:r>
        <w:t>D.</w:t>
      </w:r>
      <w:r>
        <w:tab/>
        <w:t>If the Board determines, in its discretion, that it will not rule on the petition pursuant to this Rule, the Board shall promptly notify the petitioner of its action and state the reasons for such action.</w:t>
      </w:r>
    </w:p>
    <w:p w14:paraId="4CDE20D3" w14:textId="77777777" w:rsidR="00EB6733" w:rsidRDefault="00EB6733" w:rsidP="00BD5510">
      <w:pPr>
        <w:pStyle w:val="par1"/>
      </w:pPr>
      <w:r>
        <w:t>E.</w:t>
      </w:r>
      <w:r>
        <w:tab/>
        <w:t xml:space="preserve">If the Board determines, in its discretion, that it will rule on the petition, any ruling of the Board will apply only to the facts presented in the petition and any </w:t>
      </w:r>
      <w:r>
        <w:lastRenderedPageBreak/>
        <w:t>amendment to the petition. If the Board rules on the petition without a hearing, it shall notify the petitioner of its decision within 120 days. In ruling on the petition, the Board, in its discretion, may take one or more of the following actions:</w:t>
      </w:r>
    </w:p>
    <w:p w14:paraId="009E28AE" w14:textId="77777777" w:rsidR="00EB6733" w:rsidRDefault="00EB6733" w:rsidP="00BD5510">
      <w:pPr>
        <w:pStyle w:val="par2"/>
      </w:pPr>
      <w:r>
        <w:t>1.</w:t>
      </w:r>
      <w:r>
        <w:tab/>
        <w:t>The Board may dispose of the petition on the basis of the matters set out in the petition.</w:t>
      </w:r>
    </w:p>
    <w:p w14:paraId="4E8B4F83" w14:textId="77777777" w:rsidR="00EB6733" w:rsidRDefault="00EB6733" w:rsidP="00BD5510">
      <w:pPr>
        <w:pStyle w:val="par2"/>
      </w:pPr>
      <w:r>
        <w:t>2.</w:t>
      </w:r>
      <w:r>
        <w:tab/>
        <w:t>The Board may request that the petitioner submit additional facts, in writing. In this event, the additional facts amend the petition.</w:t>
      </w:r>
    </w:p>
    <w:p w14:paraId="51762630" w14:textId="77777777" w:rsidR="00EB6733" w:rsidRDefault="00EB6733" w:rsidP="00BD5510">
      <w:pPr>
        <w:pStyle w:val="par2"/>
      </w:pPr>
      <w:r>
        <w:t>3.</w:t>
      </w:r>
      <w:r>
        <w:tab/>
        <w:t>The Board may order the petitioner to file a written brief, memorandum, or statement of position.</w:t>
      </w:r>
    </w:p>
    <w:p w14:paraId="3CA3DD53" w14:textId="77777777" w:rsidR="00EB6733" w:rsidRDefault="00EB6733" w:rsidP="00BD5510">
      <w:pPr>
        <w:pStyle w:val="par2"/>
      </w:pPr>
      <w:r>
        <w:t>4.</w:t>
      </w:r>
      <w:r>
        <w:tab/>
        <w:t>The Board may set the petition for hearing, upon due notice to petitioner, to obtain additional facts or information; to determine the truth of any facts set forth in the petition; or to hear oral argument on the petition. The notice to the petitioner setting the hearing shall state, to the extent known, the factual or other matters into which the Board intends to inquire. For the purpose of the hearing, to the extent necessary, the petitioner shall have the burden of proving all facts stated in the petition; all facts necessary to show the nature of the controversy or uncertainty; the manner in which the statute, rule, or order in question applies or potentially applies to the petitioner; and any other facts the petitioner desires the Board to consider.</w:t>
      </w:r>
    </w:p>
    <w:p w14:paraId="756E837A" w14:textId="77777777" w:rsidR="00177C00" w:rsidRDefault="00177C00" w:rsidP="00177C00"/>
    <w:p w14:paraId="2BB6E6B8" w14:textId="77777777" w:rsidR="00EB6733" w:rsidRDefault="00EB6733" w:rsidP="00BD5510">
      <w:pPr>
        <w:pStyle w:val="par1"/>
      </w:pPr>
      <w:r>
        <w:t>F.</w:t>
      </w:r>
      <w:r>
        <w:tab/>
        <w:t>If the Board determines that the petition addresses a matter within the purview of any other agency, the Board shall refer the petition to the other agency for consideration. If the Board refers a petition to another agency, the Board shall promptly inform the petitioner of the referral. The referral ends the matter before the Board.</w:t>
      </w:r>
    </w:p>
    <w:p w14:paraId="22BDDD03" w14:textId="77777777" w:rsidR="00EB6733" w:rsidRDefault="00EB6733" w:rsidP="00BD5510">
      <w:pPr>
        <w:pStyle w:val="par1"/>
      </w:pPr>
      <w:r>
        <w:t>G.</w:t>
      </w:r>
      <w:r>
        <w:tab/>
        <w:t xml:space="preserve">The parties to any proceeding pursuant to this Rule, shall be the Board and the petitioner. Any other person may seek leave of the Board to intervene in such a proceeding. A petition to intervene shall set forth the matters required by subsection (B) of this Rule. Based on the information presented, and in its </w:t>
      </w:r>
      <w:r>
        <w:lastRenderedPageBreak/>
        <w:t xml:space="preserve">discretion, the Board may grant leave to intervene. Any reference to </w:t>
      </w:r>
      <w:r w:rsidR="004E58DE" w:rsidRPr="004E58DE">
        <w:t>“</w:t>
      </w:r>
      <w:r>
        <w:t>petitioner</w:t>
      </w:r>
      <w:r w:rsidR="00ED5C9B">
        <w:t>”</w:t>
      </w:r>
      <w:r>
        <w:t xml:space="preserve"> in this Rule includes any person who has been granted leave to intervene by the Board.</w:t>
      </w:r>
    </w:p>
    <w:p w14:paraId="68D49075" w14:textId="77777777" w:rsidR="00EB6733" w:rsidRDefault="00EB6733" w:rsidP="00BD5510">
      <w:pPr>
        <w:pStyle w:val="par1"/>
      </w:pPr>
      <w:r>
        <w:t>H.</w:t>
      </w:r>
      <w:r>
        <w:tab/>
        <w:t>Any declaratory order or other order disposing of a petition pursuant to this Rule shall constitute final agency action subject to judicial review pursuant to section 24-4-106, C.R.S.</w:t>
      </w:r>
    </w:p>
    <w:p w14:paraId="3DB6C693" w14:textId="77777777" w:rsidR="00EB6733" w:rsidRDefault="00EB6733" w:rsidP="0067538D">
      <w:pPr>
        <w:pStyle w:val="Heading2"/>
      </w:pPr>
      <w:r>
        <w:t>1.5</w:t>
      </w:r>
      <w:r>
        <w:tab/>
        <w:t>MANDATORY DISCLOSURE STATEMENT (C.R.S. §§ 12-245-216 and 12-245-224(1)(p))</w:t>
      </w:r>
    </w:p>
    <w:p w14:paraId="27ECC8B9" w14:textId="77777777" w:rsidR="00EB6733" w:rsidRDefault="00EB6733" w:rsidP="00BD5510">
      <w:pPr>
        <w:pStyle w:val="upar1"/>
      </w:pPr>
      <w:r>
        <w:t>As used in section 12-245-216, C.R.S., and this Rule,</w:t>
      </w:r>
    </w:p>
    <w:p w14:paraId="41DD3A72" w14:textId="77777777" w:rsidR="00EB6733" w:rsidRDefault="00EB6733" w:rsidP="00BD5510">
      <w:pPr>
        <w:pStyle w:val="par1"/>
      </w:pPr>
      <w:r>
        <w:t>A.</w:t>
      </w:r>
      <w:r>
        <w:tab/>
        <w:t xml:space="preserve">If the recipient of addiction counselor or mental health services is an adult for whom a guardian or legal representative has been appointed by a court of competent jurisdiction (irrespective of an appeal of the order) because the adult is an </w:t>
      </w:r>
      <w:r w:rsidR="004E58DE" w:rsidRPr="004E58DE">
        <w:t>“</w:t>
      </w:r>
      <w:r>
        <w:t>incapacitated person</w:t>
      </w:r>
      <w:r w:rsidR="00ED5C9B">
        <w:t>”</w:t>
      </w:r>
      <w:r>
        <w:t xml:space="preserve"> within the meaning of section 15-14-102(5), C.R.S., the mandatory disclosure is made to the guardian or legal representative.</w:t>
      </w:r>
    </w:p>
    <w:p w14:paraId="5F180E10" w14:textId="77777777" w:rsidR="00EB6733" w:rsidRDefault="00EB6733" w:rsidP="00BD5510">
      <w:pPr>
        <w:pStyle w:val="par1"/>
      </w:pPr>
      <w:r>
        <w:t>B.</w:t>
      </w:r>
      <w:r>
        <w:tab/>
      </w:r>
      <w:r w:rsidR="004E58DE" w:rsidRPr="004E58DE">
        <w:t>“</w:t>
      </w:r>
      <w:r>
        <w:t>Emergency</w:t>
      </w:r>
      <w:r w:rsidR="00ED5C9B">
        <w:t>”</w:t>
      </w:r>
      <w:r>
        <w:t xml:space="preserve"> means those situations in which, on presentation, the client's condition requires immediate intervention and/or stabilization.</w:t>
      </w:r>
    </w:p>
    <w:p w14:paraId="38E0762C" w14:textId="77777777" w:rsidR="00EB6733" w:rsidRDefault="00EB6733" w:rsidP="0067538D">
      <w:pPr>
        <w:pStyle w:val="Heading2"/>
      </w:pPr>
      <w:r>
        <w:t>1.6</w:t>
      </w:r>
      <w:r>
        <w:tab/>
        <w:t>INFORMATION REQUIRED TO BE REPORTED TO THE BOARD (C.R.S. § 12-245-226(8))</w:t>
      </w:r>
    </w:p>
    <w:p w14:paraId="16224137" w14:textId="77777777" w:rsidR="006E5228" w:rsidRDefault="006E5228" w:rsidP="00382D3F">
      <w:pPr>
        <w:pStyle w:val="par1"/>
      </w:pPr>
      <w:r>
        <w:t>A.</w:t>
      </w:r>
      <w:r>
        <w:tab/>
        <w:t>General.</w:t>
      </w:r>
    </w:p>
    <w:p w14:paraId="3B2C9C8B" w14:textId="77777777" w:rsidR="006E5228" w:rsidRDefault="006E5228" w:rsidP="00382D3F">
      <w:pPr>
        <w:pStyle w:val="upar2"/>
      </w:pPr>
      <w:r>
        <w:t xml:space="preserve">Certified and licensed addiction counselors are required to report violations of sections 12-245-224 and/or 12-245-228, C.R.S., to the appropriate Board once they have direct knowledge that a licensee as defined by section 12-245-202(8), C.R.S., a certificate holder as defined by section 12-245-202(2), or a registrant as defined by section 12-245-202(16), C.R.S., has violated a provision of sections 12-245-224 and/or 12-245-228, C.R.S., or as otherwise provided by the Colorado Department of Human Services Rules, to include conversion therapy with a client under the age of 18 years old prohibited per section 12-245-224(1)(t)(V), C.R.S. Certified or licensed addiction counselors are not required to </w:t>
      </w:r>
      <w:r>
        <w:lastRenderedPageBreak/>
        <w:t>report when reporting would violate client/therapist confidentiality (refer to section 12-245-220, C.R.S.).</w:t>
      </w:r>
    </w:p>
    <w:p w14:paraId="397E57DD" w14:textId="77777777" w:rsidR="00EB6733" w:rsidRDefault="00EB6733" w:rsidP="00BD5510">
      <w:pPr>
        <w:pStyle w:val="par1"/>
      </w:pPr>
      <w:r>
        <w:t>B.</w:t>
      </w:r>
      <w:r>
        <w:tab/>
        <w:t>Terms.</w:t>
      </w:r>
    </w:p>
    <w:p w14:paraId="3EFD8B2F" w14:textId="77777777" w:rsidR="00EB6733" w:rsidRDefault="00EB6733" w:rsidP="00BD5510">
      <w:pPr>
        <w:pStyle w:val="par2"/>
      </w:pPr>
      <w:r>
        <w:t>1.</w:t>
      </w:r>
      <w:r>
        <w:tab/>
      </w:r>
      <w:r w:rsidR="004E58DE" w:rsidRPr="004E58DE">
        <w:t>“</w:t>
      </w:r>
      <w:r>
        <w:t>Direct knowledge</w:t>
      </w:r>
      <w:r w:rsidR="00ED5C9B">
        <w:t>”</w:t>
      </w:r>
      <w:r>
        <w:t xml:space="preserve"> includes, but is not limited to the following:</w:t>
      </w:r>
    </w:p>
    <w:p w14:paraId="1FD15202" w14:textId="77777777" w:rsidR="00EB6733" w:rsidRDefault="00EB6733" w:rsidP="00BD5510">
      <w:pPr>
        <w:pStyle w:val="par3"/>
      </w:pPr>
      <w:r>
        <w:t>a.</w:t>
      </w:r>
      <w:r>
        <w:tab/>
        <w:t>Having seen, heard, or participated in the alleged violation;</w:t>
      </w:r>
    </w:p>
    <w:p w14:paraId="3C43D897" w14:textId="77777777" w:rsidR="00EB6733" w:rsidRDefault="00EB6733" w:rsidP="00BD5510">
      <w:pPr>
        <w:pStyle w:val="par3"/>
      </w:pPr>
      <w:r>
        <w:t>b.</w:t>
      </w:r>
      <w:r>
        <w:tab/>
        <w:t>Having been informed by the client/victim and obtained informed consent to release information as to the event or the client's name;</w:t>
      </w:r>
    </w:p>
    <w:p w14:paraId="11D8E5BC" w14:textId="77777777" w:rsidR="00EB6733" w:rsidRDefault="00EB6733" w:rsidP="00BD5510">
      <w:pPr>
        <w:pStyle w:val="par3"/>
      </w:pPr>
      <w:r>
        <w:t>c.</w:t>
      </w:r>
      <w:r>
        <w:tab/>
        <w:t>Having been informed of a violation by the violator;</w:t>
      </w:r>
    </w:p>
    <w:p w14:paraId="48F21EB6" w14:textId="77777777" w:rsidR="00EB6733" w:rsidRDefault="00EB6733" w:rsidP="00BD5510">
      <w:pPr>
        <w:pStyle w:val="par3"/>
      </w:pPr>
      <w:r>
        <w:t>d.</w:t>
      </w:r>
      <w:r>
        <w:tab/>
        <w:t>Having been informed by a guardian of a minor or adult and obtained informed consent from the guardian to release information; or</w:t>
      </w:r>
    </w:p>
    <w:p w14:paraId="0B90F58D" w14:textId="77777777" w:rsidR="00EB6733" w:rsidRDefault="00EB6733" w:rsidP="00BD5510">
      <w:pPr>
        <w:pStyle w:val="par3"/>
      </w:pPr>
      <w:r>
        <w:t>e.</w:t>
      </w:r>
      <w:r>
        <w:tab/>
        <w:t>Having been informed by a professional organization, agency, or any other entity, that an alleged violation occurred.</w:t>
      </w:r>
    </w:p>
    <w:p w14:paraId="5328D5FF" w14:textId="77777777" w:rsidR="00EB6733" w:rsidRDefault="00EB6733" w:rsidP="00BD5510">
      <w:pPr>
        <w:pStyle w:val="par2"/>
      </w:pPr>
      <w:r>
        <w:t>2.</w:t>
      </w:r>
      <w:r>
        <w:tab/>
      </w:r>
      <w:r w:rsidR="004E58DE" w:rsidRPr="004E58DE">
        <w:t>“</w:t>
      </w:r>
      <w:r>
        <w:t>Has violated</w:t>
      </w:r>
      <w:r w:rsidR="00ED5C9B">
        <w:t>”</w:t>
      </w:r>
      <w:r>
        <w:t xml:space="preserve"> means a reasonable belief that a licensee, or certified addiction counselor, has engaged in a prohibited activity under section 12-245-224, C.R.S., or unauthorized practice as prohibited under section 12-245-228, C.R.S.</w:t>
      </w:r>
    </w:p>
    <w:p w14:paraId="60A6852E" w14:textId="77777777" w:rsidR="00EB6733" w:rsidRDefault="00EB6733" w:rsidP="00BD5510">
      <w:pPr>
        <w:pStyle w:val="par1"/>
      </w:pPr>
      <w:r>
        <w:t>C.</w:t>
      </w:r>
      <w:r>
        <w:tab/>
        <w:t>Procedures.</w:t>
      </w:r>
    </w:p>
    <w:p w14:paraId="6F5024FA" w14:textId="77777777" w:rsidR="00EB6733" w:rsidRDefault="00EB6733" w:rsidP="00BD5510">
      <w:pPr>
        <w:pStyle w:val="par2"/>
      </w:pPr>
      <w:r>
        <w:t>1.</w:t>
      </w:r>
      <w:r>
        <w:tab/>
        <w:t>Once direct knowledge is established, the certified or licensed addiction counselor must report the alleged violation as soon as possible or, absent unusual circumstances, no later than sixty days.</w:t>
      </w:r>
    </w:p>
    <w:p w14:paraId="70A780E8" w14:textId="77777777" w:rsidR="00354E46" w:rsidRDefault="00354E46" w:rsidP="00354E46">
      <w:pPr>
        <w:pStyle w:val="par2"/>
      </w:pPr>
      <w:r w:rsidRPr="00354E46">
        <w:t>2.</w:t>
      </w:r>
      <w:r w:rsidRPr="00354E46">
        <w:tab/>
        <w:t>When direct knowledge of a violation of sections 12-245-224 or 12-245-228, C.R.S., is obtained from their client, the certified or licensed addiction counselor shall:</w:t>
      </w:r>
    </w:p>
    <w:p w14:paraId="6509284F" w14:textId="77777777" w:rsidR="00EB6733" w:rsidRDefault="00EB6733" w:rsidP="00BD5510">
      <w:pPr>
        <w:pStyle w:val="par3"/>
      </w:pPr>
      <w:r>
        <w:t>a.</w:t>
      </w:r>
      <w:r>
        <w:tab/>
        <w:t>Inform the client a violation may have occurred;</w:t>
      </w:r>
    </w:p>
    <w:p w14:paraId="2B5C4B6C" w14:textId="77777777" w:rsidR="00EB6733" w:rsidRDefault="00EB6733" w:rsidP="00BD5510">
      <w:pPr>
        <w:pStyle w:val="par3"/>
      </w:pPr>
      <w:r>
        <w:t>b.</w:t>
      </w:r>
      <w:r>
        <w:tab/>
        <w:t>Encourage the client to report the violation; and</w:t>
      </w:r>
    </w:p>
    <w:p w14:paraId="0EC63738" w14:textId="77777777" w:rsidR="00EB6733" w:rsidRDefault="00EB6733" w:rsidP="00BD5510">
      <w:pPr>
        <w:pStyle w:val="par3"/>
      </w:pPr>
      <w:r>
        <w:lastRenderedPageBreak/>
        <w:t>c.</w:t>
      </w:r>
      <w:r>
        <w:tab/>
        <w:t>Obtain the client's informed consent before reporting the alleged violation.</w:t>
      </w:r>
    </w:p>
    <w:p w14:paraId="65410FAC" w14:textId="77777777" w:rsidR="00EB6733" w:rsidRDefault="00EB6733" w:rsidP="00776A26">
      <w:pPr>
        <w:pStyle w:val="par2"/>
      </w:pPr>
      <w:r>
        <w:t>3.</w:t>
      </w:r>
      <w:r>
        <w:tab/>
        <w:t>The report shall be in writing and shall include the specifics of the violation, to the degree known, and any and all relevant information and supporting documentation.</w:t>
      </w:r>
    </w:p>
    <w:p w14:paraId="0C031965" w14:textId="77777777" w:rsidR="00EB6733" w:rsidRDefault="00EB6733" w:rsidP="00BD5510">
      <w:pPr>
        <w:pStyle w:val="par1"/>
      </w:pPr>
      <w:r>
        <w:t>D.</w:t>
      </w:r>
      <w:r>
        <w:tab/>
        <w:t>Nothing in this rule relieves any mental health professional from adhering to any other mandatory reporting requirements required by statute.</w:t>
      </w:r>
    </w:p>
    <w:p w14:paraId="6DF1FE59" w14:textId="77777777" w:rsidR="00EB6733" w:rsidRDefault="00EB6733" w:rsidP="0067538D">
      <w:pPr>
        <w:pStyle w:val="Heading2"/>
      </w:pPr>
      <w:r>
        <w:t>1.7</w:t>
      </w:r>
      <w:r>
        <w:tab/>
        <w:t>SUPERVISION OF MENTAL HEALTH PRACTITIONERS AND SUPERVISORY RELATIONSHIPS (C.R.S. § § 12-245-222(2) and 12-245-224(1)(n))</w:t>
      </w:r>
    </w:p>
    <w:p w14:paraId="77B7812F" w14:textId="77777777" w:rsidR="00EB6733" w:rsidRDefault="00EB6733" w:rsidP="00BD5510">
      <w:pPr>
        <w:pStyle w:val="par1"/>
      </w:pPr>
      <w:r>
        <w:t>A.</w:t>
      </w:r>
      <w:r>
        <w:tab/>
        <w:t>General.</w:t>
      </w:r>
    </w:p>
    <w:p w14:paraId="55E3D4CB" w14:textId="77777777" w:rsidR="00EB6733" w:rsidRDefault="00EB6733" w:rsidP="00BD5510">
      <w:pPr>
        <w:pStyle w:val="upar2"/>
      </w:pPr>
      <w:r>
        <w:t>Supervision provides a source of knowledge, expertise, and more advanced skills to the person being supervised. The nature of this relationship depends on the respective skills of the two (2) professionals involved, the client population and/or the specific client being served. It is usually ongoing, required, and hierarchical in nature. This Rule does not apply to the supervision required prior to certification or licensure as an addiction counselor.</w:t>
      </w:r>
    </w:p>
    <w:p w14:paraId="20675F2B" w14:textId="77777777" w:rsidR="00EB6733" w:rsidRDefault="00EB6733" w:rsidP="00BD5510">
      <w:pPr>
        <w:pStyle w:val="par1"/>
      </w:pPr>
      <w:r>
        <w:t>B.</w:t>
      </w:r>
      <w:r>
        <w:tab/>
        <w:t>Terms.</w:t>
      </w:r>
    </w:p>
    <w:p w14:paraId="38BAABEB" w14:textId="77777777" w:rsidR="00EB6733" w:rsidRDefault="00EB6733" w:rsidP="00BD5510">
      <w:pPr>
        <w:pStyle w:val="par2"/>
      </w:pPr>
      <w:r>
        <w:t>1.</w:t>
      </w:r>
      <w:r>
        <w:tab/>
        <w:t>Clinical supervision occurs when there is close, ongoing review and direction of a supervisee's clinical practice.</w:t>
      </w:r>
    </w:p>
    <w:p w14:paraId="6C623228" w14:textId="77777777" w:rsidR="00AB5D33" w:rsidRDefault="00AB5D33" w:rsidP="00AB5D33">
      <w:pPr>
        <w:pStyle w:val="par2"/>
      </w:pPr>
      <w:r>
        <w:t>2.</w:t>
      </w:r>
      <w:r>
        <w:tab/>
        <w:t>Consultation describes a voluntary relationship between professionals of relative equal expertise or status wherein the consultant offers their best advice or information on an individual case or problem for use by the consultee as they deem appropriate in their professional judgment.</w:t>
      </w:r>
    </w:p>
    <w:p w14:paraId="0E2B15EE" w14:textId="77777777" w:rsidR="00AB5D33" w:rsidRDefault="00AB5D33" w:rsidP="00AB5D33">
      <w:pPr>
        <w:pStyle w:val="par2"/>
      </w:pPr>
      <w:r>
        <w:t>3.</w:t>
      </w:r>
      <w:r>
        <w:tab/>
        <w:t>Administrative supervisor is the person who bears responsibility for the non-clinical functioning of an employee, such as performance appraisals, personnel decisions, etc. The administrative supervisor may be held accountable for not reporting misconduct by an addiction counselor when they knew or should have known of a violation of generally accepted standards of practice or any prohibited activity.</w:t>
      </w:r>
    </w:p>
    <w:p w14:paraId="25F5066E" w14:textId="77777777" w:rsidR="00EB6733" w:rsidRDefault="00EB6733" w:rsidP="00BD5510">
      <w:pPr>
        <w:pStyle w:val="par2"/>
      </w:pPr>
      <w:r>
        <w:lastRenderedPageBreak/>
        <w:t>4.</w:t>
      </w:r>
      <w:r>
        <w:tab/>
        <w:t>Modes of Supervision.</w:t>
      </w:r>
    </w:p>
    <w:p w14:paraId="440481ED" w14:textId="77777777" w:rsidR="00EB6733" w:rsidRDefault="00EB6733" w:rsidP="00BD5510">
      <w:pPr>
        <w:pStyle w:val="upar3"/>
      </w:pPr>
      <w:r>
        <w:t>Include but are not be limited to individual, group, telephone, electronic mail, audio-visual, process recording, direct observation, telecommunication (teleconferencing, fax, videotapes), and hospital rounds. The appropriate modality of supervision shall be determined by the training, education, and experience of the supervisee, and the treatment setting (i.e. urban/rural, or the availability of resources, etc.); and at all times based on community standards and client needs. The level of supervision provided, including whether every case is directly supervised and whether the supervisor meets with the client, is determined by the education, training, and experience of the supervisee, the specific needs of the clients being served, and the professional judgment of the supervisor. Nothing in this Rule should be assumed to abridge the rights of the client to a reasonable standard of care.</w:t>
      </w:r>
    </w:p>
    <w:p w14:paraId="7BF94460" w14:textId="77777777" w:rsidR="00EB6733" w:rsidRDefault="00EB6733" w:rsidP="00174333">
      <w:pPr>
        <w:pStyle w:val="par1"/>
      </w:pPr>
      <w:r>
        <w:t>C.</w:t>
      </w:r>
      <w:r>
        <w:tab/>
        <w:t>Supervision shall include but is not limited to the following:</w:t>
      </w:r>
    </w:p>
    <w:p w14:paraId="24C10A91" w14:textId="77777777" w:rsidR="00AB5D33" w:rsidRDefault="00AB5D33" w:rsidP="00AB5D33">
      <w:pPr>
        <w:pStyle w:val="par2"/>
      </w:pPr>
      <w:r w:rsidRPr="00AB5D33">
        <w:t>1.</w:t>
      </w:r>
      <w:r w:rsidRPr="00AB5D33">
        <w:tab/>
        <w:t>Monitoring the supervisee's activities to verify they are providing services that meet generally accepted standards of practice.</w:t>
      </w:r>
    </w:p>
    <w:p w14:paraId="1CBF218A" w14:textId="77777777" w:rsidR="00EB6733" w:rsidRDefault="00EB6733" w:rsidP="00174333">
      <w:pPr>
        <w:pStyle w:val="par2"/>
      </w:pPr>
      <w:r>
        <w:t>2.</w:t>
      </w:r>
      <w:r>
        <w:tab/>
        <w:t>Verifying that it is the practice of any supervisee to provide the mandatory disclosure form as required pursuant to section 12-245-216, C.R.S.</w:t>
      </w:r>
    </w:p>
    <w:p w14:paraId="6B765BD5" w14:textId="77777777" w:rsidR="00EB6733" w:rsidRDefault="00EB6733" w:rsidP="00174333">
      <w:pPr>
        <w:pStyle w:val="par2"/>
      </w:pPr>
      <w:r>
        <w:t>3.</w:t>
      </w:r>
      <w:r>
        <w:tab/>
        <w:t>If appropriate, verifying that clients are informed as to any changes in the supervisory relationship.</w:t>
      </w:r>
    </w:p>
    <w:p w14:paraId="36ADFD21" w14:textId="77777777" w:rsidR="00EB6733" w:rsidRDefault="00EB6733" w:rsidP="00174333">
      <w:pPr>
        <w:pStyle w:val="par2"/>
      </w:pPr>
      <w:r>
        <w:t>4.</w:t>
      </w:r>
      <w:r>
        <w:tab/>
        <w:t>Giving an adequate termination of supervision notice to the supervisee.</w:t>
      </w:r>
    </w:p>
    <w:p w14:paraId="4BD4B37A" w14:textId="77777777" w:rsidR="00EB6733" w:rsidRDefault="00EB6733" w:rsidP="00174333">
      <w:pPr>
        <w:pStyle w:val="par2"/>
      </w:pPr>
      <w:r>
        <w:t>5.</w:t>
      </w:r>
      <w:r>
        <w:tab/>
        <w:t>Keeping records that document supervision that meet the generally accepted standards of practice.</w:t>
      </w:r>
    </w:p>
    <w:p w14:paraId="39F63D04" w14:textId="77777777" w:rsidR="00EB6733" w:rsidRDefault="00EB6733" w:rsidP="00174333">
      <w:pPr>
        <w:pStyle w:val="par2"/>
      </w:pPr>
      <w:r>
        <w:t>6.</w:t>
      </w:r>
      <w:r>
        <w:tab/>
        <w:t>Assisting the supervisee in becoming aware of and adhering to all legal, ethical, and professional responsibilities.</w:t>
      </w:r>
    </w:p>
    <w:p w14:paraId="368F994C" w14:textId="77777777" w:rsidR="00EB6733" w:rsidRDefault="00EB6733" w:rsidP="00174333">
      <w:pPr>
        <w:pStyle w:val="par2"/>
      </w:pPr>
      <w:r>
        <w:t>7.</w:t>
      </w:r>
      <w:r>
        <w:tab/>
        <w:t>Assuring that no inappropriate relationships exist between the supervisor and supervisee, and supervisor and client.</w:t>
      </w:r>
    </w:p>
    <w:p w14:paraId="3DF8C017" w14:textId="77777777" w:rsidR="00EB6733" w:rsidRDefault="00EB6733" w:rsidP="00174333">
      <w:pPr>
        <w:pStyle w:val="par2"/>
      </w:pPr>
      <w:r>
        <w:lastRenderedPageBreak/>
        <w:t>8.</w:t>
      </w:r>
      <w:r>
        <w:tab/>
        <w:t>Assuring the supervisee meets any licensing, certification or registration requirements prior to engaging in any addiction counseling.</w:t>
      </w:r>
    </w:p>
    <w:p w14:paraId="0AEE1723" w14:textId="77777777" w:rsidR="00EB6733" w:rsidRDefault="00EB6733" w:rsidP="00174333">
      <w:pPr>
        <w:pStyle w:val="par2"/>
      </w:pPr>
      <w:r>
        <w:t>9.</w:t>
      </w:r>
      <w:r>
        <w:tab/>
        <w:t>Assisting to assure that the supervisee is in compliance with the Mental Health Practice Act.</w:t>
      </w:r>
    </w:p>
    <w:p w14:paraId="6AFA58F4" w14:textId="77777777" w:rsidR="00EB6733" w:rsidRDefault="00EB6733" w:rsidP="00174333">
      <w:pPr>
        <w:pStyle w:val="par2"/>
      </w:pPr>
      <w:r>
        <w:t>10.</w:t>
      </w:r>
      <w:r>
        <w:tab/>
        <w:t>Verifying and assuring the supervisee is in compliance with any existing restricted licensure, certification or registration status or probation.</w:t>
      </w:r>
    </w:p>
    <w:p w14:paraId="21336E2C" w14:textId="77777777" w:rsidR="00EB6733" w:rsidRDefault="00EB6733" w:rsidP="00174333">
      <w:pPr>
        <w:pStyle w:val="par1"/>
      </w:pPr>
      <w:r>
        <w:t>D.</w:t>
      </w:r>
      <w:r>
        <w:tab/>
        <w:t>Supervisor Qualifications.</w:t>
      </w:r>
    </w:p>
    <w:p w14:paraId="4D164641" w14:textId="77777777" w:rsidR="00EB6733" w:rsidRDefault="00EB6733" w:rsidP="00174333">
      <w:pPr>
        <w:pStyle w:val="par2"/>
      </w:pPr>
      <w:r>
        <w:t>1.</w:t>
      </w:r>
      <w:r>
        <w:tab/>
        <w:t>The supervisor shall have sufficient knowledge of legal, ethical, and professional standards relevant to the clients being served.</w:t>
      </w:r>
    </w:p>
    <w:p w14:paraId="6A921543" w14:textId="77777777" w:rsidR="00EB6733" w:rsidRDefault="00EB6733" w:rsidP="00174333">
      <w:pPr>
        <w:pStyle w:val="par2"/>
      </w:pPr>
      <w:r>
        <w:t>2.</w:t>
      </w:r>
      <w:r>
        <w:tab/>
        <w:t>The supervisor shall have clinical experience and competence adequate to perform and direct the services provided by the supervisee.</w:t>
      </w:r>
    </w:p>
    <w:p w14:paraId="01468987" w14:textId="77777777" w:rsidR="004D171F" w:rsidRDefault="004D171F" w:rsidP="004D171F"/>
    <w:p w14:paraId="0A16BFE3" w14:textId="77777777" w:rsidR="00EB6733" w:rsidRDefault="00EB6733" w:rsidP="0067538D">
      <w:pPr>
        <w:pStyle w:val="Heading2"/>
      </w:pPr>
      <w:r>
        <w:t>1.8</w:t>
      </w:r>
      <w:r>
        <w:tab/>
        <w:t>REPORTING CHANGE OF ADDRESS, TELEPHONE NUMBER, OR NAME (C.R.S. §§ 12-20-204(1), 12-245-204, and 12-245-206)</w:t>
      </w:r>
    </w:p>
    <w:p w14:paraId="25CC11A7" w14:textId="77777777" w:rsidR="00EB6733" w:rsidRDefault="00EB6733" w:rsidP="00174333">
      <w:pPr>
        <w:pStyle w:val="par1"/>
      </w:pPr>
      <w:r>
        <w:t>A.</w:t>
      </w:r>
      <w:r>
        <w:tab/>
        <w:t>Certificate holders and licensees shall inform the Division of any name, telephone number or address change within thirty days of such change. Staff shall not change licensees’ information without written notification from the licensee. Notification via mail, fax, email and the online system is acceptable. Verbal notification is not acceptable.</w:t>
      </w:r>
    </w:p>
    <w:p w14:paraId="20CDFCC3" w14:textId="77777777" w:rsidR="00C40536" w:rsidRDefault="00C40536" w:rsidP="00C40536">
      <w:pPr>
        <w:pStyle w:val="par1"/>
      </w:pPr>
      <w:r w:rsidRPr="00C40536">
        <w:t>B.</w:t>
      </w:r>
      <w:r w:rsidRPr="00C40536">
        <w:tab/>
        <w:t>Any of the following documentation is required to change a licensee’s name or correct a social security number or individual taxpayer identification number: marriage license, divorce decree, court order, or documentation from the Internal Revenue Service verifying the licensee’s valid individual taxpayer identification number. A driver’s license or social security card with a second form of identification may be acceptable at the discretion of the Director of Support Services.</w:t>
      </w:r>
    </w:p>
    <w:p w14:paraId="196692CE" w14:textId="77777777" w:rsidR="00EB6733" w:rsidRDefault="00EB6733" w:rsidP="0067538D">
      <w:pPr>
        <w:pStyle w:val="Heading2"/>
      </w:pPr>
      <w:r>
        <w:t>1.9</w:t>
      </w:r>
      <w:r>
        <w:tab/>
        <w:t>RENEWAL OF LICENSE (C.R.S. § 12-245-205(3))</w:t>
      </w:r>
    </w:p>
    <w:p w14:paraId="0F1AAF62" w14:textId="77777777" w:rsidR="00A13561" w:rsidRDefault="00A13561" w:rsidP="00A13561">
      <w:pPr>
        <w:pStyle w:val="par1"/>
      </w:pPr>
      <w:r>
        <w:t>A.</w:t>
      </w:r>
      <w:r>
        <w:tab/>
        <w:t>Failure to Receive Renewal Notice.</w:t>
      </w:r>
    </w:p>
    <w:p w14:paraId="0DC709D3" w14:textId="77777777" w:rsidR="00A13561" w:rsidRDefault="00A13561" w:rsidP="00A13561">
      <w:pPr>
        <w:pStyle w:val="upar2"/>
      </w:pPr>
      <w:r>
        <w:lastRenderedPageBreak/>
        <w:t>Failure to receive notice for renewal of a license, certificate or registration from the Board does not excuse a certified or licensed addiction counselor from the requirement for renewal under the Act and this Rule.</w:t>
      </w:r>
    </w:p>
    <w:p w14:paraId="27D09CDD" w14:textId="77777777" w:rsidR="00A13561" w:rsidRDefault="00A13561" w:rsidP="00A13561">
      <w:pPr>
        <w:pStyle w:val="par1"/>
      </w:pPr>
      <w:r>
        <w:t>B.</w:t>
      </w:r>
      <w:r>
        <w:tab/>
        <w:t>Grace period.</w:t>
      </w:r>
    </w:p>
    <w:p w14:paraId="091E84C5" w14:textId="77777777" w:rsidR="00A13561" w:rsidRDefault="00A13561" w:rsidP="00A13561">
      <w:pPr>
        <w:pStyle w:val="upar2"/>
      </w:pPr>
      <w:r>
        <w:t>Certified and licensed addiction counselors shall have a sixty-day grace period after the expiration of their license, certificate or registration to renew such license, certificate or registration without the imposition of a disciplinary sanction for practicing on an expired license or certificate. During this grace period a delinquency fee will be charged for late renewals. A certified or licensed addiction counselor who does not renew their license or certificate within the sixty-day grace period shall be treated as having an expired license or certificate and shall be ineligible to practice until such a license or certificate is reinstated.</w:t>
      </w:r>
    </w:p>
    <w:p w14:paraId="72D8376B" w14:textId="77777777" w:rsidR="00DC4CA2" w:rsidRDefault="00DC4CA2" w:rsidP="00A531C5">
      <w:pPr>
        <w:pStyle w:val="par1"/>
      </w:pPr>
      <w:r>
        <w:t>C.</w:t>
      </w:r>
      <w:r>
        <w:tab/>
        <w:t>Continuing Professional Competence.</w:t>
      </w:r>
    </w:p>
    <w:p w14:paraId="6BD2EEC1" w14:textId="77777777" w:rsidR="00DC4CA2" w:rsidRDefault="00DC4CA2" w:rsidP="00A531C5">
      <w:pPr>
        <w:pStyle w:val="upar2"/>
      </w:pPr>
      <w:r>
        <w:t>Pursuant to section 12-245-806, C.R.S., and Rule 1.19, licensed addiction counselors and certified addiction counselors demonstrate continuing professional competence in order to renew.</w:t>
      </w:r>
    </w:p>
    <w:p w14:paraId="161E537C" w14:textId="77777777" w:rsidR="00EB6733" w:rsidRDefault="00EB6733" w:rsidP="00174333">
      <w:pPr>
        <w:pStyle w:val="par1"/>
      </w:pPr>
      <w:r>
        <w:t>D.</w:t>
      </w:r>
      <w:r>
        <w:tab/>
        <w:t>Military Active Duty.</w:t>
      </w:r>
    </w:p>
    <w:p w14:paraId="247568C8" w14:textId="77777777" w:rsidR="00EB6733" w:rsidRDefault="00EB6733" w:rsidP="00174333">
      <w:pPr>
        <w:pStyle w:val="upar2"/>
      </w:pPr>
      <w:r>
        <w:t>Addiction counselors may be exempt from licensing requirements as provided in section 12-20-302, C.R.S.</w:t>
      </w:r>
    </w:p>
    <w:p w14:paraId="474184FE" w14:textId="77777777" w:rsidR="00EB6733" w:rsidRDefault="00EB6733" w:rsidP="0067538D">
      <w:pPr>
        <w:pStyle w:val="Heading2"/>
      </w:pPr>
      <w:r>
        <w:t>1.10</w:t>
      </w:r>
      <w:r>
        <w:tab/>
        <w:t>DUPLICATE OR REPLACEMENT LICENSE (C.R.S. §§ 12-20-204(1), 12-245-206 and 12-245-209)</w:t>
      </w:r>
    </w:p>
    <w:p w14:paraId="3797D0ED" w14:textId="77777777" w:rsidR="00EB6733" w:rsidRDefault="00EB6733" w:rsidP="00C053CF">
      <w:pPr>
        <w:pStyle w:val="par1"/>
      </w:pPr>
      <w:r>
        <w:t>A.</w:t>
      </w:r>
      <w:r>
        <w:tab/>
        <w:t>Upon licensure and at renewal, the Division will issue only one license to a licensee. The Division may issue a duplicate license if the licensee submits a written request along with the required fee.</w:t>
      </w:r>
    </w:p>
    <w:p w14:paraId="5636E6F8" w14:textId="77777777" w:rsidR="00EB6733" w:rsidRDefault="00EB6733" w:rsidP="00C053CF">
      <w:pPr>
        <w:pStyle w:val="par1"/>
      </w:pPr>
      <w:r>
        <w:t>B.</w:t>
      </w:r>
      <w:r>
        <w:tab/>
        <w:t>Justification for issuance of a duplicate license may include if the original was lost, stolen, damaged, never received, printed with the incorrect information, or the address or name has changed.</w:t>
      </w:r>
    </w:p>
    <w:p w14:paraId="13478DE4" w14:textId="77777777" w:rsidR="00EB6733" w:rsidRDefault="00EB6733" w:rsidP="00C053CF">
      <w:pPr>
        <w:pStyle w:val="par1"/>
      </w:pPr>
      <w:r>
        <w:lastRenderedPageBreak/>
        <w:t>C.</w:t>
      </w:r>
      <w:r>
        <w:tab/>
        <w:t>A duplicate license may also be issued for those licensees who require multiple licenses.</w:t>
      </w:r>
    </w:p>
    <w:p w14:paraId="3B1B167B" w14:textId="77777777" w:rsidR="003748A7" w:rsidRDefault="003748A7" w:rsidP="003748A7"/>
    <w:p w14:paraId="193A3E6F" w14:textId="77777777" w:rsidR="00EB6733" w:rsidRDefault="00EB6733" w:rsidP="0067538D">
      <w:pPr>
        <w:pStyle w:val="Heading2"/>
      </w:pPr>
      <w:r>
        <w:t>1.11</w:t>
      </w:r>
      <w:r>
        <w:tab/>
        <w:t>AUTHORITY TO INVESTIGATE (C.R.S. §§ 12-20-204(1), 12-245-204)</w:t>
      </w:r>
    </w:p>
    <w:p w14:paraId="6A79E251" w14:textId="77777777" w:rsidR="00D54692" w:rsidRDefault="00D54692" w:rsidP="00D54692">
      <w:pPr>
        <w:pStyle w:val="upar1"/>
      </w:pPr>
      <w:r w:rsidRPr="00D54692">
        <w:t>An application for initial licensure, certification or registration for renewal of licensure, certification or registration for reinstatement of licensure or certification is an express grant to the Board of full authority to make any investigation or personal contact necessary to verify the authenticity of the matters and information stated in the application. If the Board so requests, the applicant must supply verification, documentation and/or complete information on any disciplinary action taken against the applicant in any jurisdiction.</w:t>
      </w:r>
    </w:p>
    <w:p w14:paraId="60EC2DE4" w14:textId="77777777" w:rsidR="00442CC8" w:rsidRDefault="00442CC8" w:rsidP="0067538D">
      <w:pPr>
        <w:pStyle w:val="Heading2"/>
      </w:pPr>
      <w:r>
        <w:t>1.12</w:t>
      </w:r>
      <w:r>
        <w:tab/>
        <w:t>OCCUPATIONAL CREDENTIAL PORTABILITY PROGRAM (C.R.S. §§ 12-245-207, 12-20-202(3))</w:t>
      </w:r>
    </w:p>
    <w:p w14:paraId="5FA97651" w14:textId="77777777" w:rsidR="00442CC8" w:rsidRDefault="00442CC8" w:rsidP="00442CC8">
      <w:pPr>
        <w:pStyle w:val="par1"/>
      </w:pPr>
      <w:r>
        <w:t>A.</w:t>
      </w:r>
      <w:r>
        <w:tab/>
        <w:t>General.</w:t>
      </w:r>
    </w:p>
    <w:p w14:paraId="032CF040" w14:textId="77777777" w:rsidR="00442CC8" w:rsidRDefault="00442CC8" w:rsidP="00442CC8">
      <w:pPr>
        <w:pStyle w:val="upar2"/>
      </w:pPr>
      <w:r>
        <w:t>To be considered for licensure by endorsement pursuant to the Occupational Credential Portability Program, under sections 12-20-202(3) and 12-245-207, C.R.S., an applicant must submit a completed application form, all supporting documentation, and the appropriate fee.</w:t>
      </w:r>
    </w:p>
    <w:p w14:paraId="6E096D29" w14:textId="77777777" w:rsidR="00442CC8" w:rsidRDefault="00442CC8" w:rsidP="00442CC8">
      <w:pPr>
        <w:pStyle w:val="par1"/>
      </w:pPr>
      <w:r>
        <w:t>B.</w:t>
      </w:r>
      <w:r>
        <w:tab/>
        <w:t>Complaints/inquiries, investigations, and disciplinary actions.</w:t>
      </w:r>
    </w:p>
    <w:p w14:paraId="7AADBAA6" w14:textId="77777777" w:rsidR="00442CC8" w:rsidRDefault="00442CC8" w:rsidP="00442CC8">
      <w:pPr>
        <w:pStyle w:val="upar2"/>
      </w:pPr>
      <w:r>
        <w:t>The Board may decline to issue a license to an applicant for licensure by endorsement pursuant to the Occupational Credential Portability Program if the Board demonstrates by a preponderance of evidence, after notice and opportunity for a hearing, that the applicant:</w:t>
      </w:r>
    </w:p>
    <w:p w14:paraId="75DE73B4" w14:textId="77777777" w:rsidR="00442CC8" w:rsidRDefault="00442CC8" w:rsidP="00442CC8">
      <w:pPr>
        <w:pStyle w:val="par2"/>
      </w:pPr>
      <w:r>
        <w:t>1.</w:t>
      </w:r>
      <w:r>
        <w:tab/>
        <w:t>Lacks the requisite substantially equivalent education, experience or credentials to practice addiction counseling; or</w:t>
      </w:r>
    </w:p>
    <w:p w14:paraId="7209B4E7" w14:textId="77777777" w:rsidR="00442CC8" w:rsidRDefault="00442CC8" w:rsidP="00442CC8">
      <w:pPr>
        <w:pStyle w:val="par2"/>
      </w:pPr>
      <w:r>
        <w:t>2.</w:t>
      </w:r>
      <w:r>
        <w:tab/>
        <w:t>Has committed an act that would be grounds for disciplinary action under the law governing the practice of addiction counseling.</w:t>
      </w:r>
    </w:p>
    <w:p w14:paraId="796DED23" w14:textId="77777777" w:rsidR="00442CC8" w:rsidRDefault="00442CC8" w:rsidP="00442CC8">
      <w:pPr>
        <w:pStyle w:val="par1"/>
      </w:pPr>
      <w:r>
        <w:t>C.</w:t>
      </w:r>
      <w:r>
        <w:tab/>
        <w:t>Criteria.</w:t>
      </w:r>
    </w:p>
    <w:p w14:paraId="092F5539" w14:textId="77777777" w:rsidR="00442CC8" w:rsidRDefault="00442CC8" w:rsidP="00442CC8">
      <w:pPr>
        <w:pStyle w:val="par2"/>
      </w:pPr>
      <w:r>
        <w:lastRenderedPageBreak/>
        <w:t>1.</w:t>
      </w:r>
      <w:r>
        <w:tab/>
        <w:t>In accordance with section 12-20-202(3), C.R.S., an applicant duly licensed and in good standing in another state or United States territory or through the federal government, or who holds a military occupational specialty, as defined in section 24-4-201, C.R.S., may apply to the Board for licensure by endorsement pursuant to the Occupational Credential Portability Program. To apply for endorsement pursuant to this Rule 1.12, the following criteria must be met.</w:t>
      </w:r>
    </w:p>
    <w:p w14:paraId="77E528C5" w14:textId="77777777" w:rsidR="00E735A4" w:rsidRDefault="00442CC8" w:rsidP="00442CC8">
      <w:pPr>
        <w:pStyle w:val="par3"/>
      </w:pPr>
      <w:r>
        <w:t>a.</w:t>
      </w:r>
      <w:r>
        <w:tab/>
        <w:t>Applicant submits to the Board:</w:t>
      </w:r>
    </w:p>
    <w:p w14:paraId="2D5A0F32" w14:textId="77777777" w:rsidR="00365C77" w:rsidRDefault="00365C77" w:rsidP="00365C77">
      <w:pPr>
        <w:pStyle w:val="par4"/>
      </w:pPr>
      <w:r>
        <w:t>(1)</w:t>
      </w:r>
      <w:r>
        <w:tab/>
        <w:t>Satisfactory proof of the applicant's substantially equivalent education, experience, and credentials to section 12-245-804, C.R.S. An applicant must submit sufficient information to establish that their education, experience, and credentials are substantially equivalent to section 12- 245-804, C.R.S. The Board may require additional information from the applicant; or</w:t>
      </w:r>
    </w:p>
    <w:p w14:paraId="7305ADEE" w14:textId="77777777" w:rsidR="00442CC8" w:rsidRDefault="00442CC8" w:rsidP="00442CC8">
      <w:pPr>
        <w:pStyle w:val="par4"/>
      </w:pPr>
      <w:r>
        <w:t>(2)</w:t>
      </w:r>
      <w:r w:rsidR="00E735A4">
        <w:tab/>
      </w:r>
      <w:r>
        <w:t>Satisfactory proof that the applicant has held for at least one year a current and unrestricted license in good standing to practice addiction counseling in another jurisdiction with a scope of practice that is substantially similar to the scope of practice for the applicable credential pursuant to the Part 8 of the Mental Health Practice Act.</w:t>
      </w:r>
    </w:p>
    <w:p w14:paraId="3BEE6937" w14:textId="77777777" w:rsidR="00365C77" w:rsidRDefault="00365C77" w:rsidP="00365C77">
      <w:pPr>
        <w:pStyle w:val="par3"/>
      </w:pPr>
      <w:r>
        <w:t>b.</w:t>
      </w:r>
      <w:r>
        <w:tab/>
        <w:t>Applicant certifies that:</w:t>
      </w:r>
    </w:p>
    <w:p w14:paraId="4447303B" w14:textId="77777777" w:rsidR="00365C77" w:rsidRDefault="00365C77" w:rsidP="00365C77">
      <w:pPr>
        <w:pStyle w:val="par4"/>
      </w:pPr>
      <w:r>
        <w:t>(1)</w:t>
      </w:r>
      <w:r>
        <w:tab/>
        <w:t>Applicant has reported to the Board any injunction action entered against them and knows of no injunctive action pending against them or their license, certificate, listing or registration to practice professional counseling where the injunction or injunctive action relates to their practice of professional counseling or psychotherapy;</w:t>
      </w:r>
    </w:p>
    <w:p w14:paraId="7A122BAF" w14:textId="77777777" w:rsidR="00365C77" w:rsidRDefault="00365C77" w:rsidP="00365C77">
      <w:pPr>
        <w:pStyle w:val="par4"/>
      </w:pPr>
      <w:r>
        <w:lastRenderedPageBreak/>
        <w:t>(2)</w:t>
      </w:r>
      <w:r>
        <w:tab/>
        <w:t>Applicant has reported to the Board any malpractice judgment against them, and knows of no settlement of a malpractice action or claim against them, and knows of no malpractice action or claim pending against them where the malpractice alleged relates to their practice of professional counseling or psychotherapy;</w:t>
      </w:r>
    </w:p>
    <w:p w14:paraId="2622DA21" w14:textId="77777777" w:rsidR="00365C77" w:rsidRDefault="00365C77" w:rsidP="00365C77">
      <w:pPr>
        <w:pStyle w:val="par4"/>
      </w:pPr>
      <w:r>
        <w:t>(3)</w:t>
      </w:r>
      <w:r>
        <w:tab/>
        <w:t>Applicant has reported to the Board any complaint pending before, investigation being conducted by, or disciplinary proceeding pending before the licensing, grievance, or disciplinary board of any jurisdiction in which they are licensed, registered, or certified to practice professional counseling where the complaint, investigation, or proceeding concerns practice as a certified or licensed addiction counselor or psychotherapy.</w:t>
      </w:r>
    </w:p>
    <w:p w14:paraId="2216D9B7" w14:textId="77777777" w:rsidR="00442CC8" w:rsidRDefault="00442CC8" w:rsidP="00442CC8">
      <w:pPr>
        <w:pStyle w:val="par4"/>
      </w:pPr>
      <w:r>
        <w:t>(4)</w:t>
      </w:r>
      <w:r>
        <w:tab/>
        <w:t>Applicant has reported to the Board any misdemeanor or felony conviction(s); and</w:t>
      </w:r>
    </w:p>
    <w:p w14:paraId="61AAFE05" w14:textId="77777777" w:rsidR="00E735A4" w:rsidRDefault="00442CC8" w:rsidP="00442CC8">
      <w:pPr>
        <w:pStyle w:val="par4"/>
      </w:pPr>
      <w:r>
        <w:t>(5)</w:t>
      </w:r>
      <w:r>
        <w:tab/>
        <w:t>Applicant has reported to the Board any prior disciplinary action against applicant by another jurisdiction;</w:t>
      </w:r>
    </w:p>
    <w:p w14:paraId="77DFFD06" w14:textId="77777777" w:rsidR="00442CC8" w:rsidRDefault="00442CC8" w:rsidP="00442CC8">
      <w:pPr>
        <w:pStyle w:val="par3"/>
      </w:pPr>
      <w:r>
        <w:t>c.</w:t>
      </w:r>
      <w:r>
        <w:tab/>
        <w:t>Applicant submits verification of a military occupational specialty, as defined in section 24-4-201, C.R.S., verification of each license, registration, or certification obtained through the federal government, and verification of licensure from each jurisdiction(s) in which applicant has ever been licensed, registered, listed or certified.</w:t>
      </w:r>
    </w:p>
    <w:p w14:paraId="66FACF01" w14:textId="77777777" w:rsidR="00365C77" w:rsidRDefault="00365C77" w:rsidP="00365C77">
      <w:pPr>
        <w:pStyle w:val="par3"/>
      </w:pPr>
      <w:r w:rsidRPr="00365C77">
        <w:t>d.</w:t>
      </w:r>
      <w:r w:rsidRPr="00365C77">
        <w:tab/>
        <w:t>Applicant submits proof that they meet the statutory age requirement.</w:t>
      </w:r>
    </w:p>
    <w:p w14:paraId="3EE45512" w14:textId="77777777" w:rsidR="00A10666" w:rsidRDefault="00A10666" w:rsidP="00A10666">
      <w:pPr>
        <w:pStyle w:val="par1"/>
      </w:pPr>
      <w:r>
        <w:t>D.</w:t>
      </w:r>
      <w:r>
        <w:tab/>
        <w:t>Jurisprudence Examination.</w:t>
      </w:r>
    </w:p>
    <w:p w14:paraId="58A0691B" w14:textId="77777777" w:rsidR="00A10666" w:rsidRDefault="00A10666" w:rsidP="00A10666">
      <w:pPr>
        <w:pStyle w:val="upar2"/>
      </w:pPr>
      <w:r>
        <w:t>Applicants for both licensure and candidate registration shall be required to pass a Board developed jurisprudence examination.</w:t>
      </w:r>
    </w:p>
    <w:p w14:paraId="1CED1B49" w14:textId="77777777" w:rsidR="00EB6733" w:rsidRDefault="00EB6733" w:rsidP="0067538D">
      <w:pPr>
        <w:pStyle w:val="Heading2"/>
      </w:pPr>
      <w:r>
        <w:lastRenderedPageBreak/>
        <w:t>1.13</w:t>
      </w:r>
      <w:r>
        <w:tab/>
        <w:t>REINSTATEMENT OF AN EXPIRED LICENSE OR CERTIFICATE (C.R.S. § 12-245-205)</w:t>
      </w:r>
    </w:p>
    <w:p w14:paraId="4F3C7744" w14:textId="77777777" w:rsidR="0042479F" w:rsidRDefault="0042479F" w:rsidP="0042479F">
      <w:pPr>
        <w:pStyle w:val="par1"/>
      </w:pPr>
      <w:r>
        <w:t>A.</w:t>
      </w:r>
      <w:r>
        <w:tab/>
        <w:t>General.</w:t>
      </w:r>
    </w:p>
    <w:p w14:paraId="5DB84AEF" w14:textId="77777777" w:rsidR="0042479F" w:rsidRDefault="0042479F" w:rsidP="0042479F">
      <w:pPr>
        <w:pStyle w:val="upar2"/>
      </w:pPr>
      <w:r>
        <w:t>A license or registration certificate that has expired is subject to the following reinstatement provisions.</w:t>
      </w:r>
    </w:p>
    <w:p w14:paraId="021FADDC" w14:textId="77777777" w:rsidR="0042479F" w:rsidRDefault="0042479F" w:rsidP="0042479F">
      <w:pPr>
        <w:pStyle w:val="par1"/>
      </w:pPr>
      <w:r>
        <w:t>B.</w:t>
      </w:r>
      <w:r>
        <w:tab/>
        <w:t>Application requirements.</w:t>
      </w:r>
    </w:p>
    <w:p w14:paraId="145D8E24" w14:textId="77777777" w:rsidR="0042479F" w:rsidRDefault="0042479F" w:rsidP="0042479F">
      <w:pPr>
        <w:pStyle w:val="upar2"/>
      </w:pPr>
      <w:r>
        <w:t>To be considered for license, certificate or registration reinstatement, an applicant must submit a completed reinstatement application form and the reinstatement fee.</w:t>
      </w:r>
    </w:p>
    <w:p w14:paraId="6422BDEA" w14:textId="77777777" w:rsidR="0042479F" w:rsidRDefault="0042479F" w:rsidP="0042479F">
      <w:pPr>
        <w:pStyle w:val="par1"/>
      </w:pPr>
      <w:r>
        <w:t>C.</w:t>
      </w:r>
      <w:r>
        <w:tab/>
        <w:t>Required statements.</w:t>
      </w:r>
    </w:p>
    <w:p w14:paraId="23DCABC0" w14:textId="77777777" w:rsidR="00EB6733" w:rsidRDefault="00EB6733" w:rsidP="00C228A6">
      <w:pPr>
        <w:pStyle w:val="upar2"/>
      </w:pPr>
      <w:r>
        <w:t>Each applicant for reinstatement shall certify the following:</w:t>
      </w:r>
    </w:p>
    <w:p w14:paraId="63B5B43F" w14:textId="77777777" w:rsidR="00EB6733" w:rsidRDefault="00EB6733" w:rsidP="00C228A6">
      <w:pPr>
        <w:pStyle w:val="par2"/>
      </w:pPr>
      <w:r>
        <w:t>1.</w:t>
      </w:r>
      <w:r>
        <w:tab/>
        <w:t>Every license, certificate, or registration to practice addiction counseling held by the applicant is in good standing;</w:t>
      </w:r>
    </w:p>
    <w:p w14:paraId="4CD0CA60" w14:textId="77777777" w:rsidR="0042479F" w:rsidRDefault="0042479F" w:rsidP="0042479F">
      <w:pPr>
        <w:pStyle w:val="par2"/>
      </w:pPr>
      <w:r>
        <w:t>2.</w:t>
      </w:r>
      <w:r>
        <w:tab/>
        <w:t>Applicant has reported to the Board any injunction or disciplinary action completed or pending against their license, certificate, listing or registration to practice addiction counseling or psychotherapy;</w:t>
      </w:r>
    </w:p>
    <w:p w14:paraId="00F09786" w14:textId="77777777" w:rsidR="0042479F" w:rsidRDefault="0042479F" w:rsidP="0042479F">
      <w:pPr>
        <w:pStyle w:val="par2"/>
      </w:pPr>
      <w:r>
        <w:t>3.</w:t>
      </w:r>
      <w:r>
        <w:tab/>
        <w:t>Applicant has reported to the Board any malpractice judgment against them, any settlement of a malpractice action or claim against them, and any malpractice action or claim pending against them in which the malpractice alleged relates to their practice of addiction counseling or psychotherapy; and</w:t>
      </w:r>
    </w:p>
    <w:p w14:paraId="28F1B092" w14:textId="77777777" w:rsidR="0042479F" w:rsidRDefault="0042479F" w:rsidP="0042479F">
      <w:pPr>
        <w:pStyle w:val="par2"/>
      </w:pPr>
      <w:r>
        <w:t>4.</w:t>
      </w:r>
      <w:r>
        <w:tab/>
        <w:t>Applicant has reported to the Board any inquiry/complaint pending, investigation being conducted by, or disciplinary proceeding pending before the licensing, grievance, or disciplinary board of any jurisdiction in which they are licensed, certified, registered, or listed to practice addiction counseling or psychotherapy in which the complaint, investigation, or proceeding concerns their practice of addiction counseling or psychotherapy.</w:t>
      </w:r>
    </w:p>
    <w:p w14:paraId="5B0F900E" w14:textId="77777777" w:rsidR="00EB6733" w:rsidRDefault="00EB6733" w:rsidP="00C228A6">
      <w:pPr>
        <w:pStyle w:val="par1"/>
      </w:pPr>
      <w:r>
        <w:lastRenderedPageBreak/>
        <w:t>D.</w:t>
      </w:r>
      <w:r>
        <w:tab/>
        <w:t>Pending discipline or complaints.</w:t>
      </w:r>
    </w:p>
    <w:p w14:paraId="7F164535" w14:textId="77777777" w:rsidR="00EB6733" w:rsidRDefault="00EB6733" w:rsidP="00776A26">
      <w:pPr>
        <w:pStyle w:val="upar2"/>
      </w:pPr>
      <w:r>
        <w:t>The Board may decline to reinstate a license or certificate to an applicant for reinstatement if disciplinary action is pending or if there is an unresolved complaint.</w:t>
      </w:r>
    </w:p>
    <w:p w14:paraId="1469FBCA" w14:textId="77777777" w:rsidR="003653F4" w:rsidRDefault="003653F4" w:rsidP="003653F4">
      <w:pPr>
        <w:pStyle w:val="par1"/>
      </w:pPr>
      <w:r>
        <w:t>E.</w:t>
      </w:r>
      <w:r>
        <w:tab/>
        <w:t>Continuing Professional Competence.</w:t>
      </w:r>
    </w:p>
    <w:p w14:paraId="40ED3FD6" w14:textId="77777777" w:rsidR="003653F4" w:rsidRDefault="003653F4" w:rsidP="003653F4">
      <w:pPr>
        <w:pStyle w:val="upar2"/>
      </w:pPr>
      <w:r>
        <w:t>Pursuant to section 12-245-806, C.R.S., licensed addiction counselors and certified addiction counselors shall demonstrate continuing professional competence in order to reinstate.</w:t>
      </w:r>
    </w:p>
    <w:p w14:paraId="68B6CB35" w14:textId="77777777" w:rsidR="003653F4" w:rsidRDefault="003653F4" w:rsidP="003653F4">
      <w:pPr>
        <w:pStyle w:val="upar2"/>
      </w:pPr>
      <w:r>
        <w:t>An applicant for reinstatement must comply with all continuing professional development requirements pursuant to Rule 1.19 within the two years immediately preceding the application receipt date.</w:t>
      </w:r>
    </w:p>
    <w:p w14:paraId="479EA19F" w14:textId="77777777" w:rsidR="00EB6733" w:rsidRDefault="00EB6733" w:rsidP="00C228A6">
      <w:pPr>
        <w:pStyle w:val="par1"/>
      </w:pPr>
      <w:r>
        <w:t>F.</w:t>
      </w:r>
      <w:r>
        <w:tab/>
        <w:t>Criteria.</w:t>
      </w:r>
    </w:p>
    <w:p w14:paraId="2BAB23C9" w14:textId="77777777" w:rsidR="0042479F" w:rsidRDefault="0042479F" w:rsidP="0042479F">
      <w:pPr>
        <w:pStyle w:val="upar2"/>
      </w:pPr>
      <w:r w:rsidRPr="0042479F">
        <w:t>The Board has established the following criteria for determining whether an applicant for reinstatement has demonstrated competency to practice as required by section 12-245-205(3), C.R.S. An applicant must meet all applicable criteria to establish their continued professional competence.</w:t>
      </w:r>
    </w:p>
    <w:p w14:paraId="5F889362" w14:textId="77777777" w:rsidR="00EB6733" w:rsidRDefault="00EB6733" w:rsidP="00C228A6">
      <w:pPr>
        <w:pStyle w:val="par2"/>
      </w:pPr>
      <w:r>
        <w:t>1.</w:t>
      </w:r>
      <w:r>
        <w:tab/>
        <w:t>Registration expired more than two years.</w:t>
      </w:r>
    </w:p>
    <w:p w14:paraId="158B0DBE" w14:textId="77777777" w:rsidR="00EB6733" w:rsidRDefault="00EB6733" w:rsidP="00C228A6">
      <w:pPr>
        <w:pStyle w:val="upar3"/>
      </w:pPr>
      <w:r>
        <w:t>An applicant whose license or certificate has been expired more than two years shall pass a Board approved jurisprudence examination, and either:</w:t>
      </w:r>
    </w:p>
    <w:p w14:paraId="129ADE29" w14:textId="77777777" w:rsidR="00EB6733" w:rsidRPr="00C228A6" w:rsidRDefault="00EB6733" w:rsidP="00C228A6">
      <w:pPr>
        <w:pStyle w:val="par3"/>
      </w:pPr>
      <w:r w:rsidRPr="00C228A6">
        <w:t>a.</w:t>
      </w:r>
      <w:r w:rsidRPr="00C228A6">
        <w:tab/>
        <w:t>A written statement detailing work experience related to the practice of addiction counseling or psychotherapy during the time the license or certificate has been expired. If work experience was in other jurisdiction(s), verification of licensure or certification from each jurisdiction(s) is required;</w:t>
      </w:r>
    </w:p>
    <w:p w14:paraId="5A497DD8" w14:textId="77777777" w:rsidR="00EB6733" w:rsidRPr="00C228A6" w:rsidRDefault="00EB6733" w:rsidP="00C228A6">
      <w:pPr>
        <w:pStyle w:val="par3"/>
      </w:pPr>
      <w:r w:rsidRPr="00C228A6">
        <w:t>b.</w:t>
      </w:r>
      <w:r w:rsidRPr="00C228A6">
        <w:tab/>
        <w:t xml:space="preserve">Retaking and passing the appropriate examination which covers the general areas of knowledge in addiction counseling which shall be approved by the Board. Addiction counselor reinstatement applicants shall take the appropriate examination </w:t>
      </w:r>
      <w:r w:rsidRPr="00C228A6">
        <w:lastRenderedPageBreak/>
        <w:t>required for the level of licensure or certification sought, as applicable;</w:t>
      </w:r>
    </w:p>
    <w:p w14:paraId="506DB517" w14:textId="77777777" w:rsidR="00EB6733" w:rsidRPr="00C228A6" w:rsidRDefault="00EB6733" w:rsidP="00C228A6">
      <w:pPr>
        <w:pStyle w:val="par3"/>
      </w:pPr>
      <w:r w:rsidRPr="00C228A6">
        <w:t>c.</w:t>
      </w:r>
      <w:r w:rsidRPr="00C228A6">
        <w:tab/>
        <w:t>Completion of an additional ten Professional Development Hours as defined in Rule 1.17 for each year or portion thereof the license or certificate has been expired; or</w:t>
      </w:r>
    </w:p>
    <w:p w14:paraId="1BC9033B" w14:textId="77777777" w:rsidR="00EB6733" w:rsidRDefault="00EB6733" w:rsidP="00C228A6">
      <w:pPr>
        <w:pStyle w:val="par3"/>
      </w:pPr>
      <w:r w:rsidRPr="00C228A6">
        <w:t>d.</w:t>
      </w:r>
      <w:r w:rsidRPr="00C228A6">
        <w:tab/>
        <w:t>Other means determined by the Board.</w:t>
      </w:r>
    </w:p>
    <w:p w14:paraId="098DBA0A" w14:textId="77777777" w:rsidR="00ED5C9B" w:rsidRDefault="00EB6733" w:rsidP="0067538D">
      <w:pPr>
        <w:pStyle w:val="Heading2"/>
      </w:pPr>
      <w:r>
        <w:t>1.14</w:t>
      </w:r>
      <w:r>
        <w:tab/>
        <w:t>CERTIFICATION BY EXAMINATION (C.R.S. § 12-245-804)</w:t>
      </w:r>
    </w:p>
    <w:p w14:paraId="1D26CFAD" w14:textId="77777777" w:rsidR="00EB6733" w:rsidRDefault="00EB6733" w:rsidP="00C228A6">
      <w:pPr>
        <w:pStyle w:val="par1"/>
      </w:pPr>
      <w:r>
        <w:t>A.</w:t>
      </w:r>
      <w:r>
        <w:tab/>
      </w:r>
      <w:r w:rsidRPr="00A80CCD">
        <w:rPr>
          <w:u w:val="single"/>
        </w:rPr>
        <w:t>Criteria for application.</w:t>
      </w:r>
    </w:p>
    <w:p w14:paraId="74F9E29B" w14:textId="77777777" w:rsidR="00EB6733" w:rsidRDefault="00EB6733" w:rsidP="00C228A6">
      <w:pPr>
        <w:pStyle w:val="par2"/>
      </w:pPr>
      <w:r>
        <w:t>1.</w:t>
      </w:r>
      <w:r>
        <w:tab/>
        <w:t>The applicant must submit to the Board a completed application for certification, all fees, and all supporting documentation required by the Board in order for the Board to review the application.</w:t>
      </w:r>
    </w:p>
    <w:p w14:paraId="31774E71" w14:textId="77777777" w:rsidR="00CC56E1" w:rsidRDefault="00CC56E1" w:rsidP="00CC56E1">
      <w:pPr>
        <w:pStyle w:val="par2"/>
      </w:pPr>
      <w:r>
        <w:t>2.</w:t>
      </w:r>
      <w:r>
        <w:tab/>
        <w:t>Applications for certification remain active for one (1) year. If the applicant fails to become certified within this time period, they must submit a new application and fee and must meet the educational, experience, and examination requirements in effect at the time of the date of the new application. The Board, in its sole discretion, may extend an application upon written request accompanied by a showing of good cause.</w:t>
      </w:r>
    </w:p>
    <w:p w14:paraId="490921E3" w14:textId="77777777" w:rsidR="00ED5C9B" w:rsidRDefault="00EB6733" w:rsidP="00C228A6">
      <w:pPr>
        <w:pStyle w:val="par2"/>
      </w:pPr>
      <w:r>
        <w:t>3.</w:t>
      </w:r>
      <w:r w:rsidR="00ED5C9B">
        <w:tab/>
      </w:r>
      <w:r>
        <w:t>An applicant for certification must pass the required examination no more than five (5) years prior to the date of the application. Experience and supervision requirements were completed more than five (5) years before the date of the application will not be accepted by the Board absent a showing of good cause, as determined by the Board.</w:t>
      </w:r>
    </w:p>
    <w:p w14:paraId="7E65DD53" w14:textId="77777777" w:rsidR="00ED5C9B" w:rsidRDefault="00EB6733" w:rsidP="00C228A6">
      <w:pPr>
        <w:pStyle w:val="par2"/>
      </w:pPr>
      <w:r>
        <w:t>4.</w:t>
      </w:r>
      <w:r w:rsidR="00ED5C9B">
        <w:tab/>
      </w:r>
      <w:r>
        <w:t>All applicants for certification have a continuing obligation to update their application with information changes from the original application at any time prior to certification.</w:t>
      </w:r>
    </w:p>
    <w:p w14:paraId="24E8AD85" w14:textId="77777777" w:rsidR="00EB6733" w:rsidRDefault="00EB6733" w:rsidP="00C228A6">
      <w:pPr>
        <w:pStyle w:val="par1"/>
      </w:pPr>
      <w:r>
        <w:t>B.</w:t>
      </w:r>
      <w:r>
        <w:tab/>
        <w:t>Certified Addiction Technician:</w:t>
      </w:r>
      <w:r w:rsidR="00ED5C9B">
        <w:t xml:space="preserve"> </w:t>
      </w:r>
      <w:r>
        <w:t>On or after April 1, 2021, an applicant must meet the following requirements for certification as a Certified Addiction Technician:</w:t>
      </w:r>
    </w:p>
    <w:p w14:paraId="0D557E3E" w14:textId="77777777" w:rsidR="00ED5C9B" w:rsidRDefault="00EB6733" w:rsidP="00C228A6">
      <w:pPr>
        <w:pStyle w:val="par2"/>
      </w:pPr>
      <w:r>
        <w:t>1.</w:t>
      </w:r>
      <w:r>
        <w:tab/>
        <w:t>Is at least eighteen years of age;</w:t>
      </w:r>
    </w:p>
    <w:p w14:paraId="23D8C979" w14:textId="77777777" w:rsidR="00ED5C9B" w:rsidRDefault="00EB6733" w:rsidP="00C228A6">
      <w:pPr>
        <w:pStyle w:val="par2"/>
      </w:pPr>
      <w:r>
        <w:lastRenderedPageBreak/>
        <w:t>2.</w:t>
      </w:r>
      <w:r>
        <w:tab/>
        <w:t>Is not in violation of any provision of Article 245 of Title 12 of the Colorado Revised Statutes or any rules promulgated by the Board or by the state board of human services in the department of human services pursuant to section 27-80-108 (1)(e), C.R.S.; and,</w:t>
      </w:r>
    </w:p>
    <w:p w14:paraId="4EB5DC3B" w14:textId="77777777" w:rsidR="00ED5C9B" w:rsidRDefault="00EB6733" w:rsidP="00C228A6">
      <w:pPr>
        <w:pStyle w:val="par2"/>
      </w:pPr>
      <w:r>
        <w:t>3.</w:t>
      </w:r>
      <w:r>
        <w:tab/>
        <w:t>All requirements for certification as an Addiction Technician specified in rules adopted by the state board of human services in the department of human services.</w:t>
      </w:r>
    </w:p>
    <w:p w14:paraId="31CEA2E5" w14:textId="77777777" w:rsidR="00ED5C9B" w:rsidRDefault="00EB6733" w:rsidP="00C228A6">
      <w:pPr>
        <w:pStyle w:val="par1"/>
      </w:pPr>
      <w:r>
        <w:t>C.</w:t>
      </w:r>
      <w:r>
        <w:tab/>
        <w:t>Certified Addiction Specialist: On or after April 1, 2021, an applicant must meet the following requirements for certification as a Certified Addiction Technologist:</w:t>
      </w:r>
    </w:p>
    <w:p w14:paraId="5F4BEE67" w14:textId="77777777" w:rsidR="00ED5C9B" w:rsidRDefault="00EB6733" w:rsidP="00C228A6">
      <w:pPr>
        <w:pStyle w:val="par2"/>
      </w:pPr>
      <w:r>
        <w:t>1.</w:t>
      </w:r>
      <w:r>
        <w:tab/>
        <w:t>Is at least eighteen years of age;</w:t>
      </w:r>
    </w:p>
    <w:p w14:paraId="7F05BCA2" w14:textId="77777777" w:rsidR="00ED5C9B" w:rsidRDefault="00EB6733" w:rsidP="00C228A6">
      <w:pPr>
        <w:pStyle w:val="par2"/>
      </w:pPr>
      <w:r>
        <w:t>2.</w:t>
      </w:r>
      <w:r>
        <w:tab/>
        <w:t>Is not in violation of any provision of Article 245 of Title 12 of the Colorado Revised Statutes or any rules promulgated by the Board or by the state board of human services in the department of human services pursuant to section 27-80-108 (1)(e), C.R.S.; and</w:t>
      </w:r>
    </w:p>
    <w:p w14:paraId="1A227D2D" w14:textId="77777777" w:rsidR="00ED5C9B" w:rsidRDefault="00EB6733" w:rsidP="00C228A6">
      <w:pPr>
        <w:pStyle w:val="par2"/>
      </w:pPr>
      <w:r>
        <w:t>3.</w:t>
      </w:r>
      <w:r>
        <w:tab/>
        <w:t>All requirements for certification as an Addiction Specialist as specified in rules adopted by the state board of human services in the department of human services.</w:t>
      </w:r>
    </w:p>
    <w:p w14:paraId="3828F799" w14:textId="77777777" w:rsidR="00EB6733" w:rsidRDefault="00EB6733" w:rsidP="0067538D">
      <w:pPr>
        <w:pStyle w:val="Heading2"/>
      </w:pPr>
      <w:r>
        <w:t>1.15</w:t>
      </w:r>
      <w:r>
        <w:tab/>
        <w:t>LICENSURE BY EXAMINATION (C.R.S. § 12-245-804)</w:t>
      </w:r>
    </w:p>
    <w:p w14:paraId="16AF70AA" w14:textId="77777777" w:rsidR="00EB6733" w:rsidRDefault="00EB6733" w:rsidP="00C228A6">
      <w:pPr>
        <w:pStyle w:val="par1"/>
      </w:pPr>
      <w:r>
        <w:t>A.</w:t>
      </w:r>
      <w:r>
        <w:tab/>
      </w:r>
      <w:r w:rsidRPr="00A80CCD">
        <w:rPr>
          <w:u w:val="single"/>
        </w:rPr>
        <w:t>Criteria for application.</w:t>
      </w:r>
    </w:p>
    <w:p w14:paraId="6381F98E" w14:textId="77777777" w:rsidR="00EB6733" w:rsidRDefault="00EB6733" w:rsidP="00C228A6">
      <w:pPr>
        <w:pStyle w:val="par2"/>
      </w:pPr>
      <w:r>
        <w:t>1.</w:t>
      </w:r>
      <w:r>
        <w:tab/>
        <w:t>The applicant must submit to the Board a completed application for licensure, all fees, and all supporting documentation required by the Board in order for the Board to review the application.</w:t>
      </w:r>
    </w:p>
    <w:p w14:paraId="0C4FA796" w14:textId="77777777" w:rsidR="00E97A3C" w:rsidRDefault="00E97A3C" w:rsidP="00E97A3C">
      <w:pPr>
        <w:pStyle w:val="par2"/>
      </w:pPr>
      <w:r w:rsidRPr="00E97A3C">
        <w:t>2.</w:t>
      </w:r>
      <w:r w:rsidRPr="00E97A3C">
        <w:tab/>
        <w:t>Applications for licensure remain active for one (1) year. If the applicant fails to become licensed within this time period, they must submit a new application and fee and must meet the educational, experience, and examination requirements in effect at the time of the date of the new application. The Board, in its sole discretion, may extend an application upon written request accompanied by a showing of good cause.</w:t>
      </w:r>
    </w:p>
    <w:p w14:paraId="66DCE7A7" w14:textId="77777777" w:rsidR="00ED5C9B" w:rsidRDefault="00EB6733" w:rsidP="00C228A6">
      <w:pPr>
        <w:pStyle w:val="par2"/>
      </w:pPr>
      <w:r>
        <w:lastRenderedPageBreak/>
        <w:t>3.</w:t>
      </w:r>
      <w:r w:rsidR="00ED5C9B">
        <w:tab/>
      </w:r>
      <w:r>
        <w:t>An applicant for licensure must pass the required examination no more than five (5) years prior to the date of the application. Experience and supervision requirements that were completed</w:t>
      </w:r>
      <w:r w:rsidR="00ED5C9B">
        <w:t xml:space="preserve"> </w:t>
      </w:r>
      <w:r>
        <w:t>by more than five (5) years before the date of application will not be accepted by the Board absent a showing of good cause, as determined by the Board. However, this may not apply in those exceptions allowable under statute concerning addiction counselor candidates.</w:t>
      </w:r>
    </w:p>
    <w:p w14:paraId="43AFDA6B" w14:textId="77777777" w:rsidR="00ED5C9B" w:rsidRDefault="00EB6733" w:rsidP="00C228A6">
      <w:pPr>
        <w:pStyle w:val="par2"/>
      </w:pPr>
      <w:r>
        <w:t>4.</w:t>
      </w:r>
      <w:r w:rsidR="00ED5C9B">
        <w:tab/>
      </w:r>
      <w:r>
        <w:t>All applicants for licensure have a continuing obligation to update their application with information changes from the original application at any time prior to licensure.</w:t>
      </w:r>
    </w:p>
    <w:p w14:paraId="4C5B122A" w14:textId="77777777" w:rsidR="00EB6733" w:rsidRDefault="00EB6733" w:rsidP="00C228A6">
      <w:pPr>
        <w:pStyle w:val="par1"/>
      </w:pPr>
      <w:r>
        <w:t>B.</w:t>
      </w:r>
      <w:r>
        <w:tab/>
      </w:r>
      <w:r w:rsidRPr="00A80CCD">
        <w:rPr>
          <w:u w:val="single"/>
        </w:rPr>
        <w:t>Education and Training Requirements.</w:t>
      </w:r>
    </w:p>
    <w:p w14:paraId="5CD4A02F" w14:textId="77777777" w:rsidR="00EB6733" w:rsidRDefault="00EB6733" w:rsidP="00C228A6">
      <w:pPr>
        <w:pStyle w:val="par2"/>
      </w:pPr>
      <w:r>
        <w:t>1.</w:t>
      </w:r>
      <w:r>
        <w:tab/>
        <w:t>Applicant must provide evidence of completion of a master’s or doctorate degree in one of the behavioral health sciences from an accredited school, college, or university or an equivalent program as determined by the Board.</w:t>
      </w:r>
    </w:p>
    <w:p w14:paraId="64121D7D" w14:textId="77777777" w:rsidR="00ED5C9B" w:rsidRDefault="00EB6733" w:rsidP="00C228A6">
      <w:pPr>
        <w:pStyle w:val="par2"/>
      </w:pPr>
      <w:r>
        <w:t>2.</w:t>
      </w:r>
      <w:r>
        <w:tab/>
        <w:t>Applicant must have completed the required hours of addiction specific training, including training in evidenced-based treatment approached, clinical supervision, ethics and co-occuring disorders as is required to meet the criteria for a certificate of addiction counseling, level III through March 31, 2020.</w:t>
      </w:r>
    </w:p>
    <w:p w14:paraId="26022C43" w14:textId="77777777" w:rsidR="00E97A3C" w:rsidRDefault="00E97A3C" w:rsidP="00E97A3C">
      <w:pPr>
        <w:pStyle w:val="par2"/>
      </w:pPr>
      <w:r w:rsidRPr="00E97A3C">
        <w:t>3.</w:t>
      </w:r>
      <w:r w:rsidRPr="00E97A3C">
        <w:tab/>
        <w:t>On or after April 1, 2021, Applicant must have completed the required hours of addiction specific training, including training in evidenced-based treatment approached, clinical supervision, ethics and co-occurring disorders as is required to meet the criteria for a certificate addiction specialist.</w:t>
      </w:r>
    </w:p>
    <w:p w14:paraId="3C68D6BD" w14:textId="77777777" w:rsidR="00EB6733" w:rsidRDefault="00EB6733" w:rsidP="00C228A6">
      <w:pPr>
        <w:pStyle w:val="par1"/>
      </w:pPr>
      <w:r>
        <w:t>C.</w:t>
      </w:r>
      <w:r>
        <w:tab/>
      </w:r>
      <w:r w:rsidRPr="00A80CCD">
        <w:rPr>
          <w:u w:val="single"/>
        </w:rPr>
        <w:t>Experience Requirements.</w:t>
      </w:r>
      <w:r>
        <w:t xml:space="preserve"> The Board will approve practice as meeting the requirements for licensure set out in section 12-245-804(1), C.R.S., when that practice satisfies the requirements of this Rule.</w:t>
      </w:r>
    </w:p>
    <w:p w14:paraId="1D02E6AE" w14:textId="77777777" w:rsidR="00EB6733" w:rsidRDefault="00EB6733" w:rsidP="00D00A95">
      <w:pPr>
        <w:pStyle w:val="par2"/>
      </w:pPr>
      <w:r>
        <w:lastRenderedPageBreak/>
        <w:t>1.</w:t>
      </w:r>
      <w:r>
        <w:tab/>
      </w:r>
      <w:r w:rsidRPr="00A80CCD">
        <w:rPr>
          <w:u w:val="single"/>
        </w:rPr>
        <w:t>Definitions.</w:t>
      </w:r>
      <w:r>
        <w:t xml:space="preserve"> As used in sections 12-245-804, C.R.S., and in this Rule, unless the context indicates otherwise:</w:t>
      </w:r>
    </w:p>
    <w:p w14:paraId="135868C5" w14:textId="77777777" w:rsidR="00EB6733" w:rsidRDefault="00EB6733" w:rsidP="00BF5EDB">
      <w:pPr>
        <w:pStyle w:val="par3"/>
      </w:pPr>
      <w:r>
        <w:t>a.</w:t>
      </w:r>
      <w:r>
        <w:tab/>
      </w:r>
      <w:r w:rsidR="004E58DE" w:rsidRPr="004E58DE">
        <w:t>“</w:t>
      </w:r>
      <w:r>
        <w:t>Individual supervision</w:t>
      </w:r>
      <w:r w:rsidR="00ED5C9B">
        <w:t>”</w:t>
      </w:r>
      <w:r>
        <w:t xml:space="preserve"> means supervision rendered to one individual at a time.</w:t>
      </w:r>
    </w:p>
    <w:p w14:paraId="41B812F3" w14:textId="77777777" w:rsidR="00EB6733" w:rsidRDefault="00EB6733" w:rsidP="00BF5EDB">
      <w:pPr>
        <w:pStyle w:val="par3"/>
      </w:pPr>
      <w:r>
        <w:t>b.</w:t>
      </w:r>
      <w:r>
        <w:tab/>
      </w:r>
      <w:r w:rsidR="004E58DE" w:rsidRPr="004E58DE">
        <w:t>“</w:t>
      </w:r>
      <w:r>
        <w:t>Group supervision</w:t>
      </w:r>
      <w:r w:rsidR="00ED5C9B">
        <w:t>”</w:t>
      </w:r>
      <w:r>
        <w:t xml:space="preserve"> means supervision rendered to not more than ten individuals at one time.</w:t>
      </w:r>
    </w:p>
    <w:p w14:paraId="4DBBD5C2" w14:textId="77777777" w:rsidR="00EB6733" w:rsidRDefault="00EB6733" w:rsidP="00BF5EDB">
      <w:pPr>
        <w:pStyle w:val="par3"/>
      </w:pPr>
      <w:r>
        <w:t>c.</w:t>
      </w:r>
      <w:r>
        <w:tab/>
      </w:r>
      <w:r w:rsidR="004E58DE" w:rsidRPr="004E58DE">
        <w:t>“</w:t>
      </w:r>
      <w:r>
        <w:t>Clinical Supervision</w:t>
      </w:r>
      <w:r w:rsidR="00ED5C9B">
        <w:t>”</w:t>
      </w:r>
      <w:r>
        <w:t xml:space="preserve"> means personal direction and responsible direction provided in-person or virtually by a supervisor who meets the criteria defined by the Board.</w:t>
      </w:r>
    </w:p>
    <w:p w14:paraId="3A045961" w14:textId="77777777" w:rsidR="00EB6733" w:rsidRDefault="00EB6733" w:rsidP="00BF5EDB">
      <w:pPr>
        <w:pStyle w:val="par4"/>
      </w:pPr>
      <w:r>
        <w:t>(1)</w:t>
      </w:r>
      <w:r>
        <w:tab/>
      </w:r>
      <w:r w:rsidR="004E58DE" w:rsidRPr="004E58DE">
        <w:t>“</w:t>
      </w:r>
      <w:r>
        <w:t>Personal direction</w:t>
      </w:r>
      <w:r w:rsidR="00ED5C9B">
        <w:t>”</w:t>
      </w:r>
      <w:r>
        <w:t xml:space="preserve"> means direction actually rendered by the approved supervisor.</w:t>
      </w:r>
    </w:p>
    <w:p w14:paraId="53E5B946" w14:textId="77777777" w:rsidR="00EB6733" w:rsidRDefault="00EB6733" w:rsidP="00BF5EDB">
      <w:pPr>
        <w:pStyle w:val="par4"/>
      </w:pPr>
      <w:r>
        <w:t>(2)</w:t>
      </w:r>
      <w:r>
        <w:tab/>
      </w:r>
      <w:r w:rsidR="004E58DE" w:rsidRPr="004E58DE">
        <w:t>“</w:t>
      </w:r>
      <w:r>
        <w:t>Responsible direction</w:t>
      </w:r>
      <w:r w:rsidR="00ED5C9B">
        <w:t>”</w:t>
      </w:r>
      <w:r>
        <w:t xml:space="preserve"> or </w:t>
      </w:r>
      <w:r w:rsidR="004E58DE" w:rsidRPr="004E58DE">
        <w:t>“</w:t>
      </w:r>
      <w:r>
        <w:t>direction</w:t>
      </w:r>
      <w:r w:rsidR="00ED5C9B">
        <w:t>”</w:t>
      </w:r>
      <w:r>
        <w:t xml:space="preserve"> means the approved supervisor has sufficient knowledge of all clients for whom supervision is provided, including face-to-face contact with the client when necessary, to develop and to monitor effective service delivery procedures and the supervisee's treatment plan. Further, all decisions requiring the special skill, knowledge, and/or training of a licensed addiction counselor are made in collaboration with, and with the approval of, the approved supervisor. Such decisions include, but are not limited to: type, duration, effectiveness, and method of addiction counseling services provided; fees and billing procedures; approval of cases; and personal observation, evaluation, oversight, review, and correction of services provided by the supervisee.</w:t>
      </w:r>
    </w:p>
    <w:p w14:paraId="2F01A6DF" w14:textId="77777777" w:rsidR="00827B5C" w:rsidRDefault="00827B5C" w:rsidP="00827B5C">
      <w:pPr>
        <w:pStyle w:val="par4"/>
      </w:pPr>
      <w:r w:rsidRPr="00827B5C">
        <w:t>d.</w:t>
      </w:r>
      <w:r w:rsidRPr="00827B5C">
        <w:tab/>
      </w:r>
      <w:r>
        <w:t>“</w:t>
      </w:r>
      <w:r w:rsidRPr="00827B5C">
        <w:t>Consultation</w:t>
      </w:r>
      <w:r>
        <w:t>”</w:t>
      </w:r>
      <w:r w:rsidRPr="00827B5C">
        <w:t xml:space="preserve"> describes a voluntary relationship between professionals of relative equal expertise or status wherein the consultant offers their best advice or information on an individual case or problem for use by the consultee as they </w:t>
      </w:r>
      <w:r w:rsidRPr="00827B5C">
        <w:lastRenderedPageBreak/>
        <w:t>deem appropriate in their professional judgment. Consultation is not supervision. Experience under contract for consultation will not be credited toward fulfillment of supervision requirements.</w:t>
      </w:r>
    </w:p>
    <w:p w14:paraId="6D6B76D3" w14:textId="77777777" w:rsidR="00EB6733" w:rsidRDefault="00EB6733" w:rsidP="00F5113A">
      <w:pPr>
        <w:pStyle w:val="par2"/>
      </w:pPr>
      <w:r>
        <w:t>2.</w:t>
      </w:r>
      <w:r>
        <w:tab/>
      </w:r>
      <w:r w:rsidRPr="00A80CCD">
        <w:rPr>
          <w:u w:val="single"/>
        </w:rPr>
        <w:t>Certification of Completion.</w:t>
      </w:r>
      <w:r>
        <w:t xml:space="preserve"> Each applicant shall file with the Board, upon forms supplied by the Board, a verified statement signed under penalty of law by their approved supervisor(s) attesting to the applicant's satisfactory completion of the required work experience and supervision hours towards licensure under supervision and attesting to the applicant's having met the generally accepted standards of practice during the supervised practice.</w:t>
      </w:r>
    </w:p>
    <w:p w14:paraId="4EBA773C" w14:textId="77777777" w:rsidR="00EB6733" w:rsidRDefault="00EB6733" w:rsidP="00F5113A">
      <w:pPr>
        <w:pStyle w:val="par2"/>
      </w:pPr>
      <w:r>
        <w:t>3.</w:t>
      </w:r>
      <w:r>
        <w:tab/>
        <w:t>Clinical Supervision.</w:t>
      </w:r>
    </w:p>
    <w:p w14:paraId="627D18EE" w14:textId="77777777" w:rsidR="00EB6733" w:rsidRDefault="00EB6733" w:rsidP="00DB2998">
      <w:pPr>
        <w:pStyle w:val="par3"/>
      </w:pPr>
      <w:r>
        <w:t>a.</w:t>
      </w:r>
      <w:r>
        <w:tab/>
        <w:t>The Board will accept any of the following as a supervisor:</w:t>
      </w:r>
    </w:p>
    <w:p w14:paraId="74323E05" w14:textId="77777777" w:rsidR="00EB6733" w:rsidRDefault="00EB6733" w:rsidP="00DB2998">
      <w:pPr>
        <w:pStyle w:val="par4"/>
      </w:pPr>
      <w:r>
        <w:t>(1)</w:t>
      </w:r>
      <w:r>
        <w:tab/>
        <w:t>A licensed addiction counselor who, at the time of supervision, was licensed by the Board in the jurisdiction in which the applicant's services were performed.</w:t>
      </w:r>
    </w:p>
    <w:p w14:paraId="468244AC" w14:textId="77777777" w:rsidR="00827B5C" w:rsidRDefault="00827B5C" w:rsidP="00827B5C">
      <w:pPr>
        <w:pStyle w:val="par4"/>
      </w:pPr>
      <w:r>
        <w:t>(2)</w:t>
      </w:r>
      <w:r>
        <w:tab/>
        <w:t>An addiction counselor may be approved as a supervisor, who, at the time of the supervision, was licensed at the highest possible level in another jurisdiction in which the applicant's services were performed. The Board will consider supervised experience obtained in another jurisdiction by an individual who is not licensed as a licensed addiction counselor in the other jurisdiction, if the jurisdiction in which such person was practicing did not provide for such certification, licensure listing or registration. The applicant's supervisor shall document to the satisfaction of the Board their competence in the same field of addiction counseling as that in which the applicant is seeking licensure. Other professionals with equivalent experience as approved by the Board on a case-by-case basis.</w:t>
      </w:r>
    </w:p>
    <w:p w14:paraId="0E9141E5" w14:textId="77777777" w:rsidR="00AE405A" w:rsidRDefault="00AE405A" w:rsidP="00AE405A"/>
    <w:p w14:paraId="7599A5A3" w14:textId="77777777" w:rsidR="00AE405A" w:rsidRDefault="00AE405A" w:rsidP="00AE405A"/>
    <w:p w14:paraId="227447F1" w14:textId="77777777" w:rsidR="00AE405A" w:rsidRDefault="00AE405A" w:rsidP="00AE405A"/>
    <w:p w14:paraId="61F8A76A" w14:textId="77777777" w:rsidR="0029335F" w:rsidRDefault="0029335F" w:rsidP="0029335F">
      <w:pPr>
        <w:pStyle w:val="par4"/>
      </w:pPr>
      <w:r w:rsidRPr="0029335F">
        <w:t>(3)</w:t>
      </w:r>
      <w:r w:rsidRPr="0029335F">
        <w:tab/>
        <w:t>Supervision of a person working toward certification as a certified addiction technician or certified addiction specialist may be provided by a person who presents satisfactory proof to the Board that, at the time of the supervision, they were licensed in good standing as a licensed addiction counselor, licensed clinical social worker, licensed marriage and family therapist or a licensed professional counselor under the act and who, at the time of supervision, has met the education requirements for a licensed addiction counselor, or the equivalent, as specified in rules promulgated by the state board of human services pursuant to section 27-80-108(1)(e</w:t>
      </w:r>
      <w:r w:rsidR="00594E53">
        <w:t>.</w:t>
      </w:r>
      <w:r w:rsidRPr="0029335F">
        <w:t xml:space="preserve">5) or 27-50-107(3)(e)(ii), as applicable. The Board adopts by reference sections </w:t>
      </w:r>
      <w:r w:rsidRPr="0029335F">
        <w:rPr>
          <w:u w:val="single"/>
        </w:rPr>
        <w:t xml:space="preserve">21.210.1 (E), </w:t>
      </w:r>
      <w:r w:rsidR="00CF0CF3">
        <w:rPr>
          <w:u w:val="single"/>
        </w:rPr>
        <w:t>“</w:t>
      </w:r>
      <w:r w:rsidRPr="0029335F">
        <w:rPr>
          <w:u w:val="single"/>
        </w:rPr>
        <w:t>Agency Staff Qualifications and Training</w:t>
      </w:r>
      <w:r w:rsidR="00CF0CF3">
        <w:rPr>
          <w:u w:val="single"/>
        </w:rPr>
        <w:t>”</w:t>
      </w:r>
      <w:r w:rsidRPr="0029335F">
        <w:rPr>
          <w:u w:val="single"/>
        </w:rPr>
        <w:t>, and 21.270.1 (A)(4)</w:t>
      </w:r>
      <w:r w:rsidRPr="0029335F">
        <w:t xml:space="preserve">, </w:t>
      </w:r>
      <w:r w:rsidR="00CF0CF3">
        <w:t>“</w:t>
      </w:r>
      <w:r w:rsidRPr="0029335F">
        <w:t>Staff Requirements</w:t>
      </w:r>
      <w:r w:rsidR="00CF0CF3">
        <w:t>”</w:t>
      </w:r>
      <w:r w:rsidRPr="0029335F">
        <w:t xml:space="preserve">, as contained in </w:t>
      </w:r>
      <w:r w:rsidRPr="0029335F">
        <w:rPr>
          <w:u w:val="single"/>
        </w:rPr>
        <w:t>Rule 2 CCR 502-1</w:t>
      </w:r>
      <w:r w:rsidRPr="0029335F">
        <w:t xml:space="preserve">, </w:t>
      </w:r>
      <w:r w:rsidR="00CF0CF3">
        <w:t>“</w:t>
      </w:r>
      <w:r w:rsidRPr="0029335F">
        <w:t>Behavioral Health</w:t>
      </w:r>
      <w:r w:rsidR="00CF0CF3">
        <w:t>”</w:t>
      </w:r>
      <w:r w:rsidRPr="0029335F">
        <w:t>, promulgated by the Colorado State Board of Human Services, last amended January 1, 2024. The adopted Rule does not include any later amendments or editions of the Rule.</w:t>
      </w:r>
      <w:r w:rsidR="00CF0CF3">
        <w:t xml:space="preserve"> </w:t>
      </w:r>
      <w:r w:rsidRPr="0029335F">
        <w:t xml:space="preserve">The Rule incorporated by reference may be examined at the Colorado State Board of Human Services, 1575 Sherman Street, Denver, CO 80203, during normal business hours, Monday through Friday, except when such days are state holidays. Copies of the Rule are available for a reasonable charge from the Colorado State Board of Human Services and are available here: </w:t>
      </w:r>
      <w:r w:rsidRPr="0029335F">
        <w:rPr>
          <w:u w:val="single"/>
        </w:rPr>
        <w:t>https://www.coloradosos.gov/CCR/GenerateRulePdf.do?rule</w:t>
      </w:r>
      <w:r w:rsidRPr="0029335F">
        <w:rPr>
          <w:u w:val="single"/>
        </w:rPr>
        <w:lastRenderedPageBreak/>
        <w:t>VersionId=11259&amp;fileName=2%20CCR%20502-1</w:t>
      </w:r>
      <w:r w:rsidRPr="0029335F">
        <w:t>.</w:t>
      </w:r>
      <w:r w:rsidR="00CF0CF3">
        <w:t xml:space="preserve"> </w:t>
      </w:r>
      <w:r w:rsidRPr="0029335F">
        <w:t>The Board shall provide the requester with information on how to obtain a certified copy of the material incorporated by reference from the Colorado State Board of Human Services issuing the Rule.</w:t>
      </w:r>
    </w:p>
    <w:p w14:paraId="1B3B768F" w14:textId="77777777" w:rsidR="00827B5C" w:rsidRDefault="00827B5C" w:rsidP="00827B5C">
      <w:pPr>
        <w:pStyle w:val="par3"/>
      </w:pPr>
      <w:r>
        <w:t>b.</w:t>
      </w:r>
      <w:r>
        <w:tab/>
        <w:t>The approved supervisor shall keep records that will enable them to effectively train, evaluate, and credit the applicant with the exact number of hours of acceptable practice of addiction counseling, and the exact number of hours of supervision completed in compliance with this Rule. The approved supervisor shall keep and make available the records for five years from the date of supervision.</w:t>
      </w:r>
    </w:p>
    <w:p w14:paraId="534018C0" w14:textId="77777777" w:rsidR="00EB6733" w:rsidRDefault="00EB6733" w:rsidP="00DB2998">
      <w:pPr>
        <w:pStyle w:val="par2"/>
      </w:pPr>
      <w:r>
        <w:t>4.</w:t>
      </w:r>
      <w:r>
        <w:tab/>
      </w:r>
      <w:r w:rsidRPr="00A80CCD">
        <w:rPr>
          <w:u w:val="single"/>
        </w:rPr>
        <w:t>Number of hours of experience practicing addiction counseling under supervision.</w:t>
      </w:r>
      <w:r>
        <w:t xml:space="preserve"> Applicants must complete 3000 hours of supervised experience in addiction counseling with a minimum of 2000 direct clinical hours.</w:t>
      </w:r>
    </w:p>
    <w:p w14:paraId="5D025E8E" w14:textId="77777777" w:rsidR="00A112DF" w:rsidRDefault="00A112DF" w:rsidP="00A112DF">
      <w:pPr>
        <w:pStyle w:val="par1"/>
      </w:pPr>
      <w:r>
        <w:t>D.</w:t>
      </w:r>
      <w:r>
        <w:tab/>
      </w:r>
      <w:r w:rsidRPr="00A112DF">
        <w:rPr>
          <w:u w:val="single"/>
        </w:rPr>
        <w:t>Examination.</w:t>
      </w:r>
      <w:r>
        <w:t xml:space="preserve"> In accordance with sections 12-245-804(1)(d), C.R.S., the Board establishes these requirements for certification as an addiction technician or specialist.</w:t>
      </w:r>
    </w:p>
    <w:p w14:paraId="3EF26180" w14:textId="77777777" w:rsidR="00A112DF" w:rsidRDefault="00A112DF" w:rsidP="00A112DF">
      <w:pPr>
        <w:pStyle w:val="par2"/>
      </w:pPr>
      <w:r>
        <w:t>1.</w:t>
      </w:r>
      <w:r>
        <w:tab/>
      </w:r>
      <w:r w:rsidRPr="00A112DF">
        <w:rPr>
          <w:u w:val="single"/>
        </w:rPr>
        <w:t>Jurisprudence Examination.</w:t>
      </w:r>
      <w:r>
        <w:t xml:space="preserve"> Applicants for both licensure and candidate registration shall be required to pass a Board developed jurisprudence examination;</w:t>
      </w:r>
    </w:p>
    <w:p w14:paraId="73934543" w14:textId="77777777" w:rsidR="00ED5C9B" w:rsidRDefault="00EB6733" w:rsidP="00DB2998">
      <w:pPr>
        <w:pStyle w:val="par2"/>
      </w:pPr>
      <w:r>
        <w:t>2.</w:t>
      </w:r>
      <w:r>
        <w:tab/>
      </w:r>
      <w:r w:rsidRPr="00A80CCD">
        <w:rPr>
          <w:u w:val="single"/>
        </w:rPr>
        <w:t>National Examination.</w:t>
      </w:r>
      <w:r>
        <w:t xml:space="preserve"> Applicants shall take and pass the examination specified in section 12-245-804(1)(d)(I), C.R.S.</w:t>
      </w:r>
    </w:p>
    <w:p w14:paraId="73D50C67" w14:textId="77777777" w:rsidR="00EB6733" w:rsidRDefault="00EB6733" w:rsidP="0067538D">
      <w:pPr>
        <w:pStyle w:val="Heading2"/>
      </w:pPr>
      <w:r>
        <w:t>1.16</w:t>
      </w:r>
      <w:r>
        <w:tab/>
        <w:t>MILITARY EDUCATION, TRAINING AND EXPERIENCE (C.R.S. § 12-245-204(4))</w:t>
      </w:r>
    </w:p>
    <w:p w14:paraId="4F49CF5E" w14:textId="77777777" w:rsidR="00EB6733" w:rsidRDefault="00EB6733" w:rsidP="00DB2998">
      <w:pPr>
        <w:pStyle w:val="upar1"/>
      </w:pPr>
      <w:r>
        <w:t xml:space="preserve">Education, training, or service gained in military services outlined in section 12-20-202(4), C.R.S., to be accepted and applied towards receiving a license, must be substantially equivalent, as determined by the Board, to the qualifications otherwise </w:t>
      </w:r>
      <w:r>
        <w:lastRenderedPageBreak/>
        <w:t>applicable at the time of receipt of application. It is the applicant’s responsibility to provide timely and complete evidence for review and consideration. Satisfactory evidence of such education, training, or service will be assessed on a case by case basis.</w:t>
      </w:r>
    </w:p>
    <w:p w14:paraId="5DA51E0A" w14:textId="77777777" w:rsidR="00EB6733" w:rsidRDefault="00EB6733" w:rsidP="0067538D">
      <w:pPr>
        <w:pStyle w:val="Heading2"/>
      </w:pPr>
      <w:r>
        <w:t>1.17</w:t>
      </w:r>
      <w:r>
        <w:tab/>
        <w:t>RECORDS REQUIRED TO BE KEPT AND RECORD RETENTION (C.R.S. §§ 12-245-204(4), 12-245-224(1)(u))</w:t>
      </w:r>
    </w:p>
    <w:p w14:paraId="227E5E1F" w14:textId="77777777" w:rsidR="00EB6733" w:rsidRDefault="00EB6733" w:rsidP="00E967C9">
      <w:pPr>
        <w:pStyle w:val="par1"/>
      </w:pPr>
      <w:r>
        <w:t>A.</w:t>
      </w:r>
      <w:r>
        <w:tab/>
        <w:t>General.</w:t>
      </w:r>
    </w:p>
    <w:p w14:paraId="64ED81BC" w14:textId="77777777" w:rsidR="00EB6733" w:rsidRDefault="00EB6733" w:rsidP="00E967C9">
      <w:pPr>
        <w:pStyle w:val="upar2"/>
      </w:pPr>
      <w:r>
        <w:t xml:space="preserve">Every certified addiction counselor and licensed addiction counselor shall create and shall maintain a record as defined in subsection (B) of this Rule for each client, this record shall be retained for a period of seven years, commencing on either the termination of professional counseling services or the last date of treatment with the client, whichever is later. </w:t>
      </w:r>
      <w:r w:rsidRPr="00A80CCD">
        <w:rPr>
          <w:u w:val="single"/>
        </w:rPr>
        <w:t>Exception.</w:t>
      </w:r>
      <w:r>
        <w:t xml:space="preserve"> When the client is a child, the record shall be retained for a period of seven years commencing either upon the last date of treatment or when the child reaches eighteen years of age, whichever comes later.</w:t>
      </w:r>
    </w:p>
    <w:p w14:paraId="0696E52A" w14:textId="77777777" w:rsidR="00EB6733" w:rsidRDefault="00EB6733" w:rsidP="004F6593">
      <w:pPr>
        <w:pStyle w:val="par1"/>
      </w:pPr>
      <w:r>
        <w:t>B.</w:t>
      </w:r>
      <w:r>
        <w:tab/>
        <w:t>Record.</w:t>
      </w:r>
    </w:p>
    <w:p w14:paraId="65E223E5" w14:textId="77777777" w:rsidR="00EB6733" w:rsidRDefault="00EB6733" w:rsidP="00E967C9">
      <w:pPr>
        <w:pStyle w:val="upar2"/>
      </w:pPr>
      <w:r>
        <w:t>Every addiction counselor shall maintain, as applicable to the mental health services provided, a record containing the following information:</w:t>
      </w:r>
    </w:p>
    <w:p w14:paraId="2F87E567" w14:textId="77777777" w:rsidR="00EB6733" w:rsidRDefault="00EB6733" w:rsidP="004F6593">
      <w:pPr>
        <w:pStyle w:val="par2"/>
      </w:pPr>
      <w:r>
        <w:t>1.</w:t>
      </w:r>
      <w:r>
        <w:tab/>
        <w:t>Name of treating therapist;</w:t>
      </w:r>
    </w:p>
    <w:p w14:paraId="0B7878C3" w14:textId="77777777" w:rsidR="00EB6733" w:rsidRDefault="00EB6733" w:rsidP="004F6593">
      <w:pPr>
        <w:pStyle w:val="par2"/>
      </w:pPr>
      <w:r>
        <w:t>2.</w:t>
      </w:r>
      <w:r>
        <w:tab/>
        <w:t>Client’s identifying data to include name, address, telephone number, gender, date of birth, and if applicable the name of the parent or guardian. If the client is an organization, the name of the organization, telephone number and name of the principal authorizing the mental health provider’s services or treatment;</w:t>
      </w:r>
    </w:p>
    <w:p w14:paraId="27BD8A3D" w14:textId="77777777" w:rsidR="00EB6733" w:rsidRDefault="00EB6733" w:rsidP="004F6593">
      <w:pPr>
        <w:pStyle w:val="par2"/>
      </w:pPr>
      <w:r>
        <w:t>3.</w:t>
      </w:r>
      <w:r>
        <w:tab/>
        <w:t>Reason(s) for the psychotherapy services;</w:t>
      </w:r>
    </w:p>
    <w:p w14:paraId="2D6CFEE2" w14:textId="77777777" w:rsidR="00EB6733" w:rsidRDefault="00EB6733" w:rsidP="004F6593">
      <w:pPr>
        <w:pStyle w:val="par2"/>
      </w:pPr>
      <w:r>
        <w:t>4.</w:t>
      </w:r>
      <w:r>
        <w:tab/>
        <w:t>Mandatory disclosure statement(s);</w:t>
      </w:r>
    </w:p>
    <w:p w14:paraId="497AEAD5" w14:textId="77777777" w:rsidR="00EB6733" w:rsidRDefault="00EB6733" w:rsidP="004F6593">
      <w:pPr>
        <w:pStyle w:val="par2"/>
      </w:pPr>
      <w:r>
        <w:lastRenderedPageBreak/>
        <w:t>5.</w:t>
      </w:r>
      <w:r>
        <w:tab/>
        <w:t>Dates of service including, but not limited to the date of each contact with client, the date on which services began, and the date of last contact with client;</w:t>
      </w:r>
    </w:p>
    <w:p w14:paraId="0B8FD934" w14:textId="77777777" w:rsidR="00EB6733" w:rsidRDefault="00EB6733" w:rsidP="004F6593">
      <w:pPr>
        <w:pStyle w:val="par2"/>
      </w:pPr>
      <w:r>
        <w:t>6.</w:t>
      </w:r>
      <w:r>
        <w:tab/>
        <w:t>Types of service;</w:t>
      </w:r>
    </w:p>
    <w:p w14:paraId="288C61FB" w14:textId="77777777" w:rsidR="00EB6733" w:rsidRDefault="00EB6733" w:rsidP="004F6593">
      <w:pPr>
        <w:pStyle w:val="par2"/>
      </w:pPr>
      <w:r>
        <w:t>7.</w:t>
      </w:r>
      <w:r>
        <w:tab/>
        <w:t>Fees;</w:t>
      </w:r>
    </w:p>
    <w:p w14:paraId="2C97959A" w14:textId="77777777" w:rsidR="00EB6733" w:rsidRDefault="00EB6733" w:rsidP="004F6593">
      <w:pPr>
        <w:pStyle w:val="par2"/>
      </w:pPr>
      <w:r>
        <w:t>8.</w:t>
      </w:r>
      <w:r>
        <w:tab/>
        <w:t>Any release of information;</w:t>
      </w:r>
    </w:p>
    <w:p w14:paraId="4E53105B" w14:textId="77777777" w:rsidR="00EB6733" w:rsidRDefault="00EB6733" w:rsidP="004F6593">
      <w:pPr>
        <w:pStyle w:val="par2"/>
      </w:pPr>
      <w:r>
        <w:t>9.</w:t>
      </w:r>
      <w:r>
        <w:tab/>
        <w:t>The records must be legible and prepared in a manner that allows any subsequent provider to yield a comprehensive conclusion as to what occurred;</w:t>
      </w:r>
    </w:p>
    <w:p w14:paraId="63A763F9" w14:textId="77777777" w:rsidR="00EB6733" w:rsidRDefault="00EB6733" w:rsidP="004F6593">
      <w:pPr>
        <w:pStyle w:val="par2"/>
      </w:pPr>
      <w:r>
        <w:t>10.</w:t>
      </w:r>
      <w:r>
        <w:tab/>
        <w:t>Name of any test administered, each date on which the test was administered, and the name(s) of the person(s) administering the test;</w:t>
      </w:r>
    </w:p>
    <w:p w14:paraId="27B33D65" w14:textId="77777777" w:rsidR="00EB6733" w:rsidRDefault="00EB6733" w:rsidP="004F6593">
      <w:pPr>
        <w:pStyle w:val="par2"/>
      </w:pPr>
      <w:r>
        <w:t>11.</w:t>
      </w:r>
      <w:r>
        <w:tab/>
        <w:t>Information on each referral made to, and each consultation with another therapist or other health care provider. This information shall include the date of referral or consultation, the name of the person to whom the client was referred, the name of the person with whom consultation was sought, the outcome (if known) of the referral, and the outcome (if known) of the consultation;</w:t>
      </w:r>
    </w:p>
    <w:p w14:paraId="224721C9" w14:textId="77777777" w:rsidR="00EB6733" w:rsidRDefault="00EB6733" w:rsidP="004F6593">
      <w:pPr>
        <w:pStyle w:val="par2"/>
      </w:pPr>
      <w:r>
        <w:t>12.</w:t>
      </w:r>
      <w:r>
        <w:tab/>
        <w:t>Records of counseling, interview notes, correspondence, audio or visual recordings, electronic data storage, and other documents considered professional information for use in counseling; and</w:t>
      </w:r>
    </w:p>
    <w:p w14:paraId="1DE7EA8C" w14:textId="77777777" w:rsidR="00EB6733" w:rsidRDefault="00EB6733" w:rsidP="004F6593">
      <w:pPr>
        <w:pStyle w:val="par2"/>
      </w:pPr>
      <w:r>
        <w:t>13.</w:t>
      </w:r>
      <w:r>
        <w:tab/>
        <w:t>A final closing statement (if services are over).</w:t>
      </w:r>
    </w:p>
    <w:p w14:paraId="651DBE1F" w14:textId="77777777" w:rsidR="00EB6733" w:rsidRDefault="00EB6733" w:rsidP="004F6593">
      <w:pPr>
        <w:pStyle w:val="par1"/>
      </w:pPr>
      <w:r>
        <w:t>C.</w:t>
      </w:r>
      <w:r>
        <w:tab/>
        <w:t>Record Storage.</w:t>
      </w:r>
    </w:p>
    <w:p w14:paraId="41138D1E" w14:textId="77777777" w:rsidR="00EB6733" w:rsidRDefault="00EB6733" w:rsidP="004F6593">
      <w:pPr>
        <w:pStyle w:val="upar2"/>
      </w:pPr>
      <w:r>
        <w:t>Every certified or licensed addiction counselor shall keep and store client records in a secure place and in a manner that both assures that only authorized persons have access to the records and protects the confidentiality of the records, and of the information contained of the records.</w:t>
      </w:r>
    </w:p>
    <w:p w14:paraId="26199A48" w14:textId="77777777" w:rsidR="001A00DC" w:rsidRDefault="001A00DC" w:rsidP="001A00DC">
      <w:pPr>
        <w:pStyle w:val="par1"/>
      </w:pPr>
      <w:r>
        <w:t>D.</w:t>
      </w:r>
      <w:r>
        <w:tab/>
        <w:t>Transfer of Records.</w:t>
      </w:r>
    </w:p>
    <w:p w14:paraId="3F408297" w14:textId="77777777" w:rsidR="001A00DC" w:rsidRDefault="001A00DC" w:rsidP="001A00DC">
      <w:pPr>
        <w:pStyle w:val="upar2"/>
      </w:pPr>
      <w:r>
        <w:lastRenderedPageBreak/>
        <w:t xml:space="preserve">Whenever an addiction counselor deems it necessary to transfer their records to another certified or licensed addiction counselor or other health care provider, the certified or licensed addiction counselor making the transfer shall obtain the client’s consent to transfer (when possible). </w:t>
      </w:r>
    </w:p>
    <w:p w14:paraId="28DEAACE" w14:textId="77777777" w:rsidR="001A00DC" w:rsidRDefault="001A00DC" w:rsidP="001A00DC">
      <w:pPr>
        <w:pStyle w:val="par1"/>
      </w:pPr>
      <w:r>
        <w:t>E.</w:t>
      </w:r>
      <w:r>
        <w:tab/>
        <w:t>Disposition of Records.</w:t>
      </w:r>
    </w:p>
    <w:p w14:paraId="014B7369" w14:textId="3C775129" w:rsidR="001A00DC" w:rsidRDefault="001A00DC" w:rsidP="001A00DC">
      <w:pPr>
        <w:pStyle w:val="upar2"/>
      </w:pPr>
      <w:r>
        <w:t>If the certified or licensed addiction counselor is not available to handle their own records, the certified or licensed addiction counselor and/or his estate shall designate an appropriate person to handle the disposition of records. A plan for the disposition of records shall be in place for all certified or licensed addiction counselors for the following conditions:</w:t>
      </w:r>
    </w:p>
    <w:p w14:paraId="46973D10" w14:textId="77777777" w:rsidR="00EB6733" w:rsidRDefault="00EB6733" w:rsidP="004F6593">
      <w:pPr>
        <w:pStyle w:val="par2"/>
      </w:pPr>
      <w:r>
        <w:t>1.</w:t>
      </w:r>
      <w:r>
        <w:tab/>
        <w:t>Disability, illness or death of the certified or licensed addiction counselor.</w:t>
      </w:r>
    </w:p>
    <w:p w14:paraId="330E7850" w14:textId="77777777" w:rsidR="00EB6733" w:rsidRDefault="00EB6733" w:rsidP="004F6593">
      <w:pPr>
        <w:pStyle w:val="par2"/>
      </w:pPr>
      <w:r>
        <w:t>2.</w:t>
      </w:r>
      <w:r>
        <w:tab/>
        <w:t>Termination of the certified or licensed addiction counselor’s practice.</w:t>
      </w:r>
    </w:p>
    <w:p w14:paraId="4D2A70C6" w14:textId="77777777" w:rsidR="00EB6733" w:rsidRDefault="00EB6733" w:rsidP="004F6593">
      <w:pPr>
        <w:pStyle w:val="par2"/>
      </w:pPr>
      <w:r>
        <w:t>3.</w:t>
      </w:r>
      <w:r>
        <w:tab/>
        <w:t>Sale or transfer of a practice.</w:t>
      </w:r>
    </w:p>
    <w:p w14:paraId="7035425B" w14:textId="77777777" w:rsidR="00EB6733" w:rsidRDefault="00EB6733" w:rsidP="004F6593">
      <w:pPr>
        <w:pStyle w:val="par1"/>
      </w:pPr>
      <w:r>
        <w:t>F.</w:t>
      </w:r>
      <w:r>
        <w:tab/>
        <w:t>Record Destruction.</w:t>
      </w:r>
    </w:p>
    <w:p w14:paraId="463F8283" w14:textId="77777777" w:rsidR="00EB6733" w:rsidRDefault="00EB6733" w:rsidP="004F6593">
      <w:pPr>
        <w:pStyle w:val="upar2"/>
      </w:pPr>
      <w:r>
        <w:t>Every certified or licensed addiction counselor shall dispose of client records in a manner or by a process that destroys or obliterates all client identifying data. However, records cannot be destroyed until after seven years or as otherwise provided in these rules or any other applicable statutes.</w:t>
      </w:r>
    </w:p>
    <w:p w14:paraId="0D7EB356" w14:textId="77777777" w:rsidR="00EB6733" w:rsidRDefault="00EB6733" w:rsidP="004F6593">
      <w:pPr>
        <w:pStyle w:val="par1"/>
      </w:pPr>
      <w:r>
        <w:t>G.</w:t>
      </w:r>
      <w:r>
        <w:tab/>
        <w:t>Record keeping in agency/institutional setting.</w:t>
      </w:r>
    </w:p>
    <w:p w14:paraId="50B29241" w14:textId="77777777" w:rsidR="00EB6733" w:rsidRDefault="00EB6733" w:rsidP="004F6593">
      <w:pPr>
        <w:pStyle w:val="upar2"/>
      </w:pPr>
      <w:r>
        <w:t>An addiction counselor need not create and maintain client records if the certified or licensed addiction counselor practices in an agency or institution, and if the certified or licensed addiction counselor:</w:t>
      </w:r>
    </w:p>
    <w:p w14:paraId="6DA1A14D" w14:textId="77777777" w:rsidR="00EB6733" w:rsidRDefault="00EB6733" w:rsidP="004F6593">
      <w:pPr>
        <w:pStyle w:val="par2"/>
      </w:pPr>
      <w:r>
        <w:t>1.</w:t>
      </w:r>
      <w:r>
        <w:tab/>
        <w:t>Sees the client in the usual course of that practice;</w:t>
      </w:r>
    </w:p>
    <w:p w14:paraId="6CB5F112" w14:textId="77777777" w:rsidR="00EB6733" w:rsidRDefault="00EB6733" w:rsidP="004F6593">
      <w:pPr>
        <w:pStyle w:val="par2"/>
      </w:pPr>
      <w:r>
        <w:t>2.</w:t>
      </w:r>
      <w:r>
        <w:tab/>
        <w:t>Keeps client records as required by the agency or institution; and</w:t>
      </w:r>
    </w:p>
    <w:p w14:paraId="1AEE212C" w14:textId="77777777" w:rsidR="00EB6733" w:rsidRDefault="00EB6733" w:rsidP="004F6593">
      <w:pPr>
        <w:pStyle w:val="par2"/>
      </w:pPr>
      <w:r>
        <w:t>3.</w:t>
      </w:r>
      <w:r>
        <w:tab/>
        <w:t>The agency or institution maintains client records.</w:t>
      </w:r>
    </w:p>
    <w:p w14:paraId="3C7B6289" w14:textId="77777777" w:rsidR="007B1E63" w:rsidRDefault="007B1E63" w:rsidP="007B1E63"/>
    <w:p w14:paraId="647FFB88" w14:textId="77777777" w:rsidR="007B1E63" w:rsidRDefault="007B1E63" w:rsidP="007B1E63"/>
    <w:p w14:paraId="1CE1817A" w14:textId="77777777" w:rsidR="007B1E63" w:rsidRDefault="007B1E63" w:rsidP="007B1E63"/>
    <w:p w14:paraId="1230DC78" w14:textId="77777777" w:rsidR="00EB6733" w:rsidRDefault="00EB6733" w:rsidP="0067538D">
      <w:pPr>
        <w:pStyle w:val="Heading2"/>
      </w:pPr>
      <w:r>
        <w:t>1.18</w:t>
      </w:r>
      <w:r>
        <w:tab/>
        <w:t>RELIGIOUS MINISTRY EXEMPTIONS (C.R.S. § 12-245-217(1))</w:t>
      </w:r>
    </w:p>
    <w:p w14:paraId="7786B571" w14:textId="77777777" w:rsidR="00EB6733" w:rsidRDefault="00EB6733" w:rsidP="004F6593">
      <w:pPr>
        <w:pStyle w:val="par1"/>
      </w:pPr>
      <w:r>
        <w:t>A.</w:t>
      </w:r>
      <w:r>
        <w:tab/>
        <w:t>Whenever an exemption from the Board’s jurisdiction is claimed based on an assertion of the practice of religious ministry as stated in section 12-245-217(1), C.R.S., the Board shall consider factors, including but not limited to those listed below, which, taken together and placed within the context of the incident in question, would tend to reasonably indicate that the person seeking the exemption was engaged in the practice of religious ministry. Before taking action on a complaint, the Board shall consider the following factors and other information that indicates the person claiming exemption was not engaged in the practice of religious ministry at the time of the alleged violation of the statute. If the Board determines that this exemption applies, and the Licensee was practicing religious ministry, the Board will have no jurisdiction to take any further action on the complaint.</w:t>
      </w:r>
    </w:p>
    <w:p w14:paraId="05EBA5B1" w14:textId="77777777" w:rsidR="00EB6733" w:rsidRDefault="00EB6733" w:rsidP="004F6593">
      <w:pPr>
        <w:pStyle w:val="par1"/>
      </w:pPr>
      <w:r>
        <w:t>B.</w:t>
      </w:r>
      <w:r>
        <w:tab/>
        <w:t>In determining whether or not the practice of psychotherapy has occurred, the Board analyzes activities and the basic nature of the interaction among the persons involved. The analysis focuses on what occurred, on how it occurred, and on why it occurred.</w:t>
      </w:r>
    </w:p>
    <w:p w14:paraId="3C4031AC" w14:textId="77777777" w:rsidR="00EB6733" w:rsidRDefault="00EB6733" w:rsidP="004F6593">
      <w:pPr>
        <w:pStyle w:val="par1"/>
      </w:pPr>
      <w:r>
        <w:t>C.</w:t>
      </w:r>
      <w:r>
        <w:tab/>
        <w:t>Factors.</w:t>
      </w:r>
    </w:p>
    <w:p w14:paraId="05BE5A12" w14:textId="77777777" w:rsidR="00EB6733" w:rsidRDefault="00EB6733" w:rsidP="004F6593">
      <w:pPr>
        <w:pStyle w:val="par2"/>
      </w:pPr>
      <w:r>
        <w:t>1.</w:t>
      </w:r>
      <w:r>
        <w:tab/>
        <w:t>Whether the client or guardian had received notice or reasonably understood that the therapy in question was a part of religious practice/ministry.</w:t>
      </w:r>
    </w:p>
    <w:p w14:paraId="72921C0F" w14:textId="77777777" w:rsidR="00EB6733" w:rsidRDefault="00EB6733" w:rsidP="004F6593">
      <w:pPr>
        <w:pStyle w:val="par2"/>
      </w:pPr>
      <w:r>
        <w:t>2.</w:t>
      </w:r>
      <w:r>
        <w:tab/>
        <w:t>Whether the client or guardian was seeking therapy from a religious organization to which the complainant belonged at any time.</w:t>
      </w:r>
    </w:p>
    <w:p w14:paraId="6A4B5C24" w14:textId="77777777" w:rsidR="00EB6733" w:rsidRDefault="00EB6733" w:rsidP="004F6593">
      <w:pPr>
        <w:pStyle w:val="par2"/>
      </w:pPr>
      <w:r>
        <w:t>3.</w:t>
      </w:r>
      <w:r>
        <w:tab/>
        <w:t>Whether a written agreement or disclosure existed that stated that the therapy in question was part of religious practice/belief.</w:t>
      </w:r>
    </w:p>
    <w:p w14:paraId="681AB21C" w14:textId="77777777" w:rsidR="00EB6733" w:rsidRDefault="00EB6733" w:rsidP="004F6593">
      <w:pPr>
        <w:pStyle w:val="par2"/>
      </w:pPr>
      <w:r>
        <w:t>4.</w:t>
      </w:r>
      <w:r>
        <w:tab/>
        <w:t>Whether the therapy services were conducted in a house of worship or on property belonging to a religious organization.</w:t>
      </w:r>
    </w:p>
    <w:p w14:paraId="632FBEA0" w14:textId="77777777" w:rsidR="00EB6733" w:rsidRDefault="00EB6733" w:rsidP="004F6593">
      <w:pPr>
        <w:pStyle w:val="par2"/>
      </w:pPr>
      <w:r>
        <w:lastRenderedPageBreak/>
        <w:t>5.</w:t>
      </w:r>
      <w:r>
        <w:tab/>
        <w:t>Whether the provider of the therapy services normally represents him or herself as a religious official who is counseling as part of a religious ministry.</w:t>
      </w:r>
    </w:p>
    <w:p w14:paraId="39B0F3E4" w14:textId="77777777" w:rsidR="00EB6733" w:rsidRDefault="00EB6733" w:rsidP="004F6593">
      <w:pPr>
        <w:pStyle w:val="par2"/>
      </w:pPr>
      <w:r>
        <w:t>6.</w:t>
      </w:r>
      <w:r>
        <w:tab/>
        <w:t>Whether the therapy services were part of an on-going relationship, formed because the provider is spiritual counselor to the client.</w:t>
      </w:r>
    </w:p>
    <w:p w14:paraId="54893DA8" w14:textId="77777777" w:rsidR="00EB6733" w:rsidRDefault="00EB6733" w:rsidP="004F6593">
      <w:pPr>
        <w:pStyle w:val="par2"/>
      </w:pPr>
      <w:r>
        <w:t>7.</w:t>
      </w:r>
      <w:r>
        <w:tab/>
        <w:t>Whether the provider of therapy services holds a position of trust within a religious organization.</w:t>
      </w:r>
    </w:p>
    <w:p w14:paraId="300F28FA" w14:textId="77777777" w:rsidR="00EB6733" w:rsidRDefault="00EB6733" w:rsidP="004F6593">
      <w:pPr>
        <w:pStyle w:val="par2"/>
      </w:pPr>
      <w:r>
        <w:t>8.</w:t>
      </w:r>
      <w:r>
        <w:tab/>
        <w:t>Whether the provider of the therapy services advertises psychotherapy services to the general public for a fee.</w:t>
      </w:r>
    </w:p>
    <w:p w14:paraId="50A3DB95" w14:textId="77777777" w:rsidR="00EB6733" w:rsidRDefault="00EB6733" w:rsidP="004F6593">
      <w:pPr>
        <w:pStyle w:val="par2"/>
      </w:pPr>
      <w:r>
        <w:t>9.</w:t>
      </w:r>
      <w:r>
        <w:tab/>
        <w:t>Whether the provider of the therapy services collects fees or expects/requires donations, offerings, tithes, etc.</w:t>
      </w:r>
    </w:p>
    <w:p w14:paraId="392BB806" w14:textId="77777777" w:rsidR="00EB6733" w:rsidRDefault="00EB6733" w:rsidP="004F6593">
      <w:pPr>
        <w:pStyle w:val="par2"/>
      </w:pPr>
      <w:r>
        <w:t>10.</w:t>
      </w:r>
      <w:r>
        <w:tab/>
        <w:t>Whether the therapy services provided are based on any religious orientation or viewpoint.</w:t>
      </w:r>
    </w:p>
    <w:p w14:paraId="5D3F904D" w14:textId="77777777" w:rsidR="00EB6733" w:rsidRDefault="00EB6733" w:rsidP="004F6593">
      <w:pPr>
        <w:pStyle w:val="par2"/>
      </w:pPr>
      <w:r>
        <w:t>11.</w:t>
      </w:r>
      <w:r>
        <w:tab/>
        <w:t>Whether the provider engaged in the practice of therapy services is accountable or subject to any religious organization or person for misdeeds or acts of misconduct.</w:t>
      </w:r>
    </w:p>
    <w:p w14:paraId="6A8FB6CE" w14:textId="77777777" w:rsidR="00EB6733" w:rsidRDefault="00EB6733" w:rsidP="004F6593">
      <w:pPr>
        <w:pStyle w:val="par2"/>
      </w:pPr>
      <w:r>
        <w:t>12.</w:t>
      </w:r>
      <w:r>
        <w:tab/>
        <w:t>Whether the provider of therapy services is a member of a religious organization recognized by the Internal Revenue Service. Whether the organization hold 501(C)(3) tax-exempt status.</w:t>
      </w:r>
    </w:p>
    <w:p w14:paraId="2664FF10" w14:textId="77777777" w:rsidR="00EB6733" w:rsidRDefault="00EB6733" w:rsidP="004F6593">
      <w:pPr>
        <w:pStyle w:val="par2"/>
      </w:pPr>
      <w:r>
        <w:t>13.</w:t>
      </w:r>
      <w:r>
        <w:tab/>
        <w:t>Whether the provider of therapy services is trained in theology or any other field, area, or specialty related to the study of a religious or spiritual orientation.</w:t>
      </w:r>
    </w:p>
    <w:p w14:paraId="0B99D6D1" w14:textId="77777777" w:rsidR="00EB6733" w:rsidRDefault="00EB6733" w:rsidP="004F6593">
      <w:pPr>
        <w:pStyle w:val="par2"/>
      </w:pPr>
      <w:r>
        <w:t>14.</w:t>
      </w:r>
      <w:r>
        <w:tab/>
        <w:t>Whether the service provided within was in a private practice setting.</w:t>
      </w:r>
    </w:p>
    <w:p w14:paraId="27D2C6C6" w14:textId="77777777" w:rsidR="00EB6733" w:rsidRDefault="00EB6733" w:rsidP="004F6593">
      <w:pPr>
        <w:pStyle w:val="par2"/>
      </w:pPr>
      <w:r>
        <w:t>15.</w:t>
      </w:r>
      <w:r>
        <w:tab/>
        <w:t>Whether the provider of the therapy services has a declaration of religious mission or a statement identifying the religious views or beliefs of the organization or person.</w:t>
      </w:r>
    </w:p>
    <w:p w14:paraId="5C207245" w14:textId="77777777" w:rsidR="0070737D" w:rsidRDefault="0070737D" w:rsidP="0067538D">
      <w:pPr>
        <w:pStyle w:val="Heading2"/>
      </w:pPr>
      <w:r>
        <w:lastRenderedPageBreak/>
        <w:t>1.19</w:t>
      </w:r>
      <w:r>
        <w:tab/>
        <w:t>CONTINUING PROFESSIONAL COMPETENCE (C.R.S. § 12-245-806)</w:t>
      </w:r>
    </w:p>
    <w:p w14:paraId="63CCA0D3" w14:textId="77777777" w:rsidR="0070737D" w:rsidRDefault="0070737D" w:rsidP="0070737D">
      <w:pPr>
        <w:pStyle w:val="upar1"/>
      </w:pPr>
      <w:r>
        <w:t>Pursuant to section 12-245-806, C.R.S., certified and licensed addiction counselors shall demonstrate continuing professional competence as specified in this Rule and through participation and compliance with the Continuing Professional Development program in order to renew, reinstate or reactivate a license to practice addiction counseling in the State of Colorado.</w:t>
      </w:r>
    </w:p>
    <w:p w14:paraId="3C429DBD" w14:textId="77777777" w:rsidR="0070737D" w:rsidRDefault="0070737D" w:rsidP="0070737D">
      <w:pPr>
        <w:pStyle w:val="upar1"/>
      </w:pPr>
      <w:r>
        <w:t>Effective May 22, 2024, addiction counselor candidates shall complete continuing professional development and educational hours prior to a second or subsequent renewal of an addiction counselor candidate registration to maintain the addiction counselor candidate registration.</w:t>
      </w:r>
    </w:p>
    <w:p w14:paraId="62AA2264" w14:textId="77777777" w:rsidR="0070737D" w:rsidRDefault="0070737D" w:rsidP="0070737D">
      <w:pPr>
        <w:pStyle w:val="par1"/>
      </w:pPr>
      <w:r>
        <w:t>A.</w:t>
      </w:r>
      <w:r>
        <w:tab/>
        <w:t>Definitions.</w:t>
      </w:r>
    </w:p>
    <w:p w14:paraId="33F64227" w14:textId="77777777" w:rsidR="0070737D" w:rsidRDefault="0070737D" w:rsidP="0070737D">
      <w:pPr>
        <w:pStyle w:val="par2"/>
      </w:pPr>
      <w:r>
        <w:t>1.</w:t>
      </w:r>
      <w:r>
        <w:tab/>
        <w:t>Continuing Professional Competence.</w:t>
      </w:r>
    </w:p>
    <w:p w14:paraId="09549442" w14:textId="77777777" w:rsidR="0070737D" w:rsidRDefault="0070737D" w:rsidP="0070737D">
      <w:pPr>
        <w:pStyle w:val="upar3"/>
      </w:pPr>
      <w:r>
        <w:t>Continuing Professional Competence (CPC) means the ongoing ability of licensed and certified addiction counselors or addiction counselor candidate to learn, integrate and apply the knowledge, skill, and judgment to practice according to generally accepted industry standards and professional ethical standards in a designated role and setting.</w:t>
      </w:r>
    </w:p>
    <w:p w14:paraId="0CC86366" w14:textId="77777777" w:rsidR="0070737D" w:rsidRDefault="0070737D" w:rsidP="0070737D">
      <w:pPr>
        <w:pStyle w:val="par2"/>
      </w:pPr>
      <w:r>
        <w:t>2.</w:t>
      </w:r>
      <w:r>
        <w:tab/>
        <w:t>Continuing Professional Development.</w:t>
      </w:r>
    </w:p>
    <w:p w14:paraId="7E99F51A" w14:textId="77777777" w:rsidR="0070737D" w:rsidRDefault="0070737D" w:rsidP="0070737D">
      <w:pPr>
        <w:pStyle w:val="upar3"/>
      </w:pPr>
      <w:r>
        <w:t>Continuing Professional Development (CPD) is the program through which a licensed or certified addiction counselor or addiction counselor candidate satisfies the Continuing Professional Competence requirements set forth in section 12-245-806, C.R.S., to renew, reinstate or reactivate a certificate or license.</w:t>
      </w:r>
    </w:p>
    <w:p w14:paraId="735CD75C" w14:textId="77777777" w:rsidR="00DE52F5" w:rsidRDefault="00DE52F5" w:rsidP="00DE52F5">
      <w:pPr>
        <w:pStyle w:val="par2"/>
      </w:pPr>
      <w:r>
        <w:t>3.</w:t>
      </w:r>
      <w:r>
        <w:tab/>
        <w:t>Continuing Professional Development Portfolio.</w:t>
      </w:r>
    </w:p>
    <w:p w14:paraId="4BBEDA6F" w14:textId="77777777" w:rsidR="00DE52F5" w:rsidRDefault="00DE52F5" w:rsidP="00DE52F5">
      <w:pPr>
        <w:pStyle w:val="upar3"/>
      </w:pPr>
      <w:r>
        <w:t>The Continuing Professional Development Portfolio (CPD Portfolio) is an instructional guide and workbook for the CPD program.</w:t>
      </w:r>
    </w:p>
    <w:p w14:paraId="73CEB175" w14:textId="77777777" w:rsidR="00DE52F5" w:rsidRDefault="00DE52F5" w:rsidP="00DE52F5">
      <w:pPr>
        <w:pStyle w:val="par2"/>
      </w:pPr>
      <w:r>
        <w:t>4.</w:t>
      </w:r>
      <w:r>
        <w:tab/>
        <w:t>Professional Development Hours.</w:t>
      </w:r>
    </w:p>
    <w:p w14:paraId="5B7ACD3D" w14:textId="77777777" w:rsidR="00DE52F5" w:rsidRDefault="00DE52F5" w:rsidP="00DE52F5">
      <w:pPr>
        <w:pStyle w:val="upar3"/>
      </w:pPr>
      <w:r>
        <w:lastRenderedPageBreak/>
        <w:t>Professional Development Hours (PDH) are the units of measurement of active learning used to accrue credit in the CPD program. PDH are equivalent to clock hours.</w:t>
      </w:r>
    </w:p>
    <w:p w14:paraId="11208131" w14:textId="77777777" w:rsidR="00DE52F5" w:rsidRDefault="00DE52F5" w:rsidP="00DE52F5">
      <w:pPr>
        <w:pStyle w:val="par2"/>
      </w:pPr>
      <w:r>
        <w:t>5.</w:t>
      </w:r>
      <w:r>
        <w:tab/>
        <w:t>Professional Development Activities.</w:t>
      </w:r>
    </w:p>
    <w:p w14:paraId="2708FB16" w14:textId="77777777" w:rsidR="00DE52F5" w:rsidRDefault="00DE52F5" w:rsidP="00DE52F5">
      <w:pPr>
        <w:pStyle w:val="upar3"/>
      </w:pPr>
      <w:r>
        <w:t>Professional Development Activities (PDA) are Board approved learning activities undertaken for the purpose of continuing professional development.</w:t>
      </w:r>
    </w:p>
    <w:p w14:paraId="1E953D02" w14:textId="77777777" w:rsidR="00DE52F5" w:rsidRDefault="00DE52F5" w:rsidP="00DE52F5">
      <w:pPr>
        <w:pStyle w:val="par2"/>
      </w:pPr>
      <w:r>
        <w:t>6.</w:t>
      </w:r>
      <w:r>
        <w:tab/>
        <w:t>Professional Practice Survey.</w:t>
      </w:r>
    </w:p>
    <w:p w14:paraId="5E522A2D" w14:textId="77777777" w:rsidR="00DE52F5" w:rsidRDefault="00DE52F5" w:rsidP="00DE52F5">
      <w:pPr>
        <w:pStyle w:val="upar3"/>
      </w:pPr>
      <w:r>
        <w:t>The Professional Practice Survey (</w:t>
      </w:r>
      <w:r w:rsidR="004E58DE" w:rsidRPr="004E58DE">
        <w:t>“</w:t>
      </w:r>
      <w:r>
        <w:t>Survey</w:t>
      </w:r>
      <w:r w:rsidR="002767EF">
        <w:t>”</w:t>
      </w:r>
      <w:r>
        <w:t>) is a reflective practice tool that identifies the foundational knowledge areas of the profession by one’s professional role.</w:t>
      </w:r>
    </w:p>
    <w:p w14:paraId="1128DFE2" w14:textId="77777777" w:rsidR="00DE52F5" w:rsidRDefault="00DE52F5" w:rsidP="00DE52F5">
      <w:pPr>
        <w:pStyle w:val="par2"/>
      </w:pPr>
      <w:r>
        <w:t>7.</w:t>
      </w:r>
      <w:r>
        <w:tab/>
        <w:t>Personal Learning Plan.</w:t>
      </w:r>
    </w:p>
    <w:p w14:paraId="6821AB47" w14:textId="77777777" w:rsidR="00DE52F5" w:rsidRDefault="00DE52F5" w:rsidP="00DE52F5">
      <w:pPr>
        <w:pStyle w:val="upar3"/>
      </w:pPr>
      <w:r>
        <w:t>The Personal Learning Plan (</w:t>
      </w:r>
      <w:r w:rsidR="004E58DE" w:rsidRPr="004E58DE">
        <w:t>“</w:t>
      </w:r>
      <w:r>
        <w:t>Learning Plan</w:t>
      </w:r>
      <w:r w:rsidR="002767EF">
        <w:t>”</w:t>
      </w:r>
      <w:r>
        <w:t>) is a document used to plan and record learning for each cycle in the CPD program.</w:t>
      </w:r>
    </w:p>
    <w:p w14:paraId="6EB4BC40" w14:textId="77777777" w:rsidR="00DE52F5" w:rsidRDefault="00DE52F5" w:rsidP="00DE52F5">
      <w:pPr>
        <w:pStyle w:val="par1"/>
      </w:pPr>
      <w:r>
        <w:t>B.</w:t>
      </w:r>
      <w:r>
        <w:tab/>
        <w:t>Requirements.</w:t>
      </w:r>
    </w:p>
    <w:p w14:paraId="26A6CDF3" w14:textId="77777777" w:rsidR="00DE52F5" w:rsidRDefault="00DE52F5" w:rsidP="00DE52F5">
      <w:pPr>
        <w:pStyle w:val="par2"/>
      </w:pPr>
      <w:r>
        <w:t>1.</w:t>
      </w:r>
      <w:r>
        <w:tab/>
        <w:t>Licensed and certified addiction counselors shall demonstrate continuing professional competence through participation and compliance with the Continuing Professional Development program in order to renew, reinstate or reactivate a license or certificate to practice addiction counseling in the State of Colorado.</w:t>
      </w:r>
    </w:p>
    <w:p w14:paraId="6837AFED" w14:textId="77777777" w:rsidR="00010A24" w:rsidRDefault="00010A24" w:rsidP="00010A24">
      <w:pPr>
        <w:pStyle w:val="par3"/>
      </w:pPr>
      <w:r>
        <w:t>a.</w:t>
      </w:r>
      <w:r>
        <w:tab/>
        <w:t>The registered addiction counselor candidate shall complete continuing professional development and educational hours prior to a second or subsequent renewal in order to renew the addiction counselor candidate registration in the State of Colorado.</w:t>
      </w:r>
    </w:p>
    <w:p w14:paraId="3B651055" w14:textId="77777777" w:rsidR="00010A24" w:rsidRDefault="00010A24" w:rsidP="00010A24">
      <w:pPr>
        <w:pStyle w:val="par2"/>
      </w:pPr>
      <w:r>
        <w:t>2.</w:t>
      </w:r>
      <w:r>
        <w:tab/>
        <w:t>Licensed and certified addiction counselors and addiction counselor candidate must complete the following requirements in accordance with the current CPD Portfolio:</w:t>
      </w:r>
    </w:p>
    <w:p w14:paraId="2F3062AC" w14:textId="77777777" w:rsidR="00DE52F5" w:rsidRDefault="00DE52F5" w:rsidP="00DE52F5">
      <w:pPr>
        <w:pStyle w:val="par3"/>
      </w:pPr>
      <w:r>
        <w:t>a.</w:t>
      </w:r>
      <w:r>
        <w:tab/>
        <w:t>Professional Practice Survey;</w:t>
      </w:r>
    </w:p>
    <w:p w14:paraId="6E46397F" w14:textId="77777777" w:rsidR="00DE52F5" w:rsidRDefault="00DE52F5" w:rsidP="00DE52F5">
      <w:pPr>
        <w:pStyle w:val="par3"/>
      </w:pPr>
      <w:r>
        <w:lastRenderedPageBreak/>
        <w:t>b.</w:t>
      </w:r>
      <w:r>
        <w:tab/>
        <w:t>Learning Plan;</w:t>
      </w:r>
    </w:p>
    <w:p w14:paraId="1718B540" w14:textId="77777777" w:rsidR="00DE52F5" w:rsidRDefault="00DE52F5" w:rsidP="00DE52F5">
      <w:pPr>
        <w:pStyle w:val="par3"/>
      </w:pPr>
      <w:r>
        <w:t>c.</w:t>
      </w:r>
      <w:r>
        <w:tab/>
        <w:t>Documentation of their PDA and PDH.</w:t>
      </w:r>
    </w:p>
    <w:p w14:paraId="29EE1252" w14:textId="77777777" w:rsidR="00E33DA9" w:rsidRDefault="00E33DA9" w:rsidP="00E33DA9">
      <w:pPr>
        <w:pStyle w:val="par1"/>
      </w:pPr>
      <w:r>
        <w:t>C.</w:t>
      </w:r>
      <w:r>
        <w:tab/>
        <w:t>Professional Practice Survey.</w:t>
      </w:r>
    </w:p>
    <w:p w14:paraId="2D41A4DD" w14:textId="77777777" w:rsidR="00E33DA9" w:rsidRDefault="00E33DA9" w:rsidP="00E33DA9">
      <w:pPr>
        <w:pStyle w:val="upar2"/>
      </w:pPr>
      <w:r>
        <w:t>The Professional Practice Survey should be completed prior to renewing, reinstating or reactivating a license or registration.</w:t>
      </w:r>
    </w:p>
    <w:p w14:paraId="4A5E7A4A" w14:textId="77777777" w:rsidR="00DE52F5" w:rsidRDefault="00DE52F5" w:rsidP="00DE52F5">
      <w:pPr>
        <w:pStyle w:val="par1"/>
      </w:pPr>
      <w:r>
        <w:t>D.</w:t>
      </w:r>
      <w:r>
        <w:tab/>
        <w:t>Learning Plan.</w:t>
      </w:r>
    </w:p>
    <w:p w14:paraId="25865814" w14:textId="77777777" w:rsidR="00DE52F5" w:rsidRDefault="00DE52F5" w:rsidP="00DE52F5">
      <w:pPr>
        <w:pStyle w:val="upar2"/>
      </w:pPr>
      <w:r>
        <w:t>Certified and licensed addiction counselors shall draft a Personal Learning Plan based upon the Professional Practice Survey. The Learning Plan shall consist of PDA as set forth in Section (F) of this Rule. Addiction counselors shall execute their Learning Plan by completing all PDA and PDH before the date upon which they renew their license. Changes to the Learning Plan shall not be allowed after renewing, reinstating or reactivating a license.</w:t>
      </w:r>
    </w:p>
    <w:p w14:paraId="2DEDC006" w14:textId="77777777" w:rsidR="0058449B" w:rsidRDefault="0058449B" w:rsidP="0058449B">
      <w:pPr>
        <w:pStyle w:val="par1"/>
      </w:pPr>
      <w:r>
        <w:t>E.</w:t>
      </w:r>
      <w:r>
        <w:tab/>
        <w:t>Professional Development Hours.</w:t>
      </w:r>
    </w:p>
    <w:p w14:paraId="14EC67F8" w14:textId="77777777" w:rsidR="0058449B" w:rsidRDefault="0058449B" w:rsidP="0058449B">
      <w:pPr>
        <w:pStyle w:val="upar2"/>
      </w:pPr>
      <w:r>
        <w:t>Certified and licensed addiction counselors shall complete forty PDH each renewal cycle in order to renew their license or certification. Registered addiction counselor candidates shall complete sixty PDH at the second and all subsequent renewal cycles.</w:t>
      </w:r>
    </w:p>
    <w:p w14:paraId="4C5D5B00" w14:textId="77777777" w:rsidR="00DE52F5" w:rsidRDefault="00DE52F5" w:rsidP="00DE52F5">
      <w:pPr>
        <w:pStyle w:val="par2"/>
      </w:pPr>
      <w:r>
        <w:t>1.</w:t>
      </w:r>
      <w:r>
        <w:tab/>
        <w:t>Certified and licensed addiction counselors shall document their completion of their PDA and PDH according to the guidelines set forth in the current CPD Portfolio. Certified and licensed addiction counselors should be prepared to submit documentation of their CPD compliance upon request by the Board.</w:t>
      </w:r>
    </w:p>
    <w:p w14:paraId="3478FAE6" w14:textId="77777777" w:rsidR="00DE52F5" w:rsidRDefault="00DE52F5" w:rsidP="00DE52F5">
      <w:pPr>
        <w:pStyle w:val="par2"/>
      </w:pPr>
      <w:r>
        <w:t>2.</w:t>
      </w:r>
      <w:r>
        <w:tab/>
        <w:t>No more than twenty PDH in a single Professional Development Activity shall be credited and recognized each renewal cycle.</w:t>
      </w:r>
    </w:p>
    <w:p w14:paraId="203E129D" w14:textId="77777777" w:rsidR="00D7694F" w:rsidRDefault="00D7694F" w:rsidP="00D7694F"/>
    <w:p w14:paraId="085CC856" w14:textId="77777777" w:rsidR="00DE52F5" w:rsidRDefault="00DE52F5" w:rsidP="00DE52F5">
      <w:pPr>
        <w:pStyle w:val="par2"/>
      </w:pPr>
      <w:r>
        <w:t>3.</w:t>
      </w:r>
      <w:r>
        <w:tab/>
        <w:t xml:space="preserve">Certified and licensed addiction counselors receiving an original, reinstated or reactivated certificate or license during the renewal cycle </w:t>
      </w:r>
      <w:r>
        <w:lastRenderedPageBreak/>
        <w:t>must accrue one point sixty-six (1.66) PDH for each month or portion thereof they are certified or licensed during the current renewal cycle.</w:t>
      </w:r>
    </w:p>
    <w:p w14:paraId="6A7E40AA" w14:textId="77777777" w:rsidR="00DE52F5" w:rsidRDefault="00DE52F5" w:rsidP="00DE52F5">
      <w:pPr>
        <w:pStyle w:val="par2"/>
      </w:pPr>
      <w:r>
        <w:t>4.</w:t>
      </w:r>
      <w:r>
        <w:tab/>
        <w:t>A maximum of five PDH may be carried from the last renewal cycle to the next renewal cycle if the PDH were earned within six months of license expiration, and are in excess of the forty PDH required for the current renewal cycle.</w:t>
      </w:r>
    </w:p>
    <w:p w14:paraId="0883A728" w14:textId="77777777" w:rsidR="00DE52F5" w:rsidRDefault="00DE52F5" w:rsidP="00DE52F5">
      <w:pPr>
        <w:pStyle w:val="par2"/>
      </w:pPr>
      <w:r>
        <w:t>5.</w:t>
      </w:r>
      <w:r>
        <w:tab/>
        <w:t>Certified and licensed addiction counselors shall retain documentation of their CPD compliance for a minimum of five years from the certificate or license expiration date for the renewal cycle during which PDH were accrued.</w:t>
      </w:r>
    </w:p>
    <w:p w14:paraId="3DB06480" w14:textId="77777777" w:rsidR="00DE52F5" w:rsidRDefault="00DE52F5" w:rsidP="00DE52F5">
      <w:pPr>
        <w:pStyle w:val="par1"/>
      </w:pPr>
      <w:r>
        <w:t>F.</w:t>
      </w:r>
      <w:r>
        <w:tab/>
        <w:t>Professional Development Activities.</w:t>
      </w:r>
    </w:p>
    <w:p w14:paraId="330C5A78" w14:textId="77777777" w:rsidR="00DE52F5" w:rsidRDefault="00DE52F5" w:rsidP="00DE52F5">
      <w:pPr>
        <w:pStyle w:val="upar2"/>
      </w:pPr>
      <w:r>
        <w:t>To qualify for PDH credit, certified and licensed addiction counselors must select PDA that are allowed by the Board.</w:t>
      </w:r>
    </w:p>
    <w:p w14:paraId="7BF76A82" w14:textId="77777777" w:rsidR="00DE52F5" w:rsidRDefault="00DE52F5" w:rsidP="00DE52F5">
      <w:pPr>
        <w:pStyle w:val="par2"/>
      </w:pPr>
      <w:r>
        <w:t>1.</w:t>
      </w:r>
      <w:r>
        <w:tab/>
        <w:t>The Board allows the following PDA:</w:t>
      </w:r>
    </w:p>
    <w:p w14:paraId="5DBDF0EA" w14:textId="77777777" w:rsidR="00DE52F5" w:rsidRDefault="00DE52F5" w:rsidP="00DE52F5">
      <w:pPr>
        <w:pStyle w:val="par3"/>
      </w:pPr>
      <w:r>
        <w:t>a.</w:t>
      </w:r>
      <w:r>
        <w:tab/>
        <w:t>Volunteer Service;</w:t>
      </w:r>
    </w:p>
    <w:p w14:paraId="5AD02C3B" w14:textId="77777777" w:rsidR="00DE52F5" w:rsidRDefault="00DE52F5" w:rsidP="00DE52F5">
      <w:pPr>
        <w:pStyle w:val="par3"/>
      </w:pPr>
      <w:r>
        <w:t>b.</w:t>
      </w:r>
      <w:r>
        <w:tab/>
        <w:t>Mentoring;</w:t>
      </w:r>
    </w:p>
    <w:p w14:paraId="7F3DAA7F" w14:textId="77777777" w:rsidR="00DE52F5" w:rsidRDefault="00DE52F5" w:rsidP="00DE52F5">
      <w:pPr>
        <w:pStyle w:val="par3"/>
      </w:pPr>
      <w:r>
        <w:t>c.</w:t>
      </w:r>
      <w:r>
        <w:tab/>
        <w:t>Presenting;</w:t>
      </w:r>
    </w:p>
    <w:p w14:paraId="7BC2CCE2" w14:textId="77777777" w:rsidR="00DE52F5" w:rsidRDefault="00DE52F5" w:rsidP="00DE52F5">
      <w:pPr>
        <w:pStyle w:val="par3"/>
      </w:pPr>
      <w:r>
        <w:t>d.</w:t>
      </w:r>
      <w:r>
        <w:tab/>
        <w:t>Supervision;</w:t>
      </w:r>
    </w:p>
    <w:p w14:paraId="7B3AF8F4" w14:textId="77777777" w:rsidR="00DE52F5" w:rsidRDefault="00DE52F5" w:rsidP="00DE52F5">
      <w:pPr>
        <w:pStyle w:val="par3"/>
      </w:pPr>
      <w:r>
        <w:t>e.</w:t>
      </w:r>
      <w:r>
        <w:tab/>
        <w:t>Coursework;</w:t>
      </w:r>
    </w:p>
    <w:p w14:paraId="206D966A" w14:textId="77777777" w:rsidR="00DE52F5" w:rsidRDefault="00DE52F5" w:rsidP="00DE52F5">
      <w:pPr>
        <w:pStyle w:val="par3"/>
      </w:pPr>
      <w:r>
        <w:t>f.</w:t>
      </w:r>
      <w:r>
        <w:tab/>
        <w:t>Independent and Group Learning.</w:t>
      </w:r>
    </w:p>
    <w:p w14:paraId="27301808" w14:textId="77777777" w:rsidR="0058449B" w:rsidRDefault="0058449B" w:rsidP="0058449B">
      <w:pPr>
        <w:pStyle w:val="par2"/>
      </w:pPr>
      <w:r w:rsidRPr="0058449B">
        <w:t>2.</w:t>
      </w:r>
      <w:r w:rsidRPr="0058449B">
        <w:tab/>
        <w:t>Professional Development Activities develop your professional skill and must be directly relevant to the certified or licensed addiction counselor’s or addiction counselor candidate’s competence in the Behavioral Health field. Professional Development Hours cannot be accrued for activities that fulfill duties for one’s primary role or job description.</w:t>
      </w:r>
    </w:p>
    <w:p w14:paraId="7B16B53B" w14:textId="77777777" w:rsidR="00DE52F5" w:rsidRDefault="00DE52F5" w:rsidP="00DE52F5">
      <w:pPr>
        <w:pStyle w:val="par2"/>
      </w:pPr>
      <w:r>
        <w:t>3.</w:t>
      </w:r>
      <w:r>
        <w:tab/>
        <w:t xml:space="preserve">It is within the discretion of the Board to deny credit for any PDH that does not meet the criteria set forth in the current CPD Portfolio or the definition </w:t>
      </w:r>
      <w:r>
        <w:lastRenderedPageBreak/>
        <w:t>of Continuing Professional Competence contained in section 12-245-806(3), C.R.S.</w:t>
      </w:r>
    </w:p>
    <w:p w14:paraId="31339FD5" w14:textId="77777777" w:rsidR="00DE52F5" w:rsidRDefault="00DE52F5" w:rsidP="00DE52F5">
      <w:pPr>
        <w:pStyle w:val="par2"/>
      </w:pPr>
      <w:r>
        <w:t>4.</w:t>
      </w:r>
      <w:r>
        <w:tab/>
        <w:t>Unacceptable Professional Development Activities.</w:t>
      </w:r>
    </w:p>
    <w:p w14:paraId="24876A8C" w14:textId="77777777" w:rsidR="00DE52F5" w:rsidRDefault="00DE52F5" w:rsidP="00DE52F5">
      <w:pPr>
        <w:pStyle w:val="upar3"/>
      </w:pPr>
      <w:r>
        <w:t>The following types of activities are ineligible for credit: Serving on a federal, state or municipal board or commission.</w:t>
      </w:r>
    </w:p>
    <w:p w14:paraId="7A0F513A" w14:textId="77777777" w:rsidR="00DE52F5" w:rsidRDefault="00DE52F5" w:rsidP="00DE52F5">
      <w:pPr>
        <w:pStyle w:val="par1"/>
      </w:pPr>
      <w:r>
        <w:t>G.</w:t>
      </w:r>
      <w:r>
        <w:tab/>
        <w:t>Deem Status.</w:t>
      </w:r>
    </w:p>
    <w:p w14:paraId="38AC0C24" w14:textId="77777777" w:rsidR="00DE52F5" w:rsidRDefault="00DE52F5" w:rsidP="00DE52F5">
      <w:pPr>
        <w:pStyle w:val="par2"/>
      </w:pPr>
      <w:r>
        <w:t>1.</w:t>
      </w:r>
      <w:r>
        <w:tab/>
        <w:t>To be eligible for Deem Status pursuant to section 12-245-806(1)(c), C.R.S., a State Department CPC program must satisfy the definition of Continuing Professional Competence pursuant to section 12-245-806(3), C.R.S. Employees and contractors of qualifying programs in State Departments shall be deemed to have met the CPC requirements.</w:t>
      </w:r>
    </w:p>
    <w:p w14:paraId="3B5A9479" w14:textId="77777777" w:rsidR="00DE52F5" w:rsidRDefault="00DE52F5" w:rsidP="00DE52F5">
      <w:pPr>
        <w:pStyle w:val="par2"/>
      </w:pPr>
      <w:r>
        <w:t>2.</w:t>
      </w:r>
      <w:r>
        <w:tab/>
        <w:t>Certified and licensed addiction counselors deemed to have met the CPC requirements are subject to an audit. The audit shall review the program for which the certified or licensed addiction counselor has justified their Deem Status to ensure that it meets the definition of CPC outlined in section 12-245-806(3), C.R.S., and shall verify the certified or licensed addiction counselor’s successful completion of the program.</w:t>
      </w:r>
    </w:p>
    <w:p w14:paraId="1CFEC62B" w14:textId="77777777" w:rsidR="00DE52F5" w:rsidRDefault="00DE52F5" w:rsidP="00DE52F5">
      <w:pPr>
        <w:pStyle w:val="par2"/>
      </w:pPr>
      <w:r>
        <w:t>3.</w:t>
      </w:r>
      <w:r>
        <w:tab/>
        <w:t>Certified or licensed addiction counselors found to have falsified their Deem Status or who attested their fulfillment of CPC requirements for an unqualified State Department program, are subject to discipline by the Board.</w:t>
      </w:r>
    </w:p>
    <w:p w14:paraId="75051BC9" w14:textId="77777777" w:rsidR="00DE52F5" w:rsidRDefault="00DE52F5" w:rsidP="00DE52F5">
      <w:pPr>
        <w:pStyle w:val="par1"/>
      </w:pPr>
      <w:r>
        <w:t>H.</w:t>
      </w:r>
      <w:r>
        <w:tab/>
        <w:t>Exemptions.</w:t>
      </w:r>
    </w:p>
    <w:p w14:paraId="6007E8C0" w14:textId="77777777" w:rsidR="00DE52F5" w:rsidRDefault="00DE52F5" w:rsidP="00DE52F5">
      <w:pPr>
        <w:pStyle w:val="par2"/>
      </w:pPr>
      <w:r>
        <w:t>1.</w:t>
      </w:r>
      <w:r>
        <w:tab/>
        <w:t>Military Service.</w:t>
      </w:r>
    </w:p>
    <w:p w14:paraId="2A78FBF9" w14:textId="77777777" w:rsidR="00DE52F5" w:rsidRDefault="00DE52F5" w:rsidP="00DE52F5">
      <w:pPr>
        <w:pStyle w:val="upar3"/>
      </w:pPr>
      <w:r>
        <w:t xml:space="preserve">The Board may grant exemptions from the CPD program requirements pursuant to section 12-20-302, C.R.S., including but not limited to, military personnel who have been called to federally funded active duty for more than 120 days for the purpose of serving in a war, emergency, or contingency from the payment of any professional or occupational license, certification or registration fees, including renewal fees, and from </w:t>
      </w:r>
      <w:r>
        <w:lastRenderedPageBreak/>
        <w:t>continuing professional competency requirements for a renewal cycle that falls within the period of service or within the six months following the completion of service in the war, emergency or contingency.</w:t>
      </w:r>
    </w:p>
    <w:p w14:paraId="7E673A59" w14:textId="77777777" w:rsidR="00DE52F5" w:rsidRDefault="00DE52F5" w:rsidP="00DE52F5">
      <w:pPr>
        <w:pStyle w:val="par2"/>
      </w:pPr>
      <w:r>
        <w:t>2.</w:t>
      </w:r>
      <w:r>
        <w:tab/>
        <w:t>Dual Licensure.</w:t>
      </w:r>
    </w:p>
    <w:p w14:paraId="59365FB1" w14:textId="77777777" w:rsidR="00DE52F5" w:rsidRDefault="00DE52F5" w:rsidP="00DE52F5">
      <w:pPr>
        <w:pStyle w:val="upar3"/>
      </w:pPr>
      <w:r>
        <w:t>The Board may grant an exemption from the CPD requirement if the addiction counselor has fulfilled the CPD requirements set forth in sections 12-245-410, 12-245-506, or 12-245-606, C.R.S.</w:t>
      </w:r>
    </w:p>
    <w:p w14:paraId="1601F0C8" w14:textId="77777777" w:rsidR="00EB6733" w:rsidRDefault="00EB6733" w:rsidP="0067538D">
      <w:pPr>
        <w:pStyle w:val="Heading2"/>
      </w:pPr>
      <w:r>
        <w:t>1.20</w:t>
      </w:r>
      <w:r>
        <w:tab/>
        <w:t>INACTIVE LICENSE STATUS AND REACTIVATION OF LICENSE (C.R.S. § 12-20-203)</w:t>
      </w:r>
    </w:p>
    <w:p w14:paraId="637ED636" w14:textId="77777777" w:rsidR="00EB0903" w:rsidRDefault="00EB0903" w:rsidP="00EB0903">
      <w:pPr>
        <w:pStyle w:val="par1"/>
      </w:pPr>
      <w:r>
        <w:t>A.</w:t>
      </w:r>
      <w:r>
        <w:tab/>
        <w:t>Inactive status.</w:t>
      </w:r>
    </w:p>
    <w:p w14:paraId="13ECC03E" w14:textId="77777777" w:rsidR="00EB0903" w:rsidRDefault="00EB0903" w:rsidP="00EB0903">
      <w:pPr>
        <w:pStyle w:val="upar2"/>
      </w:pPr>
      <w:r>
        <w:t xml:space="preserve">Pursuant to section 12-20-203, C.R.S., any certified or licensed addiction counselor may apply to the Board to be transferred to an inactive status. Such application shall be in the form and manner designated by the Board. The holder of an inactive certificate or license shall not be required to comply with the continuing competency requirements for renewal so long as they remain inactive. </w:t>
      </w:r>
    </w:p>
    <w:p w14:paraId="7C97D034" w14:textId="77777777" w:rsidR="00EB0903" w:rsidRDefault="00EB0903" w:rsidP="00EB0903">
      <w:pPr>
        <w:pStyle w:val="par2"/>
      </w:pPr>
      <w:r>
        <w:t>1.</w:t>
      </w:r>
      <w:r>
        <w:tab/>
        <w:t>During such time, as a certified or licensed addiction counselor remains in an inactive status, they shall not perform those acts restricted to active certified or licensed addiction counselors pursuant to section 12-245-803, C.R.S. The Board shall retain jurisdiction over inactive certified or licensed addiction counselor for the purposes of disciplinary action pursuant to section 12-245-222(1)(d), C.R.S.</w:t>
      </w:r>
    </w:p>
    <w:p w14:paraId="671B583E" w14:textId="77777777" w:rsidR="00EB6733" w:rsidRDefault="00EB6733" w:rsidP="004F6593">
      <w:pPr>
        <w:pStyle w:val="par2"/>
      </w:pPr>
      <w:r>
        <w:t>2.</w:t>
      </w:r>
      <w:r>
        <w:tab/>
        <w:t>Practicing with an inactive certificate or license shall constitute uncertified or unlicensed practice and, therefore, may be grounds for disciplinary or injunctive action, up to and including revocation.</w:t>
      </w:r>
    </w:p>
    <w:p w14:paraId="1F153E62" w14:textId="77777777" w:rsidR="00EB6733" w:rsidRDefault="00EB6733" w:rsidP="004F6593">
      <w:pPr>
        <w:pStyle w:val="par1"/>
      </w:pPr>
      <w:r>
        <w:t>B.</w:t>
      </w:r>
      <w:r>
        <w:tab/>
        <w:t>Reactivation requirements.</w:t>
      </w:r>
    </w:p>
    <w:p w14:paraId="0D06F2BF" w14:textId="77777777" w:rsidR="00EB6733" w:rsidRDefault="00EB6733" w:rsidP="004F6593">
      <w:pPr>
        <w:pStyle w:val="upar2"/>
      </w:pPr>
      <w:r>
        <w:t>To be considered for certificate or license reactivation, an applicant must submit a completed reactivation application and the reactivation fee.</w:t>
      </w:r>
    </w:p>
    <w:p w14:paraId="5E9B4541" w14:textId="77777777" w:rsidR="00EB6733" w:rsidRDefault="00EB6733" w:rsidP="004F6593">
      <w:pPr>
        <w:pStyle w:val="par1"/>
      </w:pPr>
      <w:r>
        <w:t>C.</w:t>
      </w:r>
      <w:r>
        <w:tab/>
        <w:t>Required statements.</w:t>
      </w:r>
    </w:p>
    <w:p w14:paraId="05BCAD7A" w14:textId="77777777" w:rsidR="00EB6733" w:rsidRDefault="00EB6733" w:rsidP="004F6593">
      <w:pPr>
        <w:pStyle w:val="par2"/>
      </w:pPr>
      <w:r>
        <w:lastRenderedPageBreak/>
        <w:t>1.</w:t>
      </w:r>
      <w:r>
        <w:tab/>
        <w:t>Each applicant for reactivation shall certify the following:</w:t>
      </w:r>
    </w:p>
    <w:p w14:paraId="3257D326" w14:textId="77777777" w:rsidR="00EB6733" w:rsidRDefault="00EB6733" w:rsidP="004F6593">
      <w:pPr>
        <w:pStyle w:val="par3"/>
      </w:pPr>
      <w:r>
        <w:t>a.</w:t>
      </w:r>
      <w:r>
        <w:tab/>
        <w:t>Every license, certificate, or registration to practice addiction counseling held by the applicant is in good standing;</w:t>
      </w:r>
    </w:p>
    <w:p w14:paraId="6E4C2AA0" w14:textId="77777777" w:rsidR="00681E66" w:rsidRDefault="00681E66" w:rsidP="00681E66">
      <w:pPr>
        <w:pStyle w:val="par3"/>
      </w:pPr>
      <w:r>
        <w:t>b.</w:t>
      </w:r>
      <w:r>
        <w:tab/>
        <w:t>Applicant has no knowledge of any injunction or disciplinary action completed or pending against their license, certificate, registration, or listing to practice psychotherapy or addiction counseling;</w:t>
      </w:r>
    </w:p>
    <w:p w14:paraId="7B0C2373" w14:textId="77777777" w:rsidR="00681E66" w:rsidRDefault="00681E66" w:rsidP="00681E66">
      <w:pPr>
        <w:pStyle w:val="par3"/>
      </w:pPr>
      <w:r>
        <w:t>c.</w:t>
      </w:r>
      <w:r>
        <w:tab/>
        <w:t>Applicant has no knowledge of any malpractice judgment against them, has no knowledge of any settlement of a malpractice action or claim against them, and has no knowledge of any malpractice action or claim pending against them, where the malpractice alleged relates to their practice of psychotherapy or addiction counseling; and</w:t>
      </w:r>
    </w:p>
    <w:p w14:paraId="1BB8DF33" w14:textId="77777777" w:rsidR="00681E66" w:rsidRDefault="00681E66" w:rsidP="00681E66">
      <w:pPr>
        <w:pStyle w:val="par3"/>
      </w:pPr>
      <w:r>
        <w:t>d.</w:t>
      </w:r>
      <w:r>
        <w:tab/>
        <w:t>Applicant has no knowledge of any inquiry/complaint pending, investigation being conducted by, or disciplinary proceeding pending before the licensing, grievance, or disciplinary board of any jurisdiction in which they are licensed, certified, registered, or listed to practice addiction counseling or psychotherapy where the complaint, investigation, or proceeding concerns their practice of addiction counseling or psychotherapy.</w:t>
      </w:r>
    </w:p>
    <w:p w14:paraId="1E577B13" w14:textId="77777777" w:rsidR="00EB6733" w:rsidRDefault="00EB6733" w:rsidP="00776A26">
      <w:pPr>
        <w:pStyle w:val="par2"/>
      </w:pPr>
      <w:r>
        <w:t>2.</w:t>
      </w:r>
      <w:r>
        <w:tab/>
        <w:t>The Board may decline to issue a certificate or license to an applicant for reactivation if disciplinary action is pending or if there is an unresolved complaint.</w:t>
      </w:r>
    </w:p>
    <w:p w14:paraId="1D194FB0" w14:textId="77777777" w:rsidR="005F4CD5" w:rsidRDefault="005F4CD5" w:rsidP="005F4CD5">
      <w:pPr>
        <w:pStyle w:val="par1"/>
      </w:pPr>
      <w:r>
        <w:t>D.</w:t>
      </w:r>
      <w:r>
        <w:tab/>
        <w:t>Continuing Professional Competence.</w:t>
      </w:r>
    </w:p>
    <w:p w14:paraId="6F12C6DC" w14:textId="77777777" w:rsidR="005F4CD5" w:rsidRDefault="005F4CD5" w:rsidP="005F4CD5">
      <w:pPr>
        <w:pStyle w:val="upar2"/>
      </w:pPr>
      <w:r>
        <w:t>Pursuant to section 12-245-806, C.R.S., licensed addiction counselors and certified addiction counselors shall demonstrate continuing professional competence in order to reactivate.</w:t>
      </w:r>
    </w:p>
    <w:p w14:paraId="3E63E167" w14:textId="77777777" w:rsidR="005F4CD5" w:rsidRDefault="005F4CD5" w:rsidP="005F4CD5">
      <w:pPr>
        <w:pStyle w:val="par2"/>
      </w:pPr>
      <w:r>
        <w:t>1.</w:t>
      </w:r>
      <w:r>
        <w:tab/>
        <w:t>An applicant for reactivation must comply with all continuing professional development reactivation requirements pursuant to Rule 1.19 within the two years immediately preceding the application receipt date.</w:t>
      </w:r>
    </w:p>
    <w:p w14:paraId="18CB1372" w14:textId="77777777" w:rsidR="00EB6733" w:rsidRDefault="00EB6733" w:rsidP="004F6593">
      <w:pPr>
        <w:pStyle w:val="par1"/>
      </w:pPr>
      <w:r>
        <w:lastRenderedPageBreak/>
        <w:t>E.</w:t>
      </w:r>
      <w:r>
        <w:tab/>
        <w:t>Additional criteria for a certificate or a license inactive more than two years. The Board has established the following criteria for determining whether an applicant for reactivation has demonstrated competency to practice as required by section 12-245-205(3), C.R.S.</w:t>
      </w:r>
    </w:p>
    <w:p w14:paraId="41B5CCE3" w14:textId="77777777" w:rsidR="00EB6733" w:rsidRDefault="00EB6733" w:rsidP="004F6593">
      <w:pPr>
        <w:pStyle w:val="par2"/>
      </w:pPr>
      <w:r>
        <w:t>1.</w:t>
      </w:r>
      <w:r>
        <w:tab/>
        <w:t>An applicant whose certificate or license has been inactive more than two years shall pass a Board approved jurisprudence examination and either:</w:t>
      </w:r>
    </w:p>
    <w:p w14:paraId="7681FD73" w14:textId="77777777" w:rsidR="00EB6733" w:rsidRDefault="00EB6733" w:rsidP="004F6593">
      <w:pPr>
        <w:pStyle w:val="par3"/>
      </w:pPr>
      <w:r>
        <w:t>a.</w:t>
      </w:r>
      <w:r>
        <w:tab/>
        <w:t>A written statement detailing work experience related to the practice of addiction counseling or psychotherapy during the time the license or certificate has been inactive. If work experience was in other jurisdiction(s), verification of licensure or certification from each jurisdiction(s) is required;</w:t>
      </w:r>
    </w:p>
    <w:p w14:paraId="73E50E93" w14:textId="77777777" w:rsidR="00EB6733" w:rsidRDefault="00EB6733" w:rsidP="004F6593">
      <w:pPr>
        <w:pStyle w:val="par3"/>
      </w:pPr>
      <w:r>
        <w:t>b.</w:t>
      </w:r>
      <w:r>
        <w:tab/>
        <w:t>Retaking and passing the appropriate examination which covers the general areas of knowledge in addiction counseling which shall be approved by the Board. Addiction counselor reactivation applicants shall take the appropriate examination required for the level of licensure or certification sought;</w:t>
      </w:r>
    </w:p>
    <w:p w14:paraId="356D0986" w14:textId="77777777" w:rsidR="00EB6733" w:rsidRDefault="00EB6733" w:rsidP="004F6593">
      <w:pPr>
        <w:pStyle w:val="par3"/>
      </w:pPr>
      <w:r>
        <w:t>c.</w:t>
      </w:r>
      <w:r>
        <w:tab/>
        <w:t>Completion of an additional ten professional development hours as defined in Rule 1.17 for each year or portion thereof the certificate or license has been inactive; or</w:t>
      </w:r>
    </w:p>
    <w:p w14:paraId="331337B7" w14:textId="77777777" w:rsidR="00EB6733" w:rsidRDefault="00EB6733" w:rsidP="004F6593">
      <w:pPr>
        <w:pStyle w:val="par3"/>
      </w:pPr>
      <w:r>
        <w:t>d.</w:t>
      </w:r>
      <w:r>
        <w:tab/>
        <w:t>Other means determined by the Board.</w:t>
      </w:r>
    </w:p>
    <w:p w14:paraId="034D3FC0" w14:textId="77777777" w:rsidR="00EB6733" w:rsidRDefault="00EB6733" w:rsidP="0067538D">
      <w:pPr>
        <w:pStyle w:val="Heading2"/>
      </w:pPr>
      <w:r>
        <w:t>1.21</w:t>
      </w:r>
      <w:r>
        <w:tab/>
        <w:t>IMPOSITION OF ADMINISTRATIVE FINES (C.R.S. § 12-245-225(2))</w:t>
      </w:r>
    </w:p>
    <w:p w14:paraId="45935B2D" w14:textId="77777777" w:rsidR="00EB6733" w:rsidRPr="00EB6733" w:rsidRDefault="00EB6733" w:rsidP="00C653B9">
      <w:pPr>
        <w:pStyle w:val="par1"/>
        <w:rPr>
          <w:lang w:val="fr-FR"/>
        </w:rPr>
      </w:pPr>
      <w:r w:rsidRPr="00EB6733">
        <w:rPr>
          <w:lang w:val="fr-FR"/>
        </w:rPr>
        <w:t>A.</w:t>
      </w:r>
      <w:r w:rsidRPr="00EB6733">
        <w:rPr>
          <w:lang w:val="fr-FR"/>
        </w:rPr>
        <w:tab/>
        <w:t>Fines; Non-Exclusive Sanction.</w:t>
      </w:r>
    </w:p>
    <w:p w14:paraId="411DB08E" w14:textId="77777777" w:rsidR="00EB6733" w:rsidRDefault="00EB6733" w:rsidP="00C653B9">
      <w:pPr>
        <w:pStyle w:val="upar2"/>
      </w:pPr>
      <w:r>
        <w:t>The Board, in its discretion, may impose a fine or fines in lieu of, or in addition to, any other disciplinary sanction. The term addiction counselor as contemplated under section 12-245-225(2), C.R.S., and this Rule, shall include any person who has been certified or licensed at any time under the Mental Health Practice Act to practice addiction counseling.</w:t>
      </w:r>
    </w:p>
    <w:p w14:paraId="2B0B14F3" w14:textId="77777777" w:rsidR="00EB6733" w:rsidRDefault="00EB6733" w:rsidP="00C653B9">
      <w:pPr>
        <w:pStyle w:val="par1"/>
      </w:pPr>
      <w:r>
        <w:t>B.</w:t>
      </w:r>
      <w:r>
        <w:tab/>
        <w:t>Fine for Each Violation.</w:t>
      </w:r>
    </w:p>
    <w:p w14:paraId="632F6E30" w14:textId="77777777" w:rsidR="00EB6733" w:rsidRDefault="00EB6733" w:rsidP="00C653B9">
      <w:pPr>
        <w:pStyle w:val="upar2"/>
      </w:pPr>
      <w:r>
        <w:lastRenderedPageBreak/>
        <w:t>Pursuant to section 12-245-225(2), C.R.S., provides authority for the Board to impose an administrative fine against an addiction counselor for a violation of an administrative requirement. The Board, in its discretion, may impose a separate fine for each violation and shall consider the nature and seriousness of the violation prior to imposing any fine.</w:t>
      </w:r>
    </w:p>
    <w:p w14:paraId="2DA32552" w14:textId="77777777" w:rsidR="00EB6733" w:rsidRDefault="00EB6733" w:rsidP="00C653B9">
      <w:pPr>
        <w:pStyle w:val="par1"/>
      </w:pPr>
      <w:r>
        <w:t>C.</w:t>
      </w:r>
      <w:r>
        <w:tab/>
        <w:t>Fines: Schedule of Fines.</w:t>
      </w:r>
    </w:p>
    <w:p w14:paraId="66DB7442" w14:textId="77777777" w:rsidR="00EB6733" w:rsidRDefault="00EB6733" w:rsidP="00C653B9">
      <w:pPr>
        <w:pStyle w:val="upar2"/>
      </w:pPr>
      <w:r>
        <w:t>The Board may so impose a fine or fines consistent with the following schedule:</w:t>
      </w:r>
    </w:p>
    <w:p w14:paraId="0C07EE08" w14:textId="77777777" w:rsidR="00EB6733" w:rsidRDefault="00EB6733" w:rsidP="00C653B9">
      <w:pPr>
        <w:pStyle w:val="par2"/>
      </w:pPr>
      <w:r>
        <w:t>1.</w:t>
      </w:r>
      <w:r>
        <w:tab/>
        <w:t>For an addiction counselor’s first violation, a fine of no more than $1,000.00.</w:t>
      </w:r>
    </w:p>
    <w:p w14:paraId="27436B85" w14:textId="77777777" w:rsidR="00EB6733" w:rsidRDefault="00EB6733" w:rsidP="00C653B9">
      <w:pPr>
        <w:pStyle w:val="par2"/>
      </w:pPr>
      <w:r>
        <w:t>2.</w:t>
      </w:r>
      <w:r>
        <w:tab/>
        <w:t>For an addiction counselor’s second violation, a fine of no more than $2,500.00.</w:t>
      </w:r>
    </w:p>
    <w:p w14:paraId="60809326" w14:textId="77777777" w:rsidR="00EB6733" w:rsidRDefault="00EB6733" w:rsidP="00C653B9">
      <w:pPr>
        <w:pStyle w:val="par2"/>
      </w:pPr>
      <w:r>
        <w:t>3.</w:t>
      </w:r>
      <w:r>
        <w:tab/>
        <w:t>For an addiction counselor’s third and any additional or subsequent violations, a fine of no more than $5,000.00.</w:t>
      </w:r>
    </w:p>
    <w:p w14:paraId="3F99FDBC" w14:textId="77777777" w:rsidR="00EB6733" w:rsidRDefault="00EB6733" w:rsidP="00C653B9">
      <w:pPr>
        <w:pStyle w:val="upar2"/>
      </w:pPr>
      <w:r>
        <w:t>In a disciplinary proceeding, in which fines are sought to be imposed, the Board in determining the number of violations for purposes of application of the above schedule, may count as a violation, each prior violation adjudicated against the addiction counselor in a prior disciplinary proceeding.</w:t>
      </w:r>
    </w:p>
    <w:p w14:paraId="11A7E27A" w14:textId="77777777" w:rsidR="00EB6733" w:rsidRDefault="00EB6733" w:rsidP="00C653B9">
      <w:pPr>
        <w:pStyle w:val="par1"/>
      </w:pPr>
      <w:r>
        <w:t>D.</w:t>
      </w:r>
      <w:r>
        <w:tab/>
        <w:t>Payment of Fines.</w:t>
      </w:r>
    </w:p>
    <w:p w14:paraId="70A8193D" w14:textId="77777777" w:rsidR="00EB6733" w:rsidRDefault="00EB6733" w:rsidP="00C653B9">
      <w:pPr>
        <w:pStyle w:val="par2"/>
      </w:pPr>
      <w:r>
        <w:t>1.</w:t>
      </w:r>
      <w:r>
        <w:tab/>
        <w:t>Fine Amount when Due.</w:t>
      </w:r>
    </w:p>
    <w:p w14:paraId="7BDD3ED4" w14:textId="77777777" w:rsidR="00EB6733" w:rsidRDefault="00EB6733" w:rsidP="00C653B9">
      <w:pPr>
        <w:pStyle w:val="upar3"/>
      </w:pPr>
      <w:r>
        <w:t>A total fine amount of five $500.00 or less imposed by the Board must be paid in full, including the applicable surcharge, at the time the Final Agency Order is entered or a Stipulation is reached between the parties. A total fine amount greater than $500.00 imposed by the Board must be paid in full, including the applicable surcharge, in accordance with the time frame set forth in the Final Agency Order or Stipulation.</w:t>
      </w:r>
    </w:p>
    <w:p w14:paraId="71C04D03" w14:textId="77777777" w:rsidR="00240EE5" w:rsidRDefault="00240EE5" w:rsidP="00240EE5">
      <w:pPr>
        <w:pStyle w:val="par2"/>
      </w:pPr>
      <w:r>
        <w:t>2.</w:t>
      </w:r>
      <w:r>
        <w:tab/>
        <w:t>Delinquent Payment Consequences.</w:t>
      </w:r>
    </w:p>
    <w:p w14:paraId="795771FC" w14:textId="77777777" w:rsidR="00240EE5" w:rsidRDefault="00240EE5" w:rsidP="00240EE5">
      <w:pPr>
        <w:pStyle w:val="upar3"/>
      </w:pPr>
      <w:r>
        <w:t xml:space="preserve">An addiction counselor who fails to pay a fine imposed under this Rule when due as defined above or pursuant to a Final Agency Order or </w:t>
      </w:r>
      <w:r>
        <w:lastRenderedPageBreak/>
        <w:t>Stipulation may be subject to further discipline, including suspension or revocation of their License to Practice. section 12-245-224(1)(b), C.R.S., provides that violation of an order of the Board is a prohibited activity.</w:t>
      </w:r>
    </w:p>
    <w:p w14:paraId="2ABCC12A" w14:textId="77777777" w:rsidR="00CE5DE1" w:rsidRDefault="00CE5DE1" w:rsidP="00CE5DE1"/>
    <w:p w14:paraId="264B4266" w14:textId="77777777" w:rsidR="00CE5DE1" w:rsidRDefault="00CE5DE1" w:rsidP="00CE5DE1"/>
    <w:p w14:paraId="303F0A3D" w14:textId="77777777" w:rsidR="00EB6733" w:rsidRDefault="00EB6733" w:rsidP="00C653B9">
      <w:pPr>
        <w:pStyle w:val="par1"/>
      </w:pPr>
      <w:r>
        <w:t>E.</w:t>
      </w:r>
      <w:r>
        <w:tab/>
        <w:t>Compliance with Law.</w:t>
      </w:r>
    </w:p>
    <w:p w14:paraId="7D788F10" w14:textId="77777777" w:rsidR="00EB6733" w:rsidRDefault="00EB6733" w:rsidP="00C653B9">
      <w:pPr>
        <w:pStyle w:val="upar2"/>
      </w:pPr>
      <w:r>
        <w:t>Payment of a fine does not exempt the addiction counselor from continuing compliance with the Mental Health Practice Act or any orders of the Board.</w:t>
      </w:r>
    </w:p>
    <w:p w14:paraId="15154EE7" w14:textId="77777777" w:rsidR="00EB6733" w:rsidRDefault="00EB6733" w:rsidP="0067538D">
      <w:pPr>
        <w:pStyle w:val="Heading2"/>
      </w:pPr>
      <w:r>
        <w:t>1.22</w:t>
      </w:r>
      <w:r>
        <w:tab/>
        <w:t>CONFIDENTIAL AGREEMENTS TO LIMIT PRACTICE FOR PHYSICAL OR MENTAL ILLNESS (C.R.S. § 12-245-223)</w:t>
      </w:r>
    </w:p>
    <w:p w14:paraId="6D80B195" w14:textId="77777777" w:rsidR="00EB6733" w:rsidRDefault="00EB6733" w:rsidP="00C653B9">
      <w:pPr>
        <w:pStyle w:val="par1"/>
      </w:pPr>
      <w:r>
        <w:t>A.</w:t>
      </w:r>
      <w:r>
        <w:tab/>
        <w:t>Notice to Board.</w:t>
      </w:r>
    </w:p>
    <w:p w14:paraId="7D298DC6" w14:textId="77777777" w:rsidR="00EB6733" w:rsidRDefault="00EB6733" w:rsidP="00C653B9">
      <w:pPr>
        <w:pStyle w:val="upar2"/>
      </w:pPr>
      <w:r>
        <w:t>No later than thirty days from the date a physical or mental illness or condition impacts an addiction counselor’s ability to perform professional services with reasonable skill and safety, the addiction counselor shall provide the Board, in writing, the following information:</w:t>
      </w:r>
    </w:p>
    <w:p w14:paraId="3E30CD75" w14:textId="77777777" w:rsidR="00EB6733" w:rsidRDefault="00EB6733" w:rsidP="00C653B9">
      <w:pPr>
        <w:pStyle w:val="par2"/>
      </w:pPr>
      <w:r>
        <w:t>1.</w:t>
      </w:r>
      <w:r>
        <w:tab/>
        <w:t>The diagnosis and a description of the illness or condition;</w:t>
      </w:r>
    </w:p>
    <w:p w14:paraId="7146C3F6" w14:textId="77777777" w:rsidR="00EB6733" w:rsidRDefault="00EB6733" w:rsidP="00C653B9">
      <w:pPr>
        <w:pStyle w:val="par2"/>
      </w:pPr>
      <w:r>
        <w:t>2.</w:t>
      </w:r>
      <w:r>
        <w:tab/>
        <w:t>The date that the illness or condition was first diagnosed;</w:t>
      </w:r>
    </w:p>
    <w:p w14:paraId="42D8B8FE" w14:textId="77777777" w:rsidR="00EB6733" w:rsidRDefault="00EB6733" w:rsidP="00C653B9">
      <w:pPr>
        <w:pStyle w:val="par2"/>
      </w:pPr>
      <w:r>
        <w:t>3.</w:t>
      </w:r>
      <w:r>
        <w:tab/>
        <w:t>The name of the current treatment provider and documentation from the current treatment provider confirming the diagnosis, date of onset, and treatment plan;</w:t>
      </w:r>
    </w:p>
    <w:p w14:paraId="0F3DAF3C" w14:textId="77777777" w:rsidR="00EB6733" w:rsidRDefault="00EB6733" w:rsidP="00C653B9">
      <w:pPr>
        <w:pStyle w:val="par2"/>
      </w:pPr>
      <w:r>
        <w:t>4.</w:t>
      </w:r>
      <w:r>
        <w:tab/>
        <w:t>A description of the addiction counselor’s practice and any modifications, limitations or restrictions to that practice that have been made as a result of the illness or condition; and</w:t>
      </w:r>
    </w:p>
    <w:p w14:paraId="4C7844CC" w14:textId="77777777" w:rsidR="00EB6733" w:rsidRDefault="00EB6733" w:rsidP="00C653B9">
      <w:pPr>
        <w:pStyle w:val="par2"/>
      </w:pPr>
      <w:r>
        <w:t>5.</w:t>
      </w:r>
      <w:r>
        <w:tab/>
        <w:t>Whether the addiction counselor has been evaluated by, or is currently receiving services from the Board’s authorized peer health assistance program related to the illness or condition and, if so, the date of initial contact and whether services are ongoing.</w:t>
      </w:r>
    </w:p>
    <w:p w14:paraId="3CF42232" w14:textId="77777777" w:rsidR="00EB6733" w:rsidRDefault="00EB6733" w:rsidP="00C653B9">
      <w:pPr>
        <w:pStyle w:val="par1"/>
      </w:pPr>
      <w:r>
        <w:t>B.</w:t>
      </w:r>
      <w:r>
        <w:tab/>
        <w:t>Change of Circumstances, further Notice.</w:t>
      </w:r>
    </w:p>
    <w:p w14:paraId="7CD0BB11" w14:textId="77777777" w:rsidR="00EB6733" w:rsidRDefault="00EB6733" w:rsidP="007309B7">
      <w:pPr>
        <w:pStyle w:val="upar2"/>
      </w:pPr>
      <w:r>
        <w:lastRenderedPageBreak/>
        <w:t>The addiction counselor shall further notify the Board of any significant change in the illness or condition (</w:t>
      </w:r>
      <w:r w:rsidR="004E58DE" w:rsidRPr="004E58DE">
        <w:t>“</w:t>
      </w:r>
      <w:r>
        <w:t>change of condition</w:t>
      </w:r>
      <w:r w:rsidR="00ED5C9B">
        <w:t>”</w:t>
      </w:r>
      <w:r>
        <w:t>) that impacts the addiction counselor’s ability to perform a professional service with reasonable skill and safety. The addiction counselor must notify the Board of a positive or negative change of condition. Such notification shall occur within thirty days of the change of condition. The addiction counselor shall provide the Board, in writing, the following information:</w:t>
      </w:r>
    </w:p>
    <w:p w14:paraId="6EA57262" w14:textId="77777777" w:rsidR="00EB6733" w:rsidRDefault="00EB6733" w:rsidP="007309B7">
      <w:pPr>
        <w:pStyle w:val="par2"/>
      </w:pPr>
      <w:r>
        <w:t>1.</w:t>
      </w:r>
      <w:r>
        <w:tab/>
        <w:t>The date of the change of condition;</w:t>
      </w:r>
    </w:p>
    <w:p w14:paraId="5C221981" w14:textId="77777777" w:rsidR="00EB6733" w:rsidRDefault="00EB6733" w:rsidP="007309B7">
      <w:pPr>
        <w:pStyle w:val="par2"/>
      </w:pPr>
      <w:r>
        <w:t>2.</w:t>
      </w:r>
      <w:r>
        <w:tab/>
        <w:t>The name of the current treatment provider and documentation from the current treatment provider confirming the change of condition, the date that the condition changed, the nature of the change of condition, and the current treatment plan;</w:t>
      </w:r>
    </w:p>
    <w:p w14:paraId="2339461A" w14:textId="77777777" w:rsidR="00EB6733" w:rsidRDefault="00EB6733" w:rsidP="007309B7">
      <w:pPr>
        <w:pStyle w:val="par2"/>
      </w:pPr>
      <w:r>
        <w:t>3.</w:t>
      </w:r>
      <w:r>
        <w:tab/>
        <w:t>A description of the addiction counselor’s practice and any modifications, limitations or restrictions to that practice that have been made as a result of the change of condition; and</w:t>
      </w:r>
    </w:p>
    <w:p w14:paraId="67431DEC" w14:textId="77777777" w:rsidR="00EB6733" w:rsidRDefault="00EB6733" w:rsidP="007309B7">
      <w:pPr>
        <w:pStyle w:val="par2"/>
      </w:pPr>
      <w:r>
        <w:t>4.</w:t>
      </w:r>
      <w:r>
        <w:tab/>
        <w:t>Whether the addiction counselor has been evaluated by, or is currently receiving services from, the peer health assistance program related to the change of condition and, if so, the date of initial contact and whether services are ongoing.</w:t>
      </w:r>
    </w:p>
    <w:p w14:paraId="14DFD5B5" w14:textId="77777777" w:rsidR="006D427E" w:rsidRDefault="006D427E" w:rsidP="006D427E"/>
    <w:p w14:paraId="6A16349A" w14:textId="77777777" w:rsidR="006D427E" w:rsidRDefault="006D427E" w:rsidP="006D427E"/>
    <w:p w14:paraId="70ECEC75" w14:textId="77777777" w:rsidR="00EB6733" w:rsidRDefault="00EB6733" w:rsidP="007309B7">
      <w:pPr>
        <w:pStyle w:val="par1"/>
      </w:pPr>
      <w:r>
        <w:t>C.</w:t>
      </w:r>
      <w:r>
        <w:tab/>
        <w:t>Confidential Agreement, Board Discretion.</w:t>
      </w:r>
    </w:p>
    <w:p w14:paraId="4C382FA7" w14:textId="77777777" w:rsidR="00EB6733" w:rsidRDefault="00EB6733" w:rsidP="007309B7">
      <w:pPr>
        <w:pStyle w:val="upar2"/>
      </w:pPr>
      <w:r>
        <w:t>Compliance with this Rule is a prerequisite for eligibility to enter into a Confidential Agreement with the Board pursuant to section 12-245-223, C.R.S. However, mere compliance with this Rule does not require the Board to negotiate regarding, or enter into, a Confidential Agreement. Rather, the Board will evaluate all facts and circumstances to determine if a Confidential Agreement is appropriate.</w:t>
      </w:r>
    </w:p>
    <w:p w14:paraId="2288E9EB" w14:textId="77777777" w:rsidR="00EB6733" w:rsidRDefault="00EB6733" w:rsidP="007309B7">
      <w:pPr>
        <w:pStyle w:val="par1"/>
      </w:pPr>
      <w:r>
        <w:t>D.</w:t>
      </w:r>
      <w:r>
        <w:tab/>
        <w:t>Failure to Notify.</w:t>
      </w:r>
    </w:p>
    <w:p w14:paraId="7982A473" w14:textId="77777777" w:rsidR="00EB6733" w:rsidRDefault="00EB6733" w:rsidP="007309B7">
      <w:pPr>
        <w:pStyle w:val="upar2"/>
      </w:pPr>
      <w:r>
        <w:lastRenderedPageBreak/>
        <w:t>If the Board discovers that an addiction counselor has a mental or physical illness or condition that impacts the addiction counselor’s ability to perform a professional service with reasonable skill and safety and the addiction counselor has not timely notified the Board of such illness or condition as required under these rules, the addiction counselor shall not be eligible for a Confidential Agreement and may be subject to disciplinary action for failure to notify under section 12-245-223(1), C.R.S., and other related violations contemplated under section 12-245-224(1)(f), C.R.S.</w:t>
      </w:r>
    </w:p>
    <w:p w14:paraId="23EBC5F1" w14:textId="77777777" w:rsidR="00EB6733" w:rsidRDefault="00EB6733" w:rsidP="0067538D">
      <w:pPr>
        <w:pStyle w:val="Heading2"/>
      </w:pPr>
      <w:r>
        <w:t>1.23</w:t>
      </w:r>
      <w:r w:rsidR="00ED5C9B">
        <w:tab/>
      </w:r>
      <w:r>
        <w:t>REQUIRED DISCLOSURE TO PATIENTS – CONVICTION OF OR DISCIPLINE BASED ON SEXUAL MISCONDUCT</w:t>
      </w:r>
    </w:p>
    <w:p w14:paraId="27157343" w14:textId="77777777" w:rsidR="00FE68D1" w:rsidRDefault="00FE68D1" w:rsidP="00FE68D1">
      <w:pPr>
        <w:pStyle w:val="par1"/>
      </w:pPr>
      <w:r>
        <w:t>A</w:t>
      </w:r>
      <w:r>
        <w:tab/>
        <w:t>On or after March 1, 2021, a licensee or certificate holder, as defined in Rule 1.1, shall disclose to a patient, as defined in section 12-30-115(1)(a), C.R.S., instances of sexual misconduct, including a conviction or guilty plea as set forth in section 12-30-115 (2)(a) C.R.S., or final agency action resulting in probation or limitation of a provider’s ability to practice as set forth is section 12-30-115(2)(b), C.R.S.</w:t>
      </w:r>
    </w:p>
    <w:p w14:paraId="7CF39A77" w14:textId="77777777" w:rsidR="00FE68D1" w:rsidRDefault="00FE68D1" w:rsidP="00FE68D1">
      <w:pPr>
        <w:pStyle w:val="par1"/>
      </w:pPr>
      <w:r>
        <w:t>B.</w:t>
      </w:r>
      <w:r>
        <w:tab/>
        <w:t>Form of Disclosure: The written disclosure shall include all information specified in section 12-30-115(3), C.R.S., and consistent with the sample model disclosure form as set forth in Appendix A to these rules.</w:t>
      </w:r>
    </w:p>
    <w:p w14:paraId="2879D239" w14:textId="77777777" w:rsidR="00186B83" w:rsidRDefault="00186B83" w:rsidP="00186B83">
      <w:pPr>
        <w:pStyle w:val="par2"/>
      </w:pPr>
      <w:r w:rsidRPr="00186B83">
        <w:t>1.</w:t>
      </w:r>
      <w:r w:rsidRPr="00186B83">
        <w:tab/>
        <w:t>The patient must, through their signature on the disclosure form, acknowledge the receipt of the disclosure and agree to treatment with the provider.</w:t>
      </w:r>
    </w:p>
    <w:p w14:paraId="6482AC72" w14:textId="77777777" w:rsidR="00FE68D1" w:rsidRDefault="00FE68D1" w:rsidP="00FE68D1">
      <w:pPr>
        <w:pStyle w:val="par2"/>
      </w:pPr>
      <w:r>
        <w:t>2.</w:t>
      </w:r>
      <w:r>
        <w:tab/>
        <w:t>This disclosure shall be separate and apart from the mandatory disclosure required pursuant to section 12-245-216, C.R.S.</w:t>
      </w:r>
    </w:p>
    <w:p w14:paraId="041E8628" w14:textId="77777777" w:rsidR="00FE68D1" w:rsidRDefault="00FE68D1" w:rsidP="00FE68D1">
      <w:pPr>
        <w:pStyle w:val="par1"/>
      </w:pPr>
      <w:r>
        <w:t>C.</w:t>
      </w:r>
      <w:r>
        <w:tab/>
        <w:t>Timing of Disclosure: This disclosure shall be provided to a patient the same day the patient schedules a professional services appointment with the provider. If an appointment is scheduled the same day that services will be provided, or if an appointment is not required, the disclosure must be provided in advance of the treatment.</w:t>
      </w:r>
    </w:p>
    <w:p w14:paraId="220D5FDC" w14:textId="77777777" w:rsidR="00FE68D1" w:rsidRDefault="00FE68D1" w:rsidP="00FE68D1">
      <w:pPr>
        <w:pStyle w:val="par2"/>
      </w:pPr>
      <w:r>
        <w:lastRenderedPageBreak/>
        <w:t>1.</w:t>
      </w:r>
      <w:r>
        <w:tab/>
        <w:t>The written disclosure and agreement to treatment must be completed prior to each treatment appointment with a patient, unless the treatment will occur in a series over multiple appointments or a patient schedules follow-up treatment appointments.</w:t>
      </w:r>
    </w:p>
    <w:p w14:paraId="76233EA7" w14:textId="77777777" w:rsidR="00FE68D1" w:rsidRDefault="00FE68D1" w:rsidP="00FE68D1">
      <w:pPr>
        <w:pStyle w:val="par2"/>
      </w:pPr>
      <w:r>
        <w:t>2.</w:t>
      </w:r>
      <w:r>
        <w:tab/>
        <w:t>For treatment series or follow-up treatment appointments, one disclosure prior to the first appointment is sufficient, unless the information the provider is required to disclose pursuant to section 12-30-115, C.R.S., has changed since the most recent disclosure, in which case an updated disclosure must be provided to a patient and signed before treatment may continue.</w:t>
      </w:r>
    </w:p>
    <w:p w14:paraId="412794AA" w14:textId="77777777" w:rsidR="004A2DA9" w:rsidRDefault="004A2DA9" w:rsidP="004A2DA9"/>
    <w:p w14:paraId="267F0B4F" w14:textId="77777777" w:rsidR="00FE68D1" w:rsidRDefault="00FE68D1" w:rsidP="00FE68D1">
      <w:pPr>
        <w:pStyle w:val="par1"/>
      </w:pPr>
      <w:r>
        <w:t>D.</w:t>
      </w:r>
      <w:r>
        <w:tab/>
        <w:t>As set forth in section 12-30-115(3)(e), C.R.S., the requirement to disclose the conviction, guilty plea, or agency action ends when the provider has satisfied the requirements of the probation or other limitation and is no longer on probation or otherwise subject to a limitation on the ability to practice the provider’s profession.</w:t>
      </w:r>
    </w:p>
    <w:p w14:paraId="72E1AF76" w14:textId="77777777" w:rsidR="00FE68D1" w:rsidRDefault="00FE68D1" w:rsidP="00FE68D1">
      <w:pPr>
        <w:pStyle w:val="par1"/>
      </w:pPr>
      <w:r>
        <w:t>E.</w:t>
      </w:r>
      <w:r>
        <w:tab/>
        <w:t>A provider need not make the disclosure required by this section before providing professional services to the patient if any of the following applies as set forth in section 12-30-115(4), C.R.S.:</w:t>
      </w:r>
    </w:p>
    <w:p w14:paraId="571532EF" w14:textId="77777777" w:rsidR="00FE68D1" w:rsidRDefault="00FE68D1" w:rsidP="00FE68D1">
      <w:pPr>
        <w:pStyle w:val="par2"/>
      </w:pPr>
      <w:r>
        <w:t>1.</w:t>
      </w:r>
      <w:r>
        <w:tab/>
        <w:t>The patient is unconscious or otherwise unable to comprehend the disclosure and sign an acknowledgment of receipt of the disclosure pursuant to section 12-30-115(3)(d), C.R.S., and a guardian of the patient is unavailable to comprehend the disclosure and sign the acknowledgement;</w:t>
      </w:r>
    </w:p>
    <w:p w14:paraId="634FD868" w14:textId="77777777" w:rsidR="00FE68D1" w:rsidRDefault="00FE68D1" w:rsidP="00FE68D1">
      <w:pPr>
        <w:pStyle w:val="par2"/>
      </w:pPr>
      <w:r>
        <w:t>2.</w:t>
      </w:r>
      <w:r>
        <w:tab/>
        <w:t>The visit occurs in an emergency room or freestanding emergency department or the visit is unscheduled, including consultations in inpatient facilities; or</w:t>
      </w:r>
    </w:p>
    <w:p w14:paraId="092E08F8" w14:textId="77777777" w:rsidR="00FE68D1" w:rsidRDefault="00FE68D1" w:rsidP="00FE68D1">
      <w:pPr>
        <w:pStyle w:val="par2"/>
      </w:pPr>
      <w:r>
        <w:t>3.</w:t>
      </w:r>
      <w:r>
        <w:tab/>
        <w:t>The provider who will be treating the patient during the visit is not known to the patient until immediately prior to the start of the visit.</w:t>
      </w:r>
    </w:p>
    <w:p w14:paraId="461AB6E2" w14:textId="77777777" w:rsidR="00491623" w:rsidRDefault="00FE68D1" w:rsidP="00491623">
      <w:pPr>
        <w:pStyle w:val="par1"/>
      </w:pPr>
      <w:r>
        <w:lastRenderedPageBreak/>
        <w:t>F.</w:t>
      </w:r>
      <w:r>
        <w:tab/>
        <w:t>A provider who does not have a direct treatment relationship or have direct contact with the patient is not required to make the disclosure required by this section.</w:t>
      </w:r>
    </w:p>
    <w:p w14:paraId="09E6DD10" w14:textId="77777777" w:rsidR="007D62DB" w:rsidRDefault="007D62DB" w:rsidP="007D62DB">
      <w:pPr>
        <w:pStyle w:val="Heading2"/>
      </w:pPr>
      <w:r>
        <w:t>1.24</w:t>
      </w:r>
      <w:r w:rsidR="00FA340F">
        <w:tab/>
      </w:r>
      <w:r>
        <w:t>CONCERNING HEALTH CARE PROVIDER DISCLOSURES TO CONSUMERS ABOUT THE POTENTIAL EFFECTS OF RECEIVING EMERGENCY OR NONEMERGENCY SERVICES FROM AN OUT-OF-NETWORK PROVIDER</w:t>
      </w:r>
    </w:p>
    <w:p w14:paraId="78BB63EF" w14:textId="77777777" w:rsidR="007D62DB" w:rsidRDefault="007D62DB" w:rsidP="007D62DB">
      <w:pPr>
        <w:pStyle w:val="upar1"/>
      </w:pPr>
      <w:r>
        <w:t>This rule is promulgated pursuant to sections 12-20-204, 12-30-112, and 12-245-204(4)(a), C.R.S., in consultation with the Commissioner of Insurance and the State Board of Health. The purpose of this rule is to establish requirements for health care providers to provide disclosures to covered persons who are utilizing a health benefit plan about the potential of balance billing when receiving post-stabilization services or covered non-emergency services from an out-of-network provider at an in-network facility. This rule applies to health care providers. Balance billing by a health care provider is only permitted when the criteria established in Colorado law, including but not limited to sections 12-30-112 and 12-30-113, C.R.S., are met.</w:t>
      </w:r>
    </w:p>
    <w:p w14:paraId="47F5BFB6" w14:textId="77777777" w:rsidR="00FA340F" w:rsidRDefault="007D62DB" w:rsidP="007D62DB">
      <w:pPr>
        <w:pStyle w:val="par1"/>
      </w:pPr>
      <w:r>
        <w:t>A.</w:t>
      </w:r>
      <w:r>
        <w:tab/>
        <w:t>Definitions, for purposes of this rule, are as follows:</w:t>
      </w:r>
    </w:p>
    <w:p w14:paraId="39C87492" w14:textId="77777777" w:rsidR="007D62DB" w:rsidRDefault="007D62DB" w:rsidP="007D62DB">
      <w:pPr>
        <w:pStyle w:val="par2"/>
      </w:pPr>
      <w:r>
        <w:t>1.</w:t>
      </w:r>
      <w:r>
        <w:tab/>
      </w:r>
      <w:r w:rsidR="00FA340F">
        <w:t>“</w:t>
      </w:r>
      <w:r>
        <w:t>Ancillary Services</w:t>
      </w:r>
      <w:r w:rsidR="00FA340F">
        <w:t>”</w:t>
      </w:r>
      <w:r>
        <w:t xml:space="preserve"> as defined in section 12-30-112(1)(a), C.R.S.</w:t>
      </w:r>
    </w:p>
    <w:p w14:paraId="5A2CDB81" w14:textId="77777777" w:rsidR="007D62DB" w:rsidRDefault="007D62DB" w:rsidP="007D62DB">
      <w:pPr>
        <w:pStyle w:val="par2"/>
      </w:pPr>
      <w:r>
        <w:t>2.</w:t>
      </w:r>
      <w:r>
        <w:tab/>
      </w:r>
      <w:r w:rsidR="00FA340F">
        <w:t>“</w:t>
      </w:r>
      <w:r>
        <w:t>Balance Bill</w:t>
      </w:r>
      <w:r w:rsidR="00FA340F">
        <w:t>”</w:t>
      </w:r>
      <w:r>
        <w:t xml:space="preserve"> and </w:t>
      </w:r>
      <w:r w:rsidR="00FA340F">
        <w:t>“</w:t>
      </w:r>
      <w:r>
        <w:t>Balance Billing</w:t>
      </w:r>
      <w:r w:rsidR="00FA340F">
        <w:t>”</w:t>
      </w:r>
      <w:r>
        <w:t xml:space="preserve"> as defined in section 10-16-704(19)(c), C.R.S.</w:t>
      </w:r>
    </w:p>
    <w:p w14:paraId="05EDD53C" w14:textId="77777777" w:rsidR="007D62DB" w:rsidRDefault="007D62DB" w:rsidP="007D62DB">
      <w:pPr>
        <w:pStyle w:val="par2"/>
      </w:pPr>
      <w:r>
        <w:t>3.</w:t>
      </w:r>
      <w:r>
        <w:tab/>
      </w:r>
      <w:r w:rsidR="00FA340F">
        <w:t>“</w:t>
      </w:r>
      <w:r>
        <w:t>Covered Non-emergency Services</w:t>
      </w:r>
      <w:r w:rsidR="00FA340F">
        <w:t>”</w:t>
      </w:r>
      <w:r>
        <w:t xml:space="preserve"> means services that are not emergency services as defined in section 10-16-704(19)(e), C.R.S., are services covered by a covered person’s health benefit plan, and are not ancillary services as defined in section 12-30-112(1)(a), C.R.S.</w:t>
      </w:r>
    </w:p>
    <w:p w14:paraId="101A0B75" w14:textId="77777777" w:rsidR="007D62DB" w:rsidRDefault="007D62DB" w:rsidP="007D62DB">
      <w:pPr>
        <w:pStyle w:val="par2"/>
      </w:pPr>
      <w:r>
        <w:t>4.</w:t>
      </w:r>
      <w:r>
        <w:tab/>
      </w:r>
      <w:r w:rsidR="00FA340F">
        <w:t>“</w:t>
      </w:r>
      <w:r>
        <w:t>Covered Person</w:t>
      </w:r>
      <w:r w:rsidR="00FA340F">
        <w:t>”</w:t>
      </w:r>
      <w:r>
        <w:t xml:space="preserve"> as defined by section 10-16-102(15), C.R.S.</w:t>
      </w:r>
    </w:p>
    <w:p w14:paraId="523644DF" w14:textId="77777777" w:rsidR="007D62DB" w:rsidRDefault="007D62DB" w:rsidP="007D62DB">
      <w:pPr>
        <w:pStyle w:val="par2"/>
      </w:pPr>
      <w:r>
        <w:t>5.</w:t>
      </w:r>
      <w:r>
        <w:tab/>
      </w:r>
      <w:r w:rsidR="00FA340F">
        <w:t>“</w:t>
      </w:r>
      <w:r>
        <w:t>Health Benefit Plan</w:t>
      </w:r>
      <w:r w:rsidR="00FA340F">
        <w:t>”</w:t>
      </w:r>
      <w:r>
        <w:t xml:space="preserve"> as defined by section 10-16-102(32), C.R.S.</w:t>
      </w:r>
    </w:p>
    <w:p w14:paraId="06FCEFCA" w14:textId="77777777" w:rsidR="007D62DB" w:rsidRDefault="007D62DB" w:rsidP="007D62DB">
      <w:pPr>
        <w:pStyle w:val="par2"/>
      </w:pPr>
      <w:r>
        <w:t>6.</w:t>
      </w:r>
      <w:r>
        <w:tab/>
      </w:r>
      <w:r w:rsidR="00FA340F">
        <w:t>“</w:t>
      </w:r>
      <w:r>
        <w:t>Health Care Provider</w:t>
      </w:r>
      <w:r w:rsidR="00FA340F">
        <w:t>”</w:t>
      </w:r>
      <w:r>
        <w:t xml:space="preserve"> means </w:t>
      </w:r>
      <w:r w:rsidR="00FA340F">
        <w:t>“</w:t>
      </w:r>
      <w:r>
        <w:t>provider,</w:t>
      </w:r>
      <w:r w:rsidR="00FA340F">
        <w:t>”</w:t>
      </w:r>
      <w:r>
        <w:t xml:space="preserve"> as defined in section 10-16-102(56), C.R.S.</w:t>
      </w:r>
    </w:p>
    <w:p w14:paraId="3087C484" w14:textId="77777777" w:rsidR="004A2DA9" w:rsidRDefault="004A2DA9" w:rsidP="004A2DA9"/>
    <w:p w14:paraId="638AD544" w14:textId="77777777" w:rsidR="007D62DB" w:rsidRDefault="007D62DB" w:rsidP="007D62DB">
      <w:pPr>
        <w:pStyle w:val="par2"/>
      </w:pPr>
      <w:r>
        <w:lastRenderedPageBreak/>
        <w:t>7.</w:t>
      </w:r>
      <w:r>
        <w:tab/>
      </w:r>
      <w:r w:rsidR="00FA340F">
        <w:t>“</w:t>
      </w:r>
      <w:r>
        <w:t>In-Network Facility</w:t>
      </w:r>
      <w:r w:rsidR="00FA340F">
        <w:t>”</w:t>
      </w:r>
      <w:r>
        <w:t xml:space="preserve"> means a facility, either within or outside of Colorado, that, under a contract with a carrier or with its contractor or subcontractor, has agreed to provide health-care services to covered persons with an expectation of receiving payment, other than coinsurance, copayments, or deductibles, directly or indirectly, from the carrier.</w:t>
      </w:r>
    </w:p>
    <w:p w14:paraId="60247F52" w14:textId="77777777" w:rsidR="007D62DB" w:rsidRDefault="007D62DB" w:rsidP="007D62DB">
      <w:pPr>
        <w:pStyle w:val="par2"/>
      </w:pPr>
      <w:r>
        <w:t>8.</w:t>
      </w:r>
      <w:r>
        <w:tab/>
      </w:r>
      <w:r w:rsidR="00FA340F">
        <w:t>“</w:t>
      </w:r>
      <w:r>
        <w:t>Out-of-Network Provider</w:t>
      </w:r>
      <w:r w:rsidR="00FA340F">
        <w:t>”</w:t>
      </w:r>
      <w:r>
        <w:t xml:space="preserve"> means a Health Care Provider who is not a </w:t>
      </w:r>
      <w:r w:rsidR="00FA340F">
        <w:t>“</w:t>
      </w:r>
      <w:r>
        <w:t>Participating Provider.</w:t>
      </w:r>
      <w:r w:rsidR="00FA340F">
        <w:t>”</w:t>
      </w:r>
    </w:p>
    <w:p w14:paraId="73356306" w14:textId="77777777" w:rsidR="007D62DB" w:rsidRDefault="007D62DB" w:rsidP="007D62DB">
      <w:pPr>
        <w:pStyle w:val="par2"/>
      </w:pPr>
      <w:r>
        <w:t>9.</w:t>
      </w:r>
      <w:r>
        <w:tab/>
      </w:r>
      <w:r w:rsidR="00FA340F">
        <w:t>“</w:t>
      </w:r>
      <w:r>
        <w:t>Participating Provider</w:t>
      </w:r>
      <w:r w:rsidR="00FA340F">
        <w:t>”</w:t>
      </w:r>
      <w:r>
        <w:t xml:space="preserve"> as defined in section 10-16-102(46), C.R.S.</w:t>
      </w:r>
    </w:p>
    <w:p w14:paraId="6224CF25" w14:textId="77777777" w:rsidR="00FA340F" w:rsidRDefault="007D62DB" w:rsidP="007D62DB">
      <w:pPr>
        <w:pStyle w:val="par2"/>
      </w:pPr>
      <w:r>
        <w:t>10.</w:t>
      </w:r>
      <w:r>
        <w:tab/>
      </w:r>
      <w:r w:rsidR="00FA340F">
        <w:t>“</w:t>
      </w:r>
      <w:r>
        <w:t>Post-Stabilization Services</w:t>
      </w:r>
      <w:r w:rsidR="00FA340F">
        <w:t>”</w:t>
      </w:r>
      <w:r>
        <w:t xml:space="preserve"> means covered services related to an emergency medical condition, as defined in section 10-16-704(19)(d), C.R.S., that are provided once the criteria set forth in section 10-16-704(19)(e)(III) are met.</w:t>
      </w:r>
    </w:p>
    <w:p w14:paraId="392BA2EC" w14:textId="77777777" w:rsidR="007D62DB" w:rsidRDefault="007D62DB" w:rsidP="007D62DB">
      <w:pPr>
        <w:pStyle w:val="par1"/>
      </w:pPr>
      <w:r>
        <w:t>B.</w:t>
      </w:r>
      <w:r>
        <w:tab/>
        <w:t>Disclosure requirements.</w:t>
      </w:r>
    </w:p>
    <w:p w14:paraId="5A160176" w14:textId="77777777" w:rsidR="00FA340F" w:rsidRDefault="007D62DB" w:rsidP="007D62DB">
      <w:pPr>
        <w:pStyle w:val="par2"/>
      </w:pPr>
      <w:r>
        <w:t>1.</w:t>
      </w:r>
      <w:r>
        <w:tab/>
        <w:t>An Out-of-Network Provider may balance bill a Covered Person for (a) Post-Stabilization Services in accordance with section 10-16-704, C.R.S., and (b) Covered Non-Emergency Services provided in an In-Network Facility that are not Ancillary Services, but only if the Out-of-Network Provider meets the requirements set forth in section 12-30-112(3.5), C.R.S.</w:t>
      </w:r>
    </w:p>
    <w:p w14:paraId="194301E2" w14:textId="77777777" w:rsidR="00FA340F" w:rsidRDefault="007D62DB" w:rsidP="007D62DB">
      <w:pPr>
        <w:pStyle w:val="par2"/>
      </w:pPr>
      <w:r>
        <w:t>2.</w:t>
      </w:r>
      <w:r>
        <w:tab/>
        <w:t>If a Covered Person may incur a claim for Post-Stabilization Services or Covered Non-Emergency Services from an Out-of-Network Provider, the Out-of-Network Provider shall complete and provide the notice contained in Appendix B to these rules or a similar disclosure which complies with the requirements set forth in section 12-30-112(3.5), C.R.S.</w:t>
      </w:r>
    </w:p>
    <w:p w14:paraId="3AABF1CD" w14:textId="77777777" w:rsidR="007D62DB" w:rsidRDefault="007D62DB" w:rsidP="007D62DB">
      <w:pPr>
        <w:pStyle w:val="par2"/>
      </w:pPr>
      <w:r>
        <w:t>3.</w:t>
      </w:r>
      <w:r>
        <w:tab/>
        <w:t>Such notice must be provided in the 15 most common languages in Colorado, which, for purposes of this regulation, are English, Spanish, Vietnamese, Chinese, Korean, Russian, Amharic, Arabic, German, French, Nepali, Tagalog, Japanese, Cushite, Persian.</w:t>
      </w:r>
    </w:p>
    <w:p w14:paraId="71680FE0" w14:textId="77777777" w:rsidR="007D62DB" w:rsidRDefault="007D62DB" w:rsidP="007D62DB">
      <w:pPr>
        <w:pStyle w:val="par1"/>
      </w:pPr>
      <w:r>
        <w:lastRenderedPageBreak/>
        <w:t>C.</w:t>
      </w:r>
      <w:r>
        <w:tab/>
        <w:t xml:space="preserve">If applicable and in addition to their responsibilities under this Rule, Health Care Providers shall also comply with the </w:t>
      </w:r>
      <w:r w:rsidR="00FA340F">
        <w:t>“</w:t>
      </w:r>
      <w:r>
        <w:t>No Surprises Act,</w:t>
      </w:r>
      <w:r w:rsidR="00FA340F">
        <w:t>”</w:t>
      </w:r>
      <w:r>
        <w:t xml:space="preserve"> 42 U.S.C.A. § 300gg-111, Pub.L 116-260, as amended.</w:t>
      </w:r>
    </w:p>
    <w:p w14:paraId="4035EC60" w14:textId="77777777" w:rsidR="007D62DB" w:rsidRDefault="007D62DB" w:rsidP="007D62DB">
      <w:pPr>
        <w:pStyle w:val="par1"/>
      </w:pPr>
      <w:r>
        <w:t>D.</w:t>
      </w:r>
      <w:r w:rsidR="00FA340F">
        <w:tab/>
      </w:r>
      <w:r>
        <w:t>Noncompliance with this Rule may result in the imposition of any of discipline made available by section 12-245-224(1)(b), C.R.S.</w:t>
      </w:r>
    </w:p>
    <w:p w14:paraId="6FB9FD35" w14:textId="77777777" w:rsidR="00B8024D" w:rsidRDefault="008807A1" w:rsidP="0067538D">
      <w:pPr>
        <w:pStyle w:val="Heading2"/>
      </w:pPr>
      <w:r>
        <w:br w:type="page"/>
      </w:r>
      <w:r w:rsidR="00B8024D">
        <w:lastRenderedPageBreak/>
        <w:t>APPENDIX A</w:t>
      </w:r>
    </w:p>
    <w:p w14:paraId="4D33CE64" w14:textId="77777777" w:rsidR="00B8024D" w:rsidRPr="00B8024D" w:rsidRDefault="00B8024D" w:rsidP="00B8024D">
      <w:pPr>
        <w:pStyle w:val="upar1"/>
        <w:rPr>
          <w:b/>
        </w:rPr>
      </w:pPr>
      <w:r w:rsidRPr="00B8024D">
        <w:rPr>
          <w:b/>
        </w:rPr>
        <w:t>MODEL SEXUAL MISCONDUCT DISCLOSURE STATEMENT</w:t>
      </w:r>
    </w:p>
    <w:p w14:paraId="5781C125" w14:textId="77777777" w:rsidR="00B8024D" w:rsidRDefault="00B8024D" w:rsidP="00B8024D">
      <w:pPr>
        <w:pStyle w:val="upar1"/>
      </w:pPr>
      <w:r>
        <w:t>DISCLAIMER: This Model Sexual Misconduct Disclosure Statement is to be used as a guide only and is aimed only to assist the practitioner in complying with section 12-30-115, C.R.S., and Rule 1.23. As a licensed, registered, and/or certified health care provider in the State of Colorado, you are responsible for ensuring that you are in compliance with state statutes and rules. While the information below must be included in your Sexual Misconduct Disclosure Statement pursuant to section 12-30-115, C.R.S., you may to include additional information that specifically applies to your situation and practice.</w:t>
      </w:r>
    </w:p>
    <w:p w14:paraId="27DB9B15" w14:textId="77777777" w:rsidR="00B8024D" w:rsidRDefault="00B8024D" w:rsidP="00B8024D">
      <w:pPr>
        <w:pStyle w:val="par1"/>
      </w:pPr>
      <w:r>
        <w:t>A.</w:t>
      </w:r>
      <w:r>
        <w:tab/>
        <w:t>Licensee or Certificate Holder as defined in Rule 1.1, information, including, at a minimum: name, business address, and business telephone number.</w:t>
      </w:r>
    </w:p>
    <w:p w14:paraId="2ED94B06" w14:textId="77777777" w:rsidR="00B8024D" w:rsidRDefault="00B8024D" w:rsidP="00B8024D">
      <w:pPr>
        <w:pStyle w:val="par1"/>
      </w:pPr>
      <w:r>
        <w:t>B.</w:t>
      </w:r>
      <w:r>
        <w:tab/>
        <w:t>A listing of any final convictions of or a guilty plea to a sex offense, as defined in section 16-11.7-102(3), C.R.S.</w:t>
      </w:r>
    </w:p>
    <w:p w14:paraId="611FE936" w14:textId="77777777" w:rsidR="00B8024D" w:rsidRDefault="00B8024D" w:rsidP="00B8024D">
      <w:pPr>
        <w:pStyle w:val="par1"/>
      </w:pPr>
      <w:r>
        <w:t>C.</w:t>
      </w:r>
      <w:r>
        <w:tab/>
        <w:t xml:space="preserve">For each such conviction or guilty plea, the provider shall provide, </w:t>
      </w:r>
      <w:r w:rsidRPr="00B8024D">
        <w:rPr>
          <w:u w:val="single"/>
        </w:rPr>
        <w:t>at a minimum</w:t>
      </w:r>
      <w:r>
        <w:t>:</w:t>
      </w:r>
    </w:p>
    <w:p w14:paraId="2042BA20" w14:textId="77777777" w:rsidR="00B8024D" w:rsidRDefault="00B8024D" w:rsidP="00B8024D">
      <w:pPr>
        <w:pStyle w:val="par2"/>
      </w:pPr>
      <w:r>
        <w:t>1.</w:t>
      </w:r>
      <w:r>
        <w:tab/>
        <w:t>The date that the final judgment of conviction or guilty plea was entered;</w:t>
      </w:r>
    </w:p>
    <w:p w14:paraId="3AEB1A9E" w14:textId="77777777" w:rsidR="00B8024D" w:rsidRDefault="00B8024D" w:rsidP="00B8024D">
      <w:pPr>
        <w:pStyle w:val="par2"/>
      </w:pPr>
      <w:r>
        <w:t>2.</w:t>
      </w:r>
      <w:r>
        <w:tab/>
        <w:t>The nature of the offense or conduct that led to the final conviction or guilty plea;</w:t>
      </w:r>
    </w:p>
    <w:p w14:paraId="6868F3B1" w14:textId="77777777" w:rsidR="00B8024D" w:rsidRDefault="00B8024D" w:rsidP="00B8024D">
      <w:pPr>
        <w:pStyle w:val="par2"/>
      </w:pPr>
      <w:r>
        <w:t>3.</w:t>
      </w:r>
      <w:r>
        <w:tab/>
        <w:t>The type, scope, and duration of the sentence or other penalty imposed, including whether:</w:t>
      </w:r>
    </w:p>
    <w:p w14:paraId="1D59B468" w14:textId="77777777" w:rsidR="00B8024D" w:rsidRDefault="00B8024D" w:rsidP="00B8024D">
      <w:pPr>
        <w:pStyle w:val="par3"/>
      </w:pPr>
      <w:r>
        <w:t>a.</w:t>
      </w:r>
      <w:r>
        <w:tab/>
        <w:t>The provider entered a guilty plea or was convicted pursuant to a criminal adjudication;</w:t>
      </w:r>
    </w:p>
    <w:p w14:paraId="156AAADD" w14:textId="77777777" w:rsidR="00B8024D" w:rsidRDefault="00B8024D" w:rsidP="00B8024D">
      <w:pPr>
        <w:pStyle w:val="par3"/>
      </w:pPr>
      <w:r>
        <w:t>b.</w:t>
      </w:r>
      <w:r>
        <w:tab/>
        <w:t>The provider was placed on probation and, if so, the duration and terms of the probation and the date the probation ends; and</w:t>
      </w:r>
    </w:p>
    <w:p w14:paraId="382992CA" w14:textId="77777777" w:rsidR="00B8024D" w:rsidRDefault="00B8024D" w:rsidP="00B8024D">
      <w:pPr>
        <w:pStyle w:val="par3"/>
      </w:pPr>
      <w:r>
        <w:t>c.</w:t>
      </w:r>
      <w:r>
        <w:tab/>
        <w:t>The jurisdiction that imposed the final conviction or issued an order approving the guilty plea.</w:t>
      </w:r>
    </w:p>
    <w:p w14:paraId="2DF11332" w14:textId="77777777" w:rsidR="00B8024D" w:rsidRDefault="00B8024D" w:rsidP="00B8024D">
      <w:pPr>
        <w:pStyle w:val="par1"/>
      </w:pPr>
      <w:r>
        <w:lastRenderedPageBreak/>
        <w:t>D.</w:t>
      </w:r>
      <w:r>
        <w:tab/>
        <w:t>A listing of any final agency action by a professional regulatory board or agency that results in probationary status or other limitation on the provider’s ability to practice if the final agency action is based in whole or in part on:</w:t>
      </w:r>
    </w:p>
    <w:p w14:paraId="147A2767" w14:textId="77777777" w:rsidR="00B8024D" w:rsidRDefault="00B8024D" w:rsidP="00B8024D">
      <w:pPr>
        <w:pStyle w:val="par2"/>
      </w:pPr>
      <w:r>
        <w:t>1.</w:t>
      </w:r>
      <w:r>
        <w:tab/>
        <w:t>a conviction for or a guilty plea to a sex offense, as defined in section 16-11.7-102(3), C.R.S., or a finding by the professional regulatory board or Director that the provider committed a sex offense, as defined in as defined in section 16-11.7-102(3), C.R.S.; or</w:t>
      </w:r>
    </w:p>
    <w:p w14:paraId="2D4663C6" w14:textId="77777777" w:rsidR="00B8024D" w:rsidRDefault="00B8024D" w:rsidP="00B8024D">
      <w:pPr>
        <w:pStyle w:val="par2"/>
      </w:pPr>
      <w:r>
        <w:t>2.</w:t>
      </w:r>
      <w:r>
        <w:tab/>
        <w:t>a finding by a professional regulatory board or agency that the provider engaged in unprofessional conduct or other conduct that is grounds for discipline under the part or article of Title 12 of the Colorado Revised Statutes that regulates the provider’s profession, where the failure or conduct is related to, includes, or involves sexual misconduct that results in harm to a patient or presents a significant risk of public harm to patients.</w:t>
      </w:r>
    </w:p>
    <w:p w14:paraId="006E761B" w14:textId="77777777" w:rsidR="00B8024D" w:rsidRDefault="00B8024D" w:rsidP="00B8024D">
      <w:pPr>
        <w:pStyle w:val="par1"/>
      </w:pPr>
      <w:r>
        <w:t>E.</w:t>
      </w:r>
      <w:r>
        <w:tab/>
        <w:t xml:space="preserve">For each such final agency action by a professional regulatory board or agency the provider shall provide, </w:t>
      </w:r>
      <w:r w:rsidRPr="00B8024D">
        <w:rPr>
          <w:u w:val="single"/>
        </w:rPr>
        <w:t>at a minimum</w:t>
      </w:r>
      <w:r>
        <w:t>:</w:t>
      </w:r>
    </w:p>
    <w:p w14:paraId="28B58EC0" w14:textId="77777777" w:rsidR="00B8024D" w:rsidRDefault="00B8024D" w:rsidP="00B8024D">
      <w:pPr>
        <w:pStyle w:val="par2"/>
      </w:pPr>
      <w:r>
        <w:t>1.</w:t>
      </w:r>
      <w:r>
        <w:tab/>
        <w:t>The type, scope, and duration of the agency action imposed, including whether:</w:t>
      </w:r>
    </w:p>
    <w:p w14:paraId="58322448" w14:textId="77777777" w:rsidR="00B8024D" w:rsidRDefault="00B8024D" w:rsidP="00B8024D">
      <w:pPr>
        <w:pStyle w:val="par3"/>
      </w:pPr>
      <w:r>
        <w:t>a.</w:t>
      </w:r>
      <w:r>
        <w:tab/>
        <w:t>the regulator and provider entered into a stipulation;</w:t>
      </w:r>
    </w:p>
    <w:p w14:paraId="16A6BCE8" w14:textId="77777777" w:rsidR="00B8024D" w:rsidRDefault="00B8024D" w:rsidP="00B8024D">
      <w:pPr>
        <w:pStyle w:val="par3"/>
      </w:pPr>
      <w:r>
        <w:t>b.</w:t>
      </w:r>
      <w:r>
        <w:tab/>
        <w:t>the agency action resulted from an adjudicated decision;</w:t>
      </w:r>
    </w:p>
    <w:p w14:paraId="15A9CAE1" w14:textId="77777777" w:rsidR="00B8024D" w:rsidRDefault="00B8024D" w:rsidP="00B8024D">
      <w:pPr>
        <w:pStyle w:val="par3"/>
      </w:pPr>
      <w:r>
        <w:t>c.</w:t>
      </w:r>
      <w:r>
        <w:tab/>
        <w:t>the provider was placed on probation and, if so, the duration and terms of probation; and</w:t>
      </w:r>
    </w:p>
    <w:p w14:paraId="2DD8CEDD" w14:textId="77777777" w:rsidR="00B8024D" w:rsidRDefault="00B8024D" w:rsidP="00B8024D">
      <w:pPr>
        <w:pStyle w:val="par3"/>
      </w:pPr>
      <w:r>
        <w:t>d.</w:t>
      </w:r>
      <w:r>
        <w:tab/>
        <w:t>the professional regulatory board or agency imposed any limitations on the provider’s practice and, if so, a description of the specific limitations and the duration of the limitations.</w:t>
      </w:r>
    </w:p>
    <w:p w14:paraId="7184C5CE" w14:textId="77777777" w:rsidR="00B8024D" w:rsidRDefault="00B8024D" w:rsidP="00B8024D">
      <w:pPr>
        <w:pStyle w:val="par2"/>
      </w:pPr>
      <w:r>
        <w:t>2.</w:t>
      </w:r>
      <w:r>
        <w:tab/>
        <w:t>The nature of the offense or conduct, including the grounds for probation or practice limitations specified in the final agency action;</w:t>
      </w:r>
    </w:p>
    <w:p w14:paraId="0DA561A8" w14:textId="77777777" w:rsidR="00B8024D" w:rsidRDefault="00B8024D" w:rsidP="00B8024D">
      <w:pPr>
        <w:pStyle w:val="par2"/>
      </w:pPr>
      <w:r>
        <w:t>3.</w:t>
      </w:r>
      <w:r>
        <w:tab/>
        <w:t>The date the final agency action was issued;</w:t>
      </w:r>
    </w:p>
    <w:p w14:paraId="1CA01A36" w14:textId="77777777" w:rsidR="00B8024D" w:rsidRDefault="00B8024D" w:rsidP="00B8024D">
      <w:pPr>
        <w:pStyle w:val="par2"/>
      </w:pPr>
      <w:r>
        <w:t>4.</w:t>
      </w:r>
      <w:r>
        <w:tab/>
        <w:t>The date the probation status or practice limitation ends; and</w:t>
      </w:r>
    </w:p>
    <w:p w14:paraId="451A5B97" w14:textId="77777777" w:rsidR="00B8024D" w:rsidRDefault="00B8024D" w:rsidP="00B8024D">
      <w:pPr>
        <w:pStyle w:val="par2"/>
      </w:pPr>
      <w:r>
        <w:lastRenderedPageBreak/>
        <w:t>5.</w:t>
      </w:r>
      <w:r>
        <w:tab/>
        <w:t>The contact information for the professional regulatory board or agency that imposed the final agency action on the provider, including information on how to file a complaint.</w:t>
      </w:r>
    </w:p>
    <w:p w14:paraId="1F387EC2" w14:textId="77777777" w:rsidR="00B8024D" w:rsidRPr="00B8024D" w:rsidRDefault="00B8024D" w:rsidP="00B8024D">
      <w:pPr>
        <w:pStyle w:val="upar1"/>
        <w:rPr>
          <w:b/>
        </w:rPr>
      </w:pPr>
      <w:r w:rsidRPr="00B8024D">
        <w:rPr>
          <w:b/>
        </w:rPr>
        <w:t>Sample Signature Block</w:t>
      </w:r>
    </w:p>
    <w:p w14:paraId="55639637" w14:textId="77777777" w:rsidR="00B8024D" w:rsidRDefault="00B8024D" w:rsidP="00B8024D">
      <w:pPr>
        <w:pStyle w:val="upar1"/>
      </w:pPr>
      <w:r>
        <w:t>I have received and read the sexual misconduct disclosure by [Provider Name] and I agree to treatment by [Provider Name].</w:t>
      </w:r>
    </w:p>
    <w:p w14:paraId="6886AF98" w14:textId="77777777" w:rsidR="00B8024D" w:rsidRDefault="00B8024D" w:rsidP="00B8024D">
      <w:pPr>
        <w:pStyle w:val="upar1"/>
      </w:pPr>
      <w:r>
        <w:t>_______________________________________________________________</w:t>
      </w:r>
    </w:p>
    <w:p w14:paraId="120B3E7A" w14:textId="77777777" w:rsidR="00B8024D" w:rsidRDefault="00B8024D" w:rsidP="00B8024D">
      <w:pPr>
        <w:pStyle w:val="upar1"/>
      </w:pPr>
      <w:r>
        <w:t>Print Patient Name</w:t>
      </w:r>
    </w:p>
    <w:p w14:paraId="54688325" w14:textId="77777777" w:rsidR="00B8024D" w:rsidRDefault="00B8024D" w:rsidP="00B8024D">
      <w:pPr>
        <w:pStyle w:val="upar1"/>
      </w:pPr>
      <w:r>
        <w:t>_______________________________________________________________</w:t>
      </w:r>
    </w:p>
    <w:p w14:paraId="487BFE74" w14:textId="77777777" w:rsidR="00B8024D" w:rsidRDefault="00B8024D" w:rsidP="00B8024D">
      <w:pPr>
        <w:pStyle w:val="upar1"/>
      </w:pPr>
      <w:r>
        <w:t>Patient or Responsible Party’s Signature</w:t>
      </w:r>
      <w:r>
        <w:tab/>
      </w:r>
      <w:r>
        <w:tab/>
      </w:r>
      <w:r>
        <w:tab/>
      </w:r>
      <w:r>
        <w:tab/>
        <w:t>Date</w:t>
      </w:r>
    </w:p>
    <w:p w14:paraId="57DD8414" w14:textId="77777777" w:rsidR="00B8024D" w:rsidRDefault="00B8024D" w:rsidP="00B8024D">
      <w:pPr>
        <w:pStyle w:val="upar1"/>
      </w:pPr>
    </w:p>
    <w:p w14:paraId="6820C83B" w14:textId="77777777" w:rsidR="00B8024D" w:rsidRDefault="00B8024D" w:rsidP="00B8024D">
      <w:pPr>
        <w:pStyle w:val="upar1"/>
      </w:pPr>
      <w:r>
        <w:t>If signed by Responsible Party (parent, legal guardian, or custodian), print Responsible Party’s name and relationship to patient:</w:t>
      </w:r>
    </w:p>
    <w:p w14:paraId="4CAE7EE3" w14:textId="77777777" w:rsidR="00B8024D" w:rsidRDefault="00B8024D" w:rsidP="00B8024D">
      <w:pPr>
        <w:pStyle w:val="upar1"/>
      </w:pPr>
      <w:r>
        <w:t>_______________________________________________________________</w:t>
      </w:r>
    </w:p>
    <w:p w14:paraId="5D46A32E" w14:textId="77777777" w:rsidR="00B8024D" w:rsidRDefault="00B8024D" w:rsidP="00B8024D">
      <w:pPr>
        <w:pStyle w:val="upar1"/>
      </w:pPr>
      <w:r>
        <w:t>Print Responsible Party Name</w:t>
      </w:r>
      <w:r>
        <w:tab/>
      </w:r>
      <w:r>
        <w:tab/>
      </w:r>
      <w:r>
        <w:tab/>
        <w:t>Print Relationship to Patient</w:t>
      </w:r>
    </w:p>
    <w:p w14:paraId="79EEF7F2" w14:textId="77777777" w:rsidR="00B8024D" w:rsidRDefault="00B8024D" w:rsidP="00B8024D">
      <w:pPr>
        <w:pStyle w:val="upar1"/>
      </w:pPr>
      <w:r>
        <w:t>_______________________________________________________________</w:t>
      </w:r>
    </w:p>
    <w:p w14:paraId="5FAAEFC1" w14:textId="77777777" w:rsidR="008807A1" w:rsidRDefault="00B8024D" w:rsidP="00B8024D">
      <w:pPr>
        <w:pStyle w:val="upar1"/>
      </w:pPr>
      <w:r>
        <w:t>Provider Signature</w:t>
      </w:r>
      <w:r>
        <w:tab/>
      </w:r>
      <w:r>
        <w:tab/>
      </w:r>
      <w:r>
        <w:tab/>
      </w:r>
      <w:r>
        <w:tab/>
        <w:t>Date</w:t>
      </w:r>
    </w:p>
    <w:p w14:paraId="3BBCAE3C" w14:textId="77777777" w:rsidR="00A8350D" w:rsidRDefault="00A8350D" w:rsidP="00A8350D"/>
    <w:p w14:paraId="5074F595" w14:textId="77777777" w:rsidR="00E759FA" w:rsidRDefault="00A8350D" w:rsidP="0067538D">
      <w:pPr>
        <w:pStyle w:val="Heading2"/>
      </w:pPr>
      <w:r>
        <w:br w:type="page"/>
      </w:r>
      <w:r w:rsidR="00E759FA">
        <w:lastRenderedPageBreak/>
        <w:t>APPENDIX B</w:t>
      </w:r>
    </w:p>
    <w:p w14:paraId="31FE4167" w14:textId="77777777" w:rsidR="00F14CE1" w:rsidRPr="00F14CE1" w:rsidRDefault="00F14CE1" w:rsidP="00F14CE1">
      <w:pPr>
        <w:pStyle w:val="upar1"/>
        <w:rPr>
          <w:b/>
          <w:bCs/>
        </w:rPr>
      </w:pPr>
      <w:r w:rsidRPr="00F14CE1">
        <w:rPr>
          <w:b/>
          <w:bCs/>
        </w:rPr>
        <w:t>BALANCE BILLING NOTICE</w:t>
      </w:r>
    </w:p>
    <w:p w14:paraId="021FD1F5" w14:textId="77777777" w:rsidR="00F14CE1" w:rsidRPr="00F14CE1" w:rsidRDefault="00F14CE1" w:rsidP="00F14CE1">
      <w:pPr>
        <w:pStyle w:val="upar1"/>
        <w:rPr>
          <w:b/>
          <w:bCs/>
        </w:rPr>
      </w:pPr>
      <w:r w:rsidRPr="00F14CE1">
        <w:rPr>
          <w:b/>
          <w:bCs/>
        </w:rPr>
        <w:t>PATIENT RIGHTS INFORMATION</w:t>
      </w:r>
    </w:p>
    <w:p w14:paraId="19C646B3" w14:textId="77777777" w:rsidR="00F14CE1" w:rsidRDefault="00F14CE1" w:rsidP="00F14CE1">
      <w:pPr>
        <w:pStyle w:val="upar1"/>
      </w:pPr>
      <w:r>
        <w:t xml:space="preserve">Check the appropriate box: </w:t>
      </w:r>
    </w:p>
    <w:p w14:paraId="6692F853" w14:textId="77777777" w:rsidR="00F14CE1" w:rsidRDefault="00F14CE1" w:rsidP="00F14CE1">
      <w:pPr>
        <w:pStyle w:val="par2"/>
      </w:pPr>
      <w:r>
        <w:rPr>
          <w:rFonts w:ascii="Segoe UI Symbol" w:hAnsi="Segoe UI Symbol" w:cs="Segoe UI Symbol"/>
        </w:rPr>
        <w:t>☐</w:t>
      </w:r>
      <w:r>
        <w:tab/>
        <w:t>Your provider is proposing to use an out-of-network care provider in delivering your health care service(s). This facility is in-network with your insurance but there may be care providers involved in your care that are out-of-network.</w:t>
      </w:r>
      <w:r w:rsidR="00175EC9">
        <w:t xml:space="preserve"> </w:t>
      </w:r>
    </w:p>
    <w:p w14:paraId="2F4D7AF2" w14:textId="77777777" w:rsidR="00F14CE1" w:rsidRDefault="00F14CE1" w:rsidP="00F14CE1">
      <w:pPr>
        <w:pStyle w:val="par2"/>
      </w:pPr>
      <w:r>
        <w:rPr>
          <w:rFonts w:ascii="Segoe UI Symbol" w:hAnsi="Segoe UI Symbol" w:cs="Segoe UI Symbol"/>
        </w:rPr>
        <w:t>☐</w:t>
      </w:r>
      <w:r>
        <w:tab/>
        <w:t xml:space="preserve">Your provider is proposing to deliver post-stabilization care at an out-of-network facility. You have received emergency services at the out-of-network facility and are now stabilized, but you may require additional health care services. </w:t>
      </w:r>
    </w:p>
    <w:p w14:paraId="4A7253E1" w14:textId="77777777" w:rsidR="00F14CE1" w:rsidRDefault="00F14CE1" w:rsidP="00F14CE1">
      <w:pPr>
        <w:pStyle w:val="upar1"/>
      </w:pPr>
      <w:r>
        <w:t>You are not required to consent to receive these services from the out-of-network care provider or continue to receive post-stabilization care at an out-of-network facility. If you choose to proceed with the proposed out-of-network care provider or facility you may be billed for costs detailed in the Good Faith Estimate below. The additional costs you pay may not accrue toward insurance cost sharing or deductibles.</w:t>
      </w:r>
    </w:p>
    <w:p w14:paraId="1F08C0E6" w14:textId="77777777" w:rsidR="00F14CE1" w:rsidRDefault="00F14CE1" w:rsidP="00F14CE1">
      <w:pPr>
        <w:pStyle w:val="upar1"/>
      </w:pPr>
      <w:r>
        <w:t>You may choose to use an in-network provider from the list below or you may choose to transfer your care to an in-network facility for post-stabilization services. If you choose to proceed with an in-network provider or transfer to an in-network facility, the cost will not exceed the amount allowed by your insurance plan.</w:t>
      </w:r>
    </w:p>
    <w:p w14:paraId="2DDCE915" w14:textId="77777777" w:rsidR="00F14CE1" w:rsidRDefault="00F14CE1" w:rsidP="00F14CE1">
      <w:pPr>
        <w:pStyle w:val="upar1"/>
      </w:pPr>
      <w:r>
        <w:t>You chose to receive this Notice</w:t>
      </w:r>
      <w:r w:rsidR="00175EC9">
        <w:t xml:space="preserve"> </w:t>
      </w:r>
      <w:r>
        <w:rPr>
          <w:rFonts w:ascii="Segoe UI Symbol" w:hAnsi="Segoe UI Symbol" w:cs="Segoe UI Symbol"/>
        </w:rPr>
        <w:t>☐</w:t>
      </w:r>
      <w:r>
        <w:t xml:space="preserve"> electronically or</w:t>
      </w:r>
      <w:r w:rsidR="00175EC9">
        <w:t xml:space="preserve"> </w:t>
      </w:r>
      <w:r>
        <w:rPr>
          <w:rFonts w:ascii="Segoe UI Symbol" w:hAnsi="Segoe UI Symbol" w:cs="Segoe UI Symbol"/>
        </w:rPr>
        <w:t>☐</w:t>
      </w:r>
      <w:r>
        <w:t xml:space="preserve"> in paper form.</w:t>
      </w:r>
    </w:p>
    <w:p w14:paraId="0EE6A6F2" w14:textId="77777777" w:rsidR="00F14CE1" w:rsidRDefault="00F14CE1" w:rsidP="00F14CE1">
      <w:pPr>
        <w:pStyle w:val="upar1"/>
      </w:pPr>
      <w:r>
        <w:t>This notice must have been provided to you, either in paper or electronically, per your preference within the following timeframes:</w:t>
      </w:r>
    </w:p>
    <w:p w14:paraId="419F3D00" w14:textId="77777777" w:rsidR="00F14CE1" w:rsidRDefault="00F14CE1" w:rsidP="00F14CE1">
      <w:pPr>
        <w:pStyle w:val="par2"/>
      </w:pPr>
      <w:r>
        <w:t>1.</w:t>
      </w:r>
      <w:r>
        <w:tab/>
        <w:t>At least seventy-two hours in advance of the date of services, if the appointment was scheduled at least seventy-two hours in advance;</w:t>
      </w:r>
    </w:p>
    <w:p w14:paraId="14F3ED7D" w14:textId="77777777" w:rsidR="00F14CE1" w:rsidRDefault="00F14CE1" w:rsidP="00F14CE1">
      <w:pPr>
        <w:pStyle w:val="par2"/>
      </w:pPr>
      <w:r>
        <w:t>2.</w:t>
      </w:r>
      <w:r>
        <w:tab/>
        <w:t xml:space="preserve">At least three hours before the scheduled appointment, if the appointment was made less than seventy-two hours in advance. </w:t>
      </w:r>
    </w:p>
    <w:p w14:paraId="6CEA88A2" w14:textId="77777777" w:rsidR="00F14CE1" w:rsidRDefault="00F14CE1" w:rsidP="00F14CE1">
      <w:pPr>
        <w:pStyle w:val="upar1"/>
      </w:pPr>
      <w:r>
        <w:lastRenderedPageBreak/>
        <w:t>This is not a contract for services. Your provider is required to retain this form for seven years.</w:t>
      </w:r>
    </w:p>
    <w:p w14:paraId="7C889FD7" w14:textId="77777777" w:rsidR="00F14CE1" w:rsidRDefault="00F14CE1" w:rsidP="00F14CE1">
      <w:pPr>
        <w:pStyle w:val="upar1"/>
      </w:pPr>
      <w:r>
        <w:t>This form must be available to you in the 15 languages most common to the geographic region where your provider is located, which include English, Spanish, Vietnamese, Chinese, Korean, Russian, Amharic, Arabic, German, French, Nepali, Tagalog, Japanese, Cushite, and Persian.</w:t>
      </w:r>
    </w:p>
    <w:p w14:paraId="2068F803" w14:textId="77777777" w:rsidR="00F14CE1" w:rsidRPr="00F14CE1" w:rsidRDefault="00F14CE1" w:rsidP="00F14CE1">
      <w:pPr>
        <w:pStyle w:val="upar1"/>
        <w:rPr>
          <w:b/>
          <w:bCs/>
        </w:rPr>
      </w:pPr>
      <w:r w:rsidRPr="00F14CE1">
        <w:rPr>
          <w:b/>
          <w:bCs/>
        </w:rPr>
        <w:t>BILLING ADVISEMENT</w:t>
      </w:r>
    </w:p>
    <w:p w14:paraId="75FF5D22" w14:textId="77777777" w:rsidR="00F14CE1" w:rsidRPr="00F14CE1" w:rsidRDefault="00F14CE1" w:rsidP="00F14CE1">
      <w:pPr>
        <w:pStyle w:val="upar1"/>
        <w:rPr>
          <w:b/>
          <w:bCs/>
        </w:rPr>
      </w:pPr>
      <w:r w:rsidRPr="00F14CE1">
        <w:rPr>
          <w:b/>
          <w:bCs/>
        </w:rPr>
        <w:t>(choose applicable billing scenario)</w:t>
      </w:r>
    </w:p>
    <w:p w14:paraId="60A4DD95" w14:textId="77777777" w:rsidR="00F14CE1" w:rsidRDefault="00F14CE1" w:rsidP="00F14CE1">
      <w:pPr>
        <w:pStyle w:val="upar1"/>
      </w:pPr>
      <w:r>
        <w:rPr>
          <w:rFonts w:ascii="Segoe UI Symbol" w:hAnsi="Segoe UI Symbol" w:cs="Segoe UI Symbol"/>
        </w:rPr>
        <w:t>☐</w:t>
      </w:r>
      <w:r>
        <w:tab/>
        <w:t>Out-of-Network Provider at In-Network Facility</w:t>
      </w:r>
    </w:p>
    <w:p w14:paraId="2FD57D43" w14:textId="77777777" w:rsidR="00F14CE1" w:rsidRDefault="00F14CE1" w:rsidP="00F14CE1">
      <w:pPr>
        <w:pStyle w:val="upar1"/>
      </w:pPr>
      <w:r>
        <w:t>Your provider is proposing to use an out-of-network care provider in delivering your service(s). That out-of-network provider is/are:</w:t>
      </w:r>
    </w:p>
    <w:p w14:paraId="2C334EE7" w14:textId="77777777" w:rsidR="00F14CE1" w:rsidRDefault="00F14CE1" w:rsidP="00F14CE1">
      <w:pPr>
        <w:pStyle w:val="upar2"/>
      </w:pPr>
      <w:r>
        <w:t>[PROVIDER NAME]</w:t>
      </w:r>
    </w:p>
    <w:p w14:paraId="4766CC68" w14:textId="77777777" w:rsidR="00F14CE1" w:rsidRDefault="00F14CE1" w:rsidP="00F14CE1">
      <w:pPr>
        <w:pStyle w:val="upar1"/>
      </w:pPr>
      <w:r>
        <w:t>Description of service(s) to be provided by an in-network facility by an out-of-network provider:</w:t>
      </w:r>
    </w:p>
    <w:p w14:paraId="4DBC9F7A" w14:textId="77777777" w:rsidR="00F14CE1" w:rsidRDefault="00F14CE1" w:rsidP="00F14CE1">
      <w:pPr>
        <w:pStyle w:val="upar2"/>
      </w:pPr>
      <w:r>
        <w:t>[SERVICE]</w:t>
      </w:r>
    </w:p>
    <w:p w14:paraId="583EE229" w14:textId="77777777" w:rsidR="00F14CE1" w:rsidRDefault="00F14CE1" w:rsidP="00F14CE1">
      <w:pPr>
        <w:pStyle w:val="upar1"/>
      </w:pPr>
      <w:r>
        <w:t>You scheduled the service(s) on [DATE] at [TIME]. You are planning to receive the service(s) stated above on [DATE] at [TIME]</w:t>
      </w:r>
    </w:p>
    <w:p w14:paraId="7F772CBC" w14:textId="77777777" w:rsidR="00F14CE1" w:rsidRDefault="00F14CE1" w:rsidP="00F14CE1">
      <w:pPr>
        <w:pStyle w:val="upar1"/>
      </w:pPr>
      <w:r>
        <w:t>Do you need prior authorization from your insurance company for the service(s) provided at this facility?</w:t>
      </w:r>
    </w:p>
    <w:p w14:paraId="19FC3371" w14:textId="77777777" w:rsidR="00F14CE1" w:rsidRDefault="00F14CE1" w:rsidP="00F14CE1">
      <w:pPr>
        <w:pStyle w:val="upar2"/>
      </w:pPr>
      <w:r>
        <w:t>[Y / N]</w:t>
      </w:r>
    </w:p>
    <w:p w14:paraId="7B4E355D" w14:textId="77777777" w:rsidR="00F14CE1" w:rsidRDefault="00F14CE1" w:rsidP="00F14CE1">
      <w:pPr>
        <w:pStyle w:val="upar1"/>
      </w:pPr>
      <w:r>
        <w:t xml:space="preserve">Good Faith Estimate for the total cost of the service(s) to you, the patient: </w:t>
      </w:r>
    </w:p>
    <w:p w14:paraId="02621D49" w14:textId="77777777" w:rsidR="00F14CE1" w:rsidRDefault="00F14CE1" w:rsidP="00F14CE1">
      <w:pPr>
        <w:pStyle w:val="upar2"/>
      </w:pPr>
      <w:r>
        <w:t>[$]</w:t>
      </w:r>
    </w:p>
    <w:p w14:paraId="090A2D99" w14:textId="77777777" w:rsidR="00F14CE1" w:rsidRDefault="00F14CE1" w:rsidP="00F14CE1">
      <w:pPr>
        <w:pStyle w:val="upar1"/>
      </w:pPr>
      <w:r>
        <w:t>Does this facility employ in-network care providers who provide the service(s) detailed above?</w:t>
      </w:r>
    </w:p>
    <w:p w14:paraId="66840346" w14:textId="77777777" w:rsidR="00F14CE1" w:rsidRDefault="00F14CE1" w:rsidP="00F14CE1">
      <w:pPr>
        <w:pStyle w:val="upar2"/>
      </w:pPr>
      <w:r>
        <w:t>[Y / N]</w:t>
      </w:r>
    </w:p>
    <w:p w14:paraId="717E8A34" w14:textId="77777777" w:rsidR="00F14CE1" w:rsidRDefault="00F14CE1" w:rsidP="00F14CE1">
      <w:pPr>
        <w:pStyle w:val="upar1"/>
      </w:pPr>
      <w:r>
        <w:t>If Yes, the in-network care provider(s) who provide the service(s) are:</w:t>
      </w:r>
    </w:p>
    <w:p w14:paraId="1E88F27D" w14:textId="77777777" w:rsidR="00F14CE1" w:rsidRDefault="00F14CE1" w:rsidP="00F14CE1">
      <w:pPr>
        <w:pStyle w:val="upar2"/>
      </w:pPr>
      <w:r>
        <w:lastRenderedPageBreak/>
        <w:t>[PROVIDER NAME]</w:t>
      </w:r>
    </w:p>
    <w:p w14:paraId="06CB7A28" w14:textId="77777777" w:rsidR="00F14CE1" w:rsidRDefault="00F14CE1" w:rsidP="00F14CE1">
      <w:pPr>
        <w:pStyle w:val="upar1"/>
      </w:pPr>
      <w:r>
        <w:t xml:space="preserve">NOTE: If there is no in-network provider to provide the service(s) at this in-network facility you cannot be balanced billed for the services provided by the out-of-network provider. </w:t>
      </w:r>
      <w:r w:rsidRPr="00F14CE1">
        <w:rPr>
          <w:b/>
          <w:bCs/>
        </w:rPr>
        <w:t>OR</w:t>
      </w:r>
    </w:p>
    <w:p w14:paraId="471A14B7" w14:textId="77777777" w:rsidR="00F14CE1" w:rsidRDefault="00F14CE1" w:rsidP="00F14CE1">
      <w:pPr>
        <w:pStyle w:val="upar2"/>
      </w:pPr>
      <w:r>
        <w:rPr>
          <w:rFonts w:ascii="Segoe UI Symbol" w:hAnsi="Segoe UI Symbol" w:cs="Segoe UI Symbol"/>
        </w:rPr>
        <w:t>☐</w:t>
      </w:r>
      <w:r>
        <w:tab/>
        <w:t>Post-Stabilization Services</w:t>
      </w:r>
    </w:p>
    <w:p w14:paraId="4E99958F" w14:textId="77777777" w:rsidR="00F14CE1" w:rsidRDefault="00F14CE1" w:rsidP="00F14CE1">
      <w:pPr>
        <w:pStyle w:val="upar1"/>
      </w:pPr>
      <w:r>
        <w:t>Your provider is proposing to deliver post-stabilization care at an out-of-network facility. The out-of-network facility is and/or the provider(s) is/are:</w:t>
      </w:r>
    </w:p>
    <w:p w14:paraId="750B6A0F" w14:textId="77777777" w:rsidR="00F14CE1" w:rsidRDefault="00F14CE1" w:rsidP="00F14CE1">
      <w:pPr>
        <w:pStyle w:val="upar2"/>
      </w:pPr>
      <w:r>
        <w:t>[FACILITY/PROVIDER NAME]</w:t>
      </w:r>
    </w:p>
    <w:p w14:paraId="51F0BCDB" w14:textId="77777777" w:rsidR="00F14CE1" w:rsidRDefault="00F14CE1" w:rsidP="00F14CE1">
      <w:pPr>
        <w:pStyle w:val="upar1"/>
      </w:pPr>
      <w:r>
        <w:t>Description of post-stabilization service(s) to be provided by an out-of-network facility or provider:</w:t>
      </w:r>
    </w:p>
    <w:p w14:paraId="1B89FDB2" w14:textId="77777777" w:rsidR="00F14CE1" w:rsidRDefault="00F14CE1" w:rsidP="00F14CE1">
      <w:pPr>
        <w:pStyle w:val="upar2"/>
      </w:pPr>
      <w:r>
        <w:t>[SERVICE]</w:t>
      </w:r>
    </w:p>
    <w:p w14:paraId="17D64ADE" w14:textId="77777777" w:rsidR="00F14CE1" w:rsidRDefault="00F14CE1" w:rsidP="00F14CE1">
      <w:pPr>
        <w:pStyle w:val="upar1"/>
      </w:pPr>
      <w:r>
        <w:t>You scheduled the service(s) on [DATE] at [TIME]. You are planning to receive the service(s) stated above on [DATE] at [TIME].</w:t>
      </w:r>
    </w:p>
    <w:p w14:paraId="1302D8C7" w14:textId="77777777" w:rsidR="00F14CE1" w:rsidRDefault="00F14CE1" w:rsidP="00F14CE1">
      <w:pPr>
        <w:pStyle w:val="upar1"/>
      </w:pPr>
      <w:r>
        <w:t>Good Faith Estimate for the total cost of the service(s) to you, the patient:</w:t>
      </w:r>
    </w:p>
    <w:p w14:paraId="6F43119F" w14:textId="77777777" w:rsidR="00F14CE1" w:rsidRDefault="00F14CE1" w:rsidP="00F14CE1">
      <w:pPr>
        <w:pStyle w:val="upar2"/>
      </w:pPr>
      <w:r>
        <w:t>[$]</w:t>
      </w:r>
    </w:p>
    <w:p w14:paraId="7B07FDF7" w14:textId="77777777" w:rsidR="00F14CE1" w:rsidRDefault="00F14CE1" w:rsidP="00F14CE1">
      <w:pPr>
        <w:pStyle w:val="upar1"/>
      </w:pPr>
      <w:r>
        <w:t>I [PATIENT NAME] received this form at [TIME] on [DATE].</w:t>
      </w:r>
    </w:p>
    <w:p w14:paraId="7CA6DAA6" w14:textId="77777777" w:rsidR="00F14CE1" w:rsidRDefault="00F14CE1" w:rsidP="00F14CE1">
      <w:pPr>
        <w:pStyle w:val="upar1"/>
      </w:pPr>
      <w:r>
        <w:t>___________________________________________</w:t>
      </w:r>
    </w:p>
    <w:p w14:paraId="281EFE21" w14:textId="77777777" w:rsidR="00F14CE1" w:rsidRDefault="00F14CE1" w:rsidP="00F14CE1">
      <w:pPr>
        <w:pStyle w:val="upar1"/>
      </w:pPr>
      <w:r>
        <w:t>SIGNATURE OF PATIENT</w:t>
      </w:r>
    </w:p>
    <w:p w14:paraId="4807FA26" w14:textId="77777777" w:rsidR="002B1B46" w:rsidRDefault="00F14CE1" w:rsidP="00F14CE1">
      <w:pPr>
        <w:pStyle w:val="upar1"/>
      </w:pPr>
      <w:r>
        <w:t>[TIME] and [DATE]</w:t>
      </w:r>
    </w:p>
    <w:p w14:paraId="1BCC34BE" w14:textId="3B34C2EE" w:rsidR="00020CB1" w:rsidRDefault="002B1B46" w:rsidP="00252B4B">
      <w:pPr>
        <w:pStyle w:val="Heading2"/>
      </w:pPr>
      <w:r>
        <w:br w:type="page"/>
      </w:r>
      <w:r w:rsidR="00020CB1">
        <w:lastRenderedPageBreak/>
        <w:t>Editor’s Notes</w:t>
      </w:r>
    </w:p>
    <w:p w14:paraId="0410300C" w14:textId="77777777" w:rsidR="00020CB1" w:rsidRDefault="00020CB1" w:rsidP="00020CB1">
      <w:pPr>
        <w:pStyle w:val="upar1"/>
      </w:pPr>
      <w:r>
        <w:rPr>
          <w:b/>
          <w:bCs/>
        </w:rPr>
        <w:t>History</w:t>
      </w:r>
    </w:p>
    <w:p w14:paraId="7C0FF9B9" w14:textId="77777777" w:rsidR="00020CB1" w:rsidRDefault="00020CB1" w:rsidP="00904F01">
      <w:pPr>
        <w:pStyle w:val="par1"/>
        <w:spacing w:before="60"/>
      </w:pPr>
      <w:r>
        <w:t xml:space="preserve">Entire </w:t>
      </w:r>
      <w:r w:rsidR="00853F70">
        <w:t xml:space="preserve">rule </w:t>
      </w:r>
      <w:r>
        <w:t>emer. rule eff. 01/01/2011.</w:t>
      </w:r>
    </w:p>
    <w:p w14:paraId="0BEC2559" w14:textId="77777777" w:rsidR="00020CB1" w:rsidRDefault="00020CB1" w:rsidP="00904F01">
      <w:pPr>
        <w:pStyle w:val="par1"/>
        <w:spacing w:before="60"/>
      </w:pPr>
      <w:r>
        <w:t>Entire rule eff. 02/01/2011.</w:t>
      </w:r>
    </w:p>
    <w:p w14:paraId="7D61739C" w14:textId="77777777" w:rsidR="00020CB1" w:rsidRDefault="00020CB1" w:rsidP="00904F01">
      <w:pPr>
        <w:pStyle w:val="par1"/>
        <w:spacing w:before="60"/>
      </w:pPr>
      <w:r>
        <w:t>Rules 1</w:t>
      </w:r>
      <w:r w:rsidR="00853F70">
        <w:t>-</w:t>
      </w:r>
      <w:r>
        <w:t>20 (board rules) emer. rule</w:t>
      </w:r>
      <w:r w:rsidR="00853F70">
        <w:t>s</w:t>
      </w:r>
      <w:r>
        <w:t xml:space="preserve"> eff. 12/13/2011.</w:t>
      </w:r>
    </w:p>
    <w:p w14:paraId="1E9D354A" w14:textId="77777777" w:rsidR="00020CB1" w:rsidRDefault="00020CB1" w:rsidP="00904F01">
      <w:pPr>
        <w:pStyle w:val="par1"/>
        <w:spacing w:before="60"/>
      </w:pPr>
      <w:r>
        <w:t>Rules 1-4 (director's rules) emer. rule</w:t>
      </w:r>
      <w:r w:rsidR="00853F70">
        <w:t>s</w:t>
      </w:r>
      <w:r>
        <w:t xml:space="preserve"> repealed eff. 12/20/2011.</w:t>
      </w:r>
    </w:p>
    <w:p w14:paraId="1012170D" w14:textId="77777777" w:rsidR="00020CB1" w:rsidRDefault="00020CB1" w:rsidP="00904F01">
      <w:pPr>
        <w:pStyle w:val="par1"/>
        <w:spacing w:before="60"/>
      </w:pPr>
      <w:r>
        <w:t>Rules 1-4 (director's rules) repealed eff. 02/15/2012.</w:t>
      </w:r>
    </w:p>
    <w:p w14:paraId="210B05EC" w14:textId="77777777" w:rsidR="001E3BA2" w:rsidRDefault="00020CB1" w:rsidP="00853F70">
      <w:pPr>
        <w:pStyle w:val="par1"/>
        <w:spacing w:before="60"/>
      </w:pPr>
      <w:r>
        <w:t>Entire rule eff. 03/16/2012.</w:t>
      </w:r>
    </w:p>
    <w:p w14:paraId="3EEEEB0D" w14:textId="77777777" w:rsidR="00875F46" w:rsidRDefault="00466A1B" w:rsidP="00853F70">
      <w:pPr>
        <w:pStyle w:val="par1"/>
        <w:spacing w:before="60"/>
      </w:pPr>
      <w:r>
        <w:t>Rules 1.1 D, 1.6 A, 1.6 B.2, 1.9 C, 1.13 E, 1.14, 1.15, 1.17, 1.19, 1.20 emer. rules eff. 10/06/2020.</w:t>
      </w:r>
    </w:p>
    <w:p w14:paraId="6EBC3407" w14:textId="77777777" w:rsidR="00867E45" w:rsidRDefault="00867E45" w:rsidP="00853F70">
      <w:pPr>
        <w:pStyle w:val="par1"/>
        <w:spacing w:before="60"/>
      </w:pPr>
      <w:r>
        <w:t>Entire rule eff. 11/30/2020.</w:t>
      </w:r>
    </w:p>
    <w:p w14:paraId="4524D65F" w14:textId="77777777" w:rsidR="00CE1E3A" w:rsidRDefault="00CE1E3A" w:rsidP="00853F70">
      <w:pPr>
        <w:pStyle w:val="par1"/>
        <w:spacing w:before="60"/>
      </w:pPr>
      <w:r>
        <w:t>R</w:t>
      </w:r>
      <w:r w:rsidR="009F134C">
        <w:t>ules 1.6 A, 1.12 D, 1.23, Appendix A eff. 05/30/2021.</w:t>
      </w:r>
    </w:p>
    <w:p w14:paraId="3140CEA8" w14:textId="77777777" w:rsidR="00C40536" w:rsidRDefault="00C40536" w:rsidP="00853F70">
      <w:pPr>
        <w:pStyle w:val="par1"/>
        <w:spacing w:before="60"/>
      </w:pPr>
      <w:r>
        <w:t>Rule 1.8 B eff. 11/14/2021.</w:t>
      </w:r>
    </w:p>
    <w:p w14:paraId="1E44DC33" w14:textId="77777777" w:rsidR="008655E0" w:rsidRDefault="008655E0" w:rsidP="00853F70">
      <w:pPr>
        <w:pStyle w:val="par1"/>
        <w:spacing w:before="60"/>
      </w:pPr>
      <w:r>
        <w:t>Rules 1.9 C, 1.13 E, 1.19, 1.20 D emer. rules eff. 03/01/2022.</w:t>
      </w:r>
    </w:p>
    <w:p w14:paraId="52C049D9" w14:textId="77777777" w:rsidR="00E7470B" w:rsidRDefault="00E7470B" w:rsidP="00853F70">
      <w:pPr>
        <w:pStyle w:val="par1"/>
        <w:spacing w:before="60"/>
      </w:pPr>
      <w:r>
        <w:t>Rules 1.9 C, 1.13 E, 1.19, 1.20 D eff. 03/30/2022.</w:t>
      </w:r>
    </w:p>
    <w:p w14:paraId="35DDE1F3" w14:textId="77777777" w:rsidR="004E58DE" w:rsidRDefault="004E58DE" w:rsidP="00853F70">
      <w:pPr>
        <w:pStyle w:val="par1"/>
        <w:spacing w:before="60"/>
      </w:pPr>
      <w:r>
        <w:t>Rules 1.24, 1.25 emer. rules eff. 10/04/2022.</w:t>
      </w:r>
    </w:p>
    <w:p w14:paraId="1C31F222" w14:textId="77777777" w:rsidR="007F43A1" w:rsidRDefault="007F43A1" w:rsidP="00853F70">
      <w:pPr>
        <w:pStyle w:val="par1"/>
        <w:spacing w:before="60"/>
      </w:pPr>
      <w:r>
        <w:t>Rules 1.12 B, 1.12 C, 1.24, 1.25, 1.26, Appendix B eff. 11/14/2022.</w:t>
      </w:r>
    </w:p>
    <w:p w14:paraId="4322C770" w14:textId="77777777" w:rsidR="002B1B46" w:rsidRDefault="002B1B46" w:rsidP="00853F70">
      <w:pPr>
        <w:pStyle w:val="par1"/>
        <w:spacing w:before="60"/>
      </w:pPr>
      <w:r>
        <w:t>Rules 1.24, 1.25 repealed, rule 1.26 renumbered as 1.24 eff. 11/30/2023.</w:t>
      </w:r>
    </w:p>
    <w:p w14:paraId="2849D94C" w14:textId="77777777" w:rsidR="005E0A76" w:rsidRDefault="005E0A76" w:rsidP="005E0A76">
      <w:pPr>
        <w:pStyle w:val="par1"/>
        <w:spacing w:before="60"/>
      </w:pPr>
      <w:r>
        <w:t>Rules 1.6 C.2, 1.7 B, 1.7 C.1, 1.9, 1.11, 1.12 C, 1.13, 1.14 A.2, 1.15 A.2, 1.15 B.3, 1.15 C.1.d, 1.15 C.3, 1.17 D-E, 1.19 A.1-2, 1.19 B, 1.19 C, 1.19 E, 1.19 F.2, 1.20 A, 1.20 C, 1.21 D, 1.23 B</w:t>
      </w:r>
      <w:r w:rsidR="0067538D">
        <w:t>.1</w:t>
      </w:r>
      <w:r>
        <w:t xml:space="preserve"> eff. 03/30/2025.</w:t>
      </w:r>
    </w:p>
    <w:p w14:paraId="342208A2" w14:textId="77777777" w:rsidR="00335344" w:rsidRDefault="00335344" w:rsidP="005E0A76">
      <w:pPr>
        <w:pStyle w:val="par1"/>
        <w:spacing w:before="60"/>
      </w:pPr>
      <w:r>
        <w:t>Rules 1.12 D, 1.15 C.3.a(3), 1.15 D, 1.24, Appendix B eff. 09/30/2025.</w:t>
      </w:r>
    </w:p>
    <w:p w14:paraId="00F8C07E" w14:textId="3251D441" w:rsidR="00CF238A" w:rsidRDefault="00252B4B" w:rsidP="00CF238A">
      <w:pPr>
        <w:pStyle w:val="upar1"/>
        <w:rPr>
          <w:b/>
          <w:bCs/>
        </w:rPr>
      </w:pPr>
      <w:r>
        <w:rPr>
          <w:b/>
          <w:bCs/>
        </w:rPr>
        <w:br w:type="page"/>
      </w:r>
      <w:r w:rsidR="00CF238A">
        <w:rPr>
          <w:b/>
          <w:bCs/>
        </w:rPr>
        <w:lastRenderedPageBreak/>
        <w:t>Annotations</w:t>
      </w:r>
    </w:p>
    <w:p w14:paraId="61FD6548" w14:textId="77777777" w:rsidR="00CF238A" w:rsidRDefault="00CF238A" w:rsidP="00CF238A">
      <w:pPr>
        <w:pStyle w:val="upar1"/>
      </w:pPr>
      <w:r w:rsidRPr="00CF238A">
        <w:t>Rules 1.12 D</w:t>
      </w:r>
      <w:r w:rsidR="00736FBF">
        <w:t xml:space="preserve"> and</w:t>
      </w:r>
      <w:r w:rsidRPr="00CF238A">
        <w:t xml:space="preserve"> 1.23 E.4 (adopted 10/06/2020) were not extended by Senate Bill 21-152 and therefore expired 05/15/2021.</w:t>
      </w:r>
    </w:p>
    <w:p w14:paraId="51236E3F" w14:textId="77777777" w:rsidR="00736FBF" w:rsidRPr="00CF238A" w:rsidRDefault="00736FBF" w:rsidP="00CF238A">
      <w:pPr>
        <w:pStyle w:val="upar1"/>
      </w:pPr>
      <w:r w:rsidRPr="00736FBF">
        <w:t>Rules 1.25 B. and 1.25 C. (adopted 10/04/2022) were not extended by Senate Bill 23-102 and therefore expired 05/15/2023.</w:t>
      </w:r>
    </w:p>
    <w:sectPr w:rsidR="00736FBF" w:rsidRPr="00CF238A"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861B2" w14:textId="77777777" w:rsidR="003E353B" w:rsidRDefault="003E353B" w:rsidP="00112A8C">
      <w:r>
        <w:separator/>
      </w:r>
    </w:p>
  </w:endnote>
  <w:endnote w:type="continuationSeparator" w:id="0">
    <w:p w14:paraId="5B0BFC63" w14:textId="77777777" w:rsidR="003E353B" w:rsidRDefault="003E353B"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6156"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CFC1C"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B511D" w14:textId="77777777" w:rsidR="003E353B" w:rsidRDefault="003E353B" w:rsidP="00112A8C">
      <w:r>
        <w:separator/>
      </w:r>
    </w:p>
  </w:footnote>
  <w:footnote w:type="continuationSeparator" w:id="0">
    <w:p w14:paraId="5F3D4761" w14:textId="77777777" w:rsidR="003E353B" w:rsidRDefault="003E353B"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96804" w14:textId="77777777" w:rsidR="000A5A5A" w:rsidRPr="00252B4B" w:rsidRDefault="000A5A5A" w:rsidP="00252B4B">
    <w:pPr>
      <w:pStyle w:val="Header"/>
      <w:pBdr>
        <w:bottom w:val="single" w:sz="12" w:space="1" w:color="auto"/>
      </w:pBdr>
      <w:tabs>
        <w:tab w:val="clear" w:pos="4680"/>
      </w:tabs>
      <w:spacing w:after="0"/>
      <w:rPr>
        <w:rFonts w:cs="Arial"/>
        <w:b/>
        <w:i/>
        <w:color w:val="000000"/>
        <w:szCs w:val="24"/>
      </w:rPr>
    </w:pPr>
    <w:r w:rsidRPr="00252B4B">
      <w:rPr>
        <w:rFonts w:cs="Arial"/>
        <w:b/>
        <w:i/>
        <w:caps/>
        <w:szCs w:val="24"/>
      </w:rPr>
      <w:t>Code of Colorado Regulations</w:t>
    </w:r>
    <w:r w:rsidRPr="00252B4B">
      <w:rPr>
        <w:rFonts w:cs="Arial"/>
        <w:b/>
        <w:i/>
        <w:caps/>
        <w:szCs w:val="24"/>
      </w:rPr>
      <w:tab/>
    </w:r>
    <w:r w:rsidR="00826BC4" w:rsidRPr="00252B4B">
      <w:rPr>
        <w:rFonts w:cs="Arial"/>
        <w:b/>
        <w:i/>
        <w:caps/>
        <w:szCs w:val="24"/>
      </w:rPr>
      <w:t>4</w:t>
    </w:r>
    <w:r w:rsidRPr="00252B4B">
      <w:rPr>
        <w:rFonts w:cs="Arial"/>
        <w:b/>
        <w:i/>
        <w:color w:val="000000"/>
        <w:szCs w:val="24"/>
      </w:rPr>
      <w:t xml:space="preserve"> CCR </w:t>
    </w:r>
    <w:r w:rsidR="00826BC4" w:rsidRPr="00252B4B">
      <w:rPr>
        <w:rFonts w:cs="Arial"/>
        <w:b/>
        <w:i/>
        <w:color w:val="000000"/>
        <w:szCs w:val="24"/>
      </w:rPr>
      <w:t>744-1</w:t>
    </w:r>
  </w:p>
  <w:p w14:paraId="0AD83779" w14:textId="77777777" w:rsidR="000A5A5A" w:rsidRPr="00252B4B" w:rsidRDefault="005A7655" w:rsidP="00252B4B">
    <w:pPr>
      <w:pStyle w:val="Header"/>
      <w:pBdr>
        <w:bottom w:val="single" w:sz="12" w:space="1" w:color="auto"/>
      </w:pBdr>
      <w:tabs>
        <w:tab w:val="clear" w:pos="4680"/>
      </w:tabs>
      <w:spacing w:after="0"/>
      <w:rPr>
        <w:rFonts w:cs="Arial"/>
        <w:b/>
        <w:i/>
        <w:szCs w:val="24"/>
      </w:rPr>
    </w:pPr>
    <w:r w:rsidRPr="00252B4B">
      <w:rPr>
        <w:rFonts w:cs="Arial"/>
        <w:b/>
        <w:i/>
        <w:szCs w:val="24"/>
      </w:rPr>
      <w:t>Board of Addiction Counselor Examiners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num w:numId="1" w16cid:durableId="1397702614">
    <w:abstractNumId w:val="9"/>
  </w:num>
  <w:num w:numId="2" w16cid:durableId="1032656135">
    <w:abstractNumId w:val="7"/>
  </w:num>
  <w:num w:numId="3" w16cid:durableId="1719939872">
    <w:abstractNumId w:val="6"/>
  </w:num>
  <w:num w:numId="4" w16cid:durableId="264580297">
    <w:abstractNumId w:val="5"/>
  </w:num>
  <w:num w:numId="5" w16cid:durableId="1626813024">
    <w:abstractNumId w:val="4"/>
  </w:num>
  <w:num w:numId="6" w16cid:durableId="1321078112">
    <w:abstractNumId w:val="8"/>
  </w:num>
  <w:num w:numId="7" w16cid:durableId="1200894533">
    <w:abstractNumId w:val="3"/>
  </w:num>
  <w:num w:numId="8" w16cid:durableId="921989583">
    <w:abstractNumId w:val="2"/>
  </w:num>
  <w:num w:numId="9" w16cid:durableId="1624731486">
    <w:abstractNumId w:val="1"/>
  </w:num>
  <w:num w:numId="10" w16cid:durableId="1073510526">
    <w:abstractNumId w:val="0"/>
  </w:num>
  <w:num w:numId="11" w16cid:durableId="12617652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0CB1"/>
    <w:rsid w:val="00001C40"/>
    <w:rsid w:val="00004D81"/>
    <w:rsid w:val="00007F9B"/>
    <w:rsid w:val="00010A24"/>
    <w:rsid w:val="00014993"/>
    <w:rsid w:val="00014D65"/>
    <w:rsid w:val="00020BE4"/>
    <w:rsid w:val="00020CB1"/>
    <w:rsid w:val="000233CD"/>
    <w:rsid w:val="00044BE6"/>
    <w:rsid w:val="00052BCD"/>
    <w:rsid w:val="0006514A"/>
    <w:rsid w:val="000747F3"/>
    <w:rsid w:val="00084DC3"/>
    <w:rsid w:val="000A5A5A"/>
    <w:rsid w:val="000A6B8D"/>
    <w:rsid w:val="000C1FDE"/>
    <w:rsid w:val="000C25FC"/>
    <w:rsid w:val="000D38A8"/>
    <w:rsid w:val="000F488F"/>
    <w:rsid w:val="0010636B"/>
    <w:rsid w:val="001070A7"/>
    <w:rsid w:val="00112A8C"/>
    <w:rsid w:val="001132F7"/>
    <w:rsid w:val="00127C37"/>
    <w:rsid w:val="00136129"/>
    <w:rsid w:val="001552DF"/>
    <w:rsid w:val="001614D4"/>
    <w:rsid w:val="0016273A"/>
    <w:rsid w:val="0017263D"/>
    <w:rsid w:val="00174333"/>
    <w:rsid w:val="001752A9"/>
    <w:rsid w:val="00175EC9"/>
    <w:rsid w:val="00177C00"/>
    <w:rsid w:val="0018020C"/>
    <w:rsid w:val="00186B83"/>
    <w:rsid w:val="00191A37"/>
    <w:rsid w:val="001A00DC"/>
    <w:rsid w:val="001A55E3"/>
    <w:rsid w:val="001C2929"/>
    <w:rsid w:val="001D2AC4"/>
    <w:rsid w:val="001D543C"/>
    <w:rsid w:val="001E3BA2"/>
    <w:rsid w:val="001E7302"/>
    <w:rsid w:val="001F7F59"/>
    <w:rsid w:val="00217678"/>
    <w:rsid w:val="00222773"/>
    <w:rsid w:val="00233948"/>
    <w:rsid w:val="0023592E"/>
    <w:rsid w:val="00240EE5"/>
    <w:rsid w:val="002451A9"/>
    <w:rsid w:val="00252B4B"/>
    <w:rsid w:val="00274BD6"/>
    <w:rsid w:val="002767EF"/>
    <w:rsid w:val="0029335F"/>
    <w:rsid w:val="002B1B46"/>
    <w:rsid w:val="002B1FD5"/>
    <w:rsid w:val="002B25A9"/>
    <w:rsid w:val="002D18F3"/>
    <w:rsid w:val="002D6338"/>
    <w:rsid w:val="002E5E31"/>
    <w:rsid w:val="003015CC"/>
    <w:rsid w:val="003108F7"/>
    <w:rsid w:val="0031143E"/>
    <w:rsid w:val="00316131"/>
    <w:rsid w:val="00320CC6"/>
    <w:rsid w:val="00331721"/>
    <w:rsid w:val="003347CF"/>
    <w:rsid w:val="00335344"/>
    <w:rsid w:val="00337FE1"/>
    <w:rsid w:val="00342957"/>
    <w:rsid w:val="00354E46"/>
    <w:rsid w:val="00356142"/>
    <w:rsid w:val="00362D18"/>
    <w:rsid w:val="003635C9"/>
    <w:rsid w:val="003653F4"/>
    <w:rsid w:val="00365C77"/>
    <w:rsid w:val="0037118D"/>
    <w:rsid w:val="003748A7"/>
    <w:rsid w:val="003800C9"/>
    <w:rsid w:val="00382D3F"/>
    <w:rsid w:val="00396731"/>
    <w:rsid w:val="003C2D54"/>
    <w:rsid w:val="003D2E68"/>
    <w:rsid w:val="003D78E1"/>
    <w:rsid w:val="003E353B"/>
    <w:rsid w:val="003E4BAD"/>
    <w:rsid w:val="00401FA6"/>
    <w:rsid w:val="00406F7E"/>
    <w:rsid w:val="00413AE0"/>
    <w:rsid w:val="0042479F"/>
    <w:rsid w:val="00437177"/>
    <w:rsid w:val="00442CC8"/>
    <w:rsid w:val="00451FCF"/>
    <w:rsid w:val="0046204D"/>
    <w:rsid w:val="00466A1B"/>
    <w:rsid w:val="00474B8B"/>
    <w:rsid w:val="00475A8A"/>
    <w:rsid w:val="00475F6F"/>
    <w:rsid w:val="004762BC"/>
    <w:rsid w:val="00491623"/>
    <w:rsid w:val="0049255B"/>
    <w:rsid w:val="00494E0F"/>
    <w:rsid w:val="004A2DA9"/>
    <w:rsid w:val="004C0F91"/>
    <w:rsid w:val="004C175C"/>
    <w:rsid w:val="004C2BB6"/>
    <w:rsid w:val="004D171F"/>
    <w:rsid w:val="004E0363"/>
    <w:rsid w:val="004E58DE"/>
    <w:rsid w:val="004F187C"/>
    <w:rsid w:val="004F3903"/>
    <w:rsid w:val="004F6593"/>
    <w:rsid w:val="00500C4B"/>
    <w:rsid w:val="0051655F"/>
    <w:rsid w:val="0053058A"/>
    <w:rsid w:val="00550E8D"/>
    <w:rsid w:val="00552545"/>
    <w:rsid w:val="00553FBB"/>
    <w:rsid w:val="005548EE"/>
    <w:rsid w:val="0056337E"/>
    <w:rsid w:val="00565958"/>
    <w:rsid w:val="00566502"/>
    <w:rsid w:val="00567D3A"/>
    <w:rsid w:val="00573E74"/>
    <w:rsid w:val="00576239"/>
    <w:rsid w:val="0058093F"/>
    <w:rsid w:val="0058449B"/>
    <w:rsid w:val="00591497"/>
    <w:rsid w:val="00594E53"/>
    <w:rsid w:val="005957A1"/>
    <w:rsid w:val="005A1741"/>
    <w:rsid w:val="005A2157"/>
    <w:rsid w:val="005A7655"/>
    <w:rsid w:val="005B1659"/>
    <w:rsid w:val="005B362F"/>
    <w:rsid w:val="005B3C37"/>
    <w:rsid w:val="005C47C6"/>
    <w:rsid w:val="005C497C"/>
    <w:rsid w:val="005C7F2A"/>
    <w:rsid w:val="005E0A76"/>
    <w:rsid w:val="005F22C8"/>
    <w:rsid w:val="005F2938"/>
    <w:rsid w:val="005F4CD5"/>
    <w:rsid w:val="00612BFD"/>
    <w:rsid w:val="00612E54"/>
    <w:rsid w:val="00614C5A"/>
    <w:rsid w:val="006440B3"/>
    <w:rsid w:val="0065616F"/>
    <w:rsid w:val="00672E40"/>
    <w:rsid w:val="0067538D"/>
    <w:rsid w:val="00681E66"/>
    <w:rsid w:val="006940DC"/>
    <w:rsid w:val="006A1730"/>
    <w:rsid w:val="006D2944"/>
    <w:rsid w:val="006D427E"/>
    <w:rsid w:val="006E3111"/>
    <w:rsid w:val="006E5228"/>
    <w:rsid w:val="006E669F"/>
    <w:rsid w:val="00700AE5"/>
    <w:rsid w:val="00701EFE"/>
    <w:rsid w:val="0070737D"/>
    <w:rsid w:val="0072613B"/>
    <w:rsid w:val="00726C5A"/>
    <w:rsid w:val="007309B7"/>
    <w:rsid w:val="00736FBF"/>
    <w:rsid w:val="0074201E"/>
    <w:rsid w:val="007553E0"/>
    <w:rsid w:val="00762642"/>
    <w:rsid w:val="0077040A"/>
    <w:rsid w:val="00770439"/>
    <w:rsid w:val="00773190"/>
    <w:rsid w:val="00776A26"/>
    <w:rsid w:val="0079156B"/>
    <w:rsid w:val="007B1E63"/>
    <w:rsid w:val="007B7EAE"/>
    <w:rsid w:val="007C13EB"/>
    <w:rsid w:val="007D3A47"/>
    <w:rsid w:val="007D62DB"/>
    <w:rsid w:val="007D72F2"/>
    <w:rsid w:val="007E2C76"/>
    <w:rsid w:val="007F43A1"/>
    <w:rsid w:val="0080471E"/>
    <w:rsid w:val="008066B5"/>
    <w:rsid w:val="00813186"/>
    <w:rsid w:val="00813BB2"/>
    <w:rsid w:val="00822DE8"/>
    <w:rsid w:val="00826BC4"/>
    <w:rsid w:val="00827278"/>
    <w:rsid w:val="00827B5C"/>
    <w:rsid w:val="00835BCB"/>
    <w:rsid w:val="00841C32"/>
    <w:rsid w:val="00853F70"/>
    <w:rsid w:val="00864D23"/>
    <w:rsid w:val="008655E0"/>
    <w:rsid w:val="00866E85"/>
    <w:rsid w:val="00867E45"/>
    <w:rsid w:val="00875F46"/>
    <w:rsid w:val="00880370"/>
    <w:rsid w:val="008807A1"/>
    <w:rsid w:val="0088330F"/>
    <w:rsid w:val="00884676"/>
    <w:rsid w:val="008A7FC9"/>
    <w:rsid w:val="008C0736"/>
    <w:rsid w:val="008C7A5F"/>
    <w:rsid w:val="008D3194"/>
    <w:rsid w:val="008E3C35"/>
    <w:rsid w:val="008E558E"/>
    <w:rsid w:val="008E7343"/>
    <w:rsid w:val="008F1A4F"/>
    <w:rsid w:val="008F48B7"/>
    <w:rsid w:val="00904F01"/>
    <w:rsid w:val="00910FEF"/>
    <w:rsid w:val="00921722"/>
    <w:rsid w:val="00922D56"/>
    <w:rsid w:val="00944001"/>
    <w:rsid w:val="00947A66"/>
    <w:rsid w:val="009572AB"/>
    <w:rsid w:val="009649D7"/>
    <w:rsid w:val="00971EA5"/>
    <w:rsid w:val="00987D4F"/>
    <w:rsid w:val="00996BB7"/>
    <w:rsid w:val="009A3DF6"/>
    <w:rsid w:val="009A61F6"/>
    <w:rsid w:val="009A794E"/>
    <w:rsid w:val="009B58CB"/>
    <w:rsid w:val="009C2C17"/>
    <w:rsid w:val="009C40A7"/>
    <w:rsid w:val="009C7528"/>
    <w:rsid w:val="009D00EE"/>
    <w:rsid w:val="009E665E"/>
    <w:rsid w:val="009F134C"/>
    <w:rsid w:val="009F4F46"/>
    <w:rsid w:val="009F63FB"/>
    <w:rsid w:val="00A0198F"/>
    <w:rsid w:val="00A069FB"/>
    <w:rsid w:val="00A10666"/>
    <w:rsid w:val="00A112DF"/>
    <w:rsid w:val="00A13561"/>
    <w:rsid w:val="00A21295"/>
    <w:rsid w:val="00A3099F"/>
    <w:rsid w:val="00A36541"/>
    <w:rsid w:val="00A4271E"/>
    <w:rsid w:val="00A51FF6"/>
    <w:rsid w:val="00A531C5"/>
    <w:rsid w:val="00A65CEE"/>
    <w:rsid w:val="00A80CCD"/>
    <w:rsid w:val="00A82172"/>
    <w:rsid w:val="00A82182"/>
    <w:rsid w:val="00A8350D"/>
    <w:rsid w:val="00A83AB9"/>
    <w:rsid w:val="00AA0F16"/>
    <w:rsid w:val="00AB0003"/>
    <w:rsid w:val="00AB58A8"/>
    <w:rsid w:val="00AB5D33"/>
    <w:rsid w:val="00AC0F59"/>
    <w:rsid w:val="00AE405A"/>
    <w:rsid w:val="00AE5B2D"/>
    <w:rsid w:val="00AF39CF"/>
    <w:rsid w:val="00B0153D"/>
    <w:rsid w:val="00B025D6"/>
    <w:rsid w:val="00B04032"/>
    <w:rsid w:val="00B06D16"/>
    <w:rsid w:val="00B07DEB"/>
    <w:rsid w:val="00B11F0F"/>
    <w:rsid w:val="00B1782E"/>
    <w:rsid w:val="00B25468"/>
    <w:rsid w:val="00B254C1"/>
    <w:rsid w:val="00B377A3"/>
    <w:rsid w:val="00B43969"/>
    <w:rsid w:val="00B5245D"/>
    <w:rsid w:val="00B55A01"/>
    <w:rsid w:val="00B617A6"/>
    <w:rsid w:val="00B66BBF"/>
    <w:rsid w:val="00B72E1E"/>
    <w:rsid w:val="00B8024D"/>
    <w:rsid w:val="00B84693"/>
    <w:rsid w:val="00BB19F3"/>
    <w:rsid w:val="00BB5967"/>
    <w:rsid w:val="00BC3956"/>
    <w:rsid w:val="00BD41F0"/>
    <w:rsid w:val="00BD5510"/>
    <w:rsid w:val="00BE3AFC"/>
    <w:rsid w:val="00BE79B4"/>
    <w:rsid w:val="00BF29F4"/>
    <w:rsid w:val="00BF5EDB"/>
    <w:rsid w:val="00C00DF4"/>
    <w:rsid w:val="00C053CF"/>
    <w:rsid w:val="00C125E5"/>
    <w:rsid w:val="00C172A7"/>
    <w:rsid w:val="00C17770"/>
    <w:rsid w:val="00C21BE5"/>
    <w:rsid w:val="00C228A6"/>
    <w:rsid w:val="00C26191"/>
    <w:rsid w:val="00C333DB"/>
    <w:rsid w:val="00C40536"/>
    <w:rsid w:val="00C57A37"/>
    <w:rsid w:val="00C6127B"/>
    <w:rsid w:val="00C653B9"/>
    <w:rsid w:val="00C845FE"/>
    <w:rsid w:val="00C96D50"/>
    <w:rsid w:val="00CB0109"/>
    <w:rsid w:val="00CB733B"/>
    <w:rsid w:val="00CC5257"/>
    <w:rsid w:val="00CC56E1"/>
    <w:rsid w:val="00CD06F3"/>
    <w:rsid w:val="00CD30CA"/>
    <w:rsid w:val="00CD77C5"/>
    <w:rsid w:val="00CE1E3A"/>
    <w:rsid w:val="00CE448C"/>
    <w:rsid w:val="00CE5DE1"/>
    <w:rsid w:val="00CF0CF3"/>
    <w:rsid w:val="00CF238A"/>
    <w:rsid w:val="00D00A95"/>
    <w:rsid w:val="00D01A97"/>
    <w:rsid w:val="00D02F06"/>
    <w:rsid w:val="00D132C1"/>
    <w:rsid w:val="00D1473D"/>
    <w:rsid w:val="00D15287"/>
    <w:rsid w:val="00D24770"/>
    <w:rsid w:val="00D24BE5"/>
    <w:rsid w:val="00D30E3E"/>
    <w:rsid w:val="00D311B0"/>
    <w:rsid w:val="00D40CED"/>
    <w:rsid w:val="00D42425"/>
    <w:rsid w:val="00D45FFF"/>
    <w:rsid w:val="00D54692"/>
    <w:rsid w:val="00D5642D"/>
    <w:rsid w:val="00D72A01"/>
    <w:rsid w:val="00D75D5B"/>
    <w:rsid w:val="00D7694F"/>
    <w:rsid w:val="00D77593"/>
    <w:rsid w:val="00D826B9"/>
    <w:rsid w:val="00D82C60"/>
    <w:rsid w:val="00D93319"/>
    <w:rsid w:val="00D95604"/>
    <w:rsid w:val="00D9566F"/>
    <w:rsid w:val="00D95B9F"/>
    <w:rsid w:val="00DA769D"/>
    <w:rsid w:val="00DB05E2"/>
    <w:rsid w:val="00DB075B"/>
    <w:rsid w:val="00DB2998"/>
    <w:rsid w:val="00DB4C27"/>
    <w:rsid w:val="00DB6B67"/>
    <w:rsid w:val="00DC0D06"/>
    <w:rsid w:val="00DC0E82"/>
    <w:rsid w:val="00DC4CA2"/>
    <w:rsid w:val="00DD4B79"/>
    <w:rsid w:val="00DE52F5"/>
    <w:rsid w:val="00DF0958"/>
    <w:rsid w:val="00DF781A"/>
    <w:rsid w:val="00E33DA9"/>
    <w:rsid w:val="00E5169E"/>
    <w:rsid w:val="00E57760"/>
    <w:rsid w:val="00E57C94"/>
    <w:rsid w:val="00E607A5"/>
    <w:rsid w:val="00E735A4"/>
    <w:rsid w:val="00E73D19"/>
    <w:rsid w:val="00E7470B"/>
    <w:rsid w:val="00E759FA"/>
    <w:rsid w:val="00E967C9"/>
    <w:rsid w:val="00E97A3C"/>
    <w:rsid w:val="00EA12E4"/>
    <w:rsid w:val="00EB0903"/>
    <w:rsid w:val="00EB6733"/>
    <w:rsid w:val="00EC145E"/>
    <w:rsid w:val="00EC645C"/>
    <w:rsid w:val="00ED5C9B"/>
    <w:rsid w:val="00EE1C00"/>
    <w:rsid w:val="00F01364"/>
    <w:rsid w:val="00F14CE1"/>
    <w:rsid w:val="00F26BD1"/>
    <w:rsid w:val="00F3781C"/>
    <w:rsid w:val="00F37EB6"/>
    <w:rsid w:val="00F43940"/>
    <w:rsid w:val="00F44648"/>
    <w:rsid w:val="00F5113A"/>
    <w:rsid w:val="00F621B4"/>
    <w:rsid w:val="00F71B9F"/>
    <w:rsid w:val="00F80808"/>
    <w:rsid w:val="00F85D28"/>
    <w:rsid w:val="00F944D6"/>
    <w:rsid w:val="00F94982"/>
    <w:rsid w:val="00FA0DC4"/>
    <w:rsid w:val="00FA340F"/>
    <w:rsid w:val="00FA3AB5"/>
    <w:rsid w:val="00FA79CC"/>
    <w:rsid w:val="00FC13E3"/>
    <w:rsid w:val="00FC1E74"/>
    <w:rsid w:val="00FE6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A08EFB"/>
  <w15:chartTrackingRefBased/>
  <w15:docId w15:val="{B6BE4388-A4C7-4ECD-839A-265F455CB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2B4B"/>
    <w:pPr>
      <w:spacing w:after="120" w:line="360" w:lineRule="auto"/>
    </w:pPr>
    <w:rPr>
      <w:rFonts w:ascii="Arial" w:hAnsi="Arial"/>
      <w:sz w:val="24"/>
    </w:rPr>
  </w:style>
  <w:style w:type="paragraph" w:styleId="Heading1">
    <w:name w:val="heading 1"/>
    <w:basedOn w:val="Normal"/>
    <w:next w:val="Normal"/>
    <w:link w:val="Heading1Char"/>
    <w:autoRedefine/>
    <w:qFormat/>
    <w:rsid w:val="00C845FE"/>
    <w:pPr>
      <w:keepNext/>
      <w:spacing w:after="60"/>
      <w:outlineLvl w:val="0"/>
    </w:pPr>
    <w:rPr>
      <w:b/>
      <w:bCs/>
      <w:caps/>
      <w:kern w:val="32"/>
    </w:rPr>
  </w:style>
  <w:style w:type="paragraph" w:styleId="Heading2">
    <w:name w:val="heading 2"/>
    <w:basedOn w:val="Normal"/>
    <w:next w:val="Normal"/>
    <w:link w:val="Heading2Char"/>
    <w:autoRedefine/>
    <w:qFormat/>
    <w:rsid w:val="00C845FE"/>
    <w:pPr>
      <w:keepNext/>
      <w:spacing w:after="60"/>
      <w:outlineLvl w:val="1"/>
    </w:pPr>
    <w:rPr>
      <w:b/>
      <w:bCs/>
      <w:iCs/>
      <w:szCs w:val="28"/>
    </w:rPr>
  </w:style>
  <w:style w:type="paragraph" w:styleId="Heading3">
    <w:name w:val="heading 3"/>
    <w:basedOn w:val="Normal"/>
    <w:next w:val="Normal"/>
    <w:link w:val="Heading3Char"/>
    <w:autoRedefine/>
    <w:qFormat/>
    <w:rsid w:val="00C845FE"/>
    <w:pPr>
      <w:keepNext/>
      <w:spacing w:after="60"/>
      <w:outlineLvl w:val="2"/>
    </w:pPr>
    <w:rPr>
      <w:b/>
      <w:bCs/>
      <w:szCs w:val="26"/>
    </w:rPr>
  </w:style>
  <w:style w:type="character" w:default="1" w:styleId="DefaultParagraphFont">
    <w:name w:val="Default Paragraph Font"/>
    <w:uiPriority w:val="1"/>
    <w:semiHidden/>
    <w:unhideWhenUsed/>
    <w:rsid w:val="00C845FE"/>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C845FE"/>
  </w:style>
  <w:style w:type="paragraph" w:customStyle="1" w:styleId="Title1">
    <w:name w:val="Title1"/>
    <w:basedOn w:val="Normal"/>
    <w:autoRedefine/>
    <w:rsid w:val="00C845FE"/>
    <w:pPr>
      <w:tabs>
        <w:tab w:val="left" w:pos="720"/>
        <w:tab w:val="left" w:pos="1440"/>
        <w:tab w:val="left" w:pos="2160"/>
      </w:tabs>
      <w:ind w:left="720" w:hanging="720"/>
      <w:outlineLvl w:val="0"/>
    </w:pPr>
    <w:rPr>
      <w:b/>
      <w:bCs/>
    </w:rPr>
  </w:style>
  <w:style w:type="paragraph" w:customStyle="1" w:styleId="Title2">
    <w:name w:val="Title2"/>
    <w:basedOn w:val="Title1"/>
    <w:autoRedefine/>
    <w:rsid w:val="00C845FE"/>
    <w:pPr>
      <w:outlineLvl w:val="1"/>
    </w:pPr>
  </w:style>
  <w:style w:type="paragraph" w:customStyle="1" w:styleId="par1">
    <w:name w:val="par1"/>
    <w:basedOn w:val="Normal"/>
    <w:autoRedefine/>
    <w:qFormat/>
    <w:rsid w:val="00C845FE"/>
    <w:pPr>
      <w:tabs>
        <w:tab w:val="left" w:pos="720"/>
        <w:tab w:val="left" w:pos="1440"/>
        <w:tab w:val="left" w:pos="2160"/>
      </w:tabs>
      <w:ind w:left="720" w:hanging="720"/>
    </w:pPr>
  </w:style>
  <w:style w:type="paragraph" w:customStyle="1" w:styleId="cp">
    <w:name w:val="cp"/>
    <w:basedOn w:val="Normal"/>
    <w:rsid w:val="00C845FE"/>
    <w:pPr>
      <w:jc w:val="center"/>
    </w:pPr>
  </w:style>
  <w:style w:type="paragraph" w:customStyle="1" w:styleId="par2">
    <w:name w:val="par2"/>
    <w:basedOn w:val="par1"/>
    <w:rsid w:val="00C845FE"/>
    <w:pPr>
      <w:ind w:left="1440"/>
    </w:pPr>
  </w:style>
  <w:style w:type="paragraph" w:customStyle="1" w:styleId="upar2">
    <w:name w:val="upar2"/>
    <w:basedOn w:val="upar1"/>
    <w:rsid w:val="00C845FE"/>
    <w:pPr>
      <w:ind w:left="720"/>
    </w:pPr>
  </w:style>
  <w:style w:type="paragraph" w:customStyle="1" w:styleId="upar1">
    <w:name w:val="upar1"/>
    <w:basedOn w:val="Normal"/>
    <w:autoRedefine/>
    <w:rsid w:val="00C845FE"/>
    <w:pPr>
      <w:tabs>
        <w:tab w:val="left" w:pos="720"/>
        <w:tab w:val="left" w:pos="1440"/>
      </w:tabs>
    </w:pPr>
  </w:style>
  <w:style w:type="paragraph" w:customStyle="1" w:styleId="upar3">
    <w:name w:val="upar3"/>
    <w:basedOn w:val="upar1"/>
    <w:rsid w:val="00C845FE"/>
    <w:pPr>
      <w:ind w:left="1440"/>
    </w:pPr>
  </w:style>
  <w:style w:type="paragraph" w:customStyle="1" w:styleId="Title3">
    <w:name w:val="Title3"/>
    <w:basedOn w:val="Title2"/>
    <w:autoRedefine/>
    <w:rsid w:val="00C845FE"/>
    <w:pPr>
      <w:outlineLvl w:val="2"/>
    </w:pPr>
  </w:style>
  <w:style w:type="paragraph" w:customStyle="1" w:styleId="Title4">
    <w:name w:val="Title4"/>
    <w:basedOn w:val="Title2"/>
    <w:autoRedefine/>
    <w:rsid w:val="00C845FE"/>
    <w:pPr>
      <w:outlineLvl w:val="3"/>
    </w:pPr>
  </w:style>
  <w:style w:type="paragraph" w:customStyle="1" w:styleId="upar4">
    <w:name w:val="upar4"/>
    <w:basedOn w:val="upar1"/>
    <w:rsid w:val="00C845FE"/>
    <w:pPr>
      <w:ind w:left="2160"/>
    </w:pPr>
  </w:style>
  <w:style w:type="paragraph" w:customStyle="1" w:styleId="par3">
    <w:name w:val="par3"/>
    <w:basedOn w:val="par1"/>
    <w:qFormat/>
    <w:rsid w:val="00C845FE"/>
    <w:pPr>
      <w:ind w:left="2304" w:hanging="864"/>
    </w:pPr>
  </w:style>
  <w:style w:type="paragraph" w:customStyle="1" w:styleId="par4">
    <w:name w:val="par4"/>
    <w:basedOn w:val="par1"/>
    <w:rsid w:val="00C845FE"/>
    <w:pPr>
      <w:ind w:left="2880"/>
    </w:pPr>
  </w:style>
  <w:style w:type="paragraph" w:customStyle="1" w:styleId="par5">
    <w:name w:val="par5"/>
    <w:basedOn w:val="par1"/>
    <w:rsid w:val="00C845FE"/>
    <w:pPr>
      <w:ind w:left="3600"/>
    </w:pPr>
  </w:style>
  <w:style w:type="paragraph" w:customStyle="1" w:styleId="upar5">
    <w:name w:val="upar5"/>
    <w:basedOn w:val="upar1"/>
    <w:rsid w:val="00C845FE"/>
    <w:pPr>
      <w:ind w:left="2880"/>
    </w:pPr>
  </w:style>
  <w:style w:type="paragraph" w:customStyle="1" w:styleId="par6">
    <w:name w:val="par6"/>
    <w:basedOn w:val="par1"/>
    <w:rsid w:val="00C845FE"/>
    <w:pPr>
      <w:ind w:left="4320"/>
    </w:pPr>
  </w:style>
  <w:style w:type="paragraph" w:customStyle="1" w:styleId="upar6">
    <w:name w:val="upar6"/>
    <w:basedOn w:val="upar1"/>
    <w:rsid w:val="00C845FE"/>
    <w:pPr>
      <w:ind w:left="3600"/>
    </w:pPr>
  </w:style>
  <w:style w:type="paragraph" w:customStyle="1" w:styleId="Footnote">
    <w:name w:val="Footnote"/>
    <w:basedOn w:val="Normal"/>
    <w:rsid w:val="00C845FE"/>
    <w:pPr>
      <w:spacing w:before="120"/>
    </w:pPr>
    <w:rPr>
      <w:sz w:val="16"/>
      <w:szCs w:val="16"/>
    </w:rPr>
  </w:style>
  <w:style w:type="paragraph" w:styleId="Header">
    <w:name w:val="header"/>
    <w:basedOn w:val="Normal"/>
    <w:link w:val="HeaderChar"/>
    <w:rsid w:val="00C845FE"/>
    <w:pPr>
      <w:tabs>
        <w:tab w:val="center" w:pos="4680"/>
        <w:tab w:val="right" w:pos="9360"/>
      </w:tabs>
    </w:pPr>
  </w:style>
  <w:style w:type="character" w:customStyle="1" w:styleId="HeaderChar">
    <w:name w:val="Header Char"/>
    <w:link w:val="Header"/>
    <w:rsid w:val="00C845FE"/>
    <w:rPr>
      <w:rFonts w:ascii="Arial" w:hAnsi="Arial"/>
      <w:sz w:val="24"/>
    </w:rPr>
  </w:style>
  <w:style w:type="paragraph" w:styleId="Footer">
    <w:name w:val="footer"/>
    <w:basedOn w:val="Normal"/>
    <w:link w:val="FooterChar"/>
    <w:rsid w:val="00C845FE"/>
    <w:pPr>
      <w:tabs>
        <w:tab w:val="center" w:pos="4680"/>
        <w:tab w:val="right" w:pos="9360"/>
      </w:tabs>
    </w:pPr>
  </w:style>
  <w:style w:type="character" w:customStyle="1" w:styleId="FooterChar">
    <w:name w:val="Footer Char"/>
    <w:link w:val="Footer"/>
    <w:rsid w:val="00C845FE"/>
    <w:rPr>
      <w:rFonts w:ascii="Arial" w:hAnsi="Arial"/>
      <w:sz w:val="24"/>
    </w:rPr>
  </w:style>
  <w:style w:type="table" w:styleId="TableGrid">
    <w:name w:val="Table Grid"/>
    <w:basedOn w:val="TableNormal"/>
    <w:rsid w:val="00C845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C845FE"/>
    <w:rPr>
      <w:rFonts w:ascii="Arial" w:hAnsi="Arial"/>
      <w:b/>
      <w:bCs/>
      <w:caps/>
      <w:kern w:val="32"/>
      <w:sz w:val="24"/>
    </w:rPr>
  </w:style>
  <w:style w:type="character" w:customStyle="1" w:styleId="Heading2Char">
    <w:name w:val="Heading 2 Char"/>
    <w:link w:val="Heading2"/>
    <w:rsid w:val="00C845FE"/>
    <w:rPr>
      <w:rFonts w:ascii="Arial" w:hAnsi="Arial"/>
      <w:b/>
      <w:bCs/>
      <w:iCs/>
      <w:sz w:val="24"/>
      <w:szCs w:val="28"/>
    </w:rPr>
  </w:style>
  <w:style w:type="character" w:customStyle="1" w:styleId="Heading3Char">
    <w:name w:val="Heading 3 Char"/>
    <w:link w:val="Heading3"/>
    <w:rsid w:val="00C845FE"/>
    <w:rPr>
      <w:rFonts w:ascii="Arial" w:hAnsi="Arial"/>
      <w:b/>
      <w:bCs/>
      <w:sz w:val="24"/>
      <w:szCs w:val="26"/>
    </w:rPr>
  </w:style>
  <w:style w:type="paragraph" w:customStyle="1" w:styleId="Upar1Bold">
    <w:name w:val="Upar1 + Bold"/>
    <w:basedOn w:val="Normal"/>
    <w:autoRedefine/>
    <w:qFormat/>
    <w:rsid w:val="00C845FE"/>
    <w:rPr>
      <w:b/>
      <w:bCs/>
    </w:rPr>
  </w:style>
  <w:style w:type="paragraph" w:customStyle="1" w:styleId="FootnoteItalic">
    <w:name w:val="Footnote + Italic"/>
    <w:basedOn w:val="Normal"/>
    <w:autoRedefine/>
    <w:rsid w:val="00C845FE"/>
    <w:pPr>
      <w:spacing w:before="120"/>
    </w:pPr>
    <w:rPr>
      <w:i/>
      <w:iCs/>
      <w:szCs w:val="16"/>
    </w:rPr>
  </w:style>
  <w:style w:type="paragraph" w:customStyle="1" w:styleId="Par1Before3pt">
    <w:name w:val="Par1 + Before:  3 pt"/>
    <w:basedOn w:val="par1"/>
    <w:autoRedefine/>
    <w:rsid w:val="00C845FE"/>
    <w:pPr>
      <w:spacing w:before="60"/>
    </w:pPr>
  </w:style>
  <w:style w:type="paragraph" w:customStyle="1" w:styleId="Par1Underline">
    <w:name w:val="Par1 + Underline"/>
    <w:basedOn w:val="par1"/>
    <w:autoRedefine/>
    <w:rsid w:val="00C845FE"/>
    <w:rPr>
      <w:u w:val="single"/>
    </w:rPr>
  </w:style>
  <w:style w:type="paragraph" w:customStyle="1" w:styleId="Styleupar1Bold">
    <w:name w:val="Style upar1 + Bold"/>
    <w:basedOn w:val="upar1"/>
    <w:autoRedefine/>
    <w:qFormat/>
    <w:rsid w:val="00C845FE"/>
    <w:rPr>
      <w:b/>
      <w:bCs/>
    </w:rPr>
  </w:style>
  <w:style w:type="paragraph" w:customStyle="1" w:styleId="StyleHeading2Italic">
    <w:name w:val="Style Heading 2 + Italic"/>
    <w:basedOn w:val="Heading2"/>
    <w:autoRedefine/>
    <w:rsid w:val="00C845FE"/>
    <w:rPr>
      <w:i/>
      <w:iCs w:val="0"/>
    </w:rPr>
  </w:style>
  <w:style w:type="paragraph" w:customStyle="1" w:styleId="StyleFootnoteItalic">
    <w:name w:val="Style Footnote + Italic"/>
    <w:basedOn w:val="Normal"/>
    <w:autoRedefine/>
    <w:rsid w:val="00C845FE"/>
    <w:pPr>
      <w:spacing w:before="120"/>
    </w:pPr>
    <w:rPr>
      <w:i/>
      <w:iCs/>
      <w:szCs w:val="16"/>
    </w:rPr>
  </w:style>
  <w:style w:type="paragraph" w:customStyle="1" w:styleId="StyleFootnoteItalic1">
    <w:name w:val="Style Footnote + Italic1"/>
    <w:basedOn w:val="Normal"/>
    <w:autoRedefine/>
    <w:rsid w:val="00C845FE"/>
    <w:pPr>
      <w:spacing w:before="120"/>
    </w:pPr>
    <w:rPr>
      <w:i/>
      <w:iCs/>
      <w:szCs w:val="16"/>
    </w:rPr>
  </w:style>
  <w:style w:type="paragraph" w:customStyle="1" w:styleId="StyleFootnoteItalic2">
    <w:name w:val="Style Footnote + Italic2"/>
    <w:basedOn w:val="Normal"/>
    <w:autoRedefine/>
    <w:rsid w:val="00C845FE"/>
    <w:pPr>
      <w:spacing w:before="120"/>
    </w:pPr>
    <w:rPr>
      <w:i/>
      <w:iCs/>
      <w:szCs w:val="16"/>
    </w:rPr>
  </w:style>
  <w:style w:type="paragraph" w:customStyle="1" w:styleId="StyleHeading1Allcaps">
    <w:name w:val="Style Heading 1 + All caps"/>
    <w:basedOn w:val="Heading1"/>
    <w:autoRedefine/>
    <w:rsid w:val="00C845FE"/>
    <w:rPr>
      <w:caps w:val="0"/>
    </w:rPr>
  </w:style>
  <w:style w:type="numbering" w:customStyle="1" w:styleId="CDOSCCR">
    <w:name w:val="CDOS CCR"/>
    <w:rsid w:val="00C845FE"/>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4EC679-CD4D-4DDC-93DA-656A46377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2</TotalTime>
  <Pages>52</Pages>
  <Words>12284</Words>
  <Characters>70021</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82141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3</cp:revision>
  <cp:lastPrinted>2025-10-08T19:19:00Z</cp:lastPrinted>
  <dcterms:created xsi:type="dcterms:W3CDTF">2026-09-15T20:31:00Z</dcterms:created>
  <dcterms:modified xsi:type="dcterms:W3CDTF">2026-09-15T20:32:00Z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2022-11-14T18:39:32Z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c573a561-76b5-4bb2-ad48-6fe9be5f40ab</vt:lpwstr>
  </property>
  <property fmtid="{D5CDD505-2E9C-101B-9397-08002B2CF9AE}" pid="8" name="MSIP_Label_59e4beaa-c4ba-4ea9-a1f4-4e52626a3d73_ContentBits">
    <vt:lpwstr>0</vt:lpwstr>
  </property>
</Properties>
</file>