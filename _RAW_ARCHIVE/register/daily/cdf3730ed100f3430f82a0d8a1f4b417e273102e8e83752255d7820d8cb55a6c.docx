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2359" w14:textId="77777777" w:rsidR="00360AE7" w:rsidRPr="00845634" w:rsidRDefault="00360AE7" w:rsidP="00AB61AB">
      <w:pPr>
        <w:pStyle w:val="Heading1"/>
      </w:pPr>
      <w:r w:rsidRPr="00845634">
        <w:t>RULE 17</w:t>
      </w:r>
      <w:r w:rsidRPr="00845634">
        <w:tab/>
        <w:t>FEES FOR TESTING AND FOR ISSUANCE OF RECORDS, LICENSES, PERMITS, AND IDENTIFICATION DOCUMENTS BY THE COLORADO DEPARTMENT OF REVENUE</w:t>
      </w:r>
    </w:p>
    <w:p w14:paraId="6947D8B5" w14:textId="77777777" w:rsidR="00360AE7" w:rsidRPr="00845634" w:rsidRDefault="00360AE7" w:rsidP="00AB61AB">
      <w:pPr>
        <w:pStyle w:val="upar1"/>
        <w:rPr>
          <w:b/>
          <w:bCs/>
        </w:rPr>
      </w:pPr>
      <w:r w:rsidRPr="00845634">
        <w:rPr>
          <w:b/>
          <w:bCs/>
        </w:rPr>
        <w:t>BASIS, PURPOSE, and STATUTORY AUTHORITY</w:t>
      </w:r>
    </w:p>
    <w:p w14:paraId="04518D9F" w14:textId="77777777" w:rsidR="00331CCA" w:rsidRPr="00845634" w:rsidRDefault="00360AE7" w:rsidP="00AB61AB">
      <w:pPr>
        <w:pStyle w:val="upar1"/>
      </w:pPr>
      <w:r w:rsidRPr="00845634">
        <w:t>The purposes of this rule are to establish fees collected by the Department of Revenue, Division of Motor Vehicles for testing, and for the issuance of records, licenses, permits, and identification documents. The statutory bases for this regulation are sections: 24-4-103, 24-72.1-103, 42-1-206 (2), 42-1-206(2)(a), 42-2-107, 42-2-114, 42-2-114.5, 42-2-117, 42-2-118, 42-2-127.7, 42-2-133, 42-2-306, and 42-2-406, C.R.S.</w:t>
      </w:r>
    </w:p>
    <w:p w14:paraId="47B2B586" w14:textId="77777777" w:rsidR="00360AE7" w:rsidRPr="00845634" w:rsidRDefault="00360AE7" w:rsidP="00AB61AB">
      <w:pPr>
        <w:pStyle w:val="Heading2"/>
      </w:pPr>
      <w:r w:rsidRPr="00845634">
        <w:t>1.0</w:t>
      </w:r>
      <w:r w:rsidRPr="00845634">
        <w:tab/>
        <w:t>DEFINITIONS</w:t>
      </w:r>
    </w:p>
    <w:p w14:paraId="2DEAA854" w14:textId="77777777" w:rsidR="00360AE7" w:rsidRPr="00845634" w:rsidRDefault="00360AE7" w:rsidP="00AB61AB">
      <w:pPr>
        <w:pStyle w:val="par1"/>
      </w:pPr>
      <w:r w:rsidRPr="00845634">
        <w:t>1.1</w:t>
      </w:r>
      <w:r w:rsidRPr="00845634">
        <w:tab/>
      </w:r>
      <w:r w:rsidRPr="00845634">
        <w:rPr>
          <w:b/>
          <w:bCs/>
        </w:rPr>
        <w:t>CDL:</w:t>
      </w:r>
      <w:r w:rsidRPr="00845634">
        <w:t xml:space="preserve"> Commercial Driver’s License.</w:t>
      </w:r>
    </w:p>
    <w:p w14:paraId="1E485F68" w14:textId="77777777" w:rsidR="00360AE7" w:rsidRPr="00845634" w:rsidRDefault="00360AE7" w:rsidP="00AB61AB">
      <w:pPr>
        <w:pStyle w:val="par1"/>
      </w:pPr>
      <w:r w:rsidRPr="00845634">
        <w:t>1.2</w:t>
      </w:r>
      <w:r w:rsidRPr="00845634">
        <w:tab/>
      </w:r>
      <w:r w:rsidRPr="00845634">
        <w:rPr>
          <w:b/>
          <w:bCs/>
        </w:rPr>
        <w:t>C.R.S.:</w:t>
      </w:r>
      <w:r w:rsidRPr="00845634">
        <w:t xml:space="preserve"> Colorado Revised Statutes.</w:t>
      </w:r>
    </w:p>
    <w:p w14:paraId="5980D7CB" w14:textId="77777777" w:rsidR="00360AE7" w:rsidRPr="00845634" w:rsidRDefault="00360AE7" w:rsidP="00AB61AB">
      <w:pPr>
        <w:pStyle w:val="par1"/>
      </w:pPr>
      <w:r w:rsidRPr="00845634">
        <w:t>1.3</w:t>
      </w:r>
      <w:r w:rsidRPr="00845634">
        <w:tab/>
      </w:r>
      <w:r w:rsidRPr="00845634">
        <w:rPr>
          <w:b/>
          <w:bCs/>
        </w:rPr>
        <w:t>Department:</w:t>
      </w:r>
      <w:r w:rsidRPr="00845634">
        <w:t xml:space="preserve"> Colorado Department of Revenue.</w:t>
      </w:r>
    </w:p>
    <w:p w14:paraId="3EE37DBC" w14:textId="77777777" w:rsidR="00360AE7" w:rsidRPr="00845634" w:rsidRDefault="00360AE7" w:rsidP="00AB61AB">
      <w:pPr>
        <w:pStyle w:val="par1"/>
      </w:pPr>
      <w:r w:rsidRPr="00845634">
        <w:t>1.4</w:t>
      </w:r>
      <w:r w:rsidRPr="00845634">
        <w:tab/>
      </w:r>
      <w:r w:rsidRPr="00845634">
        <w:rPr>
          <w:b/>
          <w:bCs/>
        </w:rPr>
        <w:t>Driver’s License:</w:t>
      </w:r>
      <w:r w:rsidRPr="00845634">
        <w:t xml:space="preserve"> A driver’s license, minor driver’s license, or instruction permit.</w:t>
      </w:r>
    </w:p>
    <w:p w14:paraId="385B59DB" w14:textId="77777777" w:rsidR="00360AE7" w:rsidRPr="00845634" w:rsidRDefault="00360AE7" w:rsidP="00AB61AB">
      <w:pPr>
        <w:pStyle w:val="par1"/>
      </w:pPr>
      <w:r w:rsidRPr="00845634">
        <w:t>1.5</w:t>
      </w:r>
      <w:r w:rsidRPr="00845634">
        <w:tab/>
      </w:r>
      <w:r w:rsidRPr="00845634">
        <w:rPr>
          <w:b/>
          <w:bCs/>
        </w:rPr>
        <w:t>Identification Card:</w:t>
      </w:r>
      <w:r w:rsidRPr="00845634">
        <w:t xml:space="preserve"> </w:t>
      </w:r>
      <w:proofErr w:type="gramStart"/>
      <w:r w:rsidRPr="00845634">
        <w:t>For the purpose of</w:t>
      </w:r>
      <w:proofErr w:type="gramEnd"/>
      <w:r w:rsidRPr="00845634">
        <w:t xml:space="preserve"> this rule, a document issued by the Division of Motor Vehicles or its equivalent that contains the applicant’s full legal name, full facial digital photograph, date of birth, and gender, but does not confer the right to operate a motor vehicle.</w:t>
      </w:r>
    </w:p>
    <w:p w14:paraId="2393081E" w14:textId="77777777" w:rsidR="00360AE7" w:rsidRPr="00845634" w:rsidRDefault="00360AE7" w:rsidP="00AB61AB">
      <w:pPr>
        <w:pStyle w:val="Heading2"/>
      </w:pPr>
      <w:r w:rsidRPr="00845634">
        <w:t>2.1</w:t>
      </w:r>
      <w:r w:rsidRPr="00845634">
        <w:tab/>
        <w:t>APPLICABILITY</w:t>
      </w:r>
    </w:p>
    <w:p w14:paraId="5AAB2D68" w14:textId="77777777" w:rsidR="00360AE7" w:rsidRPr="00845634" w:rsidRDefault="00360AE7" w:rsidP="00AB61AB">
      <w:pPr>
        <w:pStyle w:val="par1"/>
      </w:pPr>
      <w:r w:rsidRPr="00845634">
        <w:t>2.2</w:t>
      </w:r>
      <w:r w:rsidRPr="00845634">
        <w:tab/>
        <w:t>This Rule applies to specific fees collected on or after the effective date of this rule.</w:t>
      </w:r>
    </w:p>
    <w:p w14:paraId="73F9C5B2" w14:textId="77777777" w:rsidR="00360AE7" w:rsidRPr="00845634" w:rsidRDefault="00360AE7" w:rsidP="00AB61AB">
      <w:pPr>
        <w:pStyle w:val="Heading2"/>
      </w:pPr>
      <w:r w:rsidRPr="00845634">
        <w:t>3.0</w:t>
      </w:r>
      <w:r w:rsidRPr="00845634">
        <w:tab/>
        <w:t>FEES</w:t>
      </w:r>
    </w:p>
    <w:p w14:paraId="5022327A" w14:textId="77777777" w:rsidR="00360AE7" w:rsidRPr="00845634" w:rsidRDefault="00360AE7" w:rsidP="00C5196C">
      <w:pPr>
        <w:pStyle w:val="par1"/>
      </w:pPr>
      <w:r w:rsidRPr="00845634">
        <w:t>3.1</w:t>
      </w:r>
      <w:r w:rsidRPr="00845634">
        <w:tab/>
        <w:t xml:space="preserve">The fee for a driving record under section 42-1-206 (2), C.R.S. is nine dollars and </w:t>
      </w:r>
      <w:proofErr w:type="gramStart"/>
      <w:r w:rsidRPr="00845634">
        <w:t>twenty five</w:t>
      </w:r>
      <w:proofErr w:type="gramEnd"/>
      <w:r w:rsidRPr="00845634">
        <w:t xml:space="preserve"> cents ($9.25).</w:t>
      </w:r>
    </w:p>
    <w:p w14:paraId="4AF7530D" w14:textId="77777777" w:rsidR="00360AE7" w:rsidRPr="00845634" w:rsidRDefault="00360AE7" w:rsidP="00C5196C">
      <w:pPr>
        <w:pStyle w:val="par1"/>
      </w:pPr>
      <w:r w:rsidRPr="00845634">
        <w:t>3.2</w:t>
      </w:r>
      <w:r w:rsidRPr="00845634">
        <w:tab/>
        <w:t xml:space="preserve">The fee for a certified driving record under section 42-1-206 (2), C.R.S. is ten dollars and </w:t>
      </w:r>
      <w:proofErr w:type="gramStart"/>
      <w:r w:rsidRPr="00845634">
        <w:t>twenty five</w:t>
      </w:r>
      <w:proofErr w:type="gramEnd"/>
      <w:r w:rsidRPr="00845634">
        <w:t xml:space="preserve"> cents ($10.25).</w:t>
      </w:r>
    </w:p>
    <w:p w14:paraId="0D3A06AC" w14:textId="77777777" w:rsidR="00360AE7" w:rsidRPr="00845634" w:rsidRDefault="00360AE7" w:rsidP="00C5196C">
      <w:pPr>
        <w:pStyle w:val="par1"/>
      </w:pPr>
      <w:r w:rsidRPr="00845634">
        <w:t>3.3</w:t>
      </w:r>
      <w:r w:rsidRPr="00845634">
        <w:tab/>
        <w:t xml:space="preserve">The application fee for an instruction </w:t>
      </w:r>
      <w:proofErr w:type="gramStart"/>
      <w:r w:rsidRPr="00845634">
        <w:t>permit</w:t>
      </w:r>
      <w:proofErr w:type="gramEnd"/>
      <w:r w:rsidRPr="00845634">
        <w:t xml:space="preserve"> under section 42-2-107, C.R.S. is </w:t>
      </w:r>
      <w:r w:rsidR="0067672C">
        <w:t>twenty</w:t>
      </w:r>
      <w:r w:rsidR="0067672C" w:rsidRPr="00845634">
        <w:t xml:space="preserve"> </w:t>
      </w:r>
      <w:r w:rsidRPr="00845634">
        <w:t>dollars and zero cents ($</w:t>
      </w:r>
      <w:r w:rsidR="0067672C">
        <w:t>20</w:t>
      </w:r>
      <w:r w:rsidRPr="00845634">
        <w:t>.00).</w:t>
      </w:r>
    </w:p>
    <w:p w14:paraId="061EAC03" w14:textId="77777777" w:rsidR="00360AE7" w:rsidRPr="00845634" w:rsidRDefault="00360AE7" w:rsidP="00C5196C">
      <w:pPr>
        <w:pStyle w:val="par1"/>
      </w:pPr>
      <w:r w:rsidRPr="00845634">
        <w:t>3.4</w:t>
      </w:r>
      <w:r w:rsidRPr="00845634">
        <w:tab/>
        <w:t xml:space="preserve">The fee for a driver's license or minor driver's license under section 42-2-114 (2) (a) or (4) (a), C.R.S., respectively, is </w:t>
      </w:r>
      <w:proofErr w:type="gramStart"/>
      <w:r w:rsidRPr="00845634">
        <w:t xml:space="preserve">thirty </w:t>
      </w:r>
      <w:r w:rsidR="0067672C">
        <w:t>four</w:t>
      </w:r>
      <w:proofErr w:type="gramEnd"/>
      <w:r w:rsidR="00A14883" w:rsidRPr="00845634">
        <w:t xml:space="preserve"> </w:t>
      </w:r>
      <w:r w:rsidRPr="00845634">
        <w:t>dollars and zero cents ($</w:t>
      </w:r>
      <w:r w:rsidR="00A14883">
        <w:t>3</w:t>
      </w:r>
      <w:r w:rsidR="0067672C">
        <w:t>4</w:t>
      </w:r>
      <w:r w:rsidRPr="00845634">
        <w:t>.00).</w:t>
      </w:r>
    </w:p>
    <w:p w14:paraId="61B9930E" w14:textId="77777777" w:rsidR="00360AE7" w:rsidRPr="00845634" w:rsidRDefault="00360AE7" w:rsidP="00C5196C">
      <w:pPr>
        <w:pStyle w:val="par1"/>
      </w:pPr>
      <w:r w:rsidRPr="00845634">
        <w:t>3.5</w:t>
      </w:r>
      <w:r w:rsidRPr="00845634">
        <w:tab/>
        <w:t>The fee for retaking (after initially failing) either of the following examinations under section 42-2- 114.5(2)(e), C.R.S. is:</w:t>
      </w:r>
    </w:p>
    <w:p w14:paraId="274B611F" w14:textId="77777777" w:rsidR="00360AE7" w:rsidRPr="00845634" w:rsidRDefault="00360AE7" w:rsidP="00C5196C">
      <w:pPr>
        <w:pStyle w:val="par2"/>
      </w:pPr>
      <w:r w:rsidRPr="00845634">
        <w:lastRenderedPageBreak/>
        <w:t>3.5.1</w:t>
      </w:r>
      <w:r w:rsidRPr="00845634">
        <w:tab/>
        <w:t>Knowledge test - eleven dollars and fifty cents ($11.50); and</w:t>
      </w:r>
    </w:p>
    <w:p w14:paraId="11D99E5B" w14:textId="77777777" w:rsidR="00360AE7" w:rsidRPr="00845634" w:rsidRDefault="00360AE7" w:rsidP="00C5196C">
      <w:pPr>
        <w:pStyle w:val="par2"/>
      </w:pPr>
      <w:r w:rsidRPr="00845634">
        <w:t>3.5.2</w:t>
      </w:r>
      <w:r w:rsidRPr="00845634">
        <w:tab/>
        <w:t>Demonstration of skills ability - fifteen dollars and forty cents ($15.40).</w:t>
      </w:r>
    </w:p>
    <w:p w14:paraId="649CD675" w14:textId="77777777" w:rsidR="00360AE7" w:rsidRPr="00845634" w:rsidRDefault="00360AE7" w:rsidP="00C5196C">
      <w:pPr>
        <w:pStyle w:val="par1"/>
      </w:pPr>
      <w:r w:rsidRPr="00845634">
        <w:t>3.6</w:t>
      </w:r>
      <w:r w:rsidRPr="00845634">
        <w:tab/>
        <w:t>The fee for a duplicate permit or minor driver's license under section 42-2-117 (1), C.R.S. is:</w:t>
      </w:r>
    </w:p>
    <w:p w14:paraId="6FDC38B1" w14:textId="77777777" w:rsidR="00360AE7" w:rsidRPr="00845634" w:rsidRDefault="00360AE7" w:rsidP="00C5196C">
      <w:pPr>
        <w:pStyle w:val="par2"/>
      </w:pPr>
      <w:r w:rsidRPr="00845634">
        <w:t>3.6.1</w:t>
      </w:r>
      <w:r w:rsidRPr="00845634">
        <w:tab/>
        <w:t>Twelve dollars and thirty cents ($12.30) for the first duplicate; and</w:t>
      </w:r>
    </w:p>
    <w:p w14:paraId="6E77D79B" w14:textId="77777777" w:rsidR="00360AE7" w:rsidRPr="00845634" w:rsidRDefault="00360AE7" w:rsidP="00C5196C">
      <w:pPr>
        <w:pStyle w:val="par2"/>
      </w:pPr>
      <w:r w:rsidRPr="00845634">
        <w:t>3.6.2</w:t>
      </w:r>
      <w:r w:rsidRPr="00845634">
        <w:tab/>
        <w:t>Sixteen dollars and forty cents ($16.40) for subsequent duplicates.</w:t>
      </w:r>
    </w:p>
    <w:p w14:paraId="06975883" w14:textId="77777777" w:rsidR="00360AE7" w:rsidRPr="00845634" w:rsidRDefault="00360AE7" w:rsidP="00C5196C">
      <w:pPr>
        <w:pStyle w:val="par1"/>
      </w:pPr>
      <w:r w:rsidRPr="00845634">
        <w:t>3.7</w:t>
      </w:r>
      <w:r w:rsidRPr="00845634">
        <w:tab/>
        <w:t xml:space="preserve">The fee for a driver's license extension under section 42-2-118 (1) (b) (I), C.R.S. is six dollars and </w:t>
      </w:r>
      <w:proofErr w:type="gramStart"/>
      <w:r w:rsidRPr="00845634">
        <w:t>sixty five</w:t>
      </w:r>
      <w:proofErr w:type="gramEnd"/>
      <w:r w:rsidRPr="00845634">
        <w:t xml:space="preserve"> cents ($6.65).</w:t>
      </w:r>
    </w:p>
    <w:p w14:paraId="772B4F29" w14:textId="77777777" w:rsidR="00360AE7" w:rsidRPr="00845634" w:rsidRDefault="00360AE7" w:rsidP="00C5196C">
      <w:pPr>
        <w:pStyle w:val="par1"/>
      </w:pPr>
      <w:r w:rsidRPr="00845634">
        <w:t>3.8</w:t>
      </w:r>
      <w:r w:rsidRPr="00845634">
        <w:tab/>
        <w:t xml:space="preserve">The fee for the return of a license under section 42-2-127.7 (4) (d) (II), C.R.S. is six dollars and </w:t>
      </w:r>
      <w:proofErr w:type="gramStart"/>
      <w:r w:rsidRPr="00845634">
        <w:t>twenty five</w:t>
      </w:r>
      <w:proofErr w:type="gramEnd"/>
      <w:r w:rsidRPr="00845634">
        <w:t xml:space="preserve"> cents ($6.25).</w:t>
      </w:r>
    </w:p>
    <w:p w14:paraId="5388D33A" w14:textId="77777777" w:rsidR="00360AE7" w:rsidRPr="00845634" w:rsidRDefault="00360AE7" w:rsidP="00C5196C">
      <w:pPr>
        <w:pStyle w:val="par1"/>
      </w:pPr>
      <w:r w:rsidRPr="00845634">
        <w:t>3.9</w:t>
      </w:r>
      <w:r w:rsidRPr="00845634">
        <w:tab/>
        <w:t xml:space="preserve">The fee for a replacement of a surrendered license under section 42-2-133 (2), C.R.S. is six dollars and </w:t>
      </w:r>
      <w:proofErr w:type="gramStart"/>
      <w:r w:rsidRPr="00845634">
        <w:t>twenty five</w:t>
      </w:r>
      <w:proofErr w:type="gramEnd"/>
      <w:r w:rsidRPr="00845634">
        <w:t xml:space="preserve"> cents ($6.25).</w:t>
      </w:r>
    </w:p>
    <w:p w14:paraId="431C314F" w14:textId="77777777" w:rsidR="00360AE7" w:rsidRPr="00845634" w:rsidRDefault="00360AE7" w:rsidP="00C5196C">
      <w:pPr>
        <w:pStyle w:val="par1"/>
      </w:pPr>
      <w:r w:rsidRPr="00845634">
        <w:t>3.10</w:t>
      </w:r>
      <w:r w:rsidRPr="00845634">
        <w:tab/>
        <w:t xml:space="preserve">The fee for issuing a Probationary Driver’s License is five dollars and </w:t>
      </w:r>
      <w:proofErr w:type="gramStart"/>
      <w:r w:rsidRPr="00845634">
        <w:t>seventy five</w:t>
      </w:r>
      <w:proofErr w:type="gramEnd"/>
      <w:r w:rsidRPr="00845634">
        <w:t xml:space="preserve"> cents ($5.75).</w:t>
      </w:r>
    </w:p>
    <w:p w14:paraId="2B9C8A5A" w14:textId="77777777" w:rsidR="00360AE7" w:rsidRPr="00845634" w:rsidRDefault="00360AE7" w:rsidP="00C5196C">
      <w:pPr>
        <w:pStyle w:val="par1"/>
      </w:pPr>
      <w:r w:rsidRPr="00845634">
        <w:t>3.11</w:t>
      </w:r>
      <w:r w:rsidRPr="00845634">
        <w:tab/>
        <w:t xml:space="preserve">The fee for issuing or renewing an identification card under section 42-2-306 (1) (a), C.R.S. is </w:t>
      </w:r>
      <w:r w:rsidR="0067672C">
        <w:t>fourteen</w:t>
      </w:r>
      <w:r w:rsidR="0067672C" w:rsidRPr="00845634">
        <w:t xml:space="preserve"> </w:t>
      </w:r>
      <w:r w:rsidRPr="00845634">
        <w:t>dollars and zero cents ($</w:t>
      </w:r>
      <w:r w:rsidR="0067672C">
        <w:t>14</w:t>
      </w:r>
      <w:r w:rsidRPr="00845634">
        <w:t>.00).</w:t>
      </w:r>
    </w:p>
    <w:p w14:paraId="2F7472B1" w14:textId="77777777" w:rsidR="00360AE7" w:rsidRPr="00845634" w:rsidRDefault="00360AE7" w:rsidP="00C5196C">
      <w:pPr>
        <w:pStyle w:val="par1"/>
      </w:pPr>
      <w:r w:rsidRPr="00845634">
        <w:t>3.12</w:t>
      </w:r>
      <w:r w:rsidRPr="00845634">
        <w:tab/>
        <w:t>The fee for reissuance of an identification card that has been cancelled or denied under section 42-2-306 (1) (b), C.R.S. is twenty dollars and fifty cents ($20.50).</w:t>
      </w:r>
    </w:p>
    <w:p w14:paraId="2160BB88" w14:textId="77777777" w:rsidR="00360AE7" w:rsidRPr="00845634" w:rsidRDefault="00360AE7" w:rsidP="00C5196C">
      <w:pPr>
        <w:pStyle w:val="par1"/>
      </w:pPr>
      <w:r w:rsidRPr="00845634">
        <w:t>3.13</w:t>
      </w:r>
      <w:r w:rsidRPr="00845634">
        <w:tab/>
        <w:t>The fee for issuance of a commercial driver's license by the Department under section 42-2-406</w:t>
      </w:r>
      <w:r w:rsidR="00C5196C" w:rsidRPr="00845634">
        <w:t xml:space="preserve"> </w:t>
      </w:r>
      <w:r w:rsidRPr="00845634">
        <w:t xml:space="preserve">(1) and (2), C.R.S. is </w:t>
      </w:r>
      <w:proofErr w:type="gramStart"/>
      <w:r w:rsidR="00A14883">
        <w:t>thirty five</w:t>
      </w:r>
      <w:proofErr w:type="gramEnd"/>
      <w:r w:rsidR="00A14883" w:rsidRPr="00845634">
        <w:t xml:space="preserve"> </w:t>
      </w:r>
      <w:r w:rsidRPr="00845634">
        <w:t xml:space="preserve">dollars and </w:t>
      </w:r>
      <w:r w:rsidR="00A14883">
        <w:t>zero</w:t>
      </w:r>
      <w:r w:rsidR="00A14883" w:rsidRPr="00845634">
        <w:t xml:space="preserve"> </w:t>
      </w:r>
      <w:r w:rsidRPr="00845634">
        <w:t>cents ($</w:t>
      </w:r>
      <w:r w:rsidR="00A14883">
        <w:t>35.00</w:t>
      </w:r>
      <w:r w:rsidRPr="00845634">
        <w:t>).</w:t>
      </w:r>
    </w:p>
    <w:p w14:paraId="170711F9" w14:textId="77777777" w:rsidR="00360AE7" w:rsidRPr="00845634" w:rsidRDefault="00360AE7" w:rsidP="00C5196C">
      <w:pPr>
        <w:pStyle w:val="par1"/>
      </w:pPr>
      <w:r w:rsidRPr="00845634">
        <w:t>3.14</w:t>
      </w:r>
      <w:r w:rsidRPr="00845634">
        <w:tab/>
        <w:t>The fee for the Department’s administration of a driving test for licensing a commercial driver under section 42-2-406 (3) (b), C.R.S. is one hundred twenty dollars ($120.00).</w:t>
      </w:r>
    </w:p>
    <w:p w14:paraId="05492E77" w14:textId="77777777" w:rsidR="00360AE7" w:rsidRPr="00845634" w:rsidRDefault="00360AE7" w:rsidP="00C5196C">
      <w:pPr>
        <w:pStyle w:val="par1"/>
      </w:pPr>
      <w:r w:rsidRPr="00845634">
        <w:t>3.15</w:t>
      </w:r>
      <w:r w:rsidRPr="00845634">
        <w:tab/>
        <w:t xml:space="preserve">The annual license fee for a commercial driver’s license testing </w:t>
      </w:r>
      <w:proofErr w:type="gramStart"/>
      <w:r w:rsidRPr="00845634">
        <w:t>unit‘</w:t>
      </w:r>
      <w:proofErr w:type="gramEnd"/>
      <w:r w:rsidRPr="00845634">
        <w:t>s license under section 42-2- 406 (4), C.R.S. is:</w:t>
      </w:r>
    </w:p>
    <w:p w14:paraId="638836C3" w14:textId="77777777" w:rsidR="00360AE7" w:rsidRPr="00845634" w:rsidRDefault="00360AE7" w:rsidP="00C5196C">
      <w:pPr>
        <w:pStyle w:val="par1"/>
      </w:pPr>
      <w:r w:rsidRPr="00845634">
        <w:t>3.15.1</w:t>
      </w:r>
      <w:r w:rsidRPr="00845634">
        <w:tab/>
        <w:t>three thousand ninety-four dollars ($3,094.00) for the initial license; and</w:t>
      </w:r>
    </w:p>
    <w:p w14:paraId="7BA9C522" w14:textId="77777777" w:rsidR="00360AE7" w:rsidRPr="00845634" w:rsidRDefault="00360AE7" w:rsidP="00C5196C">
      <w:pPr>
        <w:pStyle w:val="par1"/>
      </w:pPr>
      <w:r w:rsidRPr="00845634">
        <w:t>3.15.2</w:t>
      </w:r>
      <w:r w:rsidRPr="00845634">
        <w:tab/>
        <w:t>one thousand fifty-two dollars ($1,052.00) for each subsequent annual license renewal.</w:t>
      </w:r>
    </w:p>
    <w:p w14:paraId="3AFC9194" w14:textId="77777777" w:rsidR="00360AE7" w:rsidRPr="00845634" w:rsidRDefault="00360AE7" w:rsidP="00C5196C">
      <w:pPr>
        <w:pStyle w:val="par1"/>
      </w:pPr>
      <w:r w:rsidRPr="00845634">
        <w:t>3.16</w:t>
      </w:r>
      <w:r w:rsidRPr="00845634">
        <w:tab/>
        <w:t>The annual license fee for a commercial driver’s license driving tester under section 42-2-406(5),</w:t>
      </w:r>
      <w:r w:rsidR="00C5196C" w:rsidRPr="00845634">
        <w:t xml:space="preserve"> </w:t>
      </w:r>
      <w:r w:rsidRPr="00845634">
        <w:t>C.R.S. is:</w:t>
      </w:r>
    </w:p>
    <w:p w14:paraId="0669A7B9" w14:textId="77777777" w:rsidR="00360AE7" w:rsidRPr="00845634" w:rsidRDefault="00360AE7" w:rsidP="00C5196C">
      <w:pPr>
        <w:pStyle w:val="par2"/>
      </w:pPr>
      <w:r w:rsidRPr="00845634">
        <w:t>3.16.1</w:t>
      </w:r>
      <w:r w:rsidRPr="00845634">
        <w:tab/>
        <w:t>one hundred forty-eight dollars ($148.00) for the initial license; and</w:t>
      </w:r>
    </w:p>
    <w:p w14:paraId="1E54063A" w14:textId="77777777" w:rsidR="00360AE7" w:rsidRPr="00845634" w:rsidRDefault="00360AE7" w:rsidP="00C5196C">
      <w:pPr>
        <w:pStyle w:val="par2"/>
      </w:pPr>
      <w:r w:rsidRPr="00845634">
        <w:lastRenderedPageBreak/>
        <w:t>3.16.2</w:t>
      </w:r>
      <w:r w:rsidRPr="00845634">
        <w:tab/>
        <w:t>one hundred forty dollars ($140.00) for each subsequent annual license renewal.</w:t>
      </w:r>
    </w:p>
    <w:p w14:paraId="187FA462" w14:textId="77777777" w:rsidR="00360AE7" w:rsidRPr="00845634" w:rsidRDefault="00360AE7" w:rsidP="00C5196C">
      <w:pPr>
        <w:pStyle w:val="par1"/>
      </w:pPr>
      <w:r w:rsidRPr="00845634">
        <w:t>3.17</w:t>
      </w:r>
      <w:r w:rsidRPr="00845634">
        <w:tab/>
        <w:t xml:space="preserve">The fee for a vehicle record search is two dollars and </w:t>
      </w:r>
      <w:proofErr w:type="gramStart"/>
      <w:r w:rsidRPr="00845634">
        <w:t>twenty five</w:t>
      </w:r>
      <w:proofErr w:type="gramEnd"/>
      <w:r w:rsidRPr="00845634">
        <w:t xml:space="preserve"> cents ($2.25).</w:t>
      </w:r>
    </w:p>
    <w:p w14:paraId="73D1F7C0" w14:textId="77777777" w:rsidR="00360AE7" w:rsidRPr="00845634" w:rsidRDefault="00360AE7" w:rsidP="00C5196C">
      <w:pPr>
        <w:pStyle w:val="par1"/>
      </w:pPr>
      <w:r w:rsidRPr="00845634">
        <w:t>3.18</w:t>
      </w:r>
      <w:r w:rsidRPr="00845634">
        <w:tab/>
        <w:t>The fee for a certified vehicle record search is two dollars and eighty cents ($2.80).</w:t>
      </w:r>
    </w:p>
    <w:p w14:paraId="591A6AC6" w14:textId="77777777" w:rsidR="00C36D27" w:rsidRPr="00845634" w:rsidRDefault="00C36D27" w:rsidP="00962517">
      <w:pPr>
        <w:pStyle w:val="upar1"/>
      </w:pPr>
      <w:r w:rsidRPr="00845634">
        <w:t>______________________________________________________________________</w:t>
      </w:r>
    </w:p>
    <w:p w14:paraId="657F08AA" w14:textId="77777777" w:rsidR="00C36D27" w:rsidRPr="00845634" w:rsidRDefault="00C36D27" w:rsidP="005B653F">
      <w:pPr>
        <w:pStyle w:val="Heading2"/>
      </w:pPr>
      <w:r w:rsidRPr="00845634">
        <w:t>Editor’s Notes</w:t>
      </w:r>
    </w:p>
    <w:p w14:paraId="557C60AF" w14:textId="77777777" w:rsidR="00C36D27" w:rsidRPr="00845634" w:rsidRDefault="00C36D27" w:rsidP="00C36D27">
      <w:pPr>
        <w:pStyle w:val="upar1"/>
        <w:rPr>
          <w:b/>
          <w:bCs/>
        </w:rPr>
      </w:pPr>
      <w:r w:rsidRPr="00845634">
        <w:rPr>
          <w:b/>
          <w:bCs/>
        </w:rPr>
        <w:t>History</w:t>
      </w:r>
    </w:p>
    <w:p w14:paraId="1F960E3D" w14:textId="77777777" w:rsidR="00C36D27" w:rsidRPr="00845634" w:rsidRDefault="00C36D27" w:rsidP="00C36D27">
      <w:pPr>
        <w:pStyle w:val="par1"/>
        <w:spacing w:before="60"/>
        <w:rPr>
          <w:rFonts w:cs="Arial"/>
        </w:rPr>
      </w:pPr>
      <w:r w:rsidRPr="00845634">
        <w:rPr>
          <w:rFonts w:cs="Arial"/>
        </w:rPr>
        <w:t>Rule 8 recodified from 1 CCR 204-3 eff. 06/30/2014.</w:t>
      </w:r>
    </w:p>
    <w:p w14:paraId="5AAD0CE1" w14:textId="77777777" w:rsidR="00C36D27" w:rsidRPr="00845634" w:rsidRDefault="00C36D27" w:rsidP="00C36D27">
      <w:pPr>
        <w:pStyle w:val="par1"/>
        <w:spacing w:before="60"/>
        <w:rPr>
          <w:rFonts w:cs="Arial"/>
        </w:rPr>
      </w:pPr>
      <w:r w:rsidRPr="00845634">
        <w:rPr>
          <w:rFonts w:cs="Arial"/>
        </w:rPr>
        <w:t>Rules 1, 6, 16 emer. rules eff. 08/01/2014.</w:t>
      </w:r>
    </w:p>
    <w:p w14:paraId="3BD401F5" w14:textId="77777777" w:rsidR="00C36D27" w:rsidRPr="00845634" w:rsidRDefault="00C36D27" w:rsidP="00C36D27">
      <w:pPr>
        <w:pStyle w:val="par1"/>
        <w:spacing w:before="60"/>
        <w:rPr>
          <w:rFonts w:cs="Arial"/>
        </w:rPr>
      </w:pPr>
      <w:r w:rsidRPr="00845634">
        <w:rPr>
          <w:rFonts w:cs="Arial"/>
        </w:rPr>
        <w:t>Rules 1, 6, 16 eff. 11/14/2014.</w:t>
      </w:r>
    </w:p>
    <w:p w14:paraId="4F5BF543" w14:textId="77777777" w:rsidR="00C36D27" w:rsidRPr="00845634" w:rsidRDefault="00C36D27" w:rsidP="00C36D27">
      <w:pPr>
        <w:pStyle w:val="par1"/>
        <w:spacing w:before="60"/>
        <w:rPr>
          <w:rFonts w:cs="Arial"/>
        </w:rPr>
      </w:pPr>
      <w:r w:rsidRPr="00845634">
        <w:rPr>
          <w:rFonts w:cs="Arial"/>
        </w:rPr>
        <w:t>Rule 8 emer. rule eff. 03/15/2015.</w:t>
      </w:r>
    </w:p>
    <w:p w14:paraId="15DCDC57" w14:textId="77777777" w:rsidR="00C36D27" w:rsidRPr="00845634" w:rsidRDefault="00C36D27" w:rsidP="00C36D27">
      <w:pPr>
        <w:pStyle w:val="par1"/>
        <w:spacing w:before="60"/>
        <w:rPr>
          <w:rFonts w:cs="Arial"/>
        </w:rPr>
      </w:pPr>
      <w:r w:rsidRPr="00845634">
        <w:rPr>
          <w:rFonts w:cs="Arial"/>
        </w:rPr>
        <w:t>Rule 7 recodified from 1 CCR 204-12 eff. 06/30/2015. Rule 8 eff. 06/30/2015.</w:t>
      </w:r>
    </w:p>
    <w:p w14:paraId="54FDB6A4" w14:textId="77777777" w:rsidR="00C36D27" w:rsidRPr="00845634" w:rsidRDefault="00C36D27" w:rsidP="00C36D27">
      <w:pPr>
        <w:pStyle w:val="par1"/>
        <w:spacing w:before="60"/>
        <w:rPr>
          <w:rFonts w:cs="Arial"/>
        </w:rPr>
      </w:pPr>
      <w:r w:rsidRPr="00845634">
        <w:rPr>
          <w:rFonts w:cs="Arial"/>
        </w:rPr>
        <w:t>Rule 1 section 4.0, rule 17 eff. 07/15/2015.</w:t>
      </w:r>
    </w:p>
    <w:p w14:paraId="2454A4E5" w14:textId="77777777" w:rsidR="00C36D27" w:rsidRPr="00845634" w:rsidRDefault="00C36D27" w:rsidP="00C36D27">
      <w:pPr>
        <w:pStyle w:val="par1"/>
        <w:spacing w:before="60"/>
        <w:rPr>
          <w:rFonts w:cs="Arial"/>
        </w:rPr>
      </w:pPr>
      <w:r w:rsidRPr="00845634">
        <w:rPr>
          <w:rFonts w:cs="Arial"/>
        </w:rPr>
        <w:t>Rule 5 recodified from 1 CCR 201-17 eff. 08/10/2015.</w:t>
      </w:r>
    </w:p>
    <w:p w14:paraId="5E46AD92" w14:textId="77777777" w:rsidR="00C36D27" w:rsidRPr="00845634" w:rsidRDefault="00C36D27" w:rsidP="00C36D27">
      <w:pPr>
        <w:pStyle w:val="par1"/>
        <w:spacing w:before="60"/>
        <w:rPr>
          <w:rFonts w:cs="Arial"/>
        </w:rPr>
      </w:pPr>
      <w:r w:rsidRPr="00845634">
        <w:rPr>
          <w:rFonts w:cs="Arial"/>
        </w:rPr>
        <w:t xml:space="preserve">Rule 7 sections A, </w:t>
      </w:r>
      <w:proofErr w:type="gramStart"/>
      <w:r w:rsidRPr="00845634">
        <w:rPr>
          <w:rFonts w:cs="Arial"/>
        </w:rPr>
        <w:t>I(</w:t>
      </w:r>
      <w:proofErr w:type="gramEnd"/>
      <w:r w:rsidRPr="00845634">
        <w:rPr>
          <w:rFonts w:cs="Arial"/>
        </w:rPr>
        <w:t>20) eff. 09/30/2015.</w:t>
      </w:r>
    </w:p>
    <w:p w14:paraId="587DA5B6" w14:textId="77777777" w:rsidR="00C36D27" w:rsidRPr="00845634" w:rsidRDefault="00C36D27" w:rsidP="00C36D27">
      <w:pPr>
        <w:pStyle w:val="par1"/>
        <w:spacing w:before="60"/>
        <w:rPr>
          <w:rFonts w:cs="Arial"/>
        </w:rPr>
      </w:pPr>
      <w:r w:rsidRPr="00845634">
        <w:rPr>
          <w:rFonts w:cs="Arial"/>
        </w:rPr>
        <w:t>Rule 13 recodified from 1 CCR 204-24 eff. 01/30/2016.</w:t>
      </w:r>
    </w:p>
    <w:p w14:paraId="674B11A1" w14:textId="77777777" w:rsidR="00C36D27" w:rsidRPr="00845634" w:rsidRDefault="00C36D27" w:rsidP="00C36D27">
      <w:pPr>
        <w:pStyle w:val="par1"/>
        <w:spacing w:before="60"/>
        <w:rPr>
          <w:rFonts w:cs="Arial"/>
        </w:rPr>
      </w:pPr>
      <w:r w:rsidRPr="00845634">
        <w:rPr>
          <w:rFonts w:cs="Arial"/>
        </w:rPr>
        <w:t>Rule 1 section 4.0, rule 17 emer. rules eff. 07/01/2016.</w:t>
      </w:r>
    </w:p>
    <w:p w14:paraId="45F03783" w14:textId="77777777" w:rsidR="00C36D27" w:rsidRPr="00845634" w:rsidRDefault="00C36D27" w:rsidP="00C36D27">
      <w:pPr>
        <w:pStyle w:val="par1"/>
        <w:spacing w:before="60"/>
        <w:rPr>
          <w:rFonts w:cs="Arial"/>
        </w:rPr>
      </w:pPr>
      <w:r w:rsidRPr="00845634">
        <w:rPr>
          <w:rFonts w:cs="Arial"/>
        </w:rPr>
        <w:t>Rule 12 recodified from 1 CCR 204-23 eff. 08/14/2016.</w:t>
      </w:r>
    </w:p>
    <w:p w14:paraId="2B8E7741" w14:textId="77777777" w:rsidR="00C36D27" w:rsidRPr="00845634" w:rsidRDefault="00C36D27" w:rsidP="00C36D27">
      <w:pPr>
        <w:pStyle w:val="par1"/>
        <w:spacing w:before="60"/>
        <w:rPr>
          <w:rFonts w:cs="Arial"/>
        </w:rPr>
      </w:pPr>
      <w:r w:rsidRPr="00845634">
        <w:rPr>
          <w:rFonts w:cs="Arial"/>
        </w:rPr>
        <w:t>Rule 5 eff. 08/30/2016.</w:t>
      </w:r>
    </w:p>
    <w:p w14:paraId="1381CA37" w14:textId="77777777" w:rsidR="00C36D27" w:rsidRPr="00845634" w:rsidRDefault="00C36D27" w:rsidP="00C36D27">
      <w:pPr>
        <w:pStyle w:val="par1"/>
        <w:spacing w:before="60"/>
        <w:rPr>
          <w:rFonts w:cs="Arial"/>
        </w:rPr>
      </w:pPr>
      <w:r w:rsidRPr="00845634">
        <w:rPr>
          <w:rFonts w:cs="Arial"/>
        </w:rPr>
        <w:t>Rule 1 section 4.0, rule 17 eff. 09/14/2016.</w:t>
      </w:r>
    </w:p>
    <w:p w14:paraId="75374C09" w14:textId="77777777" w:rsidR="00C36D27" w:rsidRPr="00845634" w:rsidRDefault="00C36D27" w:rsidP="00C36D27">
      <w:pPr>
        <w:pStyle w:val="par1"/>
        <w:spacing w:before="60"/>
        <w:rPr>
          <w:rFonts w:cs="Arial"/>
        </w:rPr>
      </w:pPr>
      <w:r w:rsidRPr="00845634">
        <w:rPr>
          <w:rFonts w:cs="Arial"/>
        </w:rPr>
        <w:t>Rule 11 recodified from 1 CCR 204-17 eff. 10/30/2016.</w:t>
      </w:r>
    </w:p>
    <w:p w14:paraId="656CEDFA" w14:textId="77777777" w:rsidR="00C36D27" w:rsidRPr="00845634" w:rsidRDefault="00C36D27" w:rsidP="00C36D27">
      <w:pPr>
        <w:pStyle w:val="par1"/>
        <w:spacing w:before="60"/>
        <w:rPr>
          <w:rFonts w:cs="Arial"/>
        </w:rPr>
      </w:pPr>
      <w:r w:rsidRPr="00845634">
        <w:rPr>
          <w:rFonts w:cs="Arial"/>
        </w:rPr>
        <w:t xml:space="preserve">Rule 9 </w:t>
      </w:r>
      <w:proofErr w:type="gramStart"/>
      <w:r w:rsidRPr="00845634">
        <w:rPr>
          <w:rFonts w:cs="Arial"/>
        </w:rPr>
        <w:t>recodified</w:t>
      </w:r>
      <w:proofErr w:type="gramEnd"/>
      <w:r w:rsidRPr="00845634">
        <w:rPr>
          <w:rFonts w:cs="Arial"/>
        </w:rPr>
        <w:t xml:space="preserve"> from 1 CCR 204-20 eff. 01/30/2017.</w:t>
      </w:r>
    </w:p>
    <w:p w14:paraId="1EF281A4" w14:textId="77777777" w:rsidR="00C36D27" w:rsidRPr="00845634" w:rsidRDefault="00C36D27" w:rsidP="00C36D27">
      <w:pPr>
        <w:pStyle w:val="par1"/>
        <w:spacing w:before="60"/>
        <w:rPr>
          <w:rFonts w:cs="Arial"/>
        </w:rPr>
      </w:pPr>
      <w:r w:rsidRPr="00845634">
        <w:rPr>
          <w:rFonts w:cs="Arial"/>
        </w:rPr>
        <w:t>Rule 14 recodified from 1 CCR 204-25 eff. 11/14/2017.</w:t>
      </w:r>
    </w:p>
    <w:p w14:paraId="586420AE" w14:textId="77777777" w:rsidR="00C36D27" w:rsidRPr="00845634" w:rsidRDefault="00C36D27" w:rsidP="00C36D27">
      <w:pPr>
        <w:pStyle w:val="par1"/>
        <w:spacing w:before="60"/>
        <w:rPr>
          <w:rFonts w:cs="Arial"/>
        </w:rPr>
      </w:pPr>
      <w:r w:rsidRPr="00845634">
        <w:rPr>
          <w:rFonts w:cs="Arial"/>
        </w:rPr>
        <w:t>Rules 7, 9 eff. 01/14/2018.</w:t>
      </w:r>
    </w:p>
    <w:p w14:paraId="1446A495" w14:textId="77777777" w:rsidR="00C36D27" w:rsidRPr="00845634" w:rsidRDefault="00C36D27" w:rsidP="00C36D27">
      <w:pPr>
        <w:pStyle w:val="par1"/>
        <w:spacing w:before="60"/>
        <w:rPr>
          <w:rFonts w:cs="Arial"/>
        </w:rPr>
      </w:pPr>
      <w:r w:rsidRPr="00845634">
        <w:rPr>
          <w:rFonts w:cs="Arial"/>
        </w:rPr>
        <w:t>Rule 8 eff. 05/15/2018.</w:t>
      </w:r>
    </w:p>
    <w:p w14:paraId="752494C9" w14:textId="77777777" w:rsidR="00C36D27" w:rsidRPr="00845634" w:rsidRDefault="00C36D27" w:rsidP="00C36D27">
      <w:pPr>
        <w:pStyle w:val="par1"/>
        <w:spacing w:before="60"/>
        <w:rPr>
          <w:rFonts w:cs="Arial"/>
        </w:rPr>
      </w:pPr>
      <w:r w:rsidRPr="00845634">
        <w:rPr>
          <w:rFonts w:cs="Arial"/>
        </w:rPr>
        <w:t>Rule 1 eff. 06/30/2018.</w:t>
      </w:r>
    </w:p>
    <w:p w14:paraId="176CC6C0" w14:textId="77777777" w:rsidR="001E3BA2" w:rsidRPr="00845634" w:rsidRDefault="00C36D27" w:rsidP="00F11D15">
      <w:pPr>
        <w:pStyle w:val="par1"/>
        <w:spacing w:before="60"/>
        <w:rPr>
          <w:rFonts w:cs="Arial"/>
        </w:rPr>
      </w:pPr>
      <w:r w:rsidRPr="00845634">
        <w:rPr>
          <w:rFonts w:cs="Arial"/>
        </w:rPr>
        <w:t>Rule 7 eff. 09/30/2018.</w:t>
      </w:r>
    </w:p>
    <w:p w14:paraId="43118499" w14:textId="77777777" w:rsidR="00F11D15" w:rsidRPr="00845634" w:rsidRDefault="00F11D15" w:rsidP="00F11D15">
      <w:pPr>
        <w:pStyle w:val="par1"/>
        <w:spacing w:before="60"/>
        <w:rPr>
          <w:rFonts w:cs="Arial"/>
        </w:rPr>
      </w:pPr>
      <w:r w:rsidRPr="00845634">
        <w:rPr>
          <w:rFonts w:cs="Arial"/>
        </w:rPr>
        <w:lastRenderedPageBreak/>
        <w:t>Rule 1 eff. 12/30/2018.</w:t>
      </w:r>
      <w:r w:rsidR="00940AA0" w:rsidRPr="00845634">
        <w:rPr>
          <w:rFonts w:cs="Arial"/>
        </w:rPr>
        <w:t xml:space="preserve"> Rule 2 recodified from 1 CCR 204-16, Rule 3 recodified from 1 CCR 204-26 eff. 12/30/2018.</w:t>
      </w:r>
    </w:p>
    <w:p w14:paraId="1218BB0D" w14:textId="77777777" w:rsidR="00EA79B0" w:rsidRPr="00845634" w:rsidRDefault="00EA79B0" w:rsidP="00F11D15">
      <w:pPr>
        <w:pStyle w:val="par1"/>
        <w:spacing w:before="60"/>
        <w:rPr>
          <w:rFonts w:cs="Arial"/>
        </w:rPr>
      </w:pPr>
      <w:r w:rsidRPr="00845634">
        <w:rPr>
          <w:rFonts w:cs="Arial"/>
        </w:rPr>
        <w:t>Rule 6 emer. rule eff. 01/01/2019.</w:t>
      </w:r>
    </w:p>
    <w:p w14:paraId="59CC908D" w14:textId="77777777" w:rsidR="00266B06" w:rsidRPr="00845634" w:rsidRDefault="00266B06" w:rsidP="00266B06">
      <w:pPr>
        <w:pStyle w:val="par1"/>
        <w:spacing w:before="60"/>
        <w:rPr>
          <w:rFonts w:cs="Arial"/>
        </w:rPr>
      </w:pPr>
      <w:r w:rsidRPr="00845634">
        <w:rPr>
          <w:rFonts w:cs="Arial"/>
        </w:rPr>
        <w:t>Rule 6 eff. 04/14/2019.</w:t>
      </w:r>
    </w:p>
    <w:p w14:paraId="17D25F38" w14:textId="77777777" w:rsidR="00F7401B" w:rsidRPr="00845634" w:rsidRDefault="00F7401B" w:rsidP="00266B06">
      <w:pPr>
        <w:pStyle w:val="par1"/>
        <w:spacing w:before="60"/>
        <w:rPr>
          <w:rFonts w:cs="Arial"/>
        </w:rPr>
      </w:pPr>
      <w:r w:rsidRPr="00845634">
        <w:rPr>
          <w:rFonts w:cs="Arial"/>
        </w:rPr>
        <w:t>Rule</w:t>
      </w:r>
      <w:r w:rsidR="00F505C1" w:rsidRPr="00845634">
        <w:rPr>
          <w:rFonts w:cs="Arial"/>
        </w:rPr>
        <w:t>s 12,</w:t>
      </w:r>
      <w:r w:rsidRPr="00845634">
        <w:rPr>
          <w:rFonts w:cs="Arial"/>
        </w:rPr>
        <w:t xml:space="preserve"> </w:t>
      </w:r>
      <w:r w:rsidR="00ED79D6" w:rsidRPr="00845634">
        <w:rPr>
          <w:rFonts w:cs="Arial"/>
        </w:rPr>
        <w:t>16 eff. 01/14/2020</w:t>
      </w:r>
      <w:r w:rsidR="00567800" w:rsidRPr="00845634">
        <w:rPr>
          <w:rFonts w:cs="Arial"/>
        </w:rPr>
        <w:t>.</w:t>
      </w:r>
    </w:p>
    <w:p w14:paraId="7C9BB3B1" w14:textId="77777777" w:rsidR="00A01981" w:rsidRPr="00845634" w:rsidRDefault="00A01981" w:rsidP="00266B06">
      <w:pPr>
        <w:pStyle w:val="par1"/>
        <w:spacing w:before="60"/>
        <w:rPr>
          <w:rFonts w:cs="Arial"/>
        </w:rPr>
      </w:pPr>
      <w:r w:rsidRPr="00845634">
        <w:rPr>
          <w:rFonts w:cs="Arial"/>
        </w:rPr>
        <w:t>Rule 18 emer</w:t>
      </w:r>
      <w:r w:rsidR="00567800" w:rsidRPr="00845634">
        <w:rPr>
          <w:rFonts w:cs="Arial"/>
        </w:rPr>
        <w:t xml:space="preserve">. </w:t>
      </w:r>
      <w:r w:rsidRPr="00845634">
        <w:rPr>
          <w:rFonts w:cs="Arial"/>
        </w:rPr>
        <w:t>rule eff. 04/02/2020</w:t>
      </w:r>
      <w:r w:rsidR="00F62AB1" w:rsidRPr="00845634">
        <w:rPr>
          <w:rFonts w:cs="Arial"/>
        </w:rPr>
        <w:t>; expired 07/31/2020</w:t>
      </w:r>
      <w:r w:rsidRPr="00845634">
        <w:rPr>
          <w:rFonts w:cs="Arial"/>
        </w:rPr>
        <w:t>.</w:t>
      </w:r>
    </w:p>
    <w:p w14:paraId="7C499105" w14:textId="77777777" w:rsidR="003A1442" w:rsidRPr="00845634" w:rsidRDefault="003A1442" w:rsidP="00266B06">
      <w:pPr>
        <w:pStyle w:val="par1"/>
        <w:spacing w:before="60"/>
        <w:rPr>
          <w:rFonts w:cs="Arial"/>
        </w:rPr>
      </w:pPr>
      <w:r w:rsidRPr="00845634">
        <w:rPr>
          <w:rFonts w:cs="Arial"/>
        </w:rPr>
        <w:t>Rule 1</w:t>
      </w:r>
      <w:r w:rsidR="004829C4" w:rsidRPr="00845634">
        <w:rPr>
          <w:rFonts w:cs="Arial"/>
        </w:rPr>
        <w:t xml:space="preserve"> (400)</w:t>
      </w:r>
      <w:r w:rsidR="007767A4" w:rsidRPr="00845634">
        <w:rPr>
          <w:rFonts w:cs="Arial"/>
        </w:rPr>
        <w:t xml:space="preserve"> </w:t>
      </w:r>
      <w:r w:rsidR="004829C4" w:rsidRPr="00845634">
        <w:rPr>
          <w:rFonts w:cs="Arial"/>
        </w:rPr>
        <w:t>b-c</w:t>
      </w:r>
      <w:r w:rsidRPr="00845634">
        <w:rPr>
          <w:rFonts w:cs="Arial"/>
        </w:rPr>
        <w:t xml:space="preserve">, </w:t>
      </w:r>
      <w:r w:rsidR="00EA7A09" w:rsidRPr="00845634">
        <w:rPr>
          <w:rFonts w:cs="Arial"/>
        </w:rPr>
        <w:t xml:space="preserve">Rule </w:t>
      </w:r>
      <w:r w:rsidRPr="00845634">
        <w:rPr>
          <w:rFonts w:cs="Arial"/>
        </w:rPr>
        <w:t>3</w:t>
      </w:r>
      <w:r w:rsidR="007217BE" w:rsidRPr="00845634">
        <w:rPr>
          <w:rFonts w:cs="Arial"/>
        </w:rPr>
        <w:t xml:space="preserve"> (3.1)</w:t>
      </w:r>
      <w:r w:rsidRPr="00845634">
        <w:rPr>
          <w:rFonts w:cs="Arial"/>
        </w:rPr>
        <w:t xml:space="preserve">, </w:t>
      </w:r>
      <w:r w:rsidR="00EA7A09" w:rsidRPr="00845634">
        <w:rPr>
          <w:rFonts w:cs="Arial"/>
        </w:rPr>
        <w:t xml:space="preserve">Rule </w:t>
      </w:r>
      <w:r w:rsidRPr="00845634">
        <w:rPr>
          <w:rFonts w:cs="Arial"/>
        </w:rPr>
        <w:t>8</w:t>
      </w:r>
      <w:r w:rsidR="00EA7A09" w:rsidRPr="00845634">
        <w:rPr>
          <w:rFonts w:cs="Arial"/>
        </w:rPr>
        <w:t>(300)</w:t>
      </w:r>
      <w:r w:rsidR="007767A4" w:rsidRPr="00845634">
        <w:rPr>
          <w:rFonts w:cs="Arial"/>
        </w:rPr>
        <w:t xml:space="preserve"> </w:t>
      </w:r>
      <w:r w:rsidR="00EA7A09" w:rsidRPr="00845634">
        <w:rPr>
          <w:rFonts w:cs="Arial"/>
        </w:rPr>
        <w:t>m</w:t>
      </w:r>
      <w:r w:rsidRPr="00845634">
        <w:rPr>
          <w:rFonts w:cs="Arial"/>
        </w:rPr>
        <w:t>,</w:t>
      </w:r>
      <w:r w:rsidR="00EA7A09" w:rsidRPr="00845634">
        <w:rPr>
          <w:rFonts w:cs="Arial"/>
        </w:rPr>
        <w:t xml:space="preserve"> (400)</w:t>
      </w:r>
      <w:r w:rsidR="007767A4" w:rsidRPr="00845634">
        <w:rPr>
          <w:rFonts w:cs="Arial"/>
        </w:rPr>
        <w:t xml:space="preserve"> </w:t>
      </w:r>
      <w:r w:rsidR="00EA7A09" w:rsidRPr="00845634">
        <w:rPr>
          <w:rFonts w:cs="Arial"/>
        </w:rPr>
        <w:t>t, (401)</w:t>
      </w:r>
      <w:r w:rsidR="007767A4" w:rsidRPr="00845634">
        <w:rPr>
          <w:rFonts w:cs="Arial"/>
        </w:rPr>
        <w:t xml:space="preserve"> </w:t>
      </w:r>
      <w:r w:rsidR="00EA7A09" w:rsidRPr="00845634">
        <w:rPr>
          <w:rFonts w:cs="Arial"/>
        </w:rPr>
        <w:t>l, Rule</w:t>
      </w:r>
      <w:r w:rsidRPr="00845634">
        <w:rPr>
          <w:rFonts w:cs="Arial"/>
        </w:rPr>
        <w:t xml:space="preserve"> 17</w:t>
      </w:r>
      <w:r w:rsidR="004829C4" w:rsidRPr="00845634">
        <w:rPr>
          <w:rFonts w:cs="Arial"/>
        </w:rPr>
        <w:t xml:space="preserve"> 3.3, 3.4, 3.10, 3.12</w:t>
      </w:r>
      <w:r w:rsidRPr="00845634">
        <w:rPr>
          <w:rFonts w:cs="Arial"/>
        </w:rPr>
        <w:t xml:space="preserve"> </w:t>
      </w:r>
      <w:r w:rsidR="00B23ECF" w:rsidRPr="00845634">
        <w:rPr>
          <w:rFonts w:cs="Arial"/>
        </w:rPr>
        <w:t>emer. rule</w:t>
      </w:r>
      <w:r w:rsidR="00D447F3" w:rsidRPr="00845634">
        <w:rPr>
          <w:rFonts w:cs="Arial"/>
        </w:rPr>
        <w:t>s</w:t>
      </w:r>
      <w:r w:rsidR="00B23ECF" w:rsidRPr="00845634">
        <w:rPr>
          <w:rFonts w:cs="Arial"/>
        </w:rPr>
        <w:t xml:space="preserve"> </w:t>
      </w:r>
      <w:r w:rsidRPr="00845634">
        <w:rPr>
          <w:rFonts w:cs="Arial"/>
        </w:rPr>
        <w:t>eff. 05/22/2020.</w:t>
      </w:r>
    </w:p>
    <w:p w14:paraId="2D4D799C" w14:textId="77777777" w:rsidR="00975C4D" w:rsidRPr="00845634" w:rsidRDefault="002915BB" w:rsidP="00266B06">
      <w:pPr>
        <w:pStyle w:val="par1"/>
        <w:spacing w:before="60"/>
        <w:rPr>
          <w:rFonts w:cs="Arial"/>
        </w:rPr>
      </w:pPr>
      <w:r w:rsidRPr="00845634">
        <w:rPr>
          <w:rFonts w:cs="Arial"/>
        </w:rPr>
        <w:t>Rule 1 (400)</w:t>
      </w:r>
      <w:r w:rsidR="007767A4" w:rsidRPr="00845634">
        <w:rPr>
          <w:rFonts w:cs="Arial"/>
        </w:rPr>
        <w:t xml:space="preserve"> </w:t>
      </w:r>
      <w:r w:rsidR="004829C4" w:rsidRPr="00845634">
        <w:rPr>
          <w:rFonts w:cs="Arial"/>
        </w:rPr>
        <w:t>b-c</w:t>
      </w:r>
      <w:r w:rsidRPr="00845634">
        <w:rPr>
          <w:rFonts w:cs="Arial"/>
        </w:rPr>
        <w:t xml:space="preserve">, </w:t>
      </w:r>
      <w:r w:rsidR="004829C4" w:rsidRPr="00845634">
        <w:rPr>
          <w:rFonts w:cs="Arial"/>
        </w:rPr>
        <w:t>R</w:t>
      </w:r>
      <w:r w:rsidRPr="00845634">
        <w:rPr>
          <w:rFonts w:cs="Arial"/>
        </w:rPr>
        <w:t>ule 17 3.3</w:t>
      </w:r>
      <w:r w:rsidR="00B875AD" w:rsidRPr="00845634">
        <w:rPr>
          <w:rFonts w:cs="Arial"/>
        </w:rPr>
        <w:t xml:space="preserve">, </w:t>
      </w:r>
      <w:r w:rsidRPr="00845634">
        <w:rPr>
          <w:rFonts w:cs="Arial"/>
        </w:rPr>
        <w:t>3.4, 3.10, 3.12 emer. rules eff. 06/26/2020.</w:t>
      </w:r>
    </w:p>
    <w:p w14:paraId="103F14D7" w14:textId="77777777" w:rsidR="003F71E2" w:rsidRPr="00845634" w:rsidRDefault="003F71E2" w:rsidP="00266B06">
      <w:pPr>
        <w:pStyle w:val="par1"/>
        <w:spacing w:before="60"/>
        <w:rPr>
          <w:rFonts w:cs="Arial"/>
        </w:rPr>
      </w:pPr>
      <w:r w:rsidRPr="00845634">
        <w:rPr>
          <w:rFonts w:cs="Arial"/>
        </w:rPr>
        <w:t>Rule 1 (600) a.4, Rule 6 5.1.3 repealed eff. 07/16/2020.</w:t>
      </w:r>
    </w:p>
    <w:p w14:paraId="5F0F344D" w14:textId="77777777" w:rsidR="00C2266F" w:rsidRPr="00845634" w:rsidRDefault="00C2266F" w:rsidP="00266B06">
      <w:pPr>
        <w:pStyle w:val="par1"/>
        <w:spacing w:before="60"/>
        <w:rPr>
          <w:rFonts w:cs="Arial"/>
        </w:rPr>
      </w:pPr>
      <w:r w:rsidRPr="00845634">
        <w:rPr>
          <w:rFonts w:cs="Arial"/>
        </w:rPr>
        <w:t xml:space="preserve">Rule 3 </w:t>
      </w:r>
      <w:r w:rsidR="007217BE" w:rsidRPr="00845634">
        <w:rPr>
          <w:rFonts w:cs="Arial"/>
        </w:rPr>
        <w:t>(</w:t>
      </w:r>
      <w:r w:rsidRPr="00845634">
        <w:rPr>
          <w:rFonts w:cs="Arial"/>
        </w:rPr>
        <w:t>3.1-3.3</w:t>
      </w:r>
      <w:r w:rsidR="007217BE" w:rsidRPr="00845634">
        <w:rPr>
          <w:rFonts w:cs="Arial"/>
        </w:rPr>
        <w:t>)</w:t>
      </w:r>
      <w:r w:rsidRPr="00845634">
        <w:rPr>
          <w:rFonts w:cs="Arial"/>
        </w:rPr>
        <w:t>, Rule 8 (300) d</w:t>
      </w:r>
      <w:r w:rsidR="007767A4" w:rsidRPr="00845634">
        <w:rPr>
          <w:rFonts w:cs="Arial"/>
        </w:rPr>
        <w:t>)</w:t>
      </w:r>
      <w:r w:rsidRPr="00845634">
        <w:rPr>
          <w:rFonts w:cs="Arial"/>
        </w:rPr>
        <w:t>7, (300) m, (400) t, (401) l, r, (402) b)8, (402)</w:t>
      </w:r>
      <w:r w:rsidR="007767A4" w:rsidRPr="00845634">
        <w:rPr>
          <w:rFonts w:cs="Arial"/>
        </w:rPr>
        <w:t xml:space="preserve"> </w:t>
      </w:r>
      <w:r w:rsidRPr="00845634">
        <w:rPr>
          <w:rFonts w:cs="Arial"/>
        </w:rPr>
        <w:t xml:space="preserve">l </w:t>
      </w:r>
      <w:r w:rsidR="00EA7A09" w:rsidRPr="00845634">
        <w:rPr>
          <w:rFonts w:cs="Arial"/>
        </w:rPr>
        <w:t>emer. rules eff. 09/17/2020.</w:t>
      </w:r>
    </w:p>
    <w:p w14:paraId="655650A7" w14:textId="77777777" w:rsidR="00555254" w:rsidRPr="00845634" w:rsidRDefault="00555254" w:rsidP="00266B06">
      <w:pPr>
        <w:pStyle w:val="par1"/>
        <w:spacing w:before="60"/>
        <w:rPr>
          <w:rFonts w:cs="Arial"/>
        </w:rPr>
      </w:pPr>
      <w:r w:rsidRPr="00845634">
        <w:rPr>
          <w:rFonts w:cs="Arial"/>
        </w:rPr>
        <w:t>Rule 1 (400) b-c, Rule 17 3.3, 3.4, 3.10, 3.12 eff. 10/15/2020.</w:t>
      </w:r>
    </w:p>
    <w:p w14:paraId="3B60F8F9" w14:textId="77777777" w:rsidR="00F62093" w:rsidRPr="00845634" w:rsidRDefault="00F62093" w:rsidP="00266B06">
      <w:pPr>
        <w:pStyle w:val="par1"/>
        <w:spacing w:before="60"/>
        <w:rPr>
          <w:rFonts w:cs="Arial"/>
        </w:rPr>
      </w:pPr>
      <w:r w:rsidRPr="00845634">
        <w:rPr>
          <w:rFonts w:cs="Arial"/>
        </w:rPr>
        <w:t xml:space="preserve">Rule 7 </w:t>
      </w:r>
      <w:proofErr w:type="gramStart"/>
      <w:r w:rsidRPr="00845634">
        <w:rPr>
          <w:rFonts w:cs="Arial"/>
        </w:rPr>
        <w:t>D.(</w:t>
      </w:r>
      <w:proofErr w:type="gramEnd"/>
      <w:r w:rsidRPr="00845634">
        <w:rPr>
          <w:rFonts w:cs="Arial"/>
        </w:rPr>
        <w:t>1) b emer. rule eff. 11/04/2020.</w:t>
      </w:r>
    </w:p>
    <w:p w14:paraId="123C4E4A" w14:textId="77777777" w:rsidR="00EF5EAA" w:rsidRPr="00845634" w:rsidRDefault="00B37AB2" w:rsidP="00266B06">
      <w:pPr>
        <w:pStyle w:val="par1"/>
        <w:spacing w:before="60"/>
        <w:rPr>
          <w:rFonts w:cs="Arial"/>
        </w:rPr>
      </w:pPr>
      <w:r w:rsidRPr="00845634">
        <w:rPr>
          <w:rFonts w:cs="Arial"/>
        </w:rPr>
        <w:t>Rules 3, 8 eff. 11/15/2020.</w:t>
      </w:r>
    </w:p>
    <w:p w14:paraId="2E941A97" w14:textId="77777777" w:rsidR="001E7494" w:rsidRPr="00845634" w:rsidRDefault="001E7494" w:rsidP="00266B06">
      <w:pPr>
        <w:pStyle w:val="par1"/>
        <w:spacing w:before="60"/>
        <w:rPr>
          <w:rFonts w:cs="Arial"/>
        </w:rPr>
      </w:pPr>
      <w:r w:rsidRPr="00845634">
        <w:rPr>
          <w:rFonts w:cs="Arial"/>
        </w:rPr>
        <w:t>Rule 11 eff. 12/16/2020.</w:t>
      </w:r>
    </w:p>
    <w:p w14:paraId="02CCE50E" w14:textId="77777777" w:rsidR="00DA01BA" w:rsidRPr="00845634" w:rsidRDefault="00DA01BA" w:rsidP="00266B06">
      <w:pPr>
        <w:pStyle w:val="par1"/>
        <w:spacing w:before="60"/>
        <w:rPr>
          <w:rFonts w:cs="Arial"/>
        </w:rPr>
      </w:pPr>
      <w:r w:rsidRPr="00845634">
        <w:rPr>
          <w:rFonts w:cs="Arial"/>
        </w:rPr>
        <w:t>Rule</w:t>
      </w:r>
      <w:r w:rsidR="0080329E" w:rsidRPr="00845634">
        <w:rPr>
          <w:rFonts w:cs="Arial"/>
        </w:rPr>
        <w:t>s</w:t>
      </w:r>
      <w:r w:rsidRPr="00845634">
        <w:rPr>
          <w:rFonts w:cs="Arial"/>
        </w:rPr>
        <w:t xml:space="preserve"> 1</w:t>
      </w:r>
      <w:r w:rsidR="0080329E" w:rsidRPr="00845634">
        <w:rPr>
          <w:rFonts w:cs="Arial"/>
        </w:rPr>
        <w:t>, 6</w:t>
      </w:r>
      <w:r w:rsidRPr="00845634">
        <w:rPr>
          <w:rFonts w:cs="Arial"/>
        </w:rPr>
        <w:t xml:space="preserve"> eff. 12/30/2020.</w:t>
      </w:r>
    </w:p>
    <w:p w14:paraId="097C0788" w14:textId="77777777" w:rsidR="00F06CDF" w:rsidRPr="00845634" w:rsidRDefault="00F06CDF" w:rsidP="00266B06">
      <w:pPr>
        <w:pStyle w:val="par1"/>
        <w:spacing w:before="60"/>
        <w:rPr>
          <w:rFonts w:cs="Arial"/>
        </w:rPr>
      </w:pPr>
      <w:r w:rsidRPr="00845634">
        <w:rPr>
          <w:rFonts w:cs="Arial"/>
        </w:rPr>
        <w:t>Rule 2 eff. 01/30/2021.</w:t>
      </w:r>
    </w:p>
    <w:p w14:paraId="76399DC9" w14:textId="77777777" w:rsidR="006C2C6B" w:rsidRPr="00845634" w:rsidRDefault="006C2C6B" w:rsidP="00266B06">
      <w:pPr>
        <w:pStyle w:val="par1"/>
        <w:spacing w:before="60"/>
        <w:rPr>
          <w:rFonts w:cs="Arial"/>
        </w:rPr>
      </w:pPr>
      <w:r w:rsidRPr="00845634">
        <w:rPr>
          <w:rFonts w:cs="Arial"/>
        </w:rPr>
        <w:t xml:space="preserve">Rule 7 </w:t>
      </w:r>
      <w:proofErr w:type="gramStart"/>
      <w:r w:rsidRPr="00845634">
        <w:rPr>
          <w:rFonts w:cs="Arial"/>
        </w:rPr>
        <w:t>D</w:t>
      </w:r>
      <w:r w:rsidR="004C0103" w:rsidRPr="00845634">
        <w:rPr>
          <w:rFonts w:cs="Arial"/>
        </w:rPr>
        <w:t>.</w:t>
      </w:r>
      <w:r w:rsidRPr="00845634">
        <w:rPr>
          <w:rFonts w:cs="Arial"/>
        </w:rPr>
        <w:t>(</w:t>
      </w:r>
      <w:proofErr w:type="gramEnd"/>
      <w:r w:rsidRPr="00845634">
        <w:rPr>
          <w:rFonts w:cs="Arial"/>
        </w:rPr>
        <w:t>1) b eff. 03/02/2021.</w:t>
      </w:r>
    </w:p>
    <w:p w14:paraId="1B670D64" w14:textId="77777777" w:rsidR="0035096D" w:rsidRPr="00845634" w:rsidRDefault="0035096D" w:rsidP="00266B06">
      <w:pPr>
        <w:pStyle w:val="par1"/>
        <w:spacing w:before="60"/>
        <w:rPr>
          <w:rFonts w:cs="Arial"/>
        </w:rPr>
      </w:pPr>
      <w:r w:rsidRPr="00845634">
        <w:rPr>
          <w:rFonts w:cs="Arial"/>
        </w:rPr>
        <w:t>Rule</w:t>
      </w:r>
      <w:r w:rsidR="000704CA" w:rsidRPr="00845634">
        <w:rPr>
          <w:rFonts w:cs="Arial"/>
        </w:rPr>
        <w:t>s</w:t>
      </w:r>
      <w:r w:rsidRPr="00845634">
        <w:rPr>
          <w:rFonts w:cs="Arial"/>
        </w:rPr>
        <w:t xml:space="preserve"> 6</w:t>
      </w:r>
      <w:r w:rsidR="000704CA" w:rsidRPr="00845634">
        <w:rPr>
          <w:rFonts w:cs="Arial"/>
        </w:rPr>
        <w:t>,</w:t>
      </w:r>
      <w:r w:rsidRPr="00845634">
        <w:rPr>
          <w:rFonts w:cs="Arial"/>
        </w:rPr>
        <w:t xml:space="preserve"> 16 eff. 08/31/2021.</w:t>
      </w:r>
    </w:p>
    <w:p w14:paraId="5B7976BD" w14:textId="77777777" w:rsidR="00553BB7" w:rsidRPr="00845634" w:rsidRDefault="00553BB7" w:rsidP="00266B06">
      <w:pPr>
        <w:pStyle w:val="par1"/>
        <w:spacing w:before="60"/>
        <w:rPr>
          <w:rFonts w:cs="Arial"/>
        </w:rPr>
      </w:pPr>
      <w:r w:rsidRPr="00845634">
        <w:rPr>
          <w:rFonts w:cs="Arial"/>
        </w:rPr>
        <w:t>Rule</w:t>
      </w:r>
      <w:r w:rsidR="007E6E1D" w:rsidRPr="00845634">
        <w:rPr>
          <w:rFonts w:cs="Arial"/>
        </w:rPr>
        <w:t>s</w:t>
      </w:r>
      <w:r w:rsidRPr="00845634">
        <w:rPr>
          <w:rFonts w:cs="Arial"/>
        </w:rPr>
        <w:t xml:space="preserve"> </w:t>
      </w:r>
      <w:r w:rsidR="007E6E1D" w:rsidRPr="00845634">
        <w:rPr>
          <w:rFonts w:cs="Arial"/>
        </w:rPr>
        <w:t>1, 7</w:t>
      </w:r>
      <w:r w:rsidR="00AD5EE6" w:rsidRPr="00845634">
        <w:rPr>
          <w:rFonts w:cs="Arial"/>
        </w:rPr>
        <w:t xml:space="preserve"> </w:t>
      </w:r>
      <w:r w:rsidR="00FA732A" w:rsidRPr="00845634">
        <w:rPr>
          <w:rFonts w:cs="Arial"/>
        </w:rPr>
        <w:t>eff. 12/15/2021.</w:t>
      </w:r>
    </w:p>
    <w:p w14:paraId="5DCD2074" w14:textId="77777777" w:rsidR="0009265B" w:rsidRPr="00845634" w:rsidRDefault="0009265B" w:rsidP="00266B06">
      <w:pPr>
        <w:pStyle w:val="par1"/>
        <w:spacing w:before="60"/>
        <w:rPr>
          <w:rFonts w:cs="Arial"/>
        </w:rPr>
      </w:pPr>
      <w:r w:rsidRPr="00845634">
        <w:rPr>
          <w:rFonts w:cs="Arial"/>
        </w:rPr>
        <w:t>Rule 4 eff. 03/30/2022.</w:t>
      </w:r>
    </w:p>
    <w:p w14:paraId="2162DC48" w14:textId="77777777" w:rsidR="00FD65FE" w:rsidRPr="00845634" w:rsidRDefault="00FD65FE" w:rsidP="00266B06">
      <w:pPr>
        <w:pStyle w:val="par1"/>
        <w:spacing w:before="60"/>
        <w:rPr>
          <w:rFonts w:cs="Arial"/>
        </w:rPr>
      </w:pPr>
      <w:r w:rsidRPr="00845634">
        <w:rPr>
          <w:rFonts w:cs="Arial"/>
        </w:rPr>
        <w:t>Rule 14 eff. 01/14/2023.</w:t>
      </w:r>
    </w:p>
    <w:p w14:paraId="68A97D56" w14:textId="77777777" w:rsidR="00203863" w:rsidRPr="00845634" w:rsidRDefault="00203863" w:rsidP="00266B06">
      <w:pPr>
        <w:pStyle w:val="par1"/>
        <w:spacing w:before="60"/>
        <w:rPr>
          <w:rFonts w:cs="Arial"/>
        </w:rPr>
      </w:pPr>
      <w:r w:rsidRPr="00845634">
        <w:rPr>
          <w:rFonts w:cs="Arial"/>
        </w:rPr>
        <w:t>Rule 7 eff. 01/30/2023.</w:t>
      </w:r>
    </w:p>
    <w:p w14:paraId="493A3B83" w14:textId="77777777" w:rsidR="00505D89" w:rsidRPr="00845634" w:rsidRDefault="00505D89" w:rsidP="00266B06">
      <w:pPr>
        <w:pStyle w:val="par1"/>
        <w:spacing w:before="60"/>
        <w:rPr>
          <w:rFonts w:cs="Arial"/>
        </w:rPr>
      </w:pPr>
      <w:r w:rsidRPr="00845634">
        <w:rPr>
          <w:rFonts w:cs="Arial"/>
        </w:rPr>
        <w:t>Rules 1, 6, 16 eff. 04/03/2023.</w:t>
      </w:r>
    </w:p>
    <w:p w14:paraId="5A09E050" w14:textId="77777777" w:rsidR="001D7967" w:rsidRPr="00845634" w:rsidRDefault="001D7967" w:rsidP="00266B06">
      <w:pPr>
        <w:pStyle w:val="par1"/>
        <w:spacing w:before="60"/>
        <w:rPr>
          <w:rFonts w:cs="Arial"/>
        </w:rPr>
      </w:pPr>
      <w:r w:rsidRPr="00845634">
        <w:rPr>
          <w:rFonts w:cs="Arial"/>
        </w:rPr>
        <w:t>Rules 6, 16 eff. 01/14/2024.</w:t>
      </w:r>
    </w:p>
    <w:p w14:paraId="47EF4117" w14:textId="77777777" w:rsidR="00460F7E" w:rsidRPr="00845634" w:rsidRDefault="00460F7E" w:rsidP="00266B06">
      <w:pPr>
        <w:pStyle w:val="par1"/>
        <w:spacing w:before="60"/>
        <w:rPr>
          <w:rFonts w:cs="Arial"/>
        </w:rPr>
      </w:pPr>
      <w:r w:rsidRPr="00845634">
        <w:rPr>
          <w:rFonts w:cs="Arial"/>
        </w:rPr>
        <w:t>Rule 8 eff. 01/30/2024.</w:t>
      </w:r>
    </w:p>
    <w:p w14:paraId="40A0FC00" w14:textId="77777777" w:rsidR="0056760F" w:rsidRPr="00845634" w:rsidRDefault="0056760F" w:rsidP="00266B06">
      <w:pPr>
        <w:pStyle w:val="par1"/>
        <w:spacing w:before="60"/>
        <w:rPr>
          <w:rFonts w:cs="Arial"/>
        </w:rPr>
      </w:pPr>
      <w:r w:rsidRPr="00845634">
        <w:rPr>
          <w:rFonts w:cs="Arial"/>
        </w:rPr>
        <w:t>Rule 03 eff. 03/01/2024.</w:t>
      </w:r>
    </w:p>
    <w:p w14:paraId="7AF0745F" w14:textId="77777777" w:rsidR="00B3591E" w:rsidRPr="00845634" w:rsidRDefault="00B3591E" w:rsidP="00266B06">
      <w:pPr>
        <w:pStyle w:val="par1"/>
        <w:spacing w:before="60"/>
        <w:rPr>
          <w:rFonts w:cs="Arial"/>
        </w:rPr>
      </w:pPr>
      <w:r w:rsidRPr="00845634">
        <w:rPr>
          <w:rFonts w:cs="Arial"/>
        </w:rPr>
        <w:lastRenderedPageBreak/>
        <w:t>Rule 7 eff. 04/30/2024.</w:t>
      </w:r>
    </w:p>
    <w:p w14:paraId="75AD61AF" w14:textId="77777777" w:rsidR="000102BA" w:rsidRPr="00845634" w:rsidRDefault="000102BA" w:rsidP="00266B06">
      <w:pPr>
        <w:pStyle w:val="par1"/>
        <w:spacing w:before="60"/>
        <w:rPr>
          <w:rFonts w:cs="Arial"/>
        </w:rPr>
      </w:pPr>
      <w:r w:rsidRPr="00845634">
        <w:rPr>
          <w:rFonts w:cs="Arial"/>
        </w:rPr>
        <w:t>Rule 12 eff. 12/31/2024.</w:t>
      </w:r>
    </w:p>
    <w:p w14:paraId="17897C79" w14:textId="77777777" w:rsidR="001F27B1" w:rsidRPr="00845634" w:rsidRDefault="001F27B1" w:rsidP="00266B06">
      <w:pPr>
        <w:pStyle w:val="par1"/>
        <w:spacing w:before="60"/>
        <w:rPr>
          <w:rFonts w:cs="Arial"/>
        </w:rPr>
      </w:pPr>
      <w:r w:rsidRPr="00845634">
        <w:rPr>
          <w:rFonts w:cs="Arial"/>
        </w:rPr>
        <w:t>Rule 03 eff. 01/30/2025.</w:t>
      </w:r>
    </w:p>
    <w:p w14:paraId="1078F837" w14:textId="77777777" w:rsidR="00021B08" w:rsidRPr="00845634" w:rsidRDefault="00021B08" w:rsidP="00266B06">
      <w:pPr>
        <w:pStyle w:val="par1"/>
        <w:spacing w:before="60"/>
        <w:rPr>
          <w:rFonts w:cs="Arial"/>
        </w:rPr>
      </w:pPr>
      <w:r w:rsidRPr="00845634">
        <w:rPr>
          <w:rFonts w:cs="Arial"/>
        </w:rPr>
        <w:t>Rule 1 eff. 03/31/2025.</w:t>
      </w:r>
    </w:p>
    <w:p w14:paraId="0BD709AF" w14:textId="77777777" w:rsidR="00177EA8" w:rsidRPr="00845634" w:rsidRDefault="00177EA8" w:rsidP="00266B06">
      <w:pPr>
        <w:pStyle w:val="par1"/>
        <w:spacing w:before="60"/>
        <w:rPr>
          <w:rFonts w:cs="Arial"/>
        </w:rPr>
      </w:pPr>
      <w:r w:rsidRPr="00845634">
        <w:rPr>
          <w:rFonts w:cs="Arial"/>
        </w:rPr>
        <w:t>Rule 1 (200)</w:t>
      </w:r>
      <w:r w:rsidR="001A1EBA" w:rsidRPr="00845634">
        <w:rPr>
          <w:rFonts w:cs="Arial"/>
        </w:rPr>
        <w:t xml:space="preserve"> </w:t>
      </w:r>
      <w:r w:rsidRPr="00845634">
        <w:rPr>
          <w:rFonts w:cs="Arial"/>
        </w:rPr>
        <w:t>b)2, (400) emer. rules eff. 06/30/2025.</w:t>
      </w:r>
    </w:p>
    <w:p w14:paraId="539B3EC9" w14:textId="77777777" w:rsidR="00360AE7" w:rsidRPr="00845634" w:rsidRDefault="00360AE7" w:rsidP="00266B06">
      <w:pPr>
        <w:pStyle w:val="par1"/>
        <w:spacing w:before="60"/>
        <w:rPr>
          <w:rFonts w:cs="Arial"/>
        </w:rPr>
      </w:pPr>
      <w:r w:rsidRPr="00845634">
        <w:rPr>
          <w:rFonts w:cs="Arial"/>
        </w:rPr>
        <w:t>Rule 17 emer. rule eff. 06/30/2025.</w:t>
      </w:r>
    </w:p>
    <w:p w14:paraId="05C4986A" w14:textId="77777777" w:rsidR="009A4B88" w:rsidRPr="00845634" w:rsidRDefault="009A4B88" w:rsidP="00266B06">
      <w:pPr>
        <w:pStyle w:val="par1"/>
        <w:spacing w:before="60"/>
        <w:rPr>
          <w:rFonts w:cs="Arial"/>
        </w:rPr>
      </w:pPr>
      <w:r w:rsidRPr="00845634">
        <w:rPr>
          <w:rFonts w:cs="Arial"/>
        </w:rPr>
        <w:t>Rule 1 (</w:t>
      </w:r>
      <w:proofErr w:type="gramStart"/>
      <w:r w:rsidRPr="00845634">
        <w:rPr>
          <w:rFonts w:cs="Arial"/>
        </w:rPr>
        <w:t>200)b</w:t>
      </w:r>
      <w:proofErr w:type="gramEnd"/>
      <w:r w:rsidRPr="00845634">
        <w:rPr>
          <w:rFonts w:cs="Arial"/>
        </w:rPr>
        <w:t xml:space="preserve">)2, </w:t>
      </w:r>
      <w:r w:rsidR="00B90B42" w:rsidRPr="00845634">
        <w:rPr>
          <w:rFonts w:cs="Arial"/>
        </w:rPr>
        <w:t>(</w:t>
      </w:r>
      <w:r w:rsidRPr="00845634">
        <w:rPr>
          <w:rFonts w:cs="Arial"/>
        </w:rPr>
        <w:t>400</w:t>
      </w:r>
      <w:r w:rsidR="00B90B42" w:rsidRPr="00845634">
        <w:rPr>
          <w:rFonts w:cs="Arial"/>
        </w:rPr>
        <w:t>)</w:t>
      </w:r>
      <w:r w:rsidRPr="00845634">
        <w:rPr>
          <w:rFonts w:cs="Arial"/>
        </w:rPr>
        <w:t xml:space="preserve"> eff. 08/14/2025.</w:t>
      </w:r>
    </w:p>
    <w:p w14:paraId="6217C37E" w14:textId="77777777" w:rsidR="001F69A3" w:rsidRPr="00845634" w:rsidRDefault="001F69A3" w:rsidP="00266B06">
      <w:pPr>
        <w:pStyle w:val="par1"/>
        <w:spacing w:before="60"/>
        <w:rPr>
          <w:rFonts w:cs="Arial"/>
        </w:rPr>
      </w:pPr>
      <w:r w:rsidRPr="00845634">
        <w:rPr>
          <w:rFonts w:cs="Arial"/>
        </w:rPr>
        <w:t>Rule</w:t>
      </w:r>
      <w:r w:rsidR="00871B9B">
        <w:rPr>
          <w:rFonts w:cs="Arial"/>
        </w:rPr>
        <w:t xml:space="preserve"> 1 (400), Rule</w:t>
      </w:r>
      <w:r w:rsidRPr="00845634">
        <w:rPr>
          <w:rFonts w:cs="Arial"/>
        </w:rPr>
        <w:t xml:space="preserve"> 03 2.1.c, 3.d eff. 01/30/2026.</w:t>
      </w:r>
    </w:p>
    <w:sectPr w:rsidR="001F69A3" w:rsidRPr="00845634" w:rsidSect="00164B59">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86C5" w14:textId="77777777" w:rsidR="009C202F" w:rsidRDefault="009C202F" w:rsidP="00112A8C">
      <w:r>
        <w:separator/>
      </w:r>
    </w:p>
  </w:endnote>
  <w:endnote w:type="continuationSeparator" w:id="0">
    <w:p w14:paraId="4C10A52A" w14:textId="77777777" w:rsidR="009C202F" w:rsidRDefault="009C202F"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37DB"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33CC"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FE3D" w14:textId="77777777" w:rsidR="009C202F" w:rsidRDefault="009C202F" w:rsidP="00112A8C">
      <w:r>
        <w:separator/>
      </w:r>
    </w:p>
  </w:footnote>
  <w:footnote w:type="continuationSeparator" w:id="0">
    <w:p w14:paraId="487E7847" w14:textId="77777777" w:rsidR="009C202F" w:rsidRDefault="009C202F"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22B59" w14:textId="77777777" w:rsidR="004062DD" w:rsidRPr="00694D98" w:rsidRDefault="004062DD" w:rsidP="003C6CFF">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6D25D86C" w14:textId="77777777" w:rsidR="004062DD" w:rsidRPr="00694D98" w:rsidRDefault="004062DD" w:rsidP="000A5A5A">
    <w:pPr>
      <w:pStyle w:val="Header"/>
      <w:pBdr>
        <w:bottom w:val="single" w:sz="12" w:space="1" w:color="auto"/>
      </w:pBdr>
      <w:tabs>
        <w:tab w:val="clear" w:pos="4680"/>
      </w:tabs>
      <w:rPr>
        <w:rFonts w:cs="Arial"/>
        <w:b/>
        <w:i/>
      </w:rPr>
    </w:pPr>
    <w:r w:rsidRPr="00694D98">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1206142518">
    <w:abstractNumId w:val="9"/>
  </w:num>
  <w:num w:numId="2" w16cid:durableId="995841113">
    <w:abstractNumId w:val="7"/>
  </w:num>
  <w:num w:numId="3" w16cid:durableId="849873257">
    <w:abstractNumId w:val="6"/>
  </w:num>
  <w:num w:numId="4" w16cid:durableId="537861578">
    <w:abstractNumId w:val="5"/>
  </w:num>
  <w:num w:numId="5" w16cid:durableId="1939870054">
    <w:abstractNumId w:val="4"/>
  </w:num>
  <w:num w:numId="6" w16cid:durableId="992636575">
    <w:abstractNumId w:val="8"/>
  </w:num>
  <w:num w:numId="7" w16cid:durableId="304816171">
    <w:abstractNumId w:val="3"/>
  </w:num>
  <w:num w:numId="8" w16cid:durableId="1331368942">
    <w:abstractNumId w:val="2"/>
  </w:num>
  <w:num w:numId="9" w16cid:durableId="945503918">
    <w:abstractNumId w:val="1"/>
  </w:num>
  <w:num w:numId="10" w16cid:durableId="1323855353">
    <w:abstractNumId w:val="0"/>
  </w:num>
  <w:num w:numId="11" w16cid:durableId="671183611">
    <w:abstractNumId w:val="11"/>
  </w:num>
  <w:num w:numId="12" w16cid:durableId="13779753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D27"/>
    <w:rsid w:val="0000393D"/>
    <w:rsid w:val="00004110"/>
    <w:rsid w:val="000101F9"/>
    <w:rsid w:val="000102BA"/>
    <w:rsid w:val="000104EB"/>
    <w:rsid w:val="00010DE9"/>
    <w:rsid w:val="00011759"/>
    <w:rsid w:val="000149C6"/>
    <w:rsid w:val="00017962"/>
    <w:rsid w:val="00021B08"/>
    <w:rsid w:val="000233CD"/>
    <w:rsid w:val="00031ED1"/>
    <w:rsid w:val="00033A7F"/>
    <w:rsid w:val="00034C4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704CA"/>
    <w:rsid w:val="0007164D"/>
    <w:rsid w:val="00074A8B"/>
    <w:rsid w:val="00075BBA"/>
    <w:rsid w:val="00075D2A"/>
    <w:rsid w:val="00076288"/>
    <w:rsid w:val="000763BF"/>
    <w:rsid w:val="00084BCD"/>
    <w:rsid w:val="00086235"/>
    <w:rsid w:val="00087226"/>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3D5F"/>
    <w:rsid w:val="000C3F44"/>
    <w:rsid w:val="000D0729"/>
    <w:rsid w:val="000D38A8"/>
    <w:rsid w:val="000D446C"/>
    <w:rsid w:val="000F161D"/>
    <w:rsid w:val="000F7890"/>
    <w:rsid w:val="00100C58"/>
    <w:rsid w:val="001039FB"/>
    <w:rsid w:val="00103A90"/>
    <w:rsid w:val="00105037"/>
    <w:rsid w:val="00110B53"/>
    <w:rsid w:val="00112A8C"/>
    <w:rsid w:val="0011398D"/>
    <w:rsid w:val="001141FF"/>
    <w:rsid w:val="00116531"/>
    <w:rsid w:val="00116FBD"/>
    <w:rsid w:val="00120B4F"/>
    <w:rsid w:val="0012387C"/>
    <w:rsid w:val="0012658F"/>
    <w:rsid w:val="001331EB"/>
    <w:rsid w:val="00135255"/>
    <w:rsid w:val="00136129"/>
    <w:rsid w:val="001444CC"/>
    <w:rsid w:val="00145184"/>
    <w:rsid w:val="00146E6D"/>
    <w:rsid w:val="0014721B"/>
    <w:rsid w:val="00147AAA"/>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117"/>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6733"/>
    <w:rsid w:val="002633D6"/>
    <w:rsid w:val="002639BE"/>
    <w:rsid w:val="00265096"/>
    <w:rsid w:val="00265E56"/>
    <w:rsid w:val="00266B06"/>
    <w:rsid w:val="002702AC"/>
    <w:rsid w:val="00270616"/>
    <w:rsid w:val="00277389"/>
    <w:rsid w:val="00281AF7"/>
    <w:rsid w:val="00286FB7"/>
    <w:rsid w:val="002915BB"/>
    <w:rsid w:val="00292414"/>
    <w:rsid w:val="00293A61"/>
    <w:rsid w:val="002941FE"/>
    <w:rsid w:val="0029650D"/>
    <w:rsid w:val="002A0F3A"/>
    <w:rsid w:val="002A4B90"/>
    <w:rsid w:val="002A648D"/>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38BB"/>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789"/>
    <w:rsid w:val="00381A26"/>
    <w:rsid w:val="00383211"/>
    <w:rsid w:val="003848CD"/>
    <w:rsid w:val="003861C6"/>
    <w:rsid w:val="003876F8"/>
    <w:rsid w:val="003952B8"/>
    <w:rsid w:val="00396731"/>
    <w:rsid w:val="00396AEE"/>
    <w:rsid w:val="003A0C0B"/>
    <w:rsid w:val="003A1442"/>
    <w:rsid w:val="003A2955"/>
    <w:rsid w:val="003A2B6B"/>
    <w:rsid w:val="003A5139"/>
    <w:rsid w:val="003B1BA1"/>
    <w:rsid w:val="003B4088"/>
    <w:rsid w:val="003B40F6"/>
    <w:rsid w:val="003B4DCC"/>
    <w:rsid w:val="003B5626"/>
    <w:rsid w:val="003B6B47"/>
    <w:rsid w:val="003C0785"/>
    <w:rsid w:val="003C140B"/>
    <w:rsid w:val="003C6CFF"/>
    <w:rsid w:val="003D1ACF"/>
    <w:rsid w:val="003D2E68"/>
    <w:rsid w:val="003D78E1"/>
    <w:rsid w:val="003D7DBE"/>
    <w:rsid w:val="003E072B"/>
    <w:rsid w:val="003E0C8E"/>
    <w:rsid w:val="003E1876"/>
    <w:rsid w:val="003E29B3"/>
    <w:rsid w:val="003E497A"/>
    <w:rsid w:val="003E4BAD"/>
    <w:rsid w:val="003E51C0"/>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2839"/>
    <w:rsid w:val="00423284"/>
    <w:rsid w:val="004242B0"/>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7B3E"/>
    <w:rsid w:val="0049146F"/>
    <w:rsid w:val="0049255B"/>
    <w:rsid w:val="00494E0F"/>
    <w:rsid w:val="00494F59"/>
    <w:rsid w:val="004A0F6E"/>
    <w:rsid w:val="004A2068"/>
    <w:rsid w:val="004A20E3"/>
    <w:rsid w:val="004A70B0"/>
    <w:rsid w:val="004B7B5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57CD"/>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B362F"/>
    <w:rsid w:val="005B44F6"/>
    <w:rsid w:val="005B653F"/>
    <w:rsid w:val="005B7009"/>
    <w:rsid w:val="005C47C6"/>
    <w:rsid w:val="005C4E0E"/>
    <w:rsid w:val="005D7818"/>
    <w:rsid w:val="005E0196"/>
    <w:rsid w:val="005E21A9"/>
    <w:rsid w:val="005E5E6B"/>
    <w:rsid w:val="005F1A9A"/>
    <w:rsid w:val="005F22C8"/>
    <w:rsid w:val="005F2938"/>
    <w:rsid w:val="005F4C02"/>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5A0"/>
    <w:rsid w:val="006635CB"/>
    <w:rsid w:val="00667503"/>
    <w:rsid w:val="00673C90"/>
    <w:rsid w:val="00675BAD"/>
    <w:rsid w:val="0067672C"/>
    <w:rsid w:val="00677926"/>
    <w:rsid w:val="00680ABA"/>
    <w:rsid w:val="00684A03"/>
    <w:rsid w:val="00690A10"/>
    <w:rsid w:val="00691017"/>
    <w:rsid w:val="00694D98"/>
    <w:rsid w:val="0069669F"/>
    <w:rsid w:val="00696F72"/>
    <w:rsid w:val="00697F71"/>
    <w:rsid w:val="006A215F"/>
    <w:rsid w:val="006A4827"/>
    <w:rsid w:val="006A4EB2"/>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FC9"/>
    <w:rsid w:val="006E7659"/>
    <w:rsid w:val="006F1662"/>
    <w:rsid w:val="006F5D42"/>
    <w:rsid w:val="007014A7"/>
    <w:rsid w:val="00701EFE"/>
    <w:rsid w:val="00702832"/>
    <w:rsid w:val="0071072E"/>
    <w:rsid w:val="00710F68"/>
    <w:rsid w:val="00716717"/>
    <w:rsid w:val="007217BE"/>
    <w:rsid w:val="00721DDF"/>
    <w:rsid w:val="0072424A"/>
    <w:rsid w:val="00726C5A"/>
    <w:rsid w:val="007272C6"/>
    <w:rsid w:val="00727B62"/>
    <w:rsid w:val="00732433"/>
    <w:rsid w:val="007341E9"/>
    <w:rsid w:val="00735005"/>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94B55"/>
    <w:rsid w:val="007A2E7A"/>
    <w:rsid w:val="007A3A75"/>
    <w:rsid w:val="007A7CE0"/>
    <w:rsid w:val="007B3F2A"/>
    <w:rsid w:val="007B576D"/>
    <w:rsid w:val="007B7EAE"/>
    <w:rsid w:val="007C14A9"/>
    <w:rsid w:val="007C1FBF"/>
    <w:rsid w:val="007C37B6"/>
    <w:rsid w:val="007C7205"/>
    <w:rsid w:val="007D1488"/>
    <w:rsid w:val="007E4025"/>
    <w:rsid w:val="007E6E1D"/>
    <w:rsid w:val="007F155E"/>
    <w:rsid w:val="007F2EEB"/>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6D9"/>
    <w:rsid w:val="00863C98"/>
    <w:rsid w:val="00863EAB"/>
    <w:rsid w:val="00864769"/>
    <w:rsid w:val="00871B9B"/>
    <w:rsid w:val="00877147"/>
    <w:rsid w:val="0088113F"/>
    <w:rsid w:val="00882C9D"/>
    <w:rsid w:val="00885376"/>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478E"/>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02F"/>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4883"/>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B61AB"/>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B00FF6"/>
    <w:rsid w:val="00B0108F"/>
    <w:rsid w:val="00B0153D"/>
    <w:rsid w:val="00B04048"/>
    <w:rsid w:val="00B05CCA"/>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E4E1D"/>
    <w:rsid w:val="00BF1697"/>
    <w:rsid w:val="00BF29F4"/>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46D9"/>
    <w:rsid w:val="00C96976"/>
    <w:rsid w:val="00CB2696"/>
    <w:rsid w:val="00CB4339"/>
    <w:rsid w:val="00CC400F"/>
    <w:rsid w:val="00CC6BFA"/>
    <w:rsid w:val="00CC6C21"/>
    <w:rsid w:val="00CC6E30"/>
    <w:rsid w:val="00CC75E1"/>
    <w:rsid w:val="00CD06F3"/>
    <w:rsid w:val="00CD23FF"/>
    <w:rsid w:val="00CD33B5"/>
    <w:rsid w:val="00CE3619"/>
    <w:rsid w:val="00CE5381"/>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616A"/>
    <w:rsid w:val="00D5642D"/>
    <w:rsid w:val="00D6480A"/>
    <w:rsid w:val="00D66A47"/>
    <w:rsid w:val="00D67175"/>
    <w:rsid w:val="00D75A9A"/>
    <w:rsid w:val="00D771F1"/>
    <w:rsid w:val="00D808F8"/>
    <w:rsid w:val="00D8412B"/>
    <w:rsid w:val="00D85CE4"/>
    <w:rsid w:val="00D8730A"/>
    <w:rsid w:val="00D90B33"/>
    <w:rsid w:val="00D93290"/>
    <w:rsid w:val="00D93CB7"/>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DC6"/>
    <w:rsid w:val="00DD5927"/>
    <w:rsid w:val="00DD7E5B"/>
    <w:rsid w:val="00DD7EBB"/>
    <w:rsid w:val="00DE1B49"/>
    <w:rsid w:val="00DE4F16"/>
    <w:rsid w:val="00DF0958"/>
    <w:rsid w:val="00DF09CA"/>
    <w:rsid w:val="00E01816"/>
    <w:rsid w:val="00E03A3B"/>
    <w:rsid w:val="00E05605"/>
    <w:rsid w:val="00E06CFD"/>
    <w:rsid w:val="00E12F67"/>
    <w:rsid w:val="00E236CB"/>
    <w:rsid w:val="00E25688"/>
    <w:rsid w:val="00E25B7D"/>
    <w:rsid w:val="00E31BB5"/>
    <w:rsid w:val="00E3504E"/>
    <w:rsid w:val="00E352D9"/>
    <w:rsid w:val="00E40B61"/>
    <w:rsid w:val="00E41D18"/>
    <w:rsid w:val="00E45888"/>
    <w:rsid w:val="00E47D3A"/>
    <w:rsid w:val="00E5169E"/>
    <w:rsid w:val="00E533D9"/>
    <w:rsid w:val="00E54D6F"/>
    <w:rsid w:val="00E551F1"/>
    <w:rsid w:val="00E607A5"/>
    <w:rsid w:val="00E61F80"/>
    <w:rsid w:val="00E63B05"/>
    <w:rsid w:val="00E73129"/>
    <w:rsid w:val="00E831A6"/>
    <w:rsid w:val="00E861BC"/>
    <w:rsid w:val="00E862F2"/>
    <w:rsid w:val="00E870E8"/>
    <w:rsid w:val="00E920CD"/>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EF76F5"/>
    <w:rsid w:val="00F003CF"/>
    <w:rsid w:val="00F00841"/>
    <w:rsid w:val="00F01364"/>
    <w:rsid w:val="00F04D43"/>
    <w:rsid w:val="00F06CDF"/>
    <w:rsid w:val="00F07DF9"/>
    <w:rsid w:val="00F10D46"/>
    <w:rsid w:val="00F11D15"/>
    <w:rsid w:val="00F1448E"/>
    <w:rsid w:val="00F15CF1"/>
    <w:rsid w:val="00F16AD2"/>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C17D5"/>
    <w:rsid w:val="00FC1F40"/>
    <w:rsid w:val="00FC2ED7"/>
    <w:rsid w:val="00FC7290"/>
    <w:rsid w:val="00FC75AD"/>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38CB5"/>
  <w15:chartTrackingRefBased/>
  <w15:docId w15:val="{A4E7FB08-CA22-4FB7-8B09-5CDAB098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4459"/>
    <w:pPr>
      <w:spacing w:after="160" w:line="278" w:lineRule="auto"/>
    </w:pPr>
    <w:rPr>
      <w:rFonts w:ascii="Arial" w:eastAsia="Aptos" w:hAnsi="Arial" w:cs="Aptos"/>
      <w:sz w:val="24"/>
      <w:szCs w:val="24"/>
      <w:lang w:val="en"/>
    </w:rPr>
  </w:style>
  <w:style w:type="paragraph" w:styleId="Heading1">
    <w:name w:val="heading 1"/>
    <w:basedOn w:val="Normal"/>
    <w:next w:val="Normal"/>
    <w:link w:val="Heading1Char"/>
    <w:autoRedefine/>
    <w:qFormat/>
    <w:rsid w:val="00C14459"/>
    <w:pPr>
      <w:keepNext/>
      <w:spacing w:after="120"/>
      <w:outlineLvl w:val="0"/>
    </w:pPr>
    <w:rPr>
      <w:b/>
      <w:bCs/>
      <w:kern w:val="32"/>
      <w:szCs w:val="32"/>
    </w:rPr>
  </w:style>
  <w:style w:type="paragraph" w:styleId="Heading2">
    <w:name w:val="heading 2"/>
    <w:basedOn w:val="Normal"/>
    <w:next w:val="Normal"/>
    <w:link w:val="Heading2Char"/>
    <w:autoRedefine/>
    <w:qFormat/>
    <w:rsid w:val="00C14459"/>
    <w:pPr>
      <w:tabs>
        <w:tab w:val="left" w:pos="720"/>
        <w:tab w:val="left" w:pos="1440"/>
        <w:tab w:val="left" w:pos="2160"/>
      </w:tabs>
      <w:ind w:left="720" w:hanging="720"/>
      <w:outlineLvl w:val="1"/>
    </w:pPr>
    <w:rPr>
      <w:rFonts w:cs="Arial"/>
      <w:b/>
      <w:bCs/>
    </w:rPr>
  </w:style>
  <w:style w:type="paragraph" w:styleId="Heading3">
    <w:name w:val="heading 3"/>
    <w:basedOn w:val="Normal"/>
    <w:next w:val="Normal"/>
    <w:link w:val="Heading3Char"/>
    <w:autoRedefine/>
    <w:qFormat/>
    <w:rsid w:val="00C14459"/>
    <w:pPr>
      <w:tabs>
        <w:tab w:val="left" w:pos="720"/>
        <w:tab w:val="left" w:pos="1440"/>
        <w:tab w:val="left" w:pos="2160"/>
      </w:tabs>
      <w:ind w:left="720" w:hanging="720"/>
      <w:outlineLvl w:val="2"/>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rsid w:val="00C14459"/>
    <w:pPr>
      <w:tabs>
        <w:tab w:val="left" w:pos="720"/>
        <w:tab w:val="left" w:pos="1440"/>
        <w:tab w:val="left" w:pos="2160"/>
      </w:tabs>
      <w:ind w:left="720" w:hanging="720"/>
    </w:p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style>
  <w:style w:type="paragraph" w:customStyle="1" w:styleId="upar1">
    <w:name w:val="upar1"/>
    <w:basedOn w:val="Normal"/>
    <w:autoRedefine/>
    <w:rsid w:val="00C14459"/>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C14459"/>
    <w:rPr>
      <w:rFonts w:ascii="Arial" w:eastAsia="Aptos" w:hAnsi="Arial" w:cs="Aptos"/>
      <w:b/>
      <w:bCs/>
      <w:kern w:val="32"/>
      <w:sz w:val="24"/>
      <w:szCs w:val="32"/>
      <w:lang w:val="en"/>
    </w:rPr>
  </w:style>
  <w:style w:type="character" w:customStyle="1" w:styleId="Heading2Char">
    <w:name w:val="Heading 2 Char"/>
    <w:link w:val="Heading2"/>
    <w:rsid w:val="00C14459"/>
    <w:rPr>
      <w:rFonts w:ascii="Arial" w:eastAsia="Aptos" w:hAnsi="Arial" w:cs="Arial"/>
      <w:b/>
      <w:bCs/>
      <w:sz w:val="24"/>
      <w:szCs w:val="24"/>
      <w:lang w:val="en"/>
    </w:rPr>
  </w:style>
  <w:style w:type="character" w:customStyle="1" w:styleId="Heading3Char">
    <w:name w:val="Heading 3 Char"/>
    <w:link w:val="Heading3"/>
    <w:rsid w:val="00C14459"/>
    <w:rPr>
      <w:rFonts w:ascii="Arial" w:eastAsia="Aptos" w:hAnsi="Arial" w:cs="Arial"/>
      <w:b/>
      <w:bCs/>
      <w:sz w:val="24"/>
      <w:szCs w:val="24"/>
      <w:lang w:val="en"/>
    </w:rPr>
  </w:style>
  <w:style w:type="paragraph" w:customStyle="1" w:styleId="StyleHeading110pt">
    <w:name w:val="Style Heading 1 + 10 pt"/>
    <w:basedOn w:val="Heading1"/>
    <w:rsid w:val="00F3666E"/>
    <w:rPr>
      <w:sz w:val="20"/>
    </w:rPr>
  </w:style>
  <w:style w:type="paragraph" w:customStyle="1" w:styleId="StyleHeading210pt">
    <w:name w:val="Style Heading 2 + 10 pt"/>
    <w:basedOn w:val="Heading2"/>
    <w:rsid w:val="00F3666E"/>
  </w:style>
  <w:style w:type="paragraph" w:customStyle="1" w:styleId="StyleHeading210ptNotItalic">
    <w:name w:val="Style Heading 2 + 10 pt Not Italic"/>
    <w:basedOn w:val="Heading2"/>
    <w:rsid w:val="00F3666E"/>
    <w:rPr>
      <w:i/>
      <w:iCs/>
    </w:rPr>
  </w:style>
  <w:style w:type="paragraph" w:customStyle="1" w:styleId="Style4">
    <w:name w:val="Style4"/>
    <w:basedOn w:val="Heading2"/>
    <w:qFormat/>
    <w:rsid w:val="00F3666E"/>
  </w:style>
  <w:style w:type="paragraph" w:customStyle="1" w:styleId="Style5">
    <w:name w:val="Style5"/>
    <w:basedOn w:val="Heading2"/>
    <w:qFormat/>
    <w:rsid w:val="00F3666E"/>
    <w:rPr>
      <w:szCs w:val="20"/>
    </w:rPr>
  </w:style>
  <w:style w:type="paragraph" w:customStyle="1" w:styleId="Upar1Bold">
    <w:name w:val="Upar1 + Bold"/>
    <w:basedOn w:val="Normal"/>
    <w:autoRedefine/>
    <w:rsid w:val="00C14459"/>
    <w:pPr>
      <w:tabs>
        <w:tab w:val="left" w:pos="720"/>
        <w:tab w:val="left" w:pos="1440"/>
      </w:tabs>
    </w:pPr>
    <w:rPr>
      <w:rFonts w:cs="Arial"/>
      <w:b/>
      <w:bCs/>
    </w:rPr>
  </w:style>
  <w:style w:type="paragraph" w:customStyle="1" w:styleId="FootnoteItalic">
    <w:name w:val="Footnote + Italic"/>
    <w:basedOn w:val="Normal"/>
    <w:autoRedefine/>
    <w:rsid w:val="00C14459"/>
    <w:pPr>
      <w:spacing w:before="120"/>
    </w:pPr>
    <w:rPr>
      <w:i/>
      <w:iCs/>
      <w:szCs w:val="16"/>
    </w:rPr>
  </w:style>
  <w:style w:type="paragraph" w:customStyle="1" w:styleId="Par1Before3pt">
    <w:name w:val="Par1 + Before:  3 pt"/>
    <w:basedOn w:val="par1"/>
    <w:autoRedefine/>
    <w:rsid w:val="00C14459"/>
    <w:pPr>
      <w:spacing w:before="60"/>
    </w:pPr>
    <w:rPr>
      <w:szCs w:val="20"/>
    </w:rPr>
  </w:style>
  <w:style w:type="paragraph" w:customStyle="1" w:styleId="Par1Underline">
    <w:name w:val="Par1 + Underline"/>
    <w:basedOn w:val="par1"/>
    <w:autoRedefine/>
    <w:rsid w:val="00C14459"/>
    <w:rPr>
      <w:u w:val="single"/>
    </w:rPr>
  </w:style>
  <w:style w:type="paragraph" w:customStyle="1" w:styleId="Styleupar1Bold">
    <w:name w:val="Style upar1 + Bold"/>
    <w:basedOn w:val="upar1"/>
    <w:autoRedefine/>
    <w:rsid w:val="00C14459"/>
    <w:rPr>
      <w:b/>
      <w:bCs/>
    </w:rPr>
  </w:style>
  <w:style w:type="paragraph" w:customStyle="1" w:styleId="StyleHeading2Italic">
    <w:name w:val="Style Heading 2 + Italic"/>
    <w:basedOn w:val="Heading2"/>
    <w:autoRedefine/>
    <w:rsid w:val="00C14459"/>
    <w:rPr>
      <w:i/>
      <w:iCs/>
    </w:rPr>
  </w:style>
  <w:style w:type="paragraph" w:customStyle="1" w:styleId="StyleFootnoteItalic">
    <w:name w:val="Style Footnote + Italic"/>
    <w:basedOn w:val="Normal"/>
    <w:autoRedefine/>
    <w:rsid w:val="00C14459"/>
    <w:pPr>
      <w:spacing w:before="120"/>
    </w:pPr>
    <w:rPr>
      <w:i/>
      <w:iCs/>
      <w:szCs w:val="16"/>
    </w:rPr>
  </w:style>
  <w:style w:type="paragraph" w:customStyle="1" w:styleId="StyleFootnoteItalic1">
    <w:name w:val="Style Footnote + Italic1"/>
    <w:basedOn w:val="Normal"/>
    <w:autoRedefine/>
    <w:rsid w:val="00C14459"/>
    <w:pPr>
      <w:spacing w:before="120"/>
    </w:pPr>
    <w:rPr>
      <w:i/>
      <w:iCs/>
      <w:szCs w:val="16"/>
    </w:rPr>
  </w:style>
  <w:style w:type="paragraph" w:customStyle="1" w:styleId="StyleFootnoteItalic2">
    <w:name w:val="Style Footnote + Italic2"/>
    <w:basedOn w:val="Normal"/>
    <w:autoRedefine/>
    <w:rsid w:val="00C14459"/>
    <w:pPr>
      <w:spacing w:before="120"/>
    </w:pPr>
    <w:rPr>
      <w:i/>
      <w:iCs/>
      <w:szCs w:val="16"/>
    </w:rPr>
  </w:style>
  <w:style w:type="paragraph" w:styleId="Revision">
    <w:name w:val="Revision"/>
    <w:hidden/>
    <w:uiPriority w:val="99"/>
    <w:semiHidden/>
    <w:rsid w:val="00A14883"/>
    <w:rPr>
      <w:rFonts w:ascii="Arial" w:eastAsia="Aptos" w:hAnsi="Arial" w:cs="Aptos"/>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Weaver, Meredith</cp:lastModifiedBy>
  <cp:revision>3</cp:revision>
  <cp:lastPrinted>2025-07-21T18:12:00Z</cp:lastPrinted>
  <dcterms:created xsi:type="dcterms:W3CDTF">2026-06-08T15:43:00Z</dcterms:created>
  <dcterms:modified xsi:type="dcterms:W3CDTF">2026-07-15T22:15:00Z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