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E42F0" w14:textId="77777777" w:rsidR="00D4437A" w:rsidRPr="00EF6903" w:rsidRDefault="00D4437A" w:rsidP="00FC4EB8">
      <w:pPr>
        <w:pStyle w:val="NormalBold"/>
      </w:pPr>
      <w:r w:rsidRPr="00EF6903">
        <w:t>COLORADO DEPARTMENT OF EDUCATION</w:t>
      </w:r>
    </w:p>
    <w:p w14:paraId="36BAB812" w14:textId="77777777" w:rsidR="00D4437A" w:rsidRPr="00EF6903" w:rsidRDefault="00D4437A" w:rsidP="00FC4EB8">
      <w:pPr>
        <w:pStyle w:val="NormalBold"/>
      </w:pPr>
      <w:r w:rsidRPr="00EF6903">
        <w:t>Colorado State Board of Education</w:t>
      </w:r>
    </w:p>
    <w:p w14:paraId="34345DEF" w14:textId="77777777" w:rsidR="00D4437A" w:rsidRPr="00EF6903" w:rsidRDefault="00D4437A" w:rsidP="008866C7">
      <w:pPr>
        <w:pStyle w:val="Heading1"/>
        <w:tabs>
          <w:tab w:val="clear" w:pos="720"/>
        </w:tabs>
        <w:spacing w:line="276" w:lineRule="auto"/>
        <w:ind w:left="0" w:firstLine="0"/>
        <w:rPr>
          <w:szCs w:val="22"/>
        </w:rPr>
      </w:pPr>
      <w:r w:rsidRPr="00EF6903">
        <w:rPr>
          <w:szCs w:val="22"/>
        </w:rPr>
        <w:t>COLORADO RULE FOR THE OPERATION, MAINTENANCE, AND INSPECTION OF SCHOOL TRANSPORTATION VEHICLES</w:t>
      </w:r>
      <w:r w:rsidRPr="00EF6903">
        <w:rPr>
          <w:szCs w:val="22"/>
        </w:rPr>
        <w:br/>
        <w:t>1 CCR 301-26</w:t>
      </w:r>
    </w:p>
    <w:p w14:paraId="58047A08" w14:textId="77777777" w:rsidR="001B01CA" w:rsidRPr="00EF6903" w:rsidRDefault="001B01CA" w:rsidP="008866C7">
      <w:pPr>
        <w:pStyle w:val="Heading2"/>
        <w:spacing w:line="276" w:lineRule="auto"/>
        <w:rPr>
          <w:szCs w:val="22"/>
        </w:rPr>
      </w:pPr>
      <w:r w:rsidRPr="00EF6903">
        <w:rPr>
          <w:szCs w:val="22"/>
        </w:rPr>
        <w:t>1.0</w:t>
      </w:r>
      <w:r w:rsidRPr="00EF6903">
        <w:rPr>
          <w:szCs w:val="22"/>
        </w:rPr>
        <w:tab/>
        <w:t>Statement of Basis and Purpose</w:t>
      </w:r>
    </w:p>
    <w:p w14:paraId="3ECA6770" w14:textId="65CD3AB9" w:rsidR="001B01CA" w:rsidRPr="00EF6903" w:rsidRDefault="001B01CA" w:rsidP="008866C7">
      <w:pPr>
        <w:widowControl w:val="0"/>
        <w:tabs>
          <w:tab w:val="clear" w:pos="720"/>
          <w:tab w:val="clear" w:pos="1440"/>
        </w:tabs>
        <w:autoSpaceDE w:val="0"/>
        <w:autoSpaceDN w:val="0"/>
        <w:spacing w:before="1" w:line="276" w:lineRule="auto"/>
        <w:ind w:left="720" w:hanging="720"/>
      </w:pPr>
      <w:r w:rsidRPr="00EF6903">
        <w:t>1.1</w:t>
      </w:r>
      <w:r w:rsidRPr="00EF6903">
        <w:tab/>
        <w:t xml:space="preserve">Colorado law authorizes the State Board of Education to adopt and enforce regulations governing the safe operation of </w:t>
      </w:r>
      <w:r w:rsidR="00CB0963">
        <w:t>s</w:t>
      </w:r>
      <w:r w:rsidRPr="00EF6903">
        <w:t xml:space="preserve">chool buses and </w:t>
      </w:r>
      <w:r w:rsidR="00CB0963">
        <w:t>S</w:t>
      </w:r>
      <w:r w:rsidRPr="00EF6903">
        <w:t xml:space="preserve">chool </w:t>
      </w:r>
      <w:r w:rsidR="00CB0963">
        <w:t>T</w:t>
      </w:r>
      <w:r w:rsidRPr="00EF6903">
        <w:t xml:space="preserve">ransportation </w:t>
      </w:r>
      <w:r w:rsidR="00CB0963">
        <w:t>V</w:t>
      </w:r>
      <w:r w:rsidRPr="00EF6903">
        <w:t>ehicles used for the transportation of students pursuant to sections 22-51-108 and 42-4-1904</w:t>
      </w:r>
      <w:r w:rsidR="00763E86">
        <w:t>, C.R.S.</w:t>
      </w:r>
    </w:p>
    <w:p w14:paraId="75EF080E" w14:textId="10FD997D" w:rsidR="001B01CA" w:rsidRPr="00EF6903" w:rsidRDefault="001B01CA" w:rsidP="008866C7">
      <w:pPr>
        <w:widowControl w:val="0"/>
        <w:tabs>
          <w:tab w:val="clear" w:pos="720"/>
          <w:tab w:val="clear" w:pos="1440"/>
        </w:tabs>
        <w:autoSpaceDE w:val="0"/>
        <w:autoSpaceDN w:val="0"/>
        <w:spacing w:before="0" w:line="276" w:lineRule="auto"/>
        <w:ind w:left="720" w:hanging="720"/>
      </w:pPr>
      <w:r w:rsidRPr="00EF6903">
        <w:t>1.2</w:t>
      </w:r>
      <w:r w:rsidRPr="00EF6903">
        <w:tab/>
        <w:t xml:space="preserve">The purpose of these rules is to adopt and enforce regulations governing the reasonable and adequate standards of safety for the operation, maintenance, and inspection of </w:t>
      </w:r>
      <w:r w:rsidR="00CB0963">
        <w:t>S</w:t>
      </w:r>
      <w:r w:rsidRPr="00EF6903">
        <w:t xml:space="preserve">chool </w:t>
      </w:r>
      <w:r w:rsidR="00CB0963">
        <w:t>T</w:t>
      </w:r>
      <w:r w:rsidRPr="00EF6903">
        <w:t xml:space="preserve">ransportation </w:t>
      </w:r>
      <w:r w:rsidR="00CB0963">
        <w:t>V</w:t>
      </w:r>
      <w:r w:rsidRPr="00EF6903">
        <w:t>ehicles that promote the welfare of the students and afford reasonable protection to the public. These rules are designed to align with federal and state laws and standards, reflect current industry practices, and incorporate recommendations from Educational Entity transportation professionals.</w:t>
      </w:r>
    </w:p>
    <w:p w14:paraId="6E14EF27" w14:textId="68094D92" w:rsidR="00797776" w:rsidRPr="00EF6903" w:rsidRDefault="001B01CA" w:rsidP="008866C7">
      <w:pPr>
        <w:pStyle w:val="Heading3"/>
        <w:spacing w:line="276" w:lineRule="auto"/>
      </w:pPr>
      <w:r w:rsidRPr="00EF6903">
        <w:t>1.3</w:t>
      </w:r>
      <w:r w:rsidR="005F55A2" w:rsidRPr="00EF6903">
        <w:tab/>
      </w:r>
      <w:r w:rsidRPr="00EF6903">
        <w:t>Exemptions by Commissioner</w:t>
      </w:r>
    </w:p>
    <w:p w14:paraId="3DBB8ABD" w14:textId="7A3C99F5" w:rsidR="00452DD4" w:rsidRPr="003B7B1C" w:rsidRDefault="00797776" w:rsidP="003B7B1C">
      <w:pPr>
        <w:widowControl w:val="0"/>
        <w:tabs>
          <w:tab w:val="clear" w:pos="720"/>
          <w:tab w:val="clear" w:pos="1440"/>
        </w:tabs>
        <w:autoSpaceDE w:val="0"/>
        <w:autoSpaceDN w:val="0"/>
        <w:spacing w:before="0" w:line="276" w:lineRule="auto"/>
        <w:ind w:left="1440" w:hanging="720"/>
        <w:rPr>
          <w:color w:val="800000"/>
        </w:rPr>
      </w:pPr>
      <w:r w:rsidRPr="00EF6903">
        <w:t>1.3.1</w:t>
      </w:r>
      <w:r w:rsidR="008C78C8">
        <w:tab/>
      </w:r>
      <w:r w:rsidR="00CE1AE8" w:rsidRPr="003B7B1C">
        <w:t>The Commissioner, or designee, may provide an exemption to the Rules for the Operation, Maintenance, and Inspection of School Transportation Vehicles to the extent the Commissioner finds an exemption to be appropriate</w:t>
      </w:r>
      <w:r w:rsidR="00CE1AE8" w:rsidRPr="003B7B1C">
        <w:rPr>
          <w:color w:val="800000"/>
        </w:rPr>
        <w:t>.</w:t>
      </w:r>
    </w:p>
    <w:p w14:paraId="5EC644E8" w14:textId="77777777" w:rsidR="00D84B85" w:rsidRPr="00EF6903" w:rsidRDefault="00D84B85" w:rsidP="008866C7">
      <w:pPr>
        <w:pStyle w:val="Heading2"/>
        <w:spacing w:line="276" w:lineRule="auto"/>
      </w:pPr>
      <w:r w:rsidRPr="00EF6903">
        <w:t>2.0</w:t>
      </w:r>
      <w:r w:rsidRPr="00EF6903">
        <w:tab/>
        <w:t>Definitions</w:t>
      </w:r>
    </w:p>
    <w:p w14:paraId="774E66B9" w14:textId="77777777" w:rsidR="00FD0D5F" w:rsidRPr="00EF6903" w:rsidRDefault="00FD0D5F" w:rsidP="008866C7">
      <w:pPr>
        <w:widowControl w:val="0"/>
        <w:tabs>
          <w:tab w:val="clear" w:pos="720"/>
          <w:tab w:val="clear" w:pos="1440"/>
        </w:tabs>
        <w:autoSpaceDE w:val="0"/>
        <w:autoSpaceDN w:val="0"/>
        <w:spacing w:before="0" w:line="276" w:lineRule="auto"/>
        <w:ind w:left="1440" w:hanging="720"/>
      </w:pPr>
      <w:r w:rsidRPr="00EF6903">
        <w:t>2.0.1</w:t>
      </w:r>
      <w:r w:rsidRPr="00EF6903">
        <w:tab/>
        <w:t xml:space="preserve">Defined Terms. Terms </w:t>
      </w:r>
      <w:r w:rsidRPr="00D529A5">
        <w:t>defined</w:t>
      </w:r>
      <w:r w:rsidRPr="00EF6903">
        <w:t xml:space="preserve"> in Section 2.0 shall be capitalized throughout these rules.</w:t>
      </w:r>
    </w:p>
    <w:p w14:paraId="15C7BD5F" w14:textId="60382B81" w:rsidR="0038794F" w:rsidRPr="00EF6903" w:rsidRDefault="0038794F" w:rsidP="008866C7">
      <w:pPr>
        <w:widowControl w:val="0"/>
        <w:tabs>
          <w:tab w:val="clear" w:pos="720"/>
          <w:tab w:val="clear" w:pos="1440"/>
        </w:tabs>
        <w:autoSpaceDE w:val="0"/>
        <w:autoSpaceDN w:val="0"/>
        <w:spacing w:before="0" w:line="276" w:lineRule="auto"/>
        <w:ind w:left="720" w:hanging="720"/>
      </w:pPr>
      <w:r w:rsidRPr="00EF6903">
        <w:t>2.1</w:t>
      </w:r>
      <w:r w:rsidRPr="00EF6903">
        <w:tab/>
        <w:t xml:space="preserve">“Advanced Driver Assistance System” or ADAS </w:t>
      </w:r>
      <w:r w:rsidR="00DF66A3" w:rsidRPr="00DF66A3">
        <w:t>means electronic vehicle technology designed to assist the driver in monitoring vehicle operation or roadway conditions</w:t>
      </w:r>
      <w:r w:rsidRPr="00EF6903">
        <w:t>.</w:t>
      </w:r>
    </w:p>
    <w:p w14:paraId="71E208BB" w14:textId="2FE6EB57" w:rsidR="00CE1AE8" w:rsidRDefault="003056DC" w:rsidP="008866C7">
      <w:pPr>
        <w:widowControl w:val="0"/>
        <w:tabs>
          <w:tab w:val="clear" w:pos="720"/>
          <w:tab w:val="clear" w:pos="1440"/>
        </w:tabs>
        <w:autoSpaceDE w:val="0"/>
        <w:autoSpaceDN w:val="0"/>
        <w:spacing w:before="0" w:line="276" w:lineRule="auto"/>
        <w:ind w:left="720" w:hanging="720"/>
      </w:pPr>
      <w:r w:rsidRPr="00EF6903">
        <w:t>2.2</w:t>
      </w:r>
      <w:r w:rsidRPr="00EF6903">
        <w:tab/>
      </w:r>
      <w:r w:rsidR="00CE1AE8">
        <w:t xml:space="preserve">“Annual” means </w:t>
      </w:r>
      <w:r w:rsidR="00CE1AE8" w:rsidRPr="00FA1CC1">
        <w:t xml:space="preserve">a recurring date-to-date compliance period that expires at the end of the day exactly one calendar year after the date </w:t>
      </w:r>
      <w:r w:rsidR="00CE1AE8">
        <w:t>listed on the document</w:t>
      </w:r>
      <w:r w:rsidR="00CE1AE8" w:rsidRPr="00FA1CC1">
        <w:t>.</w:t>
      </w:r>
    </w:p>
    <w:p w14:paraId="3EE13D62" w14:textId="48DF31E3" w:rsidR="00CE1AE8" w:rsidRDefault="00CE1AE8" w:rsidP="003B7B1C">
      <w:pPr>
        <w:widowControl w:val="0"/>
        <w:tabs>
          <w:tab w:val="clear" w:pos="720"/>
          <w:tab w:val="clear" w:pos="1440"/>
        </w:tabs>
        <w:autoSpaceDE w:val="0"/>
        <w:autoSpaceDN w:val="0"/>
        <w:spacing w:before="0" w:line="276" w:lineRule="auto"/>
        <w:ind w:left="1440" w:hanging="720"/>
      </w:pPr>
      <w:r>
        <w:t>2.2.1</w:t>
      </w:r>
      <w:r>
        <w:tab/>
        <w:t xml:space="preserve">Exception: </w:t>
      </w:r>
      <w:r w:rsidRPr="00686175">
        <w:t xml:space="preserve">“Annual,” when used in reference to </w:t>
      </w:r>
      <w:r w:rsidR="00801414">
        <w:t>Annual Inspections</w:t>
      </w:r>
      <w:r w:rsidRPr="00686175">
        <w:t>, means valid through the last calendar day of the month that is twelve months from the date of the previous inspection.</w:t>
      </w:r>
    </w:p>
    <w:p w14:paraId="2AB8AA39" w14:textId="7B72788B" w:rsidR="003056DC" w:rsidRPr="00EF6903" w:rsidRDefault="00CE1AE8" w:rsidP="008866C7">
      <w:pPr>
        <w:widowControl w:val="0"/>
        <w:tabs>
          <w:tab w:val="clear" w:pos="720"/>
          <w:tab w:val="clear" w:pos="1440"/>
        </w:tabs>
        <w:autoSpaceDE w:val="0"/>
        <w:autoSpaceDN w:val="0"/>
        <w:spacing w:before="0" w:line="276" w:lineRule="auto"/>
        <w:ind w:left="720" w:hanging="720"/>
      </w:pPr>
      <w:r>
        <w:t>2.3</w:t>
      </w:r>
      <w:r>
        <w:tab/>
      </w:r>
      <w:r w:rsidR="003056DC" w:rsidRPr="00EF6903">
        <w:t xml:space="preserve">“CDE Annual Inspector” means a person qualified to perform </w:t>
      </w:r>
      <w:r w:rsidR="00C345AB">
        <w:t>Annual</w:t>
      </w:r>
      <w:r w:rsidR="001B5672">
        <w:t xml:space="preserve"> Inspections</w:t>
      </w:r>
      <w:r w:rsidR="003056DC" w:rsidRPr="00EF6903">
        <w:t xml:space="preserve"> on </w:t>
      </w:r>
      <w:r w:rsidR="00CB0963">
        <w:t>S</w:t>
      </w:r>
      <w:r w:rsidR="003056DC" w:rsidRPr="00EF6903">
        <w:t xml:space="preserve">chool </w:t>
      </w:r>
      <w:r w:rsidR="00CB0963">
        <w:t>T</w:t>
      </w:r>
      <w:r w:rsidR="003056DC" w:rsidRPr="00EF6903">
        <w:t xml:space="preserve">ransportation </w:t>
      </w:r>
      <w:r w:rsidR="00CB0963">
        <w:t>V</w:t>
      </w:r>
      <w:r w:rsidR="003056DC" w:rsidRPr="00EF6903">
        <w:t>ehicles to ensure compliance with the Colorado Department of Education (CDE) regulations.</w:t>
      </w:r>
    </w:p>
    <w:p w14:paraId="096715D7" w14:textId="71875B03" w:rsidR="00FD0D5F" w:rsidRPr="00EF6903" w:rsidRDefault="00FD0D5F" w:rsidP="008866C7">
      <w:pPr>
        <w:widowControl w:val="0"/>
        <w:tabs>
          <w:tab w:val="clear" w:pos="720"/>
          <w:tab w:val="clear" w:pos="1440"/>
        </w:tabs>
        <w:autoSpaceDE w:val="0"/>
        <w:autoSpaceDN w:val="0"/>
        <w:spacing w:before="0" w:line="276" w:lineRule="auto"/>
        <w:ind w:left="720" w:hanging="720"/>
      </w:pPr>
      <w:r w:rsidRPr="00EF6903">
        <w:lastRenderedPageBreak/>
        <w:t>2.</w:t>
      </w:r>
      <w:r w:rsidR="00CE1AE8">
        <w:t>4</w:t>
      </w:r>
      <w:r w:rsidRPr="00EF6903">
        <w:tab/>
        <w:t>“CDE Annual Inspector Hands-On Tester” means a credentialed individual authorized to proctor the CDE initial hands-on performance test for CDE Annual Inspector candidates to confirm compliance with CDE regulations.</w:t>
      </w:r>
    </w:p>
    <w:p w14:paraId="52BD975F" w14:textId="70BB7F4B" w:rsidR="00FD0D5F" w:rsidRPr="00EF6903" w:rsidRDefault="00FD0D5F" w:rsidP="008866C7">
      <w:pPr>
        <w:widowControl w:val="0"/>
        <w:tabs>
          <w:tab w:val="clear" w:pos="720"/>
          <w:tab w:val="clear" w:pos="1440"/>
        </w:tabs>
        <w:autoSpaceDE w:val="0"/>
        <w:autoSpaceDN w:val="0"/>
        <w:spacing w:before="0" w:line="276" w:lineRule="auto"/>
        <w:ind w:left="720" w:hanging="720"/>
      </w:pPr>
      <w:r w:rsidRPr="00EF6903">
        <w:t>2.</w:t>
      </w:r>
      <w:r w:rsidR="00CE1AE8">
        <w:t>5</w:t>
      </w:r>
      <w:r w:rsidRPr="00EF6903">
        <w:tab/>
        <w:t xml:space="preserve">“CDE Entry-Level Driver Instructor” means an individual qualified to provide instruction for the Theory and/or Behind-the-Wheel (BTW) curricula pursuant to 49 C.F.R. </w:t>
      </w:r>
      <w:r w:rsidR="00741EFF">
        <w:t>§</w:t>
      </w:r>
      <w:r w:rsidRPr="00EF6903">
        <w:t xml:space="preserve"> 380, Appendices B, C, and D.</w:t>
      </w:r>
    </w:p>
    <w:p w14:paraId="4E64EF2D" w14:textId="211248E1" w:rsidR="00FD0D5F" w:rsidRDefault="00FD0D5F" w:rsidP="008866C7">
      <w:pPr>
        <w:widowControl w:val="0"/>
        <w:tabs>
          <w:tab w:val="clear" w:pos="720"/>
          <w:tab w:val="clear" w:pos="1440"/>
        </w:tabs>
        <w:autoSpaceDE w:val="0"/>
        <w:autoSpaceDN w:val="0"/>
        <w:spacing w:before="0" w:line="276" w:lineRule="auto"/>
        <w:ind w:left="720" w:hanging="720"/>
      </w:pPr>
      <w:r w:rsidRPr="00EF6903">
        <w:t>2.</w:t>
      </w:r>
      <w:r w:rsidR="00CE1AE8">
        <w:t>6</w:t>
      </w:r>
      <w:r w:rsidRPr="00EF6903">
        <w:tab/>
        <w:t xml:space="preserve">“CDE Entry-Level Driver Hands-On Trainer” means a credentialed individual authorized to provide instruction and evaluation to prospective School Transportation </w:t>
      </w:r>
      <w:r w:rsidR="00C2643D">
        <w:t>Entry-Level Driver Trainer</w:t>
      </w:r>
      <w:r w:rsidR="00E056C6">
        <w:t xml:space="preserve"> </w:t>
      </w:r>
      <w:r w:rsidR="00C2643D">
        <w:t>(</w:t>
      </w:r>
      <w:r w:rsidRPr="00EF6903">
        <w:t>ELDT</w:t>
      </w:r>
      <w:r w:rsidR="00C2643D">
        <w:t>)</w:t>
      </w:r>
      <w:r w:rsidRPr="00EF6903">
        <w:t xml:space="preserve"> Instructor candidates.</w:t>
      </w:r>
    </w:p>
    <w:p w14:paraId="5B5B3343" w14:textId="428F5BC1" w:rsidR="00233598" w:rsidRDefault="00233598" w:rsidP="00233598">
      <w:pPr>
        <w:widowControl w:val="0"/>
        <w:tabs>
          <w:tab w:val="clear" w:pos="720"/>
          <w:tab w:val="clear" w:pos="1440"/>
        </w:tabs>
        <w:autoSpaceDE w:val="0"/>
        <w:autoSpaceDN w:val="0"/>
        <w:spacing w:before="0" w:line="276" w:lineRule="auto"/>
        <w:ind w:left="720" w:hanging="720"/>
      </w:pPr>
      <w:r>
        <w:t>2.7</w:t>
      </w:r>
      <w:r>
        <w:tab/>
      </w:r>
      <w:r w:rsidRPr="00B65D29">
        <w:t>“Charter Bus” pursuant to section 40-10.1-301, C.R.S., means a motor vehicle with a minimum seating capacity of 33, excluding the driver, that is hired to transport a person or group of persons traveling from one location to another for a common purpose. A Charter Bus shall not provide regular Route service between locations. This vehicle may only be used for traveling to School-Related Events.</w:t>
      </w:r>
    </w:p>
    <w:p w14:paraId="54CA67A8" w14:textId="5D656428" w:rsidR="00233598" w:rsidRDefault="00233598" w:rsidP="00233598">
      <w:pPr>
        <w:widowControl w:val="0"/>
        <w:tabs>
          <w:tab w:val="clear" w:pos="720"/>
          <w:tab w:val="clear" w:pos="1440"/>
        </w:tabs>
        <w:autoSpaceDE w:val="0"/>
        <w:autoSpaceDN w:val="0"/>
        <w:spacing w:before="0" w:line="276" w:lineRule="auto"/>
        <w:ind w:left="720" w:hanging="720"/>
      </w:pPr>
      <w:r>
        <w:t>2.8</w:t>
      </w:r>
      <w:r>
        <w:tab/>
        <w:t>“</w:t>
      </w:r>
      <w:r w:rsidRPr="00680A75">
        <w:t>Charter School</w:t>
      </w:r>
      <w:r>
        <w:t>” means</w:t>
      </w:r>
      <w:r w:rsidRPr="00680A75">
        <w:t xml:space="preserve"> a public school that operates pursuant to a charter contract </w:t>
      </w:r>
      <w:proofErr w:type="gramStart"/>
      <w:r w:rsidRPr="00680A75">
        <w:t>entered into</w:t>
      </w:r>
      <w:proofErr w:type="gramEnd"/>
      <w:r w:rsidRPr="00680A75">
        <w:t xml:space="preserve"> pursuant to the provisions of Article 30.5 of Title 22</w:t>
      </w:r>
      <w:r>
        <w:t>, C.R.S</w:t>
      </w:r>
      <w:r w:rsidRPr="00680A75">
        <w:t>. As used in this title, unless the context otherwise requires, “Charter School” includes any type of Charter School created pursuant to the provisions of Article 30.5 of Title 22, 22-1-101(2)</w:t>
      </w:r>
      <w:r>
        <w:t>, C.R.S</w:t>
      </w:r>
      <w:r w:rsidRPr="00680A75">
        <w:t>.</w:t>
      </w:r>
    </w:p>
    <w:p w14:paraId="5419C225" w14:textId="280F00B2" w:rsidR="006D5B04" w:rsidRDefault="00233598" w:rsidP="00233598">
      <w:pPr>
        <w:widowControl w:val="0"/>
        <w:tabs>
          <w:tab w:val="clear" w:pos="720"/>
          <w:tab w:val="clear" w:pos="1440"/>
        </w:tabs>
        <w:autoSpaceDE w:val="0"/>
        <w:autoSpaceDN w:val="0"/>
        <w:spacing w:before="0" w:line="276" w:lineRule="auto"/>
        <w:ind w:left="720" w:hanging="720"/>
      </w:pPr>
      <w:r>
        <w:t>2.9</w:t>
      </w:r>
      <w:r>
        <w:tab/>
        <w:t xml:space="preserve">“Charter Service” or “Charter” </w:t>
      </w:r>
      <w:r w:rsidRPr="00D73EF2">
        <w:t xml:space="preserve">means the prearranged transportation </w:t>
      </w:r>
      <w:r>
        <w:t xml:space="preserve">pursuant to 4 CCR 723-6 </w:t>
      </w:r>
      <w:r w:rsidRPr="00D73EF2">
        <w:t>of an affiliated group of persons (such as a school, organization, or athletic team) traveling together for a common purpose, where the district obtains a motor coach bus</w:t>
      </w:r>
      <w:r>
        <w:t xml:space="preserve"> and driver</w:t>
      </w:r>
      <w:r w:rsidRPr="00D73EF2">
        <w:t xml:space="preserve"> for a specific period of time and directs the pick-up and drop-off locations and times.</w:t>
      </w:r>
    </w:p>
    <w:p w14:paraId="5198D0CD" w14:textId="629A82C1" w:rsidR="00560112" w:rsidRPr="00EF6903" w:rsidRDefault="00560112" w:rsidP="00560112">
      <w:pPr>
        <w:widowControl w:val="0"/>
        <w:tabs>
          <w:tab w:val="clear" w:pos="720"/>
          <w:tab w:val="clear" w:pos="1440"/>
        </w:tabs>
        <w:autoSpaceDE w:val="0"/>
        <w:autoSpaceDN w:val="0"/>
        <w:spacing w:before="0" w:line="276" w:lineRule="auto"/>
        <w:ind w:left="720" w:hanging="720"/>
      </w:pPr>
      <w:r>
        <w:t>2.10</w:t>
      </w:r>
      <w:r>
        <w:tab/>
        <w:t xml:space="preserve">“Child Safety Restraint System” or “CSRS” </w:t>
      </w:r>
      <w:r w:rsidR="003F655C" w:rsidRPr="003F655C">
        <w:t>means a specialized device or integrated seating system designed to restrain a child during transportation and secured to or incorporated into a School Transportation Vehicle seat. This can include systems designed for young or small children and children with specialized transportation needs.</w:t>
      </w:r>
    </w:p>
    <w:p w14:paraId="11387F1F" w14:textId="2BF3B6A1" w:rsidR="00FD0D5F" w:rsidRDefault="00FD0D5F" w:rsidP="008866C7">
      <w:pPr>
        <w:widowControl w:val="0"/>
        <w:tabs>
          <w:tab w:val="clear" w:pos="720"/>
          <w:tab w:val="clear" w:pos="1440"/>
        </w:tabs>
        <w:autoSpaceDE w:val="0"/>
        <w:autoSpaceDN w:val="0"/>
        <w:spacing w:before="0" w:line="276" w:lineRule="auto"/>
        <w:ind w:left="720" w:hanging="720"/>
      </w:pPr>
      <w:r w:rsidRPr="00EF6903">
        <w:t>2.</w:t>
      </w:r>
      <w:r w:rsidR="008940CF">
        <w:t>1</w:t>
      </w:r>
      <w:r w:rsidR="00560112">
        <w:t>1</w:t>
      </w:r>
      <w:r w:rsidRPr="00EF6903">
        <w:tab/>
        <w:t xml:space="preserve">“Educational Entity” means a school district, charter school, Service Provider, </w:t>
      </w:r>
      <w:r w:rsidR="00437ADB">
        <w:t xml:space="preserve">Specialized Day School, </w:t>
      </w:r>
      <w:r w:rsidRPr="00EF6903">
        <w:t>or Board of Cooperative Educational Services (BOCES) subject to these rules.</w:t>
      </w:r>
    </w:p>
    <w:p w14:paraId="4F9893A7" w14:textId="3FB1F9FB" w:rsidR="008940CF" w:rsidRDefault="008940CF" w:rsidP="008940CF">
      <w:pPr>
        <w:tabs>
          <w:tab w:val="clear" w:pos="720"/>
          <w:tab w:val="clear" w:pos="1440"/>
        </w:tabs>
        <w:spacing w:line="276" w:lineRule="auto"/>
        <w:ind w:left="720" w:hanging="720"/>
      </w:pPr>
      <w:r>
        <w:t>2.1</w:t>
      </w:r>
      <w:r w:rsidR="00560112">
        <w:t>2</w:t>
      </w:r>
      <w:r>
        <w:tab/>
        <w:t>“</w:t>
      </w:r>
      <w:r w:rsidRPr="00680A75">
        <w:t>Multifunction School Activity Bus</w:t>
      </w:r>
      <w:r>
        <w:t>” or MFSAB means</w:t>
      </w:r>
      <w:r w:rsidRPr="00680A75">
        <w:t xml:space="preserve"> a type of </w:t>
      </w:r>
      <w:r>
        <w:t>School Bus</w:t>
      </w:r>
      <w:r w:rsidRPr="00680A75">
        <w:t xml:space="preserve"> that is required to meet all FMVSS regulations applicable to </w:t>
      </w:r>
      <w:r>
        <w:t>School Buses</w:t>
      </w:r>
      <w:r w:rsidRPr="00680A75">
        <w:t xml:space="preserve">, except those requiring the installation of </w:t>
      </w:r>
      <w:r>
        <w:t>Traffic Control Devices and those pertaining to vehicle color</w:t>
      </w:r>
      <w:r w:rsidRPr="00680A75">
        <w:t xml:space="preserve">. Pursuant to Rule </w:t>
      </w:r>
      <w:r>
        <w:t>7.2</w:t>
      </w:r>
      <w:r w:rsidRPr="00680A75">
        <w:t xml:space="preserve"> of these rules, Type </w:t>
      </w:r>
      <w:r>
        <w:t xml:space="preserve">A-2, </w:t>
      </w:r>
      <w:r w:rsidRPr="00680A75">
        <w:t xml:space="preserve">B, C, and D </w:t>
      </w:r>
      <w:r>
        <w:t xml:space="preserve">Multifunction School Activity Buses </w:t>
      </w:r>
      <w:r w:rsidRPr="00680A75">
        <w:t>sh</w:t>
      </w:r>
      <w:r>
        <w:t>all</w:t>
      </w:r>
      <w:r w:rsidRPr="00680A75">
        <w:t xml:space="preserve"> not be used for transporting students to and from home to school for </w:t>
      </w:r>
      <w:r>
        <w:t>Route</w:t>
      </w:r>
      <w:r w:rsidRPr="00680A75">
        <w:t xml:space="preserve"> purposes</w:t>
      </w:r>
      <w:r>
        <w:t xml:space="preserve"> as defined in these rules</w:t>
      </w:r>
      <w:r w:rsidRPr="00680A75">
        <w:t>.</w:t>
      </w:r>
    </w:p>
    <w:p w14:paraId="2B655645" w14:textId="29CFF491" w:rsidR="008940CF" w:rsidRDefault="008940CF" w:rsidP="008940CF">
      <w:pPr>
        <w:widowControl w:val="0"/>
        <w:tabs>
          <w:tab w:val="clear" w:pos="720"/>
          <w:tab w:val="clear" w:pos="1440"/>
        </w:tabs>
        <w:autoSpaceDE w:val="0"/>
        <w:autoSpaceDN w:val="0"/>
        <w:spacing w:before="0" w:line="276" w:lineRule="auto"/>
        <w:ind w:left="1440" w:hanging="720"/>
      </w:pPr>
      <w:r>
        <w:t>2.1</w:t>
      </w:r>
      <w:r w:rsidR="00560112">
        <w:t>2</w:t>
      </w:r>
      <w:r>
        <w:t>.1</w:t>
      </w:r>
      <w:r>
        <w:tab/>
      </w:r>
      <w:r w:rsidRPr="00680A75">
        <w:t xml:space="preserve">Exception: </w:t>
      </w:r>
      <w:r w:rsidRPr="00A303D6">
        <w:t xml:space="preserve">Per 1 CCR 301-26, </w:t>
      </w:r>
      <w:r>
        <w:t>14.1.1</w:t>
      </w:r>
      <w:r w:rsidRPr="00680A75">
        <w:t>, Type A</w:t>
      </w:r>
      <w:r>
        <w:t xml:space="preserve">-1 Multifunction School Activity </w:t>
      </w:r>
      <w:r>
        <w:lastRenderedPageBreak/>
        <w:t>Buses</w:t>
      </w:r>
      <w:r w:rsidRPr="00680A75">
        <w:t xml:space="preserve"> may be used to transport students to and from school, school to school for </w:t>
      </w:r>
      <w:r>
        <w:t xml:space="preserve">Route </w:t>
      </w:r>
      <w:r w:rsidRPr="00680A75">
        <w:t>purposes</w:t>
      </w:r>
      <w:r>
        <w:t>,</w:t>
      </w:r>
      <w:r w:rsidRPr="00680A75">
        <w:t xml:space="preserve"> and activities.</w:t>
      </w:r>
    </w:p>
    <w:p w14:paraId="3F717FB6" w14:textId="29E6251C" w:rsidR="004D2896" w:rsidRPr="00EF6903" w:rsidRDefault="004D2896" w:rsidP="008866C7">
      <w:pPr>
        <w:widowControl w:val="0"/>
        <w:tabs>
          <w:tab w:val="clear" w:pos="720"/>
          <w:tab w:val="clear" w:pos="1440"/>
        </w:tabs>
        <w:autoSpaceDE w:val="0"/>
        <w:autoSpaceDN w:val="0"/>
        <w:spacing w:before="0" w:line="276" w:lineRule="auto"/>
        <w:ind w:left="720" w:hanging="720"/>
      </w:pPr>
      <w:r w:rsidRPr="00EF6903">
        <w:t>2.</w:t>
      </w:r>
      <w:r w:rsidR="008940CF">
        <w:t>1</w:t>
      </w:r>
      <w:r w:rsidR="00211440">
        <w:t>3</w:t>
      </w:r>
      <w:r w:rsidRPr="00EF6903">
        <w:tab/>
        <w:t>“Natural Person” means a human being, as distinguished from a corporation or an automated system.</w:t>
      </w:r>
    </w:p>
    <w:p w14:paraId="003D2C7B" w14:textId="64A829D7" w:rsidR="00FD0D5F" w:rsidRDefault="00FD0D5F" w:rsidP="008866C7">
      <w:pPr>
        <w:widowControl w:val="0"/>
        <w:tabs>
          <w:tab w:val="clear" w:pos="720"/>
          <w:tab w:val="clear" w:pos="1440"/>
        </w:tabs>
        <w:autoSpaceDE w:val="0"/>
        <w:autoSpaceDN w:val="0"/>
        <w:spacing w:before="0" w:line="276" w:lineRule="auto"/>
        <w:ind w:left="720" w:hanging="720"/>
      </w:pPr>
      <w:r w:rsidRPr="00EF6903">
        <w:t>2.</w:t>
      </w:r>
      <w:r w:rsidR="008940CF">
        <w:t>1</w:t>
      </w:r>
      <w:r w:rsidR="00211440">
        <w:t>4</w:t>
      </w:r>
      <w:r w:rsidRPr="00EF6903">
        <w:tab/>
        <w:t>“Route” means a documented and authorized itinerary approved by an Educational Entity for the transport</w:t>
      </w:r>
      <w:r w:rsidR="00F96A62">
        <w:t>ation</w:t>
      </w:r>
      <w:r w:rsidRPr="00EF6903">
        <w:t xml:space="preserve"> of students. A Route consists of travel between identified locations</w:t>
      </w:r>
      <w:r w:rsidR="002D5573">
        <w:t>,</w:t>
      </w:r>
      <w:r w:rsidR="00ED74FD">
        <w:t xml:space="preserve"> including student stops, school campuses, or other approved facilities</w:t>
      </w:r>
      <w:r w:rsidR="001B5CD4">
        <w:t>.</w:t>
      </w:r>
      <w:r w:rsidR="00ED74FD">
        <w:t xml:space="preserve"> </w:t>
      </w:r>
      <w:r w:rsidR="001B5CD4">
        <w:t xml:space="preserve">All Routes must be </w:t>
      </w:r>
      <w:r w:rsidR="001B5CD4" w:rsidRPr="00EF6903">
        <w:t xml:space="preserve">operated by a </w:t>
      </w:r>
      <w:r w:rsidR="001B5CD4">
        <w:t>driver and vehicle</w:t>
      </w:r>
      <w:r w:rsidR="001B5CD4" w:rsidRPr="00EF6903">
        <w:t xml:space="preserve"> meeting all applicable state and federal safety standards</w:t>
      </w:r>
      <w:r w:rsidR="001B5CD4">
        <w:t>.</w:t>
      </w:r>
      <w:r w:rsidRPr="00EF6903">
        <w:t xml:space="preserve"> This </w:t>
      </w:r>
      <w:r w:rsidR="00DC5814">
        <w:t xml:space="preserve">definition </w:t>
      </w:r>
      <w:r w:rsidRPr="00EF6903">
        <w:t>includes regular daily schedules, shuttle services, and specialized transport, regardless of whether the itinerary follows a fixed timetable.</w:t>
      </w:r>
    </w:p>
    <w:p w14:paraId="39FC5717" w14:textId="73D169A2" w:rsidR="001E18F9" w:rsidRPr="00EF6903" w:rsidRDefault="00536075" w:rsidP="00536075">
      <w:pPr>
        <w:widowControl w:val="0"/>
        <w:tabs>
          <w:tab w:val="clear" w:pos="720"/>
          <w:tab w:val="clear" w:pos="1440"/>
        </w:tabs>
        <w:autoSpaceDE w:val="0"/>
        <w:autoSpaceDN w:val="0"/>
        <w:spacing w:before="0" w:line="276" w:lineRule="auto"/>
        <w:ind w:left="720" w:hanging="720"/>
      </w:pPr>
      <w:r>
        <w:t>2.1</w:t>
      </w:r>
      <w:r w:rsidR="00211440">
        <w:t>5</w:t>
      </w:r>
      <w:r>
        <w:tab/>
        <w:t>“</w:t>
      </w:r>
      <w:r w:rsidRPr="001E464A">
        <w:t>School Bus</w:t>
      </w:r>
      <w:r>
        <w:t>”</w:t>
      </w:r>
      <w:r w:rsidRPr="001E464A">
        <w:t xml:space="preserve"> means a passenger vehicle that is designed and used to carry more than </w:t>
      </w:r>
      <w:r>
        <w:t xml:space="preserve">10 </w:t>
      </w:r>
      <w:r w:rsidRPr="001E464A">
        <w:t>passengers in addition to the driver, and which the Secretary of Transportation determines is likely to be significantly used for the purpose of transporting pre-primary, primary, or secondary school students to or from school or an event related to school. School buses are specifically designed for maximum safety.</w:t>
      </w:r>
    </w:p>
    <w:p w14:paraId="45E02979" w14:textId="43CE5A5F" w:rsidR="000E7F32" w:rsidRPr="00EF6903" w:rsidRDefault="009B2296" w:rsidP="008866C7">
      <w:pPr>
        <w:widowControl w:val="0"/>
        <w:tabs>
          <w:tab w:val="clear" w:pos="720"/>
          <w:tab w:val="clear" w:pos="1440"/>
        </w:tabs>
        <w:autoSpaceDE w:val="0"/>
        <w:autoSpaceDN w:val="0"/>
        <w:spacing w:before="0" w:line="276" w:lineRule="auto"/>
        <w:ind w:left="720" w:hanging="720"/>
      </w:pPr>
      <w:r w:rsidRPr="00EF6903">
        <w:t>2.</w:t>
      </w:r>
      <w:r w:rsidR="00CE1AE8">
        <w:t>1</w:t>
      </w:r>
      <w:r w:rsidR="00211440">
        <w:t>6</w:t>
      </w:r>
      <w:r w:rsidRPr="00EF6903">
        <w:tab/>
        <w:t xml:space="preserve">“School-Related Event” means any academic, athletic, or extracurricular activity officially sponsored, organized, or sanctioned by an Educational Entity, regardless of whether the activity occurs on or off school grounds or within or outside of regular school hours. </w:t>
      </w:r>
    </w:p>
    <w:p w14:paraId="43A3E90A" w14:textId="5E6DC55A" w:rsidR="009B2296" w:rsidRPr="00EF6903" w:rsidRDefault="000E7F32" w:rsidP="008866C7">
      <w:pPr>
        <w:widowControl w:val="0"/>
        <w:tabs>
          <w:tab w:val="clear" w:pos="720"/>
          <w:tab w:val="clear" w:pos="1440"/>
        </w:tabs>
        <w:autoSpaceDE w:val="0"/>
        <w:autoSpaceDN w:val="0"/>
        <w:spacing w:before="0" w:line="276" w:lineRule="auto"/>
        <w:ind w:left="720" w:hanging="720"/>
      </w:pPr>
      <w:r w:rsidRPr="00EF6903">
        <w:t>2.</w:t>
      </w:r>
      <w:r w:rsidR="00CE1AE8">
        <w:t>1</w:t>
      </w:r>
      <w:r w:rsidR="00211440">
        <w:t>7</w:t>
      </w:r>
      <w:r w:rsidRPr="00EF6903">
        <w:tab/>
        <w:t>“School-Related Event Transportation” or “Activity Transportation” means the authorized transport of students by an Educational Entity to and from School-Related Events.</w:t>
      </w:r>
    </w:p>
    <w:p w14:paraId="023003F2" w14:textId="3438FB8B" w:rsidR="00FD0D5F" w:rsidRDefault="00FD0D5F" w:rsidP="008866C7">
      <w:pPr>
        <w:widowControl w:val="0"/>
        <w:tabs>
          <w:tab w:val="clear" w:pos="720"/>
          <w:tab w:val="clear" w:pos="1440"/>
        </w:tabs>
        <w:autoSpaceDE w:val="0"/>
        <w:autoSpaceDN w:val="0"/>
        <w:spacing w:before="0" w:line="276" w:lineRule="auto"/>
        <w:ind w:left="720" w:hanging="720"/>
      </w:pPr>
      <w:r w:rsidRPr="00EF6903">
        <w:t>2.</w:t>
      </w:r>
      <w:r w:rsidR="00CE1AE8">
        <w:t>1</w:t>
      </w:r>
      <w:r w:rsidR="00211440">
        <w:t>8</w:t>
      </w:r>
      <w:r w:rsidRPr="00EF6903">
        <w:tab/>
        <w:t xml:space="preserve">“School Transportation Bus Attendant” means a person assigned by the transportation department to assist a </w:t>
      </w:r>
      <w:r w:rsidR="00CB0963">
        <w:t>S</w:t>
      </w:r>
      <w:r w:rsidRPr="00EF6903">
        <w:t xml:space="preserve">chool </w:t>
      </w:r>
      <w:r w:rsidR="00CB0963">
        <w:t>T</w:t>
      </w:r>
      <w:r w:rsidRPr="00EF6903">
        <w:t xml:space="preserve">ransportation </w:t>
      </w:r>
      <w:r w:rsidR="00CB0963">
        <w:t>V</w:t>
      </w:r>
      <w:r w:rsidRPr="00EF6903">
        <w:t xml:space="preserve">ehicle </w:t>
      </w:r>
      <w:r w:rsidR="00CB0963">
        <w:t>O</w:t>
      </w:r>
      <w:r w:rsidRPr="00EF6903">
        <w:t xml:space="preserve">perator in controlling the behavior of students on the bus and/or ensuring the safety of students getting on and off the </w:t>
      </w:r>
      <w:r w:rsidR="00AA1E61">
        <w:t>S</w:t>
      </w:r>
      <w:r w:rsidRPr="00EF6903">
        <w:t xml:space="preserve">chool </w:t>
      </w:r>
      <w:r w:rsidR="00AA1E61">
        <w:t>T</w:t>
      </w:r>
      <w:r w:rsidRPr="00EF6903">
        <w:t xml:space="preserve">ransportation </w:t>
      </w:r>
      <w:r w:rsidR="00AA1E61">
        <w:t>V</w:t>
      </w:r>
      <w:r w:rsidRPr="00EF6903">
        <w:t>ehicle.</w:t>
      </w:r>
    </w:p>
    <w:p w14:paraId="443A3FC1" w14:textId="0916C1EA" w:rsidR="000C1E73" w:rsidRPr="00EF6903" w:rsidRDefault="000C1E73" w:rsidP="008866C7">
      <w:pPr>
        <w:widowControl w:val="0"/>
        <w:tabs>
          <w:tab w:val="clear" w:pos="720"/>
          <w:tab w:val="clear" w:pos="1440"/>
        </w:tabs>
        <w:autoSpaceDE w:val="0"/>
        <w:autoSpaceDN w:val="0"/>
        <w:spacing w:before="0" w:line="276" w:lineRule="auto"/>
        <w:ind w:left="720" w:hanging="720"/>
      </w:pPr>
      <w:r>
        <w:t>2.</w:t>
      </w:r>
      <w:r w:rsidR="00CE1AE8">
        <w:t>1</w:t>
      </w:r>
      <w:r w:rsidR="00211440">
        <w:t>9</w:t>
      </w:r>
      <w:r>
        <w:tab/>
      </w:r>
      <w:r w:rsidR="00A439B5">
        <w:t>“School Transportation Vehicle” means every motor vehicle that is owned</w:t>
      </w:r>
      <w:r w:rsidR="00FB4E32">
        <w:t xml:space="preserve">, </w:t>
      </w:r>
      <w:r w:rsidR="002720A2">
        <w:t>leased</w:t>
      </w:r>
      <w:r w:rsidR="00FB4E32">
        <w:t>, or authorized</w:t>
      </w:r>
      <w:r w:rsidR="002720A2">
        <w:t xml:space="preserve"> by an Educational Entity, and </w:t>
      </w:r>
      <w:r w:rsidR="005B6161">
        <w:t xml:space="preserve">is </w:t>
      </w:r>
      <w:r w:rsidR="002720A2">
        <w:t xml:space="preserve">operated for the transportation </w:t>
      </w:r>
      <w:r w:rsidR="00181260">
        <w:t xml:space="preserve">of </w:t>
      </w:r>
      <w:r w:rsidR="002720A2">
        <w:t>students for Route or School-Related Event purposes</w:t>
      </w:r>
      <w:r w:rsidR="00FB4E32">
        <w:t xml:space="preserve"> </w:t>
      </w:r>
      <w:r w:rsidR="00A34DCA">
        <w:t>within the State of Colorado.</w:t>
      </w:r>
      <w:r w:rsidR="00F03A4E">
        <w:t xml:space="preserve"> This definition excludes vehicles </w:t>
      </w:r>
      <w:proofErr w:type="gramStart"/>
      <w:r w:rsidR="00F03A4E">
        <w:t>operated</w:t>
      </w:r>
      <w:proofErr w:type="gramEnd"/>
      <w:r w:rsidR="00F03A4E">
        <w:t xml:space="preserve"> as common carriers or informal carpooling.</w:t>
      </w:r>
    </w:p>
    <w:p w14:paraId="07141031" w14:textId="4919ED3F" w:rsidR="00FD0D5F" w:rsidRPr="00EF6903" w:rsidRDefault="00FD0D5F" w:rsidP="008866C7">
      <w:pPr>
        <w:widowControl w:val="0"/>
        <w:tabs>
          <w:tab w:val="clear" w:pos="720"/>
          <w:tab w:val="clear" w:pos="1440"/>
        </w:tabs>
        <w:autoSpaceDE w:val="0"/>
        <w:autoSpaceDN w:val="0"/>
        <w:spacing w:before="0" w:line="276" w:lineRule="auto"/>
        <w:ind w:left="720" w:hanging="720"/>
      </w:pPr>
      <w:r w:rsidRPr="00EF6903">
        <w:t>2.</w:t>
      </w:r>
      <w:r w:rsidR="00211440">
        <w:t>20</w:t>
      </w:r>
      <w:r w:rsidRPr="00EF6903">
        <w:tab/>
        <w:t>“School Transportation Vehicle Operator” means an employee of an Educational Entity, as defined in these rules, who is responsible for safely transporting students for Routes and/or School-Related Events.</w:t>
      </w:r>
    </w:p>
    <w:p w14:paraId="27BDE0E6" w14:textId="1F521412" w:rsidR="00FD0D5F" w:rsidRPr="00EF6903" w:rsidRDefault="00FD0D5F" w:rsidP="008866C7">
      <w:pPr>
        <w:widowControl w:val="0"/>
        <w:tabs>
          <w:tab w:val="clear" w:pos="720"/>
          <w:tab w:val="clear" w:pos="1440"/>
        </w:tabs>
        <w:autoSpaceDE w:val="0"/>
        <w:autoSpaceDN w:val="0"/>
        <w:spacing w:before="0" w:line="276" w:lineRule="auto"/>
        <w:ind w:left="720" w:hanging="720"/>
      </w:pPr>
      <w:r w:rsidRPr="00EF6903">
        <w:t>2.</w:t>
      </w:r>
      <w:r w:rsidR="006111D7">
        <w:t>2</w:t>
      </w:r>
      <w:r w:rsidR="00211440">
        <w:t>1</w:t>
      </w:r>
      <w:r w:rsidRPr="00EF6903">
        <w:tab/>
        <w:t xml:space="preserve">“Service Provider” means a company or individual that exclusively transports students from home to school, school to school, and School-Related Events, </w:t>
      </w:r>
      <w:r w:rsidR="008D1C92">
        <w:t>which</w:t>
      </w:r>
      <w:r w:rsidRPr="00EF6903">
        <w:t xml:space="preserve"> is hired by a school district or charter school.</w:t>
      </w:r>
    </w:p>
    <w:p w14:paraId="11114554" w14:textId="383068A5" w:rsidR="003215D5" w:rsidRDefault="006917C0" w:rsidP="008866C7">
      <w:pPr>
        <w:widowControl w:val="0"/>
        <w:tabs>
          <w:tab w:val="clear" w:pos="720"/>
          <w:tab w:val="clear" w:pos="1440"/>
        </w:tabs>
        <w:autoSpaceDE w:val="0"/>
        <w:autoSpaceDN w:val="0"/>
        <w:spacing w:before="0" w:line="276" w:lineRule="auto"/>
        <w:ind w:left="720" w:hanging="720"/>
      </w:pPr>
      <w:r>
        <w:t>2.2</w:t>
      </w:r>
      <w:r w:rsidR="00211440">
        <w:t>2</w:t>
      </w:r>
      <w:r>
        <w:tab/>
        <w:t>“</w:t>
      </w:r>
      <w:r w:rsidRPr="001E464A">
        <w:t>Small-Capacity Vehicle</w:t>
      </w:r>
      <w:r>
        <w:t>”</w:t>
      </w:r>
      <w:r w:rsidRPr="001E464A">
        <w:t xml:space="preserve"> means a motor vehicle </w:t>
      </w:r>
      <w:r w:rsidR="00D735E6">
        <w:t>that</w:t>
      </w:r>
      <w:r w:rsidRPr="001E464A">
        <w:t xml:space="preserve"> does not meet the requirements of Type A, B, C, or D </w:t>
      </w:r>
      <w:r>
        <w:t>School Buses or Multifunction School Activity Buses</w:t>
      </w:r>
      <w:r w:rsidRPr="001E464A">
        <w:t xml:space="preserve">, designed for </w:t>
      </w:r>
      <w:r w:rsidRPr="001E464A">
        <w:lastRenderedPageBreak/>
        <w:t>general purpose use. These vehicles</w:t>
      </w:r>
      <w:r>
        <w:t xml:space="preserve"> </w:t>
      </w:r>
      <w:r w:rsidRPr="00043291">
        <w:t>with a manufacturer-assigned capacity of 11 or fewer passengers (excluding the driver)</w:t>
      </w:r>
      <w:r w:rsidRPr="00043291" w:rsidDel="00043291">
        <w:t xml:space="preserve"> </w:t>
      </w:r>
      <w:r w:rsidRPr="001E464A">
        <w:t>may be used to carry students to and from school, from school to school, or to school-related events, and shall meet or exceed all applicable rules and regulations.</w:t>
      </w:r>
    </w:p>
    <w:p w14:paraId="2D26A253" w14:textId="565274DE" w:rsidR="00CE1AE8" w:rsidRDefault="00CE1AE8" w:rsidP="008866C7">
      <w:pPr>
        <w:widowControl w:val="0"/>
        <w:tabs>
          <w:tab w:val="clear" w:pos="720"/>
          <w:tab w:val="clear" w:pos="1440"/>
        </w:tabs>
        <w:autoSpaceDE w:val="0"/>
        <w:autoSpaceDN w:val="0"/>
        <w:spacing w:before="0" w:line="276" w:lineRule="auto"/>
        <w:ind w:left="720" w:hanging="720"/>
      </w:pPr>
      <w:r>
        <w:t>2.</w:t>
      </w:r>
      <w:r w:rsidR="003215D5">
        <w:t>2</w:t>
      </w:r>
      <w:r w:rsidR="00211440">
        <w:t>3</w:t>
      </w:r>
      <w:r>
        <w:tab/>
        <w:t>“</w:t>
      </w:r>
      <w:r w:rsidRPr="00CE1AE8">
        <w:t>Small-Capacity Vehicle Operator” means an operator who drives a motor vehicle, which does not meet the requirements of Type A, B, C, or D School Buses or Multifunction School Activity Buses, and is designed for general</w:t>
      </w:r>
      <w:r w:rsidR="00853D79">
        <w:t>-</w:t>
      </w:r>
      <w:r w:rsidRPr="00CE1AE8">
        <w:t>purpose use. These vehicles have a manufacturer-assigned capacity of 11 or fewer passengers (excluding the driver).</w:t>
      </w:r>
    </w:p>
    <w:p w14:paraId="680A84DF" w14:textId="345A4569" w:rsidR="0025500E" w:rsidRDefault="0025500E" w:rsidP="008866C7">
      <w:pPr>
        <w:widowControl w:val="0"/>
        <w:tabs>
          <w:tab w:val="clear" w:pos="720"/>
          <w:tab w:val="clear" w:pos="1440"/>
        </w:tabs>
        <w:autoSpaceDE w:val="0"/>
        <w:autoSpaceDN w:val="0"/>
        <w:spacing w:before="0" w:line="276" w:lineRule="auto"/>
        <w:ind w:left="720" w:hanging="720"/>
      </w:pPr>
      <w:r>
        <w:t>2.</w:t>
      </w:r>
      <w:r w:rsidR="00A95057">
        <w:t>2</w:t>
      </w:r>
      <w:r w:rsidR="00211440">
        <w:t>4</w:t>
      </w:r>
      <w:r>
        <w:tab/>
      </w:r>
      <w:r w:rsidRPr="0025500E">
        <w:t xml:space="preserve">“Specialized Day School” </w:t>
      </w:r>
      <w:r w:rsidR="00D571E0">
        <w:t xml:space="preserve">pursuant to </w:t>
      </w:r>
      <w:r w:rsidR="00A03A38">
        <w:t xml:space="preserve">section </w:t>
      </w:r>
      <w:r w:rsidR="00665476">
        <w:t>22-2-402(5.5)</w:t>
      </w:r>
      <w:r w:rsidR="00DE2933">
        <w:t>, C.R.S.</w:t>
      </w:r>
      <w:r w:rsidR="00405D17">
        <w:t xml:space="preserve">, </w:t>
      </w:r>
      <w:r w:rsidRPr="0025500E">
        <w:t xml:space="preserve">means a school that serves students who are referred to or placed by a Public Entity or placed in a specialized day school by a hospital, healthcare provider, behavioral health provider, case management service, court, division of youth services, school district, county department of human or social services, or other state agency because the students’ behavioral and educational needs are beyond the capacity of the students’ current educational placement due to the severity of the students’ needs or the requirement for highly specialized programming. </w:t>
      </w:r>
    </w:p>
    <w:p w14:paraId="3A69B1C2" w14:textId="0625A20B" w:rsidR="000E7F32" w:rsidRDefault="000E7F32" w:rsidP="008866C7">
      <w:pPr>
        <w:widowControl w:val="0"/>
        <w:tabs>
          <w:tab w:val="clear" w:pos="720"/>
          <w:tab w:val="clear" w:pos="1440"/>
        </w:tabs>
        <w:autoSpaceDE w:val="0"/>
        <w:autoSpaceDN w:val="0"/>
        <w:spacing w:before="0" w:line="276" w:lineRule="auto"/>
        <w:ind w:left="720" w:hanging="720"/>
      </w:pPr>
      <w:r w:rsidRPr="00EF6903">
        <w:t>2.</w:t>
      </w:r>
      <w:r w:rsidR="00CF66C3">
        <w:t>2</w:t>
      </w:r>
      <w:r w:rsidR="00211440">
        <w:t>5</w:t>
      </w:r>
      <w:r w:rsidRPr="00EF6903">
        <w:tab/>
      </w:r>
      <w:r w:rsidR="003962BE" w:rsidRPr="003962BE">
        <w:t>“Traffic Control Device” means any sign, signal, marking, or device placed on or adjacent to a roadway for the purpose of regulating, warning, or guiding traffic.</w:t>
      </w:r>
    </w:p>
    <w:p w14:paraId="276230C9" w14:textId="6CC62BC0" w:rsidR="00CF66C3" w:rsidRPr="00EF6903" w:rsidRDefault="00CF66C3" w:rsidP="008866C7">
      <w:pPr>
        <w:widowControl w:val="0"/>
        <w:tabs>
          <w:tab w:val="clear" w:pos="720"/>
          <w:tab w:val="clear" w:pos="1440"/>
        </w:tabs>
        <w:autoSpaceDE w:val="0"/>
        <w:autoSpaceDN w:val="0"/>
        <w:spacing w:before="0" w:line="276" w:lineRule="auto"/>
        <w:ind w:left="720" w:hanging="720"/>
      </w:pPr>
      <w:r>
        <w:t>2.2</w:t>
      </w:r>
      <w:r w:rsidR="00211440">
        <w:t>6</w:t>
      </w:r>
      <w:r>
        <w:tab/>
      </w:r>
      <w:r w:rsidR="005C39E6">
        <w:t>“</w:t>
      </w:r>
      <w:r w:rsidR="005C39E6" w:rsidRPr="001E464A">
        <w:t>Wheelchair Tie-Down Occupant Restraint System</w:t>
      </w:r>
      <w:r w:rsidR="005C39E6">
        <w:t>” or WTORS means</w:t>
      </w:r>
      <w:r w:rsidR="005C39E6" w:rsidRPr="001E464A">
        <w:t xml:space="preserve"> a system or device for securing wheelchairs and a system of belts for restraining occupants seated in the secured wheelchairs. This can include both strap-type and docking-type securement systems</w:t>
      </w:r>
      <w:r w:rsidR="005C39E6">
        <w:t>.</w:t>
      </w:r>
    </w:p>
    <w:p w14:paraId="03D544BF" w14:textId="77777777" w:rsidR="001B01CA" w:rsidRPr="00EF6903" w:rsidRDefault="00030C44" w:rsidP="008866C7">
      <w:pPr>
        <w:pStyle w:val="Heading2"/>
        <w:spacing w:line="276" w:lineRule="auto"/>
        <w:rPr>
          <w:szCs w:val="22"/>
        </w:rPr>
      </w:pPr>
      <w:r w:rsidRPr="00EF6903">
        <w:rPr>
          <w:szCs w:val="22"/>
        </w:rPr>
        <w:t>3.0</w:t>
      </w:r>
      <w:r w:rsidRPr="00EF6903">
        <w:rPr>
          <w:szCs w:val="22"/>
        </w:rPr>
        <w:tab/>
        <w:t>Applicability of Rules</w:t>
      </w:r>
    </w:p>
    <w:p w14:paraId="27BB0657" w14:textId="6C3565D2" w:rsidR="00F8485B" w:rsidRPr="00EF6903" w:rsidRDefault="00030C44" w:rsidP="008866C7">
      <w:pPr>
        <w:pStyle w:val="Heading3"/>
        <w:spacing w:line="276" w:lineRule="auto"/>
        <w:rPr>
          <w:szCs w:val="22"/>
        </w:rPr>
      </w:pPr>
      <w:r w:rsidRPr="00EF6903">
        <w:rPr>
          <w:szCs w:val="22"/>
        </w:rPr>
        <w:t>3.1</w:t>
      </w:r>
      <w:r w:rsidR="005F55A2" w:rsidRPr="00EF6903">
        <w:rPr>
          <w:szCs w:val="22"/>
        </w:rPr>
        <w:tab/>
        <w:t>S</w:t>
      </w:r>
      <w:r w:rsidRPr="00EF6903">
        <w:rPr>
          <w:szCs w:val="22"/>
        </w:rPr>
        <w:t xml:space="preserve">cope of Coverage </w:t>
      </w:r>
    </w:p>
    <w:p w14:paraId="4CEEFEDD" w14:textId="5E96271F" w:rsidR="00F8485B" w:rsidRPr="00EF6903" w:rsidRDefault="00F8485B" w:rsidP="008866C7">
      <w:pPr>
        <w:widowControl w:val="0"/>
        <w:tabs>
          <w:tab w:val="clear" w:pos="720"/>
          <w:tab w:val="clear" w:pos="1440"/>
        </w:tabs>
        <w:autoSpaceDE w:val="0"/>
        <w:autoSpaceDN w:val="0"/>
        <w:spacing w:before="1" w:line="276" w:lineRule="auto"/>
        <w:ind w:left="1440" w:hanging="720"/>
      </w:pPr>
      <w:r w:rsidRPr="00EF6903">
        <w:t>3.1.1</w:t>
      </w:r>
      <w:r w:rsidR="00C94887">
        <w:tab/>
      </w:r>
      <w:r w:rsidRPr="00EF6903">
        <w:t>These rules and regulations govern the operation, maintenance, and inspection of all public-school transportation conducted by an Educational Entity for</w:t>
      </w:r>
      <w:r w:rsidR="00083D7A">
        <w:t>:</w:t>
      </w:r>
    </w:p>
    <w:p w14:paraId="07B4342A" w14:textId="77777777" w:rsidR="00F8485B" w:rsidRPr="00EF6903" w:rsidRDefault="00F8485B" w:rsidP="008866C7">
      <w:pPr>
        <w:pStyle w:val="BodyText"/>
        <w:spacing w:before="1" w:after="240" w:line="276" w:lineRule="auto"/>
        <w:ind w:left="2160" w:hanging="720"/>
        <w:rPr>
          <w:sz w:val="22"/>
          <w:szCs w:val="22"/>
        </w:rPr>
      </w:pPr>
      <w:r w:rsidRPr="00EF6903">
        <w:rPr>
          <w:sz w:val="22"/>
          <w:szCs w:val="22"/>
        </w:rPr>
        <w:t>(A)</w:t>
      </w:r>
      <w:r w:rsidRPr="00EF6903">
        <w:rPr>
          <w:sz w:val="22"/>
          <w:szCs w:val="22"/>
        </w:rPr>
        <w:tab/>
        <w:t>For the purpose of Route transportation, as defined in these rules.</w:t>
      </w:r>
    </w:p>
    <w:p w14:paraId="2741D480" w14:textId="77777777" w:rsidR="00E76046" w:rsidRPr="00EF6903" w:rsidRDefault="00F8485B" w:rsidP="008866C7">
      <w:pPr>
        <w:tabs>
          <w:tab w:val="clear" w:pos="720"/>
          <w:tab w:val="clear" w:pos="1440"/>
        </w:tabs>
        <w:spacing w:line="276" w:lineRule="auto"/>
        <w:ind w:left="2160" w:hanging="720"/>
        <w:rPr>
          <w:spacing w:val="-2"/>
        </w:rPr>
      </w:pPr>
      <w:r w:rsidRPr="00EF6903">
        <w:t>(B)</w:t>
      </w:r>
      <w:r w:rsidRPr="00EF6903">
        <w:tab/>
        <w:t>For the purpose of School-Related Event Transportation, as defined in these rules.</w:t>
      </w:r>
    </w:p>
    <w:p w14:paraId="2381F08B" w14:textId="1F7D56B8" w:rsidR="004F0D8F" w:rsidRPr="00EF6903" w:rsidRDefault="00030C44" w:rsidP="008866C7">
      <w:pPr>
        <w:pStyle w:val="Heading3"/>
        <w:spacing w:line="276" w:lineRule="auto"/>
        <w:rPr>
          <w:szCs w:val="22"/>
        </w:rPr>
      </w:pPr>
      <w:r w:rsidRPr="00EF6903">
        <w:rPr>
          <w:szCs w:val="22"/>
        </w:rPr>
        <w:t>3.2</w:t>
      </w:r>
      <w:r w:rsidR="005F55A2" w:rsidRPr="00EF6903">
        <w:rPr>
          <w:szCs w:val="22"/>
        </w:rPr>
        <w:tab/>
      </w:r>
      <w:r w:rsidRPr="00EF6903">
        <w:rPr>
          <w:szCs w:val="22"/>
        </w:rPr>
        <w:t>Exemptions</w:t>
      </w:r>
    </w:p>
    <w:p w14:paraId="4AF5C742" w14:textId="1E968725" w:rsidR="00F8485B" w:rsidRPr="00EF6903" w:rsidRDefault="00F8485B" w:rsidP="008866C7">
      <w:pPr>
        <w:widowControl w:val="0"/>
        <w:tabs>
          <w:tab w:val="clear" w:pos="720"/>
          <w:tab w:val="clear" w:pos="1440"/>
        </w:tabs>
        <w:autoSpaceDE w:val="0"/>
        <w:autoSpaceDN w:val="0"/>
        <w:spacing w:before="0" w:line="276" w:lineRule="auto"/>
        <w:ind w:left="1440" w:hanging="720"/>
        <w:rPr>
          <w:spacing w:val="-2"/>
        </w:rPr>
      </w:pPr>
      <w:r w:rsidRPr="00EF6903">
        <w:t>3.2.1</w:t>
      </w:r>
      <w:r w:rsidR="00C94887">
        <w:tab/>
      </w:r>
      <w:r w:rsidRPr="00EF6903">
        <w:t>These rules are not intended to include</w:t>
      </w:r>
      <w:r w:rsidR="00600E59">
        <w:t>:</w:t>
      </w:r>
    </w:p>
    <w:p w14:paraId="51EA02BF" w14:textId="77777777" w:rsidR="00F8485B" w:rsidRPr="00EF6903" w:rsidRDefault="00F8485B" w:rsidP="008866C7">
      <w:pPr>
        <w:tabs>
          <w:tab w:val="clear" w:pos="720"/>
          <w:tab w:val="clear" w:pos="1440"/>
        </w:tabs>
        <w:spacing w:line="276" w:lineRule="auto"/>
        <w:ind w:left="2160" w:hanging="720"/>
      </w:pPr>
      <w:r w:rsidRPr="00EF6903">
        <w:t>(A)</w:t>
      </w:r>
      <w:r w:rsidRPr="00EF6903">
        <w:tab/>
        <w:t>Private Vehicles: Motor vehicles used exclusively for the transportation of members of the owner’s household.</w:t>
      </w:r>
    </w:p>
    <w:p w14:paraId="19783613" w14:textId="77777777" w:rsidR="00F8485B" w:rsidRPr="00EF6903" w:rsidRDefault="00F8485B" w:rsidP="008866C7">
      <w:pPr>
        <w:tabs>
          <w:tab w:val="clear" w:pos="720"/>
          <w:tab w:val="clear" w:pos="1440"/>
        </w:tabs>
        <w:spacing w:line="276" w:lineRule="auto"/>
        <w:ind w:left="2160" w:hanging="720"/>
      </w:pPr>
      <w:r w:rsidRPr="00EF6903">
        <w:lastRenderedPageBreak/>
        <w:t>(B)</w:t>
      </w:r>
      <w:r w:rsidRPr="00EF6903">
        <w:tab/>
        <w:t>Unauthorized Arrangements: Transportation not authorized by the Educational Entity, including but not limited to sharing of actual gasoline expense or participation in a car-pool;</w:t>
      </w:r>
    </w:p>
    <w:p w14:paraId="33BF44D4" w14:textId="77777777" w:rsidR="00F8485B" w:rsidRPr="00EF6903" w:rsidRDefault="00F8485B" w:rsidP="008866C7">
      <w:pPr>
        <w:tabs>
          <w:tab w:val="clear" w:pos="720"/>
          <w:tab w:val="clear" w:pos="1440"/>
        </w:tabs>
        <w:spacing w:line="276" w:lineRule="auto"/>
        <w:ind w:left="2160" w:hanging="720"/>
      </w:pPr>
      <w:r w:rsidRPr="00EF6903">
        <w:t>(C)</w:t>
      </w:r>
      <w:r w:rsidRPr="00EF6903">
        <w:tab/>
        <w:t>Emergency Operations: The operations of vehicles during bona fide emergencies consistent with policies of the local board of education;</w:t>
      </w:r>
    </w:p>
    <w:p w14:paraId="4BC04F42" w14:textId="19923251" w:rsidR="00F8485B" w:rsidRPr="00EF6903" w:rsidRDefault="00F8485B" w:rsidP="008866C7">
      <w:pPr>
        <w:tabs>
          <w:tab w:val="clear" w:pos="720"/>
          <w:tab w:val="clear" w:pos="1440"/>
        </w:tabs>
        <w:spacing w:line="276" w:lineRule="auto"/>
        <w:ind w:left="2160" w:hanging="720"/>
      </w:pPr>
      <w:r w:rsidRPr="00EF6903">
        <w:t>(D)</w:t>
      </w:r>
      <w:r w:rsidRPr="00EF6903">
        <w:tab/>
        <w:t xml:space="preserve">Volunteer/Staff Transport: Transportation for </w:t>
      </w:r>
      <w:r w:rsidR="00840FF5">
        <w:t>School-Related Events</w:t>
      </w:r>
      <w:r w:rsidRPr="00EF6903">
        <w:t xml:space="preserve"> provided by individuals using private motor vehicles, including parent volunteers, coaches, or teachers; or</w:t>
      </w:r>
    </w:p>
    <w:p w14:paraId="638034A7" w14:textId="4870C75B" w:rsidR="00A83EC3" w:rsidRDefault="004F0D8F" w:rsidP="008866C7">
      <w:pPr>
        <w:tabs>
          <w:tab w:val="clear" w:pos="720"/>
          <w:tab w:val="clear" w:pos="1440"/>
        </w:tabs>
        <w:spacing w:line="276" w:lineRule="auto"/>
        <w:ind w:left="2160" w:hanging="720"/>
      </w:pPr>
      <w:r w:rsidRPr="00EF6903">
        <w:t>(E)</w:t>
      </w:r>
      <w:r w:rsidRPr="00EF6903">
        <w:tab/>
        <w:t>Common Carriers and TNCs: Services provided by common carriers</w:t>
      </w:r>
      <w:r w:rsidR="00F90BEE">
        <w:t xml:space="preserve"> </w:t>
      </w:r>
      <w:r w:rsidRPr="00EF6903">
        <w:t xml:space="preserve">(e.g., RTD, taxis, limousines) or Transportation Network Companies (TNCs) operating under </w:t>
      </w:r>
      <w:r w:rsidR="00AE7D43">
        <w:t>section</w:t>
      </w:r>
      <w:r w:rsidR="00A83EC3">
        <w:t xml:space="preserve"> </w:t>
      </w:r>
      <w:r w:rsidRPr="00EF6903">
        <w:t xml:space="preserve">40-10.1-602, </w:t>
      </w:r>
      <w:r w:rsidR="00DE2933">
        <w:t>C.R.S</w:t>
      </w:r>
      <w:r w:rsidR="00A414DB">
        <w:t>.,</w:t>
      </w:r>
      <w:r w:rsidR="00A83EC3">
        <w:t xml:space="preserve"> </w:t>
      </w:r>
      <w:r w:rsidRPr="00EF6903">
        <w:t>the US Department of Transportation, or the Public Utilities Commission (PUC).</w:t>
      </w:r>
    </w:p>
    <w:p w14:paraId="70DD6DD5" w14:textId="5DB0D249" w:rsidR="00057BD2" w:rsidRPr="00EF6903" w:rsidRDefault="00057BD2" w:rsidP="008866C7">
      <w:pPr>
        <w:tabs>
          <w:tab w:val="clear" w:pos="720"/>
          <w:tab w:val="clear" w:pos="1440"/>
        </w:tabs>
        <w:spacing w:line="276" w:lineRule="auto"/>
        <w:ind w:left="2160" w:hanging="720"/>
      </w:pPr>
      <w:r>
        <w:t>(F)</w:t>
      </w:r>
      <w:r>
        <w:tab/>
      </w:r>
      <w:r w:rsidR="003B3F5C">
        <w:t>Day Treatment Centers, Residential Child Care Facilities, and Hospitals</w:t>
      </w:r>
      <w:r w:rsidR="005E6AD1">
        <w:t xml:space="preserve">: </w:t>
      </w:r>
      <w:r w:rsidR="00AD01F3" w:rsidRPr="00AD01F3">
        <w:t>Approved Facility Schools</w:t>
      </w:r>
      <w:r w:rsidR="00B86B50">
        <w:t xml:space="preserve"> that are not Specialized Day Schools and that are part of or operated by</w:t>
      </w:r>
      <w:r w:rsidR="00AD01F3" w:rsidRPr="00AD01F3">
        <w:t xml:space="preserve"> day treatment centers, part of residential child care facilities, </w:t>
      </w:r>
      <w:r w:rsidR="00B86B50">
        <w:t>or</w:t>
      </w:r>
      <w:r w:rsidR="00AD01F3" w:rsidRPr="00AD01F3">
        <w:t xml:space="preserve"> hospitals shall be exempt from the requirements of th</w:t>
      </w:r>
      <w:r w:rsidR="00AD01F3">
        <w:t>ese Rules</w:t>
      </w:r>
      <w:r w:rsidR="00AD01F3" w:rsidRPr="00AD01F3">
        <w:t xml:space="preserve"> when the facility is subject to and complies with applicable rules promulgated by the Colorado Department of Human Services</w:t>
      </w:r>
      <w:r w:rsidR="00AD01F3">
        <w:t xml:space="preserve"> (CDHS)</w:t>
      </w:r>
      <w:r w:rsidR="00AD01F3" w:rsidRPr="00AD01F3">
        <w:t xml:space="preserve"> or the Colorado Department of Public Health and Environment</w:t>
      </w:r>
      <w:r w:rsidR="00AD01F3">
        <w:t xml:space="preserve"> (CDPHE)</w:t>
      </w:r>
      <w:r w:rsidR="00AD01F3" w:rsidRPr="00AD01F3">
        <w:t>.</w:t>
      </w:r>
    </w:p>
    <w:p w14:paraId="38326F12" w14:textId="26C15DCD" w:rsidR="00F8485B" w:rsidRPr="00EF6903" w:rsidRDefault="00030C44" w:rsidP="008866C7">
      <w:pPr>
        <w:pStyle w:val="Heading3"/>
        <w:spacing w:line="276" w:lineRule="auto"/>
        <w:rPr>
          <w:szCs w:val="22"/>
        </w:rPr>
      </w:pPr>
      <w:r w:rsidRPr="00EF6903">
        <w:rPr>
          <w:szCs w:val="22"/>
        </w:rPr>
        <w:t>3.3</w:t>
      </w:r>
      <w:r w:rsidR="005F55A2" w:rsidRPr="00EF6903">
        <w:rPr>
          <w:szCs w:val="22"/>
        </w:rPr>
        <w:tab/>
      </w:r>
      <w:r w:rsidRPr="00EF6903">
        <w:rPr>
          <w:szCs w:val="22"/>
        </w:rPr>
        <w:t>Local Authority</w:t>
      </w:r>
    </w:p>
    <w:p w14:paraId="01DBE826" w14:textId="77777777" w:rsidR="00F8485B" w:rsidRPr="00EF6903" w:rsidRDefault="00BC2833" w:rsidP="008866C7">
      <w:pPr>
        <w:tabs>
          <w:tab w:val="clear" w:pos="720"/>
          <w:tab w:val="clear" w:pos="1440"/>
        </w:tabs>
        <w:spacing w:line="276" w:lineRule="auto"/>
        <w:ind w:left="1440" w:hanging="720"/>
      </w:pPr>
      <w:r w:rsidRPr="00EF6903">
        <w:t>3.3.1</w:t>
      </w:r>
      <w:r w:rsidRPr="00EF6903">
        <w:tab/>
        <w:t>These rules establish minimum standards. An Educational Entity may adopt policies that are more stringent than these rules, provided such policies do not conflict with state or federal law.</w:t>
      </w:r>
    </w:p>
    <w:p w14:paraId="6C65AEC7" w14:textId="77777777" w:rsidR="00C01B31" w:rsidRPr="00EF6903" w:rsidRDefault="00030C44" w:rsidP="008866C7">
      <w:pPr>
        <w:pStyle w:val="Heading2"/>
        <w:spacing w:line="276" w:lineRule="auto"/>
        <w:rPr>
          <w:szCs w:val="22"/>
        </w:rPr>
      </w:pPr>
      <w:r w:rsidRPr="00EF6903">
        <w:rPr>
          <w:szCs w:val="22"/>
        </w:rPr>
        <w:t>4.0</w:t>
      </w:r>
      <w:r w:rsidRPr="00EF6903">
        <w:rPr>
          <w:szCs w:val="22"/>
        </w:rPr>
        <w:tab/>
      </w:r>
      <w:proofErr w:type="gramStart"/>
      <w:r w:rsidRPr="00EF6903">
        <w:rPr>
          <w:szCs w:val="22"/>
        </w:rPr>
        <w:t>Non-Compliance</w:t>
      </w:r>
      <w:proofErr w:type="gramEnd"/>
    </w:p>
    <w:p w14:paraId="13EEF23F" w14:textId="63384581" w:rsidR="00610987" w:rsidRPr="00EF6903" w:rsidRDefault="00030C44" w:rsidP="008866C7">
      <w:pPr>
        <w:pStyle w:val="Heading3"/>
        <w:spacing w:line="276" w:lineRule="auto"/>
        <w:rPr>
          <w:szCs w:val="22"/>
        </w:rPr>
      </w:pPr>
      <w:r w:rsidRPr="00EF6903">
        <w:rPr>
          <w:szCs w:val="22"/>
        </w:rPr>
        <w:t>4.1</w:t>
      </w:r>
      <w:r w:rsidR="005F55A2" w:rsidRPr="00EF6903">
        <w:rPr>
          <w:szCs w:val="22"/>
        </w:rPr>
        <w:tab/>
      </w:r>
      <w:r w:rsidRPr="00EF6903">
        <w:rPr>
          <w:szCs w:val="22"/>
        </w:rPr>
        <w:t>STAR Reviews</w:t>
      </w:r>
    </w:p>
    <w:p w14:paraId="50D01F4C" w14:textId="77777777" w:rsidR="00C01B31" w:rsidRPr="00EF6903" w:rsidRDefault="00030C44" w:rsidP="008866C7">
      <w:pPr>
        <w:widowControl w:val="0"/>
        <w:tabs>
          <w:tab w:val="clear" w:pos="720"/>
          <w:tab w:val="clear" w:pos="1440"/>
        </w:tabs>
        <w:autoSpaceDE w:val="0"/>
        <w:autoSpaceDN w:val="0"/>
        <w:spacing w:before="0" w:line="276" w:lineRule="auto"/>
        <w:ind w:left="1440" w:hanging="720"/>
      </w:pPr>
      <w:r w:rsidRPr="00EF6903">
        <w:t>4.1.1</w:t>
      </w:r>
      <w:r w:rsidRPr="00EF6903">
        <w:tab/>
        <w:t>CDE will perform periodic School Transportation Advisory Reviews (STAR) of Educational Entities to evaluate and assist with compliance with these rules.</w:t>
      </w:r>
    </w:p>
    <w:p w14:paraId="5B4D7A3A" w14:textId="77777777" w:rsidR="00C7028B" w:rsidRPr="00EF6903" w:rsidRDefault="00610987" w:rsidP="008866C7">
      <w:pPr>
        <w:widowControl w:val="0"/>
        <w:tabs>
          <w:tab w:val="clear" w:pos="720"/>
          <w:tab w:val="clear" w:pos="1440"/>
        </w:tabs>
        <w:autoSpaceDE w:val="0"/>
        <w:autoSpaceDN w:val="0"/>
        <w:spacing w:before="0" w:line="276" w:lineRule="auto"/>
        <w:ind w:left="2160" w:hanging="720"/>
      </w:pPr>
      <w:r w:rsidRPr="00EF6903">
        <w:t>(A)</w:t>
      </w:r>
      <w:r w:rsidRPr="00EF6903">
        <w:tab/>
        <w:t>CDE will inform the designated Educational Entities in July that their STAR review is scheduled to be conducted during that school year.</w:t>
      </w:r>
    </w:p>
    <w:p w14:paraId="4656F82F" w14:textId="77777777" w:rsidR="00C7028B" w:rsidRPr="00EF6903" w:rsidRDefault="00610987" w:rsidP="008866C7">
      <w:pPr>
        <w:widowControl w:val="0"/>
        <w:tabs>
          <w:tab w:val="clear" w:pos="720"/>
          <w:tab w:val="clear" w:pos="1440"/>
        </w:tabs>
        <w:autoSpaceDE w:val="0"/>
        <w:autoSpaceDN w:val="0"/>
        <w:spacing w:before="0" w:line="276" w:lineRule="auto"/>
        <w:ind w:left="2160" w:hanging="720"/>
      </w:pPr>
      <w:r w:rsidRPr="00EF6903">
        <w:t>(B)</w:t>
      </w:r>
      <w:r w:rsidRPr="00EF6903">
        <w:tab/>
        <w:t>At least 30 days prior to the scheduled date and time of the STAR review, CDE will provide written notification to Educational Entities of their scheduled date and time.</w:t>
      </w:r>
    </w:p>
    <w:p w14:paraId="117BF93F" w14:textId="46FCF9A7" w:rsidR="0079368C" w:rsidRPr="00EF6903" w:rsidRDefault="0079368C" w:rsidP="008866C7">
      <w:pPr>
        <w:widowControl w:val="0"/>
        <w:tabs>
          <w:tab w:val="clear" w:pos="720"/>
          <w:tab w:val="clear" w:pos="1440"/>
        </w:tabs>
        <w:autoSpaceDE w:val="0"/>
        <w:autoSpaceDN w:val="0"/>
        <w:spacing w:before="0" w:line="276" w:lineRule="auto"/>
        <w:ind w:left="2160" w:hanging="720"/>
      </w:pPr>
      <w:r w:rsidRPr="00EF6903">
        <w:t>(C)</w:t>
      </w:r>
      <w:r w:rsidRPr="00EF6903">
        <w:tab/>
        <w:t>CDE will provide Educational Entities with documentation of the STAR findings.</w:t>
      </w:r>
    </w:p>
    <w:p w14:paraId="5C159504" w14:textId="7202653D" w:rsidR="00C01B31" w:rsidRPr="00EF6903" w:rsidRDefault="0079368C" w:rsidP="008866C7">
      <w:pPr>
        <w:widowControl w:val="0"/>
        <w:tabs>
          <w:tab w:val="clear" w:pos="720"/>
          <w:tab w:val="clear" w:pos="1440"/>
        </w:tabs>
        <w:autoSpaceDE w:val="0"/>
        <w:autoSpaceDN w:val="0"/>
        <w:spacing w:before="0" w:line="276" w:lineRule="auto"/>
        <w:ind w:left="2160" w:hanging="720"/>
      </w:pPr>
      <w:r w:rsidRPr="00EF6903">
        <w:lastRenderedPageBreak/>
        <w:t>(D)</w:t>
      </w:r>
      <w:r w:rsidRPr="00EF6903">
        <w:tab/>
        <w:t>Within 30 days of receipt of the documentation of STAR findings, Educational Entities shall respond in writing to outline corrective actions if necessary.</w:t>
      </w:r>
    </w:p>
    <w:p w14:paraId="43029DF5" w14:textId="345881FF" w:rsidR="00610987" w:rsidRPr="00EF6903" w:rsidRDefault="00651945" w:rsidP="008866C7">
      <w:pPr>
        <w:pStyle w:val="Heading3"/>
        <w:spacing w:line="276" w:lineRule="auto"/>
        <w:rPr>
          <w:szCs w:val="22"/>
        </w:rPr>
      </w:pPr>
      <w:r w:rsidRPr="00EF6903">
        <w:rPr>
          <w:szCs w:val="22"/>
        </w:rPr>
        <w:t>4.2</w:t>
      </w:r>
      <w:r w:rsidR="005F55A2" w:rsidRPr="00EF6903">
        <w:rPr>
          <w:szCs w:val="22"/>
        </w:rPr>
        <w:tab/>
      </w:r>
      <w:r w:rsidRPr="00EF6903">
        <w:rPr>
          <w:szCs w:val="22"/>
        </w:rPr>
        <w:t>Revocation or Suspension of Certification</w:t>
      </w:r>
    </w:p>
    <w:p w14:paraId="5672A23C" w14:textId="2D15C784" w:rsidR="0079368C" w:rsidRPr="00EF6903" w:rsidRDefault="00BC2833" w:rsidP="008866C7">
      <w:pPr>
        <w:widowControl w:val="0"/>
        <w:tabs>
          <w:tab w:val="clear" w:pos="720"/>
          <w:tab w:val="clear" w:pos="1440"/>
        </w:tabs>
        <w:autoSpaceDE w:val="0"/>
        <w:autoSpaceDN w:val="0"/>
        <w:spacing w:before="0" w:line="276" w:lineRule="auto"/>
        <w:ind w:left="1440" w:hanging="720"/>
      </w:pPr>
      <w:r w:rsidRPr="00EF6903">
        <w:t>4.2.1</w:t>
      </w:r>
      <w:r w:rsidRPr="00EF6903">
        <w:tab/>
        <w:t xml:space="preserve">CDE may revoke or suspend a CDE certificate issued under these rules upon </w:t>
      </w:r>
      <w:r w:rsidR="00B02B84">
        <w:t>the</w:t>
      </w:r>
      <w:r w:rsidRPr="00EF6903">
        <w:t xml:space="preserve"> finding of non</w:t>
      </w:r>
      <w:r w:rsidR="00040F09">
        <w:t>-</w:t>
      </w:r>
      <w:r w:rsidRPr="00EF6903">
        <w:t>compliance.</w:t>
      </w:r>
    </w:p>
    <w:p w14:paraId="06C6B6A9" w14:textId="77777777" w:rsidR="00C01B31" w:rsidRPr="00EF6903" w:rsidRDefault="0079368C" w:rsidP="008866C7">
      <w:pPr>
        <w:pStyle w:val="Heading2"/>
        <w:spacing w:line="276" w:lineRule="auto"/>
        <w:rPr>
          <w:spacing w:val="-2"/>
          <w:szCs w:val="22"/>
        </w:rPr>
      </w:pPr>
      <w:r w:rsidRPr="00EF6903">
        <w:rPr>
          <w:szCs w:val="22"/>
        </w:rPr>
        <w:t>5.0</w:t>
      </w:r>
      <w:r w:rsidRPr="00EF6903">
        <w:rPr>
          <w:szCs w:val="22"/>
        </w:rPr>
        <w:tab/>
        <w:t>Educational Entity Responsibilities</w:t>
      </w:r>
    </w:p>
    <w:p w14:paraId="105A233A" w14:textId="2F23F081" w:rsidR="00BC58C2" w:rsidRPr="00EF6903" w:rsidRDefault="00030C44" w:rsidP="008866C7">
      <w:pPr>
        <w:pStyle w:val="Heading3"/>
        <w:spacing w:line="276" w:lineRule="auto"/>
        <w:rPr>
          <w:szCs w:val="22"/>
        </w:rPr>
      </w:pPr>
      <w:r w:rsidRPr="00EF6903">
        <w:rPr>
          <w:szCs w:val="22"/>
        </w:rPr>
        <w:t>5.1</w:t>
      </w:r>
      <w:r w:rsidR="005F55A2" w:rsidRPr="00EF6903">
        <w:rPr>
          <w:szCs w:val="22"/>
        </w:rPr>
        <w:tab/>
      </w:r>
      <w:r w:rsidRPr="00EF6903">
        <w:rPr>
          <w:szCs w:val="22"/>
        </w:rPr>
        <w:t>Responsibilities and Governance</w:t>
      </w:r>
    </w:p>
    <w:p w14:paraId="17DEEA80" w14:textId="7A83E8F8" w:rsidR="00647D2A" w:rsidRDefault="00030C44" w:rsidP="008866C7">
      <w:pPr>
        <w:widowControl w:val="0"/>
        <w:tabs>
          <w:tab w:val="clear" w:pos="720"/>
          <w:tab w:val="clear" w:pos="1440"/>
        </w:tabs>
        <w:autoSpaceDE w:val="0"/>
        <w:autoSpaceDN w:val="0"/>
        <w:spacing w:before="0" w:line="276" w:lineRule="auto"/>
        <w:ind w:left="1440" w:hanging="720"/>
      </w:pPr>
      <w:r w:rsidRPr="00EF6903">
        <w:t>5.1.1</w:t>
      </w:r>
      <w:r w:rsidRPr="00EF6903">
        <w:tab/>
        <w:t xml:space="preserve">All Service Providers shall register with the Colorado Department of Education (CDE) School Transportation Unit </w:t>
      </w:r>
      <w:r w:rsidR="00156DEC">
        <w:t>by submitting</w:t>
      </w:r>
      <w:r w:rsidRPr="00EF6903">
        <w:t xml:space="preserve"> the </w:t>
      </w:r>
      <w:r w:rsidR="00647D2A">
        <w:t>Service Provider Registration Form</w:t>
      </w:r>
      <w:r w:rsidRPr="00EF6903">
        <w:t xml:space="preserve">. </w:t>
      </w:r>
      <w:r w:rsidR="00A86F24">
        <w:t>Submission of this registration form constitutes self-certification by the Service Provider</w:t>
      </w:r>
      <w:r w:rsidR="00802D00">
        <w:t xml:space="preserve"> that</w:t>
      </w:r>
      <w:r w:rsidRPr="00EF6903">
        <w:t xml:space="preserve"> all </w:t>
      </w:r>
      <w:r w:rsidR="00AA1E61">
        <w:t>S</w:t>
      </w:r>
      <w:r w:rsidRPr="00EF6903">
        <w:t xml:space="preserve">chool </w:t>
      </w:r>
      <w:r w:rsidR="00AA1E61">
        <w:t>T</w:t>
      </w:r>
      <w:r w:rsidRPr="00EF6903">
        <w:t xml:space="preserve">ransportation </w:t>
      </w:r>
      <w:r w:rsidR="00AA1E61">
        <w:t>V</w:t>
      </w:r>
      <w:r w:rsidRPr="00EF6903">
        <w:t>ehicles used for contracted service</w:t>
      </w:r>
      <w:r w:rsidR="00B339E4">
        <w:t xml:space="preserve"> -</w:t>
      </w:r>
      <w:r w:rsidR="00E45815">
        <w:t xml:space="preserve"> </w:t>
      </w:r>
      <w:r w:rsidR="00B43078">
        <w:t>whether</w:t>
      </w:r>
      <w:r w:rsidRPr="00EF6903">
        <w:t xml:space="preserve"> leased, rented, or owned - meet or exceed the Colorado Minimum Standards</w:t>
      </w:r>
      <w:r w:rsidR="00B43078">
        <w:t>.</w:t>
      </w:r>
      <w:r w:rsidR="00647D2A">
        <w:t xml:space="preserve"> </w:t>
      </w:r>
      <w:r w:rsidR="00A86F24">
        <w:t>Furthermore,</w:t>
      </w:r>
      <w:r w:rsidR="00647D2A">
        <w:t xml:space="preserve"> th</w:t>
      </w:r>
      <w:r w:rsidR="00F74532">
        <w:t>is form submission by the</w:t>
      </w:r>
      <w:r w:rsidR="00647D2A">
        <w:t xml:space="preserve"> Service Provider </w:t>
      </w:r>
      <w:r w:rsidR="00A86F24">
        <w:t>self-certifies compliance with</w:t>
      </w:r>
      <w:r w:rsidR="00647D2A">
        <w:t xml:space="preserve"> the Colorado Rules for the Operation, Maintenance, and Inspection of School Transportation Vehicles</w:t>
      </w:r>
      <w:r w:rsidRPr="00EF6903">
        <w:t xml:space="preserve">. There shall be no fee to register. </w:t>
      </w:r>
    </w:p>
    <w:p w14:paraId="6D061387" w14:textId="2F296B5F" w:rsidR="00BC58C2" w:rsidRDefault="00647D2A" w:rsidP="008866C7">
      <w:pPr>
        <w:widowControl w:val="0"/>
        <w:tabs>
          <w:tab w:val="clear" w:pos="720"/>
          <w:tab w:val="clear" w:pos="1440"/>
        </w:tabs>
        <w:autoSpaceDE w:val="0"/>
        <w:autoSpaceDN w:val="0"/>
        <w:spacing w:before="0" w:line="276" w:lineRule="auto"/>
        <w:ind w:left="2160" w:hanging="720"/>
      </w:pPr>
      <w:r>
        <w:t>(A)</w:t>
      </w:r>
      <w:r>
        <w:tab/>
      </w:r>
      <w:r w:rsidR="00030C44" w:rsidRPr="00EF6903">
        <w:t xml:space="preserve">Service Providers </w:t>
      </w:r>
      <w:r w:rsidR="00E45815">
        <w:t>shall</w:t>
      </w:r>
      <w:r w:rsidR="00030C44" w:rsidRPr="00EF6903">
        <w:t xml:space="preserve"> renew their registration every </w:t>
      </w:r>
      <w:r>
        <w:t>three</w:t>
      </w:r>
      <w:r w:rsidR="00030C44" w:rsidRPr="00EF6903">
        <w:t xml:space="preserve"> years.</w:t>
      </w:r>
    </w:p>
    <w:p w14:paraId="76EF6888" w14:textId="6308EBFC" w:rsidR="00647D2A" w:rsidRDefault="00647D2A" w:rsidP="008866C7">
      <w:pPr>
        <w:widowControl w:val="0"/>
        <w:tabs>
          <w:tab w:val="clear" w:pos="720"/>
          <w:tab w:val="clear" w:pos="1440"/>
        </w:tabs>
        <w:autoSpaceDE w:val="0"/>
        <w:autoSpaceDN w:val="0"/>
        <w:spacing w:before="0" w:line="276" w:lineRule="auto"/>
        <w:ind w:left="2160" w:hanging="720"/>
      </w:pPr>
      <w:r>
        <w:t>(B)</w:t>
      </w:r>
      <w:r>
        <w:tab/>
        <w:t>School Districts and Charter Schools sh</w:t>
      </w:r>
      <w:r w:rsidR="00F74532">
        <w:t>ould</w:t>
      </w:r>
      <w:r>
        <w:t xml:space="preserve"> only utilize Service Providers that have a current CDE STAR review and are listed on the Registered Service Provider </w:t>
      </w:r>
      <w:r w:rsidR="00F74532">
        <w:t>l</w:t>
      </w:r>
      <w:r>
        <w:t>ist.</w:t>
      </w:r>
    </w:p>
    <w:p w14:paraId="24344639" w14:textId="6851FF88" w:rsidR="00647D2A" w:rsidRPr="00EF6903" w:rsidRDefault="00647D2A" w:rsidP="003B7B1C">
      <w:pPr>
        <w:widowControl w:val="0"/>
        <w:tabs>
          <w:tab w:val="clear" w:pos="720"/>
          <w:tab w:val="clear" w:pos="1440"/>
        </w:tabs>
        <w:autoSpaceDE w:val="0"/>
        <w:autoSpaceDN w:val="0"/>
        <w:spacing w:before="0" w:line="276" w:lineRule="auto"/>
        <w:ind w:left="2160" w:hanging="720"/>
      </w:pPr>
      <w:r>
        <w:t>(</w:t>
      </w:r>
      <w:r w:rsidR="00A86F24">
        <w:t>C</w:t>
      </w:r>
      <w:r>
        <w:t>)</w:t>
      </w:r>
      <w:r>
        <w:tab/>
        <w:t xml:space="preserve">Exception: Service Providers </w:t>
      </w:r>
      <w:r w:rsidR="00A86F24">
        <w:t>with</w:t>
      </w:r>
      <w:r>
        <w:t xml:space="preserve"> a current PUC Registration in </w:t>
      </w:r>
      <w:r w:rsidR="00F74532">
        <w:t>g</w:t>
      </w:r>
      <w:r>
        <w:t xml:space="preserve">ood </w:t>
      </w:r>
      <w:r w:rsidR="00F74532">
        <w:t>s</w:t>
      </w:r>
      <w:r>
        <w:t>tanding are exempt from th</w:t>
      </w:r>
      <w:r w:rsidR="00A86F24">
        <w:t>e</w:t>
      </w:r>
      <w:r>
        <w:t xml:space="preserve"> requirement</w:t>
      </w:r>
      <w:r w:rsidR="00A86F24">
        <w:t>s of this Rule.</w:t>
      </w:r>
    </w:p>
    <w:p w14:paraId="37A533B3" w14:textId="2CC4EE35" w:rsidR="001C0549" w:rsidRDefault="001C0549" w:rsidP="008866C7">
      <w:pPr>
        <w:widowControl w:val="0"/>
        <w:tabs>
          <w:tab w:val="clear" w:pos="720"/>
          <w:tab w:val="clear" w:pos="1440"/>
        </w:tabs>
        <w:autoSpaceDE w:val="0"/>
        <w:autoSpaceDN w:val="0"/>
        <w:spacing w:before="0" w:line="276" w:lineRule="auto"/>
        <w:ind w:left="1440" w:hanging="720"/>
      </w:pPr>
      <w:r>
        <w:t>5.1.2</w:t>
      </w:r>
      <w:r>
        <w:tab/>
        <w:t xml:space="preserve">Educational Entities </w:t>
      </w:r>
      <w:r w:rsidR="001D080F">
        <w:t xml:space="preserve">shall </w:t>
      </w:r>
      <w:r w:rsidR="0040221B">
        <w:t>complete</w:t>
      </w:r>
      <w:r w:rsidR="00EE04F5">
        <w:t xml:space="preserve"> </w:t>
      </w:r>
      <w:r w:rsidR="00C87CF2">
        <w:t xml:space="preserve">and submit </w:t>
      </w:r>
      <w:r w:rsidR="00EE04F5">
        <w:t xml:space="preserve">the </w:t>
      </w:r>
      <w:r w:rsidR="00C87CF2">
        <w:t xml:space="preserve">Educational Entity Contact Information Form to the </w:t>
      </w:r>
      <w:r w:rsidR="00EE04F5">
        <w:t xml:space="preserve">Colorado Department of Education (CDE) School Transportation Unit. </w:t>
      </w:r>
    </w:p>
    <w:p w14:paraId="50835390" w14:textId="19F32D04" w:rsidR="00034DA1" w:rsidRDefault="00034DA1" w:rsidP="003B7B1C">
      <w:pPr>
        <w:widowControl w:val="0"/>
        <w:tabs>
          <w:tab w:val="clear" w:pos="720"/>
          <w:tab w:val="clear" w:pos="1440"/>
        </w:tabs>
        <w:autoSpaceDE w:val="0"/>
        <w:autoSpaceDN w:val="0"/>
        <w:spacing w:before="0" w:line="276" w:lineRule="auto"/>
        <w:ind w:left="2160" w:hanging="720"/>
      </w:pPr>
      <w:r>
        <w:t>(A)</w:t>
      </w:r>
      <w:r>
        <w:tab/>
        <w:t xml:space="preserve">Educational Entities shall </w:t>
      </w:r>
      <w:r w:rsidR="006D58FD">
        <w:t xml:space="preserve">renew their </w:t>
      </w:r>
      <w:r w:rsidR="0040221B">
        <w:t>contact information</w:t>
      </w:r>
      <w:r w:rsidR="006D58FD">
        <w:t xml:space="preserve"> </w:t>
      </w:r>
      <w:r w:rsidR="00C87CF2">
        <w:t xml:space="preserve">using the </w:t>
      </w:r>
      <w:r w:rsidR="00F639FB">
        <w:t xml:space="preserve">Educational Entity Contact Information Form </w:t>
      </w:r>
      <w:r w:rsidR="006D58FD">
        <w:t>on an Annual basis</w:t>
      </w:r>
      <w:r w:rsidR="00B81207">
        <w:t>, prior to the start of each school year</w:t>
      </w:r>
      <w:r w:rsidR="00051260">
        <w:t xml:space="preserve">, and </w:t>
      </w:r>
      <w:r w:rsidR="00343599" w:rsidRPr="00343599">
        <w:t xml:space="preserve">within </w:t>
      </w:r>
      <w:r w:rsidR="00AD3552">
        <w:t>30</w:t>
      </w:r>
      <w:r w:rsidR="00343599" w:rsidRPr="00343599">
        <w:t xml:space="preserve"> calendar days after any change in transportation administration personnel</w:t>
      </w:r>
      <w:r w:rsidR="00B81207">
        <w:t>.</w:t>
      </w:r>
    </w:p>
    <w:p w14:paraId="1D28095F" w14:textId="2112AA0D" w:rsidR="00BC58C2" w:rsidRPr="00EF6903" w:rsidRDefault="00AE7803" w:rsidP="008866C7">
      <w:pPr>
        <w:widowControl w:val="0"/>
        <w:tabs>
          <w:tab w:val="clear" w:pos="720"/>
          <w:tab w:val="clear" w:pos="1440"/>
        </w:tabs>
        <w:autoSpaceDE w:val="0"/>
        <w:autoSpaceDN w:val="0"/>
        <w:spacing w:before="0" w:line="276" w:lineRule="auto"/>
        <w:ind w:left="1440" w:hanging="720"/>
        <w:rPr>
          <w:spacing w:val="-2"/>
        </w:rPr>
      </w:pPr>
      <w:r>
        <w:t>5.1.3</w:t>
      </w:r>
      <w:r w:rsidR="00030C44" w:rsidRPr="00EF6903">
        <w:tab/>
        <w:t>Educational Entities shall have written emergency procedures and/or contingency plans to be followed in the event of a traffic accident, vehicle breakdown, unexpected school closing, unforeseen Route change, or relocation of a student stop in an emergency.</w:t>
      </w:r>
    </w:p>
    <w:p w14:paraId="23FC4792" w14:textId="35AC4ABA" w:rsidR="00BC58C2" w:rsidRPr="00EF6903" w:rsidRDefault="00ED1805" w:rsidP="008866C7">
      <w:pPr>
        <w:widowControl w:val="0"/>
        <w:tabs>
          <w:tab w:val="clear" w:pos="720"/>
          <w:tab w:val="clear" w:pos="1440"/>
        </w:tabs>
        <w:autoSpaceDE w:val="0"/>
        <w:autoSpaceDN w:val="0"/>
        <w:spacing w:before="0" w:line="276" w:lineRule="auto"/>
        <w:ind w:left="1440" w:hanging="720"/>
      </w:pPr>
      <w:r>
        <w:lastRenderedPageBreak/>
        <w:t>5.1.4</w:t>
      </w:r>
      <w:r w:rsidR="00030C44" w:rsidRPr="00EF6903">
        <w:tab/>
        <w:t xml:space="preserve">Educational Entities utilizing </w:t>
      </w:r>
      <w:r w:rsidR="00ED43DE">
        <w:t>cameras</w:t>
      </w:r>
      <w:r w:rsidR="00030C44" w:rsidRPr="00EF6903">
        <w:t xml:space="preserve"> or surveillance systems on </w:t>
      </w:r>
      <w:r w:rsidR="00AA1E61">
        <w:t>S</w:t>
      </w:r>
      <w:r w:rsidR="00030C44" w:rsidRPr="00EF6903">
        <w:t xml:space="preserve">chool </w:t>
      </w:r>
      <w:r w:rsidR="00AA1E61">
        <w:t>T</w:t>
      </w:r>
      <w:r w:rsidR="00030C44" w:rsidRPr="00EF6903">
        <w:t xml:space="preserve">ransportation </w:t>
      </w:r>
      <w:r w:rsidR="00AA1E61">
        <w:t>V</w:t>
      </w:r>
      <w:r w:rsidR="00030C44" w:rsidRPr="00EF6903">
        <w:t>ehicles shall establish, implement, and maintain written policies and procedures governing the management of recorded media.</w:t>
      </w:r>
    </w:p>
    <w:p w14:paraId="20527F83" w14:textId="2DBBA467" w:rsidR="004D2896" w:rsidRPr="00EF6903" w:rsidRDefault="00ED1805" w:rsidP="008866C7">
      <w:pPr>
        <w:widowControl w:val="0"/>
        <w:tabs>
          <w:tab w:val="clear" w:pos="720"/>
          <w:tab w:val="clear" w:pos="1440"/>
        </w:tabs>
        <w:autoSpaceDE w:val="0"/>
        <w:autoSpaceDN w:val="0"/>
        <w:spacing w:before="0" w:line="276" w:lineRule="auto"/>
        <w:ind w:left="1440" w:hanging="720"/>
      </w:pPr>
      <w:r>
        <w:t>5.1.5</w:t>
      </w:r>
      <w:r w:rsidR="004D2896" w:rsidRPr="00EF6903">
        <w:tab/>
        <w:t xml:space="preserve">Every </w:t>
      </w:r>
      <w:r w:rsidR="00AA1E61">
        <w:t>S</w:t>
      </w:r>
      <w:r w:rsidR="004D2896" w:rsidRPr="00EF6903">
        <w:t xml:space="preserve">chool </w:t>
      </w:r>
      <w:r w:rsidR="00AA1E61">
        <w:t>T</w:t>
      </w:r>
      <w:r w:rsidR="004D2896" w:rsidRPr="00EF6903">
        <w:t xml:space="preserve">ransportation </w:t>
      </w:r>
      <w:r w:rsidR="00AA1E61">
        <w:t>V</w:t>
      </w:r>
      <w:r w:rsidR="004D2896" w:rsidRPr="00EF6903">
        <w:t>ehicle in service shall be operated by a Natural Person, as defined in these rules.</w:t>
      </w:r>
    </w:p>
    <w:p w14:paraId="17F28568" w14:textId="370ACC6E" w:rsidR="007F5745" w:rsidRPr="00EF6903" w:rsidRDefault="007F5745" w:rsidP="008866C7">
      <w:pPr>
        <w:widowControl w:val="0"/>
        <w:tabs>
          <w:tab w:val="clear" w:pos="720"/>
          <w:tab w:val="clear" w:pos="1440"/>
        </w:tabs>
        <w:autoSpaceDE w:val="0"/>
        <w:autoSpaceDN w:val="0"/>
        <w:spacing w:before="0" w:line="276" w:lineRule="auto"/>
        <w:ind w:left="2160" w:hanging="720"/>
      </w:pPr>
      <w:r w:rsidRPr="00EF6903">
        <w:t>(A)</w:t>
      </w:r>
      <w:r w:rsidRPr="00EF6903">
        <w:tab/>
      </w:r>
      <w:r w:rsidR="00474BAA" w:rsidRPr="00474BAA">
        <w:t>Any automated driving technology used on a School Transportation Vehicle shall not exceed Level 2 automation as defined in SAE J3016.</w:t>
      </w:r>
    </w:p>
    <w:p w14:paraId="4DF49ED4" w14:textId="10CE5929" w:rsidR="00BA3A00" w:rsidRPr="00EF6903" w:rsidRDefault="00030C44" w:rsidP="008866C7">
      <w:pPr>
        <w:pStyle w:val="Heading3"/>
        <w:spacing w:line="276" w:lineRule="auto"/>
        <w:rPr>
          <w:szCs w:val="22"/>
        </w:rPr>
      </w:pPr>
      <w:r w:rsidRPr="00EF6903">
        <w:rPr>
          <w:szCs w:val="22"/>
        </w:rPr>
        <w:t>5.2</w:t>
      </w:r>
      <w:r w:rsidR="005F55A2" w:rsidRPr="00EF6903">
        <w:rPr>
          <w:szCs w:val="22"/>
        </w:rPr>
        <w:tab/>
      </w:r>
      <w:r w:rsidRPr="00EF6903">
        <w:rPr>
          <w:szCs w:val="22"/>
        </w:rPr>
        <w:t>Personnel Standards</w:t>
      </w:r>
    </w:p>
    <w:p w14:paraId="3C7DFFC3" w14:textId="7136BA31" w:rsidR="006D4D4A" w:rsidRPr="00EF6903" w:rsidRDefault="00030C44" w:rsidP="008866C7">
      <w:pPr>
        <w:tabs>
          <w:tab w:val="clear" w:pos="720"/>
          <w:tab w:val="clear" w:pos="1440"/>
        </w:tabs>
        <w:spacing w:line="276" w:lineRule="auto"/>
        <w:ind w:left="1440" w:hanging="720"/>
      </w:pPr>
      <w:r w:rsidRPr="00EF6903">
        <w:t>5.2.1</w:t>
      </w:r>
      <w:r w:rsidRPr="00EF6903">
        <w:tab/>
        <w:t xml:space="preserve">Educational Entities shall, at the time of hire, provide each member of </w:t>
      </w:r>
      <w:r w:rsidR="00F81952">
        <w:t>t</w:t>
      </w:r>
      <w:r w:rsidRPr="00EF6903">
        <w:t xml:space="preserve">ransportation </w:t>
      </w:r>
      <w:r w:rsidR="00F81952">
        <w:t>p</w:t>
      </w:r>
      <w:r w:rsidRPr="00EF6903">
        <w:t>ersonnel with a copy of the applicable transportation job description. The job description shall be signed and acknowledged by the employee</w:t>
      </w:r>
      <w:r w:rsidR="00163624">
        <w:t>.</w:t>
      </w:r>
      <w:r w:rsidRPr="00EF6903">
        <w:t xml:space="preserve"> </w:t>
      </w:r>
      <w:r w:rsidR="005D0D0D">
        <w:t xml:space="preserve">This </w:t>
      </w:r>
      <w:proofErr w:type="gramStart"/>
      <w:r w:rsidR="00C852E6">
        <w:t>requirement</w:t>
      </w:r>
      <w:r w:rsidRPr="00EF6903">
        <w:t xml:space="preserve"> shall</w:t>
      </w:r>
      <w:proofErr w:type="gramEnd"/>
      <w:r w:rsidRPr="00EF6903">
        <w:t xml:space="preserve"> apply to </w:t>
      </w:r>
      <w:r w:rsidR="00C7612B">
        <w:t>School Transportation Vehicle O</w:t>
      </w:r>
      <w:r w:rsidRPr="00EF6903">
        <w:t xml:space="preserve">perators, </w:t>
      </w:r>
      <w:r w:rsidR="00C7612B">
        <w:t>School Transportation Bus A</w:t>
      </w:r>
      <w:r w:rsidRPr="00EF6903">
        <w:t>ttendants, CDE Annual Inspectors, and Entry-Level Driver Instructors.</w:t>
      </w:r>
    </w:p>
    <w:p w14:paraId="48C9A006" w14:textId="6A426DD7" w:rsidR="00A824CF" w:rsidRPr="00EF6903" w:rsidRDefault="00030C44" w:rsidP="008866C7">
      <w:pPr>
        <w:widowControl w:val="0"/>
        <w:tabs>
          <w:tab w:val="clear" w:pos="720"/>
          <w:tab w:val="clear" w:pos="1440"/>
        </w:tabs>
        <w:autoSpaceDE w:val="0"/>
        <w:autoSpaceDN w:val="0"/>
        <w:spacing w:before="0" w:line="276" w:lineRule="auto"/>
        <w:ind w:left="1440" w:hanging="720"/>
      </w:pPr>
      <w:r w:rsidRPr="00EF6903">
        <w:t>5.2.2</w:t>
      </w:r>
      <w:r w:rsidRPr="00EF6903">
        <w:tab/>
        <w:t xml:space="preserve">Educational Entities shall conduct background checks pursuant to </w:t>
      </w:r>
      <w:r w:rsidR="00506DCD">
        <w:t>sections</w:t>
      </w:r>
      <w:r w:rsidRPr="00EF6903">
        <w:t xml:space="preserve"> 22-32-122(4)</w:t>
      </w:r>
      <w:r w:rsidR="004D5828">
        <w:t xml:space="preserve"> or</w:t>
      </w:r>
      <w:r w:rsidRPr="00EF6903">
        <w:t xml:space="preserve"> 22-32-109.8, </w:t>
      </w:r>
      <w:r w:rsidR="00546959">
        <w:t xml:space="preserve">C.R.S., </w:t>
      </w:r>
      <w:r w:rsidRPr="00EF6903">
        <w:t xml:space="preserve">whichever is applicable, on all supervisors, trainers, </w:t>
      </w:r>
      <w:r w:rsidR="00C85342">
        <w:t>School Transportation Vehicle Operators</w:t>
      </w:r>
      <w:r w:rsidRPr="00EF6903">
        <w:t xml:space="preserve">, </w:t>
      </w:r>
      <w:r w:rsidR="00C85342">
        <w:t>School Transportation B</w:t>
      </w:r>
      <w:r w:rsidRPr="00EF6903">
        <w:t xml:space="preserve">us </w:t>
      </w:r>
      <w:r w:rsidR="00C85342">
        <w:t>A</w:t>
      </w:r>
      <w:r w:rsidRPr="00EF6903">
        <w:t>ttendants, technicians, and dispatchers.</w:t>
      </w:r>
    </w:p>
    <w:p w14:paraId="7A0CEB41" w14:textId="2926119E" w:rsidR="00A824CF" w:rsidRPr="00EF6903" w:rsidRDefault="00030C44" w:rsidP="008866C7">
      <w:pPr>
        <w:widowControl w:val="0"/>
        <w:tabs>
          <w:tab w:val="clear" w:pos="720"/>
          <w:tab w:val="clear" w:pos="1440"/>
        </w:tabs>
        <w:autoSpaceDE w:val="0"/>
        <w:autoSpaceDN w:val="0"/>
        <w:spacing w:before="0" w:line="276" w:lineRule="auto"/>
        <w:ind w:left="1440" w:hanging="720"/>
        <w:rPr>
          <w:spacing w:val="-2"/>
        </w:rPr>
      </w:pPr>
      <w:r w:rsidRPr="00EF6903">
        <w:t>5.2.3</w:t>
      </w:r>
      <w:r w:rsidRPr="00EF6903">
        <w:tab/>
        <w:t xml:space="preserve">Educational Entities shall </w:t>
      </w:r>
      <w:r w:rsidR="00A77655">
        <w:t>maintain</w:t>
      </w:r>
      <w:r w:rsidRPr="00EF6903">
        <w:t xml:space="preserve"> individual </w:t>
      </w:r>
      <w:r w:rsidR="00BC5459">
        <w:t>qualification</w:t>
      </w:r>
      <w:r w:rsidRPr="00EF6903">
        <w:t xml:space="preserve"> files for all </w:t>
      </w:r>
      <w:r w:rsidR="00D82632">
        <w:t xml:space="preserve">applicable school </w:t>
      </w:r>
      <w:r w:rsidR="00D1088E">
        <w:t>t</w:t>
      </w:r>
      <w:r w:rsidRPr="00EF6903">
        <w:t xml:space="preserve">ransportation </w:t>
      </w:r>
      <w:r w:rsidR="00D1088E">
        <w:t>p</w:t>
      </w:r>
      <w:r w:rsidRPr="00EF6903">
        <w:t>ersonnel.</w:t>
      </w:r>
    </w:p>
    <w:p w14:paraId="5CAA1E17" w14:textId="2CB19809" w:rsidR="00A824CF" w:rsidRPr="00EF6903" w:rsidRDefault="00A824CF" w:rsidP="008866C7">
      <w:pPr>
        <w:widowControl w:val="0"/>
        <w:tabs>
          <w:tab w:val="clear" w:pos="720"/>
          <w:tab w:val="clear" w:pos="1440"/>
        </w:tabs>
        <w:autoSpaceDE w:val="0"/>
        <w:autoSpaceDN w:val="0"/>
        <w:spacing w:before="0" w:line="276" w:lineRule="auto"/>
        <w:ind w:left="2160" w:hanging="720"/>
        <w:rPr>
          <w:spacing w:val="-2"/>
        </w:rPr>
      </w:pPr>
      <w:proofErr w:type="gramStart"/>
      <w:r w:rsidRPr="00EF6903">
        <w:t>(A)</w:t>
      </w:r>
      <w:r w:rsidRPr="00EF6903">
        <w:tab/>
        <w:t>Files</w:t>
      </w:r>
      <w:proofErr w:type="gramEnd"/>
      <w:r w:rsidRPr="00EF6903">
        <w:t xml:space="preserve"> shall include written substantiation of all requirements applicable under Section </w:t>
      </w:r>
      <w:r w:rsidR="009E19C1">
        <w:t>6.0</w:t>
      </w:r>
      <w:r w:rsidRPr="00EF6903">
        <w:t>.</w:t>
      </w:r>
    </w:p>
    <w:p w14:paraId="05512D67" w14:textId="77777777" w:rsidR="00A824CF" w:rsidRPr="00EF6903" w:rsidRDefault="00A824CF" w:rsidP="008866C7">
      <w:pPr>
        <w:widowControl w:val="0"/>
        <w:tabs>
          <w:tab w:val="clear" w:pos="720"/>
          <w:tab w:val="clear" w:pos="1440"/>
        </w:tabs>
        <w:autoSpaceDE w:val="0"/>
        <w:autoSpaceDN w:val="0"/>
        <w:spacing w:before="0" w:line="276" w:lineRule="auto"/>
        <w:ind w:left="2160" w:hanging="720"/>
        <w:rPr>
          <w:spacing w:val="-2"/>
        </w:rPr>
      </w:pPr>
      <w:r w:rsidRPr="00EF6903">
        <w:t>(B)</w:t>
      </w:r>
      <w:r w:rsidRPr="00EF6903">
        <w:tab/>
        <w:t>Documentation for each training event shall include, at a minimum:</w:t>
      </w:r>
    </w:p>
    <w:p w14:paraId="1647821E" w14:textId="77777777" w:rsidR="00A824CF" w:rsidRPr="00EF6903" w:rsidRDefault="00A824CF" w:rsidP="008866C7">
      <w:pPr>
        <w:widowControl w:val="0"/>
        <w:tabs>
          <w:tab w:val="clear" w:pos="720"/>
          <w:tab w:val="clear" w:pos="1440"/>
        </w:tabs>
        <w:autoSpaceDE w:val="0"/>
        <w:autoSpaceDN w:val="0"/>
        <w:spacing w:before="0" w:line="276" w:lineRule="auto"/>
        <w:ind w:left="2880" w:hanging="720"/>
        <w:rPr>
          <w:spacing w:val="-2"/>
        </w:rPr>
      </w:pPr>
      <w:r w:rsidRPr="00EF6903">
        <w:t>(1)</w:t>
      </w:r>
      <w:r w:rsidRPr="00EF6903">
        <w:tab/>
        <w:t>Trainer name and signature of all attendees;</w:t>
      </w:r>
    </w:p>
    <w:p w14:paraId="50576721" w14:textId="77777777" w:rsidR="00A824CF" w:rsidRPr="00EF6903" w:rsidRDefault="00A824CF" w:rsidP="008866C7">
      <w:pPr>
        <w:widowControl w:val="0"/>
        <w:tabs>
          <w:tab w:val="clear" w:pos="720"/>
          <w:tab w:val="clear" w:pos="1440"/>
        </w:tabs>
        <w:autoSpaceDE w:val="0"/>
        <w:autoSpaceDN w:val="0"/>
        <w:spacing w:before="0" w:line="276" w:lineRule="auto"/>
        <w:ind w:left="2880" w:hanging="720"/>
        <w:rPr>
          <w:spacing w:val="-2"/>
        </w:rPr>
      </w:pPr>
      <w:r w:rsidRPr="00EF6903">
        <w:t>(2)</w:t>
      </w:r>
      <w:r w:rsidRPr="00EF6903">
        <w:tab/>
        <w:t>Date and total duration of instruction;</w:t>
      </w:r>
    </w:p>
    <w:p w14:paraId="441C399A" w14:textId="77777777" w:rsidR="00A824CF" w:rsidRPr="00EF6903" w:rsidRDefault="00A824CF" w:rsidP="008866C7">
      <w:pPr>
        <w:widowControl w:val="0"/>
        <w:tabs>
          <w:tab w:val="clear" w:pos="720"/>
          <w:tab w:val="clear" w:pos="1440"/>
        </w:tabs>
        <w:autoSpaceDE w:val="0"/>
        <w:autoSpaceDN w:val="0"/>
        <w:spacing w:before="0" w:line="276" w:lineRule="auto"/>
        <w:ind w:left="2880" w:hanging="720"/>
        <w:rPr>
          <w:spacing w:val="-2"/>
        </w:rPr>
      </w:pPr>
      <w:r w:rsidRPr="00EF6903">
        <w:t>(3)</w:t>
      </w:r>
      <w:r w:rsidRPr="00EF6903">
        <w:tab/>
        <w:t>Itemized description of the topics covered, and the time allotted to each.</w:t>
      </w:r>
    </w:p>
    <w:p w14:paraId="09DA8FE8" w14:textId="762430B3" w:rsidR="00A824CF" w:rsidRPr="00EF6903" w:rsidRDefault="00A824CF" w:rsidP="008866C7">
      <w:pPr>
        <w:widowControl w:val="0"/>
        <w:tabs>
          <w:tab w:val="clear" w:pos="720"/>
          <w:tab w:val="clear" w:pos="1440"/>
        </w:tabs>
        <w:autoSpaceDE w:val="0"/>
        <w:autoSpaceDN w:val="0"/>
        <w:spacing w:before="0" w:line="276" w:lineRule="auto"/>
        <w:ind w:left="2160" w:hanging="720"/>
      </w:pPr>
      <w:r w:rsidRPr="00EF6903">
        <w:t>(C)</w:t>
      </w:r>
      <w:r w:rsidRPr="00EF6903">
        <w:tab/>
        <w:t xml:space="preserve">If a School Transportation Vehicle Operator, School Transportation Bus Attendant, or CDE Annual Inspector works for more than one Educational Entity, or </w:t>
      </w:r>
      <w:r w:rsidR="0094084D">
        <w:t xml:space="preserve">is the </w:t>
      </w:r>
      <w:r w:rsidRPr="00EF6903">
        <w:t xml:space="preserve">operator of an </w:t>
      </w:r>
      <w:r w:rsidR="003B31DA">
        <w:t xml:space="preserve">outside </w:t>
      </w:r>
      <w:r w:rsidRPr="00EF6903">
        <w:t>inspection site, each employer shall maintain a file with documentation in accordance with this rule.</w:t>
      </w:r>
    </w:p>
    <w:p w14:paraId="20CF6B49" w14:textId="66C72958" w:rsidR="000854E3" w:rsidRPr="00EF6903" w:rsidRDefault="00030C44" w:rsidP="008866C7">
      <w:pPr>
        <w:pStyle w:val="BodyText"/>
        <w:spacing w:before="11" w:after="240" w:line="276" w:lineRule="auto"/>
        <w:ind w:left="1440" w:hanging="720"/>
        <w:rPr>
          <w:b/>
          <w:sz w:val="22"/>
          <w:szCs w:val="22"/>
        </w:rPr>
      </w:pPr>
      <w:r w:rsidRPr="00EF6903">
        <w:rPr>
          <w:sz w:val="22"/>
          <w:szCs w:val="22"/>
        </w:rPr>
        <w:t>5.2.4</w:t>
      </w:r>
      <w:r w:rsidRPr="00EF6903">
        <w:rPr>
          <w:sz w:val="22"/>
          <w:szCs w:val="22"/>
        </w:rPr>
        <w:tab/>
        <w:t xml:space="preserve">Educational Entities shall require all transportation directors or other supervisory positions responsible for direct oversight of any aspects of </w:t>
      </w:r>
      <w:r w:rsidR="00A0100E">
        <w:rPr>
          <w:sz w:val="22"/>
          <w:szCs w:val="22"/>
        </w:rPr>
        <w:t>t</w:t>
      </w:r>
      <w:r w:rsidRPr="00EF6903">
        <w:rPr>
          <w:sz w:val="22"/>
          <w:szCs w:val="22"/>
        </w:rPr>
        <w:t xml:space="preserve">ransportation </w:t>
      </w:r>
      <w:r w:rsidR="00A0100E">
        <w:rPr>
          <w:sz w:val="22"/>
          <w:szCs w:val="22"/>
        </w:rPr>
        <w:lastRenderedPageBreak/>
        <w:t>p</w:t>
      </w:r>
      <w:r w:rsidRPr="00EF6903">
        <w:rPr>
          <w:sz w:val="22"/>
          <w:szCs w:val="22"/>
        </w:rPr>
        <w:t xml:space="preserve">ersonnel, training, record keeping, fleet operations and maintenance, general operations, and policies to </w:t>
      </w:r>
      <w:r w:rsidR="00781296">
        <w:rPr>
          <w:sz w:val="22"/>
          <w:szCs w:val="22"/>
        </w:rPr>
        <w:t>complete</w:t>
      </w:r>
      <w:r w:rsidRPr="00EF6903">
        <w:rPr>
          <w:sz w:val="22"/>
          <w:szCs w:val="22"/>
        </w:rPr>
        <w:t xml:space="preserve"> the CDE New to Transportation Class within the first 12 months of employment.</w:t>
      </w:r>
    </w:p>
    <w:p w14:paraId="5053853E" w14:textId="573F4622" w:rsidR="00A824CF" w:rsidRPr="00EF6903" w:rsidRDefault="00030C44" w:rsidP="008866C7">
      <w:pPr>
        <w:pStyle w:val="Heading3"/>
        <w:spacing w:line="276" w:lineRule="auto"/>
        <w:rPr>
          <w:szCs w:val="22"/>
        </w:rPr>
      </w:pPr>
      <w:r w:rsidRPr="00EF6903">
        <w:rPr>
          <w:szCs w:val="22"/>
        </w:rPr>
        <w:t>5.3</w:t>
      </w:r>
      <w:r w:rsidR="005F55A2" w:rsidRPr="00EF6903">
        <w:rPr>
          <w:szCs w:val="22"/>
        </w:rPr>
        <w:tab/>
      </w:r>
      <w:r w:rsidRPr="00EF6903">
        <w:rPr>
          <w:szCs w:val="22"/>
        </w:rPr>
        <w:t>Required Training and Documentation</w:t>
      </w:r>
    </w:p>
    <w:p w14:paraId="2F2B7E6E" w14:textId="31726C71" w:rsidR="00A44877" w:rsidRPr="00EF6903" w:rsidRDefault="00030C44" w:rsidP="008866C7">
      <w:pPr>
        <w:pStyle w:val="Style1"/>
        <w:spacing w:after="240" w:line="276" w:lineRule="auto"/>
      </w:pPr>
      <w:r w:rsidRPr="00EF6903">
        <w:t>5.3.1</w:t>
      </w:r>
      <w:r w:rsidR="005F55A2" w:rsidRPr="00EF6903">
        <w:tab/>
      </w:r>
      <w:r w:rsidRPr="00EF6903">
        <w:t>Transportation Documentation and Personnel Training</w:t>
      </w:r>
    </w:p>
    <w:p w14:paraId="329E12CF" w14:textId="68022F1D" w:rsidR="008E515F" w:rsidRPr="00EF6903" w:rsidRDefault="008E515F" w:rsidP="008866C7">
      <w:pPr>
        <w:widowControl w:val="0"/>
        <w:tabs>
          <w:tab w:val="clear" w:pos="720"/>
          <w:tab w:val="clear" w:pos="1440"/>
        </w:tabs>
        <w:autoSpaceDE w:val="0"/>
        <w:autoSpaceDN w:val="0"/>
        <w:spacing w:before="0" w:line="276" w:lineRule="auto"/>
        <w:ind w:left="2160" w:hanging="720"/>
      </w:pPr>
      <w:r w:rsidRPr="00EF6903">
        <w:t>(A)</w:t>
      </w:r>
      <w:r w:rsidRPr="00EF6903">
        <w:tab/>
        <w:t xml:space="preserve">Educational Entities shall present all </w:t>
      </w:r>
      <w:r w:rsidR="0071430F">
        <w:t>School T</w:t>
      </w:r>
      <w:r w:rsidRPr="00EF6903">
        <w:t xml:space="preserve">ransportation </w:t>
      </w:r>
      <w:r w:rsidR="0071430F">
        <w:t>Vehicle O</w:t>
      </w:r>
      <w:r w:rsidRPr="00EF6903">
        <w:t xml:space="preserve">perators and </w:t>
      </w:r>
      <w:r w:rsidR="0071430F">
        <w:t>School Transportation Bus A</w:t>
      </w:r>
      <w:r w:rsidRPr="00EF6903">
        <w:t>ttendants with the applicable CDE School Transportation Vehicle Operator or School Transportation Bus Attendant Guide prior to transporting students.</w:t>
      </w:r>
    </w:p>
    <w:p w14:paraId="754468A9" w14:textId="537DCC48" w:rsidR="008E515F" w:rsidRPr="00EF6903" w:rsidRDefault="008E515F" w:rsidP="008866C7">
      <w:pPr>
        <w:widowControl w:val="0"/>
        <w:tabs>
          <w:tab w:val="clear" w:pos="720"/>
          <w:tab w:val="clear" w:pos="1440"/>
        </w:tabs>
        <w:autoSpaceDE w:val="0"/>
        <w:autoSpaceDN w:val="0"/>
        <w:spacing w:before="0" w:line="276" w:lineRule="auto"/>
        <w:ind w:left="2160" w:hanging="720"/>
        <w:rPr>
          <w:spacing w:val="-2"/>
        </w:rPr>
      </w:pPr>
      <w:r w:rsidRPr="00EF6903">
        <w:t>(B)</w:t>
      </w:r>
      <w:r w:rsidRPr="00EF6903">
        <w:tab/>
      </w:r>
      <w:r w:rsidR="0016024B">
        <w:t>School Transportation Vehicle Operators shall have d</w:t>
      </w:r>
      <w:r w:rsidRPr="00EF6903">
        <w:t xml:space="preserve">ocumentation demonstrating completion of trailer towing training or verifiable experience prior to driving a </w:t>
      </w:r>
      <w:r w:rsidR="00E269B4">
        <w:t>S</w:t>
      </w:r>
      <w:r w:rsidRPr="00EF6903">
        <w:t xml:space="preserve">chool </w:t>
      </w:r>
      <w:r w:rsidR="00E269B4">
        <w:t>T</w:t>
      </w:r>
      <w:r w:rsidRPr="00EF6903">
        <w:t xml:space="preserve">ransportation </w:t>
      </w:r>
      <w:r w:rsidR="00E269B4">
        <w:t>V</w:t>
      </w:r>
      <w:r w:rsidRPr="00EF6903">
        <w:t>ehicle with a trailer attached.</w:t>
      </w:r>
    </w:p>
    <w:p w14:paraId="5C7016F3" w14:textId="0DB7045E" w:rsidR="00A0018A" w:rsidRPr="00EF6903" w:rsidRDefault="00A0018A" w:rsidP="008866C7">
      <w:pPr>
        <w:pStyle w:val="Style1"/>
        <w:spacing w:after="240" w:line="276" w:lineRule="auto"/>
      </w:pPr>
      <w:r w:rsidRPr="00EF6903">
        <w:t>5.3.2</w:t>
      </w:r>
      <w:r w:rsidR="005F55A2" w:rsidRPr="00EF6903">
        <w:tab/>
      </w:r>
      <w:r w:rsidRPr="00EF6903">
        <w:t>Transporting Students with Special Needs</w:t>
      </w:r>
    </w:p>
    <w:p w14:paraId="532D5659" w14:textId="1643E211" w:rsidR="002E70BA" w:rsidRDefault="00797776" w:rsidP="008866C7">
      <w:pPr>
        <w:widowControl w:val="0"/>
        <w:tabs>
          <w:tab w:val="clear" w:pos="720"/>
          <w:tab w:val="clear" w:pos="1440"/>
        </w:tabs>
        <w:autoSpaceDE w:val="0"/>
        <w:autoSpaceDN w:val="0"/>
        <w:spacing w:before="0" w:line="276" w:lineRule="auto"/>
        <w:ind w:left="2160" w:hanging="720"/>
      </w:pPr>
      <w:r w:rsidRPr="00EF6903">
        <w:t>(A)</w:t>
      </w:r>
      <w:r w:rsidRPr="00EF6903">
        <w:tab/>
        <w:t xml:space="preserve">Educational Entities shall provide School Transportation Vehicle Operators and School Transportation Bus Attendants with all documentation necessary to </w:t>
      </w:r>
      <w:proofErr w:type="gramStart"/>
      <w:r w:rsidRPr="00EF6903">
        <w:t>safely</w:t>
      </w:r>
      <w:proofErr w:type="gramEnd"/>
      <w:r w:rsidRPr="00EF6903">
        <w:t xml:space="preserve"> transport assigned students, including</w:t>
      </w:r>
      <w:r w:rsidR="00A77655">
        <w:t xml:space="preserve"> </w:t>
      </w:r>
      <w:r w:rsidRPr="00EF6903">
        <w:t>Child Safety Restraint System requirements and</w:t>
      </w:r>
      <w:r w:rsidR="00A77655">
        <w:t xml:space="preserve"> other</w:t>
      </w:r>
      <w:r w:rsidRPr="00EF6903">
        <w:t xml:space="preserve"> relevant medical or behavioral information, prior to the initiation of transportation services.</w:t>
      </w:r>
    </w:p>
    <w:p w14:paraId="032D5AED" w14:textId="20242CD8" w:rsidR="009E19C1" w:rsidRPr="00EF6903" w:rsidRDefault="009E19C1" w:rsidP="003B7B1C">
      <w:pPr>
        <w:widowControl w:val="0"/>
        <w:tabs>
          <w:tab w:val="clear" w:pos="720"/>
          <w:tab w:val="clear" w:pos="1440"/>
        </w:tabs>
        <w:autoSpaceDE w:val="0"/>
        <w:autoSpaceDN w:val="0"/>
        <w:spacing w:before="0" w:line="276" w:lineRule="auto"/>
        <w:ind w:left="2880" w:hanging="720"/>
      </w:pPr>
      <w:r>
        <w:t>(1)</w:t>
      </w:r>
      <w:r>
        <w:tab/>
      </w:r>
      <w:r w:rsidRPr="00E52245">
        <w:t xml:space="preserve">When an Educational Entity enrolls, transfers, or assumes responsibility for a student with an Individualized Education Program (IEP) </w:t>
      </w:r>
      <w:r w:rsidR="00823331">
        <w:t>or §</w:t>
      </w:r>
      <w:r w:rsidR="00670172">
        <w:t> </w:t>
      </w:r>
      <w:r w:rsidR="00823331">
        <w:t xml:space="preserve">504 Plan </w:t>
      </w:r>
      <w:r w:rsidRPr="00E52245">
        <w:t>that includes transportation services, the Educational Entity shall ensure that all documentation applicable to transportation is provided to the appropriate transportation personnel or provider prior to the initiation of services, and as soon as practicable following any determination or revision of the student’s transportation needs, to support safe and appropriate transportation.</w:t>
      </w:r>
    </w:p>
    <w:p w14:paraId="0D5667A8" w14:textId="7182CE0F" w:rsidR="002E70BA" w:rsidRPr="00EF6903" w:rsidRDefault="004F0D8F" w:rsidP="008866C7">
      <w:pPr>
        <w:widowControl w:val="0"/>
        <w:tabs>
          <w:tab w:val="clear" w:pos="720"/>
          <w:tab w:val="clear" w:pos="1440"/>
        </w:tabs>
        <w:autoSpaceDE w:val="0"/>
        <w:autoSpaceDN w:val="0"/>
        <w:spacing w:before="0" w:line="276" w:lineRule="auto"/>
        <w:ind w:left="2160" w:hanging="720"/>
      </w:pPr>
      <w:r w:rsidRPr="00EF6903">
        <w:t>(B)</w:t>
      </w:r>
      <w:r w:rsidRPr="00EF6903">
        <w:tab/>
        <w:t>Any School Transportation Vehicle Operator and School Transportation Bus Attendant assigned to students eligible under the Individuals with Disabilities Education Act (IDEA) shall receive documented training on the student’s Individualized Education Program (IEP). Per 34 C.F.R. § 300.156, this training shall include, but is not limited to:</w:t>
      </w:r>
    </w:p>
    <w:p w14:paraId="46D34AE8" w14:textId="77777777" w:rsidR="00A44877" w:rsidRPr="00EF6903" w:rsidRDefault="00A44877" w:rsidP="008866C7">
      <w:pPr>
        <w:widowControl w:val="0"/>
        <w:tabs>
          <w:tab w:val="clear" w:pos="720"/>
          <w:tab w:val="clear" w:pos="1440"/>
        </w:tabs>
        <w:autoSpaceDE w:val="0"/>
        <w:autoSpaceDN w:val="0"/>
        <w:spacing w:before="0" w:line="276" w:lineRule="auto"/>
        <w:ind w:left="2880" w:hanging="720"/>
      </w:pPr>
      <w:r w:rsidRPr="00EF6903">
        <w:t>(1)</w:t>
      </w:r>
      <w:r w:rsidRPr="00EF6903">
        <w:tab/>
        <w:t>Behavioral intervention strategies;</w:t>
      </w:r>
    </w:p>
    <w:p w14:paraId="32ED8CEF" w14:textId="77777777" w:rsidR="00A44877" w:rsidRPr="00EF6903" w:rsidRDefault="00A44877" w:rsidP="008866C7">
      <w:pPr>
        <w:widowControl w:val="0"/>
        <w:tabs>
          <w:tab w:val="clear" w:pos="720"/>
          <w:tab w:val="clear" w:pos="1440"/>
        </w:tabs>
        <w:autoSpaceDE w:val="0"/>
        <w:autoSpaceDN w:val="0"/>
        <w:spacing w:before="0" w:line="276" w:lineRule="auto"/>
        <w:ind w:left="2880" w:hanging="720"/>
      </w:pPr>
      <w:r w:rsidRPr="00EF6903">
        <w:t>(2)</w:t>
      </w:r>
      <w:r w:rsidRPr="00EF6903">
        <w:tab/>
        <w:t>Personalized Learning Systems (PLS) protocols;</w:t>
      </w:r>
    </w:p>
    <w:p w14:paraId="5E4480D1" w14:textId="77777777" w:rsidR="00A44877" w:rsidRPr="00EF6903" w:rsidRDefault="00A44877" w:rsidP="008866C7">
      <w:pPr>
        <w:widowControl w:val="0"/>
        <w:tabs>
          <w:tab w:val="clear" w:pos="720"/>
          <w:tab w:val="clear" w:pos="1440"/>
        </w:tabs>
        <w:autoSpaceDE w:val="0"/>
        <w:autoSpaceDN w:val="0"/>
        <w:spacing w:before="0" w:line="276" w:lineRule="auto"/>
        <w:ind w:left="2880" w:hanging="720"/>
      </w:pPr>
      <w:r w:rsidRPr="00EF6903">
        <w:t>(3)</w:t>
      </w:r>
      <w:r w:rsidRPr="00EF6903">
        <w:tab/>
        <w:t>Individualized health care plan implementation.</w:t>
      </w:r>
    </w:p>
    <w:p w14:paraId="5A97CC5E" w14:textId="2634D133" w:rsidR="00430485" w:rsidRDefault="00430485" w:rsidP="008866C7">
      <w:pPr>
        <w:pStyle w:val="Style1"/>
        <w:spacing w:after="240" w:line="276" w:lineRule="auto"/>
      </w:pPr>
      <w:r>
        <w:lastRenderedPageBreak/>
        <w:t>5.3.3</w:t>
      </w:r>
      <w:r>
        <w:tab/>
        <w:t>Transporting Students Eligible under McKinney-Vento and ESSA</w:t>
      </w:r>
    </w:p>
    <w:p w14:paraId="32454629" w14:textId="534A67FE" w:rsidR="00511E91" w:rsidRDefault="00511E91" w:rsidP="003B7B1C">
      <w:pPr>
        <w:tabs>
          <w:tab w:val="clear" w:pos="1440"/>
        </w:tabs>
        <w:spacing w:line="276" w:lineRule="auto"/>
        <w:ind w:left="2160" w:hanging="720"/>
      </w:pPr>
      <w:r>
        <w:t>(A)</w:t>
      </w:r>
      <w:r>
        <w:tab/>
      </w:r>
      <w:r w:rsidR="009D6598" w:rsidRPr="009D6598">
        <w:t xml:space="preserve">When an Educational Entity identifies, enrolls, or assumes responsibility for a student eligible under the McKinney-Vento Homeless Assistance Act, </w:t>
      </w:r>
      <w:proofErr w:type="gramStart"/>
      <w:r w:rsidR="009D6598" w:rsidRPr="009D6598">
        <w:t>the Every</w:t>
      </w:r>
      <w:proofErr w:type="gramEnd"/>
      <w:r w:rsidR="009D6598" w:rsidRPr="009D6598">
        <w:t xml:space="preserve"> Student Succeeds Act (ESSA - Foster Care), or </w:t>
      </w:r>
      <w:r w:rsidR="00546959">
        <w:t>section</w:t>
      </w:r>
      <w:r w:rsidR="009D6598" w:rsidRPr="009D6598">
        <w:t xml:space="preserve"> 22-32-138, </w:t>
      </w:r>
      <w:r w:rsidR="00546959">
        <w:t xml:space="preserve">C.R.S., </w:t>
      </w:r>
      <w:r w:rsidR="009D6598" w:rsidRPr="009D6598">
        <w:t>the Educational Entity shall ensure that relevant transportation details, emergency contacts, and safety information are provided to the appropriate transportation personnel prior to the initiation of services. Specialized transportation services shall be initiated immediately in accordance with applicable federal requirements to support educational stability.</w:t>
      </w:r>
    </w:p>
    <w:p w14:paraId="5E4D0EA6" w14:textId="68846CA3" w:rsidR="009D6598" w:rsidRDefault="009D6598" w:rsidP="003B7B1C">
      <w:pPr>
        <w:tabs>
          <w:tab w:val="clear" w:pos="1440"/>
        </w:tabs>
        <w:spacing w:line="276" w:lineRule="auto"/>
        <w:ind w:left="2880" w:hanging="720"/>
      </w:pPr>
      <w:r>
        <w:t>(1)</w:t>
      </w:r>
      <w:r>
        <w:tab/>
      </w:r>
      <w:r w:rsidR="00A97B47" w:rsidRPr="00A97B47">
        <w:t>The Educational Entity shall coordinate directly with the</w:t>
      </w:r>
      <w:r w:rsidR="00087AD6">
        <w:t xml:space="preserve"> transportation department, </w:t>
      </w:r>
      <w:r w:rsidR="00A97B47" w:rsidRPr="00A97B47">
        <w:t>McKinney-Vento District Liaison</w:t>
      </w:r>
      <w:r w:rsidR="00272C84">
        <w:t>,</w:t>
      </w:r>
      <w:r w:rsidR="00A97B47" w:rsidRPr="00A97B47">
        <w:t xml:space="preserve"> and/or the Child Welfare Education Liaison to establish and update all transportation arrangements.</w:t>
      </w:r>
    </w:p>
    <w:p w14:paraId="2D4F421D" w14:textId="3B48A299" w:rsidR="00F23BCB" w:rsidRDefault="0000522F" w:rsidP="003B7B1C">
      <w:pPr>
        <w:tabs>
          <w:tab w:val="clear" w:pos="1440"/>
        </w:tabs>
        <w:spacing w:line="276" w:lineRule="auto"/>
        <w:ind w:left="2160" w:hanging="720"/>
      </w:pPr>
      <w:r>
        <w:t>(B)</w:t>
      </w:r>
      <w:r>
        <w:tab/>
      </w:r>
      <w:r w:rsidR="00F23BCB" w:rsidRPr="00F23BCB">
        <w:t xml:space="preserve">Educational Entities shall establish a written </w:t>
      </w:r>
      <w:proofErr w:type="gramStart"/>
      <w:r w:rsidR="00F23BCB" w:rsidRPr="00F23BCB">
        <w:t>protocol in</w:t>
      </w:r>
      <w:proofErr w:type="gramEnd"/>
      <w:r w:rsidR="00F23BCB" w:rsidRPr="00F23BCB">
        <w:t xml:space="preserve"> alignment with state laws HB18-1206 and </w:t>
      </w:r>
      <w:r w:rsidR="00546959">
        <w:t>section</w:t>
      </w:r>
      <w:r w:rsidR="00F23BCB" w:rsidRPr="00F23BCB">
        <w:t xml:space="preserve"> 22-32-138</w:t>
      </w:r>
      <w:r w:rsidR="00546959">
        <w:t>, C.R.S.,</w:t>
      </w:r>
      <w:r w:rsidR="00F23BCB" w:rsidRPr="00F23BCB">
        <w:t xml:space="preserve"> and applicable federal requirements. This protocol shall be developed in coordination with, and distributed to, the McKinney-Vento District Liaison, the Child Welfare Education Liaison, and the Educational Entity’s transportation department. The protocol shall, at a minimum, include: </w:t>
      </w:r>
    </w:p>
    <w:p w14:paraId="662BC381" w14:textId="6C92AB4F" w:rsidR="00D319C6" w:rsidRDefault="002D0961" w:rsidP="003B7B1C">
      <w:pPr>
        <w:tabs>
          <w:tab w:val="clear" w:pos="1440"/>
        </w:tabs>
        <w:spacing w:line="276" w:lineRule="auto"/>
        <w:ind w:left="2880" w:hanging="720"/>
      </w:pPr>
      <w:r>
        <w:t>(1)</w:t>
      </w:r>
      <w:r>
        <w:tab/>
        <w:t>T</w:t>
      </w:r>
      <w:r w:rsidR="0000522F" w:rsidRPr="0000522F">
        <w:t>imely notification of student transportation needs</w:t>
      </w:r>
      <w:r w:rsidR="00D319C6">
        <w:t>;</w:t>
      </w:r>
    </w:p>
    <w:p w14:paraId="292C8481" w14:textId="51C2ECD6" w:rsidR="00D319C6" w:rsidRDefault="00D319C6" w:rsidP="003B7B1C">
      <w:pPr>
        <w:tabs>
          <w:tab w:val="clear" w:pos="1440"/>
        </w:tabs>
        <w:spacing w:line="276" w:lineRule="auto"/>
        <w:ind w:left="2880" w:hanging="720"/>
      </w:pPr>
      <w:r>
        <w:t>(2)</w:t>
      </w:r>
      <w:r>
        <w:tab/>
        <w:t>R</w:t>
      </w:r>
      <w:r w:rsidR="0000522F" w:rsidRPr="0000522F">
        <w:t>oute adjustments</w:t>
      </w:r>
      <w:r w:rsidR="003A0469">
        <w:t xml:space="preserve"> and procedures</w:t>
      </w:r>
      <w:r>
        <w:t>;</w:t>
      </w:r>
      <w:r w:rsidR="009D6598">
        <w:t xml:space="preserve"> and</w:t>
      </w:r>
    </w:p>
    <w:p w14:paraId="3B165226" w14:textId="3E04A063" w:rsidR="0000522F" w:rsidRDefault="00D319C6" w:rsidP="003B7B1C">
      <w:pPr>
        <w:tabs>
          <w:tab w:val="clear" w:pos="1440"/>
        </w:tabs>
        <w:spacing w:line="276" w:lineRule="auto"/>
        <w:ind w:left="2880" w:hanging="720"/>
      </w:pPr>
      <w:r>
        <w:t>(3)</w:t>
      </w:r>
      <w:r>
        <w:tab/>
      </w:r>
      <w:r w:rsidR="009D6598">
        <w:t>Student c</w:t>
      </w:r>
      <w:r w:rsidR="0000522F" w:rsidRPr="0000522F">
        <w:t>onfidentiality standards.</w:t>
      </w:r>
    </w:p>
    <w:p w14:paraId="050EC385" w14:textId="5289DD37" w:rsidR="00A0018A" w:rsidRPr="00EF6903" w:rsidRDefault="0000522F" w:rsidP="008866C7">
      <w:pPr>
        <w:pStyle w:val="Style1"/>
        <w:spacing w:after="240" w:line="276" w:lineRule="auto"/>
      </w:pPr>
      <w:r>
        <w:t>5.3.4</w:t>
      </w:r>
      <w:r w:rsidR="005F55A2" w:rsidRPr="00EF6903">
        <w:tab/>
      </w:r>
      <w:r w:rsidR="00A0018A" w:rsidRPr="00EF6903">
        <w:t xml:space="preserve">Entry-Level Driver Training Requirements (49 C.F.R. </w:t>
      </w:r>
      <w:r w:rsidR="007D75C2">
        <w:t>§</w:t>
      </w:r>
      <w:r w:rsidR="00A0018A" w:rsidRPr="00EF6903">
        <w:t xml:space="preserve"> 380.601)</w:t>
      </w:r>
    </w:p>
    <w:p w14:paraId="226F86E1" w14:textId="0CA9D7AC" w:rsidR="000C31F8" w:rsidRPr="00EF6903" w:rsidRDefault="004F0D8F" w:rsidP="008866C7">
      <w:pPr>
        <w:widowControl w:val="0"/>
        <w:tabs>
          <w:tab w:val="clear" w:pos="720"/>
          <w:tab w:val="clear" w:pos="1440"/>
        </w:tabs>
        <w:autoSpaceDE w:val="0"/>
        <w:autoSpaceDN w:val="0"/>
        <w:spacing w:before="0" w:line="276" w:lineRule="auto"/>
        <w:ind w:left="2160" w:hanging="720"/>
      </w:pPr>
      <w:r w:rsidRPr="00EF6903">
        <w:t>(A)</w:t>
      </w:r>
      <w:r w:rsidRPr="00EF6903">
        <w:tab/>
        <w:t>In accordance with 49 C.F.R. § 380.601, effective February 7, 2022, all Educational Entities shall verify that entry-level School Transportation Vehicle Operators requiring a Commercial Driver’s License (CDL) complete mandatory pre-service training. This training shall adhere to the following standards:</w:t>
      </w:r>
    </w:p>
    <w:p w14:paraId="2B963D1B" w14:textId="77777777" w:rsidR="00CF3127" w:rsidRPr="00EF6903" w:rsidRDefault="00CF3127" w:rsidP="008866C7">
      <w:pPr>
        <w:widowControl w:val="0"/>
        <w:tabs>
          <w:tab w:val="clear" w:pos="720"/>
          <w:tab w:val="clear" w:pos="1440"/>
        </w:tabs>
        <w:autoSpaceDE w:val="0"/>
        <w:autoSpaceDN w:val="0"/>
        <w:spacing w:before="0" w:line="276" w:lineRule="auto"/>
        <w:ind w:left="2880" w:hanging="720"/>
      </w:pPr>
      <w:r w:rsidRPr="00EF6903">
        <w:t>(1)</w:t>
      </w:r>
      <w:r w:rsidRPr="00EF6903">
        <w:tab/>
        <w:t>Curriculum: Shall include both Theory and Behind-the-Wheel (BTW) components as defined by Federal Motor Carrier Safety Administration (FMCSA) standards.</w:t>
      </w:r>
    </w:p>
    <w:p w14:paraId="3DB306B5" w14:textId="77777777" w:rsidR="00CF3127" w:rsidRPr="00EF6903" w:rsidRDefault="00CF3127" w:rsidP="008866C7">
      <w:pPr>
        <w:widowControl w:val="0"/>
        <w:tabs>
          <w:tab w:val="clear" w:pos="720"/>
          <w:tab w:val="clear" w:pos="1440"/>
        </w:tabs>
        <w:autoSpaceDE w:val="0"/>
        <w:autoSpaceDN w:val="0"/>
        <w:spacing w:before="0" w:line="276" w:lineRule="auto"/>
        <w:ind w:left="2880" w:hanging="720"/>
      </w:pPr>
      <w:r w:rsidRPr="00EF6903">
        <w:t>(2)</w:t>
      </w:r>
      <w:r w:rsidRPr="00EF6903">
        <w:tab/>
        <w:t>Provider: Training shall be conducted exclusively by an entity registered and listed on the FMCSA Training Provider Registry (TPR).</w:t>
      </w:r>
    </w:p>
    <w:p w14:paraId="181515B0" w14:textId="4F52D2A7" w:rsidR="00474F3E" w:rsidRPr="00EF6903" w:rsidRDefault="00030C44" w:rsidP="008866C7">
      <w:pPr>
        <w:pStyle w:val="Heading3"/>
        <w:spacing w:line="276" w:lineRule="auto"/>
        <w:rPr>
          <w:szCs w:val="22"/>
        </w:rPr>
      </w:pPr>
      <w:r w:rsidRPr="00EF6903">
        <w:rPr>
          <w:szCs w:val="22"/>
        </w:rPr>
        <w:lastRenderedPageBreak/>
        <w:t>5.4</w:t>
      </w:r>
      <w:r w:rsidR="005F55A2" w:rsidRPr="00EF6903">
        <w:rPr>
          <w:szCs w:val="22"/>
        </w:rPr>
        <w:tab/>
      </w:r>
      <w:r w:rsidRPr="00EF6903">
        <w:rPr>
          <w:szCs w:val="22"/>
        </w:rPr>
        <w:t>Medical Fitness and Safety</w:t>
      </w:r>
    </w:p>
    <w:p w14:paraId="7BEDC2CC" w14:textId="77777777" w:rsidR="00FB23ED" w:rsidRPr="00EF6903" w:rsidRDefault="00030C44" w:rsidP="008866C7">
      <w:pPr>
        <w:widowControl w:val="0"/>
        <w:tabs>
          <w:tab w:val="clear" w:pos="720"/>
          <w:tab w:val="clear" w:pos="1440"/>
        </w:tabs>
        <w:autoSpaceDE w:val="0"/>
        <w:autoSpaceDN w:val="0"/>
        <w:spacing w:before="0" w:line="276" w:lineRule="auto"/>
        <w:ind w:left="1440" w:hanging="720"/>
      </w:pPr>
      <w:r w:rsidRPr="00EF6903">
        <w:t>5.4.1</w:t>
      </w:r>
      <w:r w:rsidRPr="00EF6903">
        <w:tab/>
        <w:t>Educational Entities shall develop job qualification standards to ensure that each School Transportation Vehicle Operator, School Transportation Bus Attendant, CDE Annual Inspector, and School Transportation Entry-Level Driver Instructor can perform all essential functions consistent with federal and state regulations.</w:t>
      </w:r>
    </w:p>
    <w:p w14:paraId="6B56FF59" w14:textId="48ACA7AE" w:rsidR="00FB23ED" w:rsidRPr="00EF6903" w:rsidRDefault="00FB23ED" w:rsidP="008866C7">
      <w:pPr>
        <w:widowControl w:val="0"/>
        <w:tabs>
          <w:tab w:val="clear" w:pos="720"/>
          <w:tab w:val="clear" w:pos="1440"/>
        </w:tabs>
        <w:autoSpaceDE w:val="0"/>
        <w:autoSpaceDN w:val="0"/>
        <w:spacing w:before="0" w:line="276" w:lineRule="auto"/>
        <w:ind w:left="2160" w:hanging="720"/>
        <w:rPr>
          <w:spacing w:val="-2"/>
        </w:rPr>
      </w:pPr>
      <w:r w:rsidRPr="00EF6903">
        <w:t>(A)</w:t>
      </w:r>
      <w:r w:rsidRPr="00EF6903">
        <w:tab/>
      </w:r>
      <w:r w:rsidR="0071430F">
        <w:t xml:space="preserve">School </w:t>
      </w:r>
      <w:r w:rsidRPr="00EF6903">
        <w:t xml:space="preserve">Transportation </w:t>
      </w:r>
      <w:r w:rsidR="0071430F">
        <w:t>Vehicle O</w:t>
      </w:r>
      <w:r w:rsidRPr="00EF6903">
        <w:t xml:space="preserve">perators and </w:t>
      </w:r>
      <w:r w:rsidR="0071430F">
        <w:t>School Transportation Bus A</w:t>
      </w:r>
      <w:r w:rsidRPr="00EF6903">
        <w:t>ttendants shall demonstrate the ability to execute all core duties, specifically including emergency evacuations, in accordance with the standards defined by the employing Educational Entity.</w:t>
      </w:r>
    </w:p>
    <w:p w14:paraId="038EE143" w14:textId="77777777" w:rsidR="00A824CF" w:rsidRPr="00EF6903" w:rsidRDefault="00030C44" w:rsidP="008866C7">
      <w:pPr>
        <w:widowControl w:val="0"/>
        <w:tabs>
          <w:tab w:val="clear" w:pos="720"/>
          <w:tab w:val="clear" w:pos="1440"/>
        </w:tabs>
        <w:autoSpaceDE w:val="0"/>
        <w:autoSpaceDN w:val="0"/>
        <w:spacing w:before="0" w:line="276" w:lineRule="auto"/>
        <w:ind w:left="1440" w:hanging="720"/>
      </w:pPr>
      <w:r w:rsidRPr="00EF6903">
        <w:t>5.4.2</w:t>
      </w:r>
      <w:r w:rsidRPr="00EF6903">
        <w:tab/>
        <w:t>The employing Educational Entity may require, at any time, a medical evaluation or physician’s release when the Entity has reasonable cause to believe that a medical condition may impair safe performance of duties.</w:t>
      </w:r>
    </w:p>
    <w:p w14:paraId="1B64786C" w14:textId="77777777" w:rsidR="00A824CF" w:rsidRPr="00EF6903" w:rsidRDefault="00A824CF" w:rsidP="008866C7">
      <w:pPr>
        <w:widowControl w:val="0"/>
        <w:tabs>
          <w:tab w:val="clear" w:pos="720"/>
          <w:tab w:val="clear" w:pos="1440"/>
        </w:tabs>
        <w:autoSpaceDE w:val="0"/>
        <w:autoSpaceDN w:val="0"/>
        <w:spacing w:before="0" w:line="276" w:lineRule="auto"/>
        <w:ind w:left="2160" w:hanging="720"/>
      </w:pPr>
      <w:r w:rsidRPr="00EF6903">
        <w:t>(A)</w:t>
      </w:r>
      <w:r w:rsidRPr="00EF6903">
        <w:tab/>
        <w:t>Educational Entities shall not permit a School Transportation Vehicle Operator to transport students while the operator’s ability or alertness is so impaired, through fatigue, illness, or any other cause, as to make it unsafe for the operator to transport students.</w:t>
      </w:r>
    </w:p>
    <w:p w14:paraId="786C79BC" w14:textId="0DF86C5D" w:rsidR="00A824CF" w:rsidRPr="00EF6903" w:rsidRDefault="00030C44" w:rsidP="008866C7">
      <w:pPr>
        <w:widowControl w:val="0"/>
        <w:tabs>
          <w:tab w:val="clear" w:pos="720"/>
          <w:tab w:val="clear" w:pos="1440"/>
        </w:tabs>
        <w:autoSpaceDE w:val="0"/>
        <w:autoSpaceDN w:val="0"/>
        <w:spacing w:before="0" w:line="276" w:lineRule="auto"/>
        <w:ind w:left="1440" w:hanging="720"/>
      </w:pPr>
      <w:r w:rsidRPr="00EF6903">
        <w:t>5.4.3</w:t>
      </w:r>
      <w:r w:rsidRPr="00EF6903">
        <w:tab/>
      </w:r>
      <w:r w:rsidR="00F21D38">
        <w:t xml:space="preserve">School Transportation </w:t>
      </w:r>
      <w:r w:rsidR="009E19C1">
        <w:t>Vehicle Operators and/or School Transportation Bus Attendants</w:t>
      </w:r>
      <w:r w:rsidRPr="00EF6903">
        <w:t xml:space="preserve"> experiencing acute medical conditions, sudden illness, or injuries impacting safety, vision, or physical capability shall submit a clinical return-to-work release. Such documentation, along with any additional requirements under local policy, shall be verified by the Educational Entity before the school transportation employee resumes assigned duties.</w:t>
      </w:r>
    </w:p>
    <w:p w14:paraId="74870B78" w14:textId="13029D8A" w:rsidR="00A824CF" w:rsidRPr="00EF6903" w:rsidRDefault="00A824CF" w:rsidP="008866C7">
      <w:pPr>
        <w:widowControl w:val="0"/>
        <w:tabs>
          <w:tab w:val="clear" w:pos="720"/>
          <w:tab w:val="clear" w:pos="1440"/>
        </w:tabs>
        <w:autoSpaceDE w:val="0"/>
        <w:autoSpaceDN w:val="0"/>
        <w:spacing w:before="0" w:line="276" w:lineRule="auto"/>
        <w:ind w:left="2160" w:hanging="720"/>
      </w:pPr>
      <w:r w:rsidRPr="00EF6903">
        <w:t>(A)</w:t>
      </w:r>
      <w:r w:rsidRPr="00EF6903">
        <w:tab/>
        <w:t xml:space="preserve">Pursuant to 49 C.F.R. </w:t>
      </w:r>
      <w:r w:rsidR="007D75C2">
        <w:t xml:space="preserve">§ </w:t>
      </w:r>
      <w:r w:rsidRPr="00EF6903">
        <w:t>391.45(g), CDL operators shall obtain a new DOT Physical after returning from a medical condition (physical or mental injury or disease) that has impaired the driver’s ability to perform his or her normal duties.</w:t>
      </w:r>
    </w:p>
    <w:p w14:paraId="7BCFE344" w14:textId="0E61D60C" w:rsidR="00A824CF" w:rsidRPr="00EF6903" w:rsidRDefault="00A824CF" w:rsidP="008866C7">
      <w:pPr>
        <w:widowControl w:val="0"/>
        <w:tabs>
          <w:tab w:val="clear" w:pos="720"/>
          <w:tab w:val="clear" w:pos="1440"/>
        </w:tabs>
        <w:autoSpaceDE w:val="0"/>
        <w:autoSpaceDN w:val="0"/>
        <w:spacing w:before="0" w:line="276" w:lineRule="auto"/>
        <w:ind w:left="2160" w:hanging="720"/>
      </w:pPr>
      <w:r w:rsidRPr="00EF6903">
        <w:t>(B)</w:t>
      </w:r>
      <w:r w:rsidRPr="00EF6903">
        <w:tab/>
        <w:t xml:space="preserve">Exception: Individuals who are currently under programs such as FMLA or FAMLI with </w:t>
      </w:r>
      <w:r w:rsidR="009E19C1">
        <w:t>approved intermittent leave</w:t>
      </w:r>
      <w:r w:rsidRPr="00EF6903">
        <w:t xml:space="preserve"> are excluded from Rule 5.4.3.</w:t>
      </w:r>
    </w:p>
    <w:p w14:paraId="714E9E76" w14:textId="2522EEB4" w:rsidR="00A824CF" w:rsidRPr="00EF6903" w:rsidRDefault="00030C44" w:rsidP="008866C7">
      <w:pPr>
        <w:pStyle w:val="Heading3"/>
        <w:spacing w:line="276" w:lineRule="auto"/>
        <w:rPr>
          <w:szCs w:val="22"/>
        </w:rPr>
      </w:pPr>
      <w:r w:rsidRPr="00EF6903">
        <w:rPr>
          <w:szCs w:val="22"/>
        </w:rPr>
        <w:t>5.5</w:t>
      </w:r>
      <w:r w:rsidR="005F55A2" w:rsidRPr="00EF6903">
        <w:rPr>
          <w:szCs w:val="22"/>
        </w:rPr>
        <w:tab/>
      </w:r>
      <w:r w:rsidRPr="00EF6903">
        <w:rPr>
          <w:szCs w:val="22"/>
        </w:rPr>
        <w:t xml:space="preserve">Drug and Alcohol Compliance (49 C.F.R. </w:t>
      </w:r>
      <w:r w:rsidR="00E55175">
        <w:rPr>
          <w:szCs w:val="22"/>
        </w:rPr>
        <w:t xml:space="preserve">§ </w:t>
      </w:r>
      <w:r w:rsidRPr="00EF6903">
        <w:rPr>
          <w:szCs w:val="22"/>
        </w:rPr>
        <w:t>382)</w:t>
      </w:r>
    </w:p>
    <w:p w14:paraId="70221152" w14:textId="0BF29B89" w:rsidR="00913A74" w:rsidRPr="00EF6903" w:rsidRDefault="004F0D8F" w:rsidP="008866C7">
      <w:pPr>
        <w:widowControl w:val="0"/>
        <w:tabs>
          <w:tab w:val="clear" w:pos="720"/>
          <w:tab w:val="clear" w:pos="1440"/>
        </w:tabs>
        <w:autoSpaceDE w:val="0"/>
        <w:autoSpaceDN w:val="0"/>
        <w:spacing w:before="0" w:line="276" w:lineRule="auto"/>
        <w:ind w:left="1440" w:hanging="720"/>
      </w:pPr>
      <w:r w:rsidRPr="00EF6903">
        <w:t>5.5.1</w:t>
      </w:r>
      <w:r w:rsidR="005F55A2" w:rsidRPr="00EF6903">
        <w:tab/>
      </w:r>
      <w:r w:rsidRPr="00EF6903">
        <w:t xml:space="preserve">Pursuant to 49 C.F.R. </w:t>
      </w:r>
      <w:r w:rsidR="007D75C2">
        <w:t>§</w:t>
      </w:r>
      <w:r w:rsidRPr="00EF6903">
        <w:t xml:space="preserve"> 382, Educational Entities shall comply with the following requirements</w:t>
      </w:r>
      <w:r w:rsidR="00952808">
        <w:t>:</w:t>
      </w:r>
    </w:p>
    <w:p w14:paraId="65FF6BC0" w14:textId="77777777" w:rsidR="00DC68AA" w:rsidRPr="00EF6903" w:rsidRDefault="00FB23ED" w:rsidP="008866C7">
      <w:pPr>
        <w:widowControl w:val="0"/>
        <w:tabs>
          <w:tab w:val="clear" w:pos="720"/>
          <w:tab w:val="clear" w:pos="1440"/>
        </w:tabs>
        <w:autoSpaceDE w:val="0"/>
        <w:autoSpaceDN w:val="0"/>
        <w:spacing w:before="0" w:line="276" w:lineRule="auto"/>
        <w:ind w:left="2160" w:hanging="720"/>
      </w:pPr>
      <w:r w:rsidRPr="00EF6903">
        <w:t>(A)</w:t>
      </w:r>
      <w:r w:rsidRPr="00EF6903">
        <w:tab/>
        <w:t>Drug and Alcohol Clearinghouse:</w:t>
      </w:r>
    </w:p>
    <w:p w14:paraId="12D5936C" w14:textId="77777777" w:rsidR="00DC68AA" w:rsidRPr="00EF6903" w:rsidRDefault="00DC68AA" w:rsidP="008866C7">
      <w:pPr>
        <w:widowControl w:val="0"/>
        <w:tabs>
          <w:tab w:val="clear" w:pos="720"/>
          <w:tab w:val="clear" w:pos="1440"/>
        </w:tabs>
        <w:autoSpaceDE w:val="0"/>
        <w:autoSpaceDN w:val="0"/>
        <w:spacing w:before="0" w:line="276" w:lineRule="auto"/>
        <w:ind w:left="2880" w:hanging="720"/>
      </w:pPr>
      <w:r w:rsidRPr="00EF6903">
        <w:t>(1)</w:t>
      </w:r>
      <w:r w:rsidRPr="00EF6903">
        <w:tab/>
        <w:t>Conduct a pre-employment full query of the FMCSA Drug and Alcohol Clearinghouse for all prospective CDL operators to verify they are not prohibited from performing safety-sensitive functions.</w:t>
      </w:r>
    </w:p>
    <w:p w14:paraId="26855494" w14:textId="5A5D4EEB" w:rsidR="00DC68AA" w:rsidRDefault="00DC68AA" w:rsidP="008866C7">
      <w:pPr>
        <w:widowControl w:val="0"/>
        <w:tabs>
          <w:tab w:val="clear" w:pos="720"/>
          <w:tab w:val="clear" w:pos="1440"/>
        </w:tabs>
        <w:autoSpaceDE w:val="0"/>
        <w:autoSpaceDN w:val="0"/>
        <w:spacing w:before="0" w:line="276" w:lineRule="auto"/>
        <w:ind w:left="2880" w:hanging="720"/>
      </w:pPr>
      <w:r w:rsidRPr="00EF6903">
        <w:lastRenderedPageBreak/>
        <w:t>(2)</w:t>
      </w:r>
      <w:r w:rsidRPr="00EF6903">
        <w:tab/>
        <w:t xml:space="preserve">Conduct </w:t>
      </w:r>
      <w:r w:rsidR="009E19C1">
        <w:t xml:space="preserve">and maintain </w:t>
      </w:r>
      <w:r w:rsidR="00F74532">
        <w:t>the</w:t>
      </w:r>
      <w:r w:rsidR="00E45815">
        <w:t xml:space="preserve"> Annual</w:t>
      </w:r>
      <w:r w:rsidRPr="00EF6903">
        <w:t xml:space="preserve"> Drug and Alcohol Clearinghouse query for all CDL operators.</w:t>
      </w:r>
    </w:p>
    <w:p w14:paraId="0D61D988" w14:textId="743C9123" w:rsidR="0020553D" w:rsidRPr="00EF6903" w:rsidRDefault="0020553D" w:rsidP="008866C7">
      <w:pPr>
        <w:widowControl w:val="0"/>
        <w:tabs>
          <w:tab w:val="clear" w:pos="720"/>
          <w:tab w:val="clear" w:pos="1440"/>
        </w:tabs>
        <w:autoSpaceDE w:val="0"/>
        <w:autoSpaceDN w:val="0"/>
        <w:spacing w:before="0" w:line="276" w:lineRule="auto"/>
        <w:ind w:left="2880" w:hanging="720"/>
      </w:pPr>
      <w:r>
        <w:t>(3)</w:t>
      </w:r>
      <w:r>
        <w:tab/>
      </w:r>
      <w:r w:rsidR="007F342D">
        <w:t>Obtain</w:t>
      </w:r>
      <w:r w:rsidR="005704F3" w:rsidRPr="005704F3">
        <w:t xml:space="preserve"> a signed Limited Query Consent Release Form from e</w:t>
      </w:r>
      <w:r w:rsidR="007F342D">
        <w:t>ach</w:t>
      </w:r>
      <w:r w:rsidR="005704F3" w:rsidRPr="005704F3">
        <w:t xml:space="preserve"> </w:t>
      </w:r>
      <w:r w:rsidR="005704F3">
        <w:t>CDL operator</w:t>
      </w:r>
      <w:r w:rsidR="005704F3" w:rsidRPr="005704F3">
        <w:t xml:space="preserve"> prior to the initial query of the Clearinghouse</w:t>
      </w:r>
      <w:r w:rsidR="005704F3">
        <w:t xml:space="preserve"> </w:t>
      </w:r>
      <w:r w:rsidR="005704F3" w:rsidRPr="005704F3">
        <w:t xml:space="preserve">Database </w:t>
      </w:r>
      <w:proofErr w:type="gramStart"/>
      <w:r w:rsidR="005704F3" w:rsidRPr="005704F3">
        <w:t>and shall</w:t>
      </w:r>
      <w:proofErr w:type="gramEnd"/>
      <w:r w:rsidR="005704F3" w:rsidRPr="005704F3">
        <w:t xml:space="preserve"> maintain a valid consent on file for the duration of the driver's employment</w:t>
      </w:r>
      <w:r w:rsidR="005704F3">
        <w:t>.</w:t>
      </w:r>
    </w:p>
    <w:p w14:paraId="640A6A09" w14:textId="77777777" w:rsidR="00DC68AA" w:rsidRPr="00EF6903" w:rsidRDefault="00FB23ED" w:rsidP="008866C7">
      <w:pPr>
        <w:widowControl w:val="0"/>
        <w:tabs>
          <w:tab w:val="clear" w:pos="720"/>
          <w:tab w:val="clear" w:pos="1440"/>
        </w:tabs>
        <w:autoSpaceDE w:val="0"/>
        <w:autoSpaceDN w:val="0"/>
        <w:spacing w:before="0" w:line="276" w:lineRule="auto"/>
        <w:ind w:left="2160" w:hanging="720"/>
      </w:pPr>
      <w:r w:rsidRPr="00EF6903">
        <w:t>(B)</w:t>
      </w:r>
      <w:r w:rsidRPr="00EF6903">
        <w:tab/>
        <w:t>Drug and Alcohol Testing:</w:t>
      </w:r>
    </w:p>
    <w:p w14:paraId="7E92C4EA" w14:textId="77777777" w:rsidR="00DC68AA" w:rsidRPr="00EF6903" w:rsidRDefault="00DC68AA" w:rsidP="008866C7">
      <w:pPr>
        <w:widowControl w:val="0"/>
        <w:tabs>
          <w:tab w:val="clear" w:pos="720"/>
          <w:tab w:val="clear" w:pos="1440"/>
        </w:tabs>
        <w:autoSpaceDE w:val="0"/>
        <w:autoSpaceDN w:val="0"/>
        <w:spacing w:before="0" w:line="276" w:lineRule="auto"/>
        <w:ind w:left="2880" w:hanging="720"/>
      </w:pPr>
      <w:proofErr w:type="gramStart"/>
      <w:r w:rsidRPr="00EF6903">
        <w:t>(1)</w:t>
      </w:r>
      <w:r w:rsidRPr="00EF6903">
        <w:tab/>
        <w:t>Ensure</w:t>
      </w:r>
      <w:proofErr w:type="gramEnd"/>
      <w:r w:rsidRPr="00EF6903">
        <w:t xml:space="preserve"> all CDL operators have completed a pre-employment drug test prior to transporting students.</w:t>
      </w:r>
    </w:p>
    <w:p w14:paraId="5F99498E" w14:textId="77777777" w:rsidR="00DC68AA" w:rsidRPr="00EF6903" w:rsidRDefault="00DC68AA" w:rsidP="008866C7">
      <w:pPr>
        <w:widowControl w:val="0"/>
        <w:tabs>
          <w:tab w:val="clear" w:pos="720"/>
          <w:tab w:val="clear" w:pos="1440"/>
        </w:tabs>
        <w:autoSpaceDE w:val="0"/>
        <w:autoSpaceDN w:val="0"/>
        <w:spacing w:before="0" w:line="276" w:lineRule="auto"/>
        <w:ind w:left="2880" w:hanging="720"/>
      </w:pPr>
      <w:r w:rsidRPr="00EF6903">
        <w:t>(2)</w:t>
      </w:r>
      <w:r w:rsidRPr="00EF6903">
        <w:tab/>
        <w:t>Ensure all CDL operators are enrolled in a USDOT-approved drug and alcohol testing program.</w:t>
      </w:r>
    </w:p>
    <w:p w14:paraId="16A7B2DE" w14:textId="77777777" w:rsidR="00DC68AA" w:rsidRPr="00EF6903" w:rsidRDefault="00FB23ED" w:rsidP="008866C7">
      <w:pPr>
        <w:widowControl w:val="0"/>
        <w:tabs>
          <w:tab w:val="clear" w:pos="720"/>
          <w:tab w:val="clear" w:pos="1440"/>
        </w:tabs>
        <w:autoSpaceDE w:val="0"/>
        <w:autoSpaceDN w:val="0"/>
        <w:spacing w:before="0" w:line="276" w:lineRule="auto"/>
        <w:ind w:left="2160" w:hanging="720"/>
      </w:pPr>
      <w:r w:rsidRPr="00EF6903">
        <w:t>(C)</w:t>
      </w:r>
      <w:r w:rsidRPr="00EF6903">
        <w:tab/>
        <w:t>Supervisory Training:</w:t>
      </w:r>
    </w:p>
    <w:p w14:paraId="3A859FCD" w14:textId="77777777" w:rsidR="00913A74" w:rsidRPr="00EF6903" w:rsidRDefault="00DC68AA" w:rsidP="008866C7">
      <w:pPr>
        <w:widowControl w:val="0"/>
        <w:tabs>
          <w:tab w:val="clear" w:pos="720"/>
          <w:tab w:val="clear" w:pos="1440"/>
        </w:tabs>
        <w:autoSpaceDE w:val="0"/>
        <w:autoSpaceDN w:val="0"/>
        <w:spacing w:before="0" w:line="276" w:lineRule="auto"/>
        <w:ind w:left="2880" w:hanging="720"/>
        <w:rPr>
          <w:spacing w:val="-2"/>
        </w:rPr>
      </w:pPr>
      <w:r w:rsidRPr="00EF6903">
        <w:t>(1)</w:t>
      </w:r>
      <w:r w:rsidRPr="00EF6903">
        <w:tab/>
        <w:t>Have documentation of completing “Reasonable Suspicion” training for all supervisors of CDL operators.</w:t>
      </w:r>
    </w:p>
    <w:p w14:paraId="33505B4F" w14:textId="77777777" w:rsidR="00913A74" w:rsidRPr="00EF6903" w:rsidRDefault="004F0D8F" w:rsidP="008866C7">
      <w:pPr>
        <w:pStyle w:val="Heading2"/>
        <w:spacing w:line="276" w:lineRule="auto"/>
        <w:rPr>
          <w:szCs w:val="22"/>
        </w:rPr>
      </w:pPr>
      <w:r w:rsidRPr="00EF6903">
        <w:rPr>
          <w:szCs w:val="22"/>
        </w:rPr>
        <w:t>6.0</w:t>
      </w:r>
      <w:r w:rsidRPr="00EF6903">
        <w:rPr>
          <w:szCs w:val="22"/>
        </w:rPr>
        <w:tab/>
        <w:t>Qualification File Requirements</w:t>
      </w:r>
    </w:p>
    <w:p w14:paraId="624AB8E9" w14:textId="5B82DE4E" w:rsidR="00E55175" w:rsidRDefault="0071777A" w:rsidP="008866C7">
      <w:pPr>
        <w:spacing w:line="276" w:lineRule="auto"/>
        <w:ind w:left="1440" w:hanging="720"/>
      </w:pPr>
      <w:r w:rsidRPr="00EF6903">
        <w:t>6.0.1</w:t>
      </w:r>
      <w:r w:rsidRPr="00EF6903">
        <w:tab/>
        <w:t>General Requirement</w:t>
      </w:r>
      <w:r w:rsidR="00207313">
        <w:t>:</w:t>
      </w:r>
    </w:p>
    <w:p w14:paraId="22E4CB21" w14:textId="77777777" w:rsidR="006945CA" w:rsidRDefault="00E55175" w:rsidP="008866C7">
      <w:pPr>
        <w:tabs>
          <w:tab w:val="clear" w:pos="1440"/>
        </w:tabs>
        <w:spacing w:line="276" w:lineRule="auto"/>
        <w:ind w:left="2160" w:hanging="720"/>
      </w:pPr>
      <w:r>
        <w:t>(A)</w:t>
      </w:r>
      <w:r>
        <w:tab/>
      </w:r>
      <w:r w:rsidR="0071777A" w:rsidRPr="00EF6903">
        <w:t xml:space="preserve">Each Educational Entity shall maintain qualification files for all </w:t>
      </w:r>
      <w:r w:rsidR="00FA0A80">
        <w:t>Transportation P</w:t>
      </w:r>
      <w:r w:rsidR="0071777A" w:rsidRPr="00EF6903">
        <w:t xml:space="preserve">ersonnel subject to this Section. </w:t>
      </w:r>
    </w:p>
    <w:p w14:paraId="2CCBA564" w14:textId="0C5BCE9C" w:rsidR="0071777A" w:rsidRPr="00EF6903" w:rsidRDefault="006945CA" w:rsidP="008866C7">
      <w:pPr>
        <w:tabs>
          <w:tab w:val="clear" w:pos="1440"/>
        </w:tabs>
        <w:spacing w:line="276" w:lineRule="auto"/>
        <w:ind w:left="2160" w:hanging="720"/>
      </w:pPr>
      <w:r>
        <w:t>(B)</w:t>
      </w:r>
      <w:r>
        <w:tab/>
      </w:r>
      <w:r w:rsidRPr="006945CA">
        <w:t xml:space="preserve">Unless otherwise specified, required </w:t>
      </w:r>
      <w:r>
        <w:t>A</w:t>
      </w:r>
      <w:r w:rsidRPr="006945CA">
        <w:t xml:space="preserve">nnual documentation shall be completed and retained within the </w:t>
      </w:r>
      <w:r>
        <w:t>A</w:t>
      </w:r>
      <w:r w:rsidRPr="006945CA">
        <w:t xml:space="preserve">nnual timeframe established by these </w:t>
      </w:r>
      <w:r w:rsidR="004D73D9">
        <w:t>r</w:t>
      </w:r>
      <w:r w:rsidRPr="006945CA">
        <w:t>ules.</w:t>
      </w:r>
    </w:p>
    <w:p w14:paraId="1B94AFF1" w14:textId="35D12542" w:rsidR="006D4D4A" w:rsidRPr="00EF6903" w:rsidRDefault="00030C44" w:rsidP="008866C7">
      <w:pPr>
        <w:pStyle w:val="Heading3"/>
        <w:spacing w:line="276" w:lineRule="auto"/>
        <w:rPr>
          <w:szCs w:val="22"/>
        </w:rPr>
      </w:pPr>
      <w:r w:rsidRPr="00EF6903">
        <w:rPr>
          <w:szCs w:val="22"/>
        </w:rPr>
        <w:t>6.1</w:t>
      </w:r>
      <w:r w:rsidR="005F55A2" w:rsidRPr="00EF6903">
        <w:rPr>
          <w:szCs w:val="22"/>
        </w:rPr>
        <w:tab/>
      </w:r>
      <w:r w:rsidRPr="00EF6903">
        <w:rPr>
          <w:szCs w:val="22"/>
        </w:rPr>
        <w:t>School Transportation Vehicle Operators</w:t>
      </w:r>
    </w:p>
    <w:p w14:paraId="322E7663" w14:textId="4A85BD24" w:rsidR="00F84770" w:rsidRPr="00EF6903" w:rsidRDefault="00030C44" w:rsidP="008866C7">
      <w:pPr>
        <w:pStyle w:val="Style1"/>
        <w:spacing w:after="240" w:line="276" w:lineRule="auto"/>
      </w:pPr>
      <w:r w:rsidRPr="00EF6903">
        <w:t>6.1.1</w:t>
      </w:r>
      <w:r w:rsidR="005F55A2" w:rsidRPr="00EF6903">
        <w:tab/>
      </w:r>
      <w:r w:rsidRPr="00EF6903">
        <w:t xml:space="preserve">Core Permanent Qualification File Requirements (All </w:t>
      </w:r>
      <w:r w:rsidR="00166D81">
        <w:t xml:space="preserve">School Transportation Vehicle </w:t>
      </w:r>
      <w:r w:rsidRPr="00EF6903">
        <w:t>Operators)</w:t>
      </w:r>
    </w:p>
    <w:p w14:paraId="3B807288" w14:textId="234E2CFB" w:rsidR="00F84770" w:rsidRPr="00EF6903" w:rsidRDefault="00F84770" w:rsidP="008866C7">
      <w:pPr>
        <w:tabs>
          <w:tab w:val="clear" w:pos="720"/>
          <w:tab w:val="clear" w:pos="1440"/>
        </w:tabs>
        <w:spacing w:line="276" w:lineRule="auto"/>
        <w:ind w:left="2160" w:hanging="720"/>
      </w:pPr>
      <w:r w:rsidRPr="00EF6903">
        <w:t>(A)</w:t>
      </w:r>
      <w:r w:rsidRPr="00EF6903">
        <w:tab/>
      </w:r>
      <w:r w:rsidR="00855556" w:rsidRPr="00855556">
        <w:t>Educational Entities shall maintain a permanent qualification file for each School Transportation Vehicle Operator that contains the following documentation:</w:t>
      </w:r>
    </w:p>
    <w:p w14:paraId="49B69895" w14:textId="03927BD6" w:rsidR="008456A2" w:rsidRPr="00EF6903" w:rsidRDefault="00F84770" w:rsidP="008866C7">
      <w:pPr>
        <w:tabs>
          <w:tab w:val="clear" w:pos="720"/>
          <w:tab w:val="clear" w:pos="1440"/>
        </w:tabs>
        <w:spacing w:line="276" w:lineRule="auto"/>
        <w:ind w:left="2880" w:hanging="720"/>
      </w:pPr>
      <w:r w:rsidRPr="00EF6903">
        <w:t>(1)</w:t>
      </w:r>
      <w:r w:rsidRPr="00EF6903">
        <w:tab/>
      </w:r>
      <w:r w:rsidR="00890F58">
        <w:t>Documentation</w:t>
      </w:r>
      <w:r w:rsidRPr="00EF6903">
        <w:t xml:space="preserve"> of the job description, signed by the employee to acknowledge receipt and understanding, as required by Rule 5.2.1.</w:t>
      </w:r>
    </w:p>
    <w:p w14:paraId="7D086969" w14:textId="472BE9F1" w:rsidR="00F84770" w:rsidRPr="00EF6903" w:rsidRDefault="008456A2" w:rsidP="008866C7">
      <w:pPr>
        <w:tabs>
          <w:tab w:val="clear" w:pos="720"/>
          <w:tab w:val="clear" w:pos="1440"/>
        </w:tabs>
        <w:spacing w:line="276" w:lineRule="auto"/>
        <w:ind w:left="2880" w:hanging="720"/>
      </w:pPr>
      <w:r w:rsidRPr="00EF6903">
        <w:t>(2)</w:t>
      </w:r>
      <w:r w:rsidRPr="00EF6903">
        <w:tab/>
        <w:t xml:space="preserve">A copy of the driver’s preliminary Motor Vehicle Record (MVR), </w:t>
      </w:r>
      <w:r w:rsidR="00E465C5">
        <w:t>verified</w:t>
      </w:r>
      <w:r w:rsidRPr="00EF6903">
        <w:t xml:space="preserve"> by the reviewer’s initials or an electronic equivalent.</w:t>
      </w:r>
    </w:p>
    <w:p w14:paraId="46C0E6D1" w14:textId="61A80F02" w:rsidR="00F84770" w:rsidRPr="00EF6903" w:rsidRDefault="00F84770" w:rsidP="008866C7">
      <w:pPr>
        <w:tabs>
          <w:tab w:val="clear" w:pos="720"/>
          <w:tab w:val="clear" w:pos="1440"/>
        </w:tabs>
        <w:spacing w:line="276" w:lineRule="auto"/>
        <w:ind w:left="2880" w:hanging="720"/>
      </w:pPr>
      <w:r w:rsidRPr="00EF6903">
        <w:lastRenderedPageBreak/>
        <w:t>(3)</w:t>
      </w:r>
      <w:r w:rsidRPr="00EF6903">
        <w:tab/>
        <w:t xml:space="preserve">Documentation demonstrating completion of mountain and adverse weather training pursuant to </w:t>
      </w:r>
      <w:r w:rsidR="00546959">
        <w:t>section</w:t>
      </w:r>
      <w:r w:rsidRPr="00EF6903">
        <w:t xml:space="preserve"> 42-4-1902</w:t>
      </w:r>
      <w:r w:rsidR="00546959">
        <w:t>, C.R.S</w:t>
      </w:r>
      <w:r w:rsidRPr="00EF6903">
        <w:t>.</w:t>
      </w:r>
    </w:p>
    <w:p w14:paraId="7163BB8F" w14:textId="2C199E6F" w:rsidR="00F84770" w:rsidRPr="00EF6903" w:rsidRDefault="00F84770" w:rsidP="008866C7">
      <w:pPr>
        <w:tabs>
          <w:tab w:val="clear" w:pos="720"/>
          <w:tab w:val="clear" w:pos="1440"/>
        </w:tabs>
        <w:spacing w:line="276" w:lineRule="auto"/>
        <w:ind w:left="2880" w:hanging="720"/>
      </w:pPr>
      <w:r w:rsidRPr="00EF6903">
        <w:t>(4)</w:t>
      </w:r>
      <w:r w:rsidRPr="00EF6903">
        <w:tab/>
      </w:r>
      <w:r w:rsidR="00E526D9" w:rsidRPr="00E526D9">
        <w:t xml:space="preserve">Documentation demonstrating completion of mandatory reporter training pursuant to </w:t>
      </w:r>
      <w:r w:rsidR="008152C6">
        <w:t>sections 22-32-109(1)(z),</w:t>
      </w:r>
      <w:r w:rsidR="00A57ED2">
        <w:t xml:space="preserve"> </w:t>
      </w:r>
      <w:r w:rsidR="00295C99">
        <w:t>19-3-</w:t>
      </w:r>
      <w:proofErr w:type="gramStart"/>
      <w:r w:rsidR="00295C99">
        <w:t>304,</w:t>
      </w:r>
      <w:r w:rsidR="00E526D9" w:rsidRPr="00E526D9">
        <w:t>and</w:t>
      </w:r>
      <w:proofErr w:type="gramEnd"/>
      <w:r w:rsidR="00E526D9" w:rsidRPr="00E526D9">
        <w:t xml:space="preserve"> </w:t>
      </w:r>
      <w:r w:rsidR="00295C99">
        <w:t>19-3-307</w:t>
      </w:r>
      <w:r w:rsidR="0044424A">
        <w:t>, C.R.S.</w:t>
      </w:r>
    </w:p>
    <w:p w14:paraId="1A1F62C6" w14:textId="095F0F04" w:rsidR="00F84770" w:rsidRPr="00EF6903" w:rsidRDefault="00F84770" w:rsidP="008866C7">
      <w:pPr>
        <w:widowControl w:val="0"/>
        <w:tabs>
          <w:tab w:val="clear" w:pos="720"/>
          <w:tab w:val="clear" w:pos="1440"/>
        </w:tabs>
        <w:autoSpaceDE w:val="0"/>
        <w:autoSpaceDN w:val="0"/>
        <w:spacing w:before="0" w:line="276" w:lineRule="auto"/>
        <w:ind w:left="2880" w:hanging="720"/>
      </w:pPr>
      <w:r w:rsidRPr="00EF6903">
        <w:t>(5)</w:t>
      </w:r>
      <w:r w:rsidRPr="00EF6903">
        <w:tab/>
        <w:t>Documentation demonstrating completion of confidentiality training pursuant to</w:t>
      </w:r>
      <w:r w:rsidR="0075309A">
        <w:t xml:space="preserve"> </w:t>
      </w:r>
      <w:proofErr w:type="gramStart"/>
      <w:r w:rsidR="0075309A">
        <w:t>sections</w:t>
      </w:r>
      <w:r w:rsidRPr="00EF6903">
        <w:t xml:space="preserve">  22</w:t>
      </w:r>
      <w:proofErr w:type="gramEnd"/>
      <w:r w:rsidRPr="00EF6903">
        <w:t>-1-123</w:t>
      </w:r>
      <w:r w:rsidR="00C2210E">
        <w:t>, 22-16-104,</w:t>
      </w:r>
      <w:r w:rsidRPr="00EF6903">
        <w:t xml:space="preserve"> and 22-32-109.3</w:t>
      </w:r>
      <w:r w:rsidR="0044424A">
        <w:t>, C.R.S</w:t>
      </w:r>
      <w:r w:rsidRPr="00EF6903">
        <w:t>.</w:t>
      </w:r>
    </w:p>
    <w:p w14:paraId="411D094A" w14:textId="3C87A9E2" w:rsidR="00F84770" w:rsidRPr="00EF6903" w:rsidRDefault="00F84770" w:rsidP="008866C7">
      <w:pPr>
        <w:widowControl w:val="0"/>
        <w:tabs>
          <w:tab w:val="clear" w:pos="720"/>
          <w:tab w:val="clear" w:pos="1440"/>
        </w:tabs>
        <w:autoSpaceDE w:val="0"/>
        <w:autoSpaceDN w:val="0"/>
        <w:spacing w:before="0" w:line="276" w:lineRule="auto"/>
        <w:ind w:left="2880" w:hanging="720"/>
      </w:pPr>
      <w:r w:rsidRPr="00EF6903">
        <w:t>(6)</w:t>
      </w:r>
      <w:r w:rsidRPr="00EF6903">
        <w:tab/>
        <w:t xml:space="preserve">Documentation demonstrating completion of review and </w:t>
      </w:r>
      <w:r w:rsidR="009E19C1">
        <w:t>acknowledgment</w:t>
      </w:r>
      <w:r w:rsidRPr="00EF6903">
        <w:t xml:space="preserve"> of the Educational Entity’s policies (JKA and JKA-R) regarding the Use of Physical Intervention and Restraint on </w:t>
      </w:r>
      <w:r w:rsidR="00411F69">
        <w:t>S</w:t>
      </w:r>
      <w:r w:rsidRPr="00EF6903">
        <w:t>tudents.</w:t>
      </w:r>
    </w:p>
    <w:p w14:paraId="11FA410A" w14:textId="77777777" w:rsidR="00F84770" w:rsidRPr="00EF6903" w:rsidRDefault="00F84770" w:rsidP="008866C7">
      <w:pPr>
        <w:widowControl w:val="0"/>
        <w:tabs>
          <w:tab w:val="clear" w:pos="720"/>
          <w:tab w:val="clear" w:pos="1440"/>
        </w:tabs>
        <w:autoSpaceDE w:val="0"/>
        <w:autoSpaceDN w:val="0"/>
        <w:spacing w:before="0" w:line="276" w:lineRule="auto"/>
        <w:ind w:left="2880" w:hanging="720"/>
      </w:pPr>
      <w:r w:rsidRPr="00EF6903">
        <w:t>(7)</w:t>
      </w:r>
      <w:r w:rsidRPr="00EF6903">
        <w:tab/>
        <w:t>Documentation of an initial driver performance evaluation, including a pre-trip inspection conducted in a vehicle that is similar in type and size to the vehicle the applicant is assigned to operate.</w:t>
      </w:r>
    </w:p>
    <w:p w14:paraId="489DD85A" w14:textId="77777777" w:rsidR="00F84770" w:rsidRPr="00EF6903" w:rsidRDefault="00F84770" w:rsidP="008866C7">
      <w:pPr>
        <w:widowControl w:val="0"/>
        <w:tabs>
          <w:tab w:val="clear" w:pos="720"/>
          <w:tab w:val="clear" w:pos="1440"/>
        </w:tabs>
        <w:autoSpaceDE w:val="0"/>
        <w:autoSpaceDN w:val="0"/>
        <w:spacing w:before="0" w:line="276" w:lineRule="auto"/>
        <w:ind w:left="2880" w:hanging="720"/>
        <w:rPr>
          <w:spacing w:val="-2"/>
        </w:rPr>
      </w:pPr>
      <w:r w:rsidRPr="00EF6903">
        <w:t>(8)</w:t>
      </w:r>
      <w:r w:rsidRPr="00EF6903">
        <w:tab/>
        <w:t>Documentation demonstrating completion of the training for the proper use and care of Child Safety Restraint Systems (CSRS) and proper wheelchair securement when the operator is engaged in transportation involving these systems and devices, prior to transporting students.</w:t>
      </w:r>
    </w:p>
    <w:p w14:paraId="6A81C59E" w14:textId="0078595F" w:rsidR="00D55897" w:rsidRPr="00EF6903" w:rsidRDefault="00D55897" w:rsidP="008866C7">
      <w:pPr>
        <w:widowControl w:val="0"/>
        <w:tabs>
          <w:tab w:val="clear" w:pos="720"/>
          <w:tab w:val="clear" w:pos="1440"/>
        </w:tabs>
        <w:autoSpaceDE w:val="0"/>
        <w:autoSpaceDN w:val="0"/>
        <w:spacing w:before="0" w:line="276" w:lineRule="auto"/>
        <w:ind w:left="2880" w:hanging="720"/>
      </w:pPr>
      <w:r w:rsidRPr="00EF6903">
        <w:t>(9)</w:t>
      </w:r>
      <w:r w:rsidRPr="00EF6903">
        <w:tab/>
      </w:r>
      <w:r w:rsidR="00E1159B">
        <w:t xml:space="preserve">School Transportation Vehicle </w:t>
      </w:r>
      <w:r w:rsidRPr="00EF6903">
        <w:t>Operators shall have access to and thoroughly review the applicable operator guide (either the School Bus/Multifunction Bus/Motor Coach Operator Guide or the Type A Multifunction Bus/Small-Capacity Vehicle Operator Guide) and sign the Certificate of Receipt and Understanding.</w:t>
      </w:r>
    </w:p>
    <w:p w14:paraId="0F871ED6" w14:textId="138E816F" w:rsidR="006D4D4A" w:rsidRPr="00EF6903" w:rsidRDefault="00030C44" w:rsidP="008866C7">
      <w:pPr>
        <w:pStyle w:val="Style1"/>
        <w:spacing w:after="240" w:line="276" w:lineRule="auto"/>
      </w:pPr>
      <w:r w:rsidRPr="00EF6903">
        <w:t>6.1.2</w:t>
      </w:r>
      <w:r w:rsidR="005F55A2" w:rsidRPr="00EF6903">
        <w:tab/>
      </w:r>
      <w:r w:rsidRPr="00EF6903">
        <w:t>CDL Operator Qualification File Requirements (Vehicles 16+ Capacity)</w:t>
      </w:r>
    </w:p>
    <w:p w14:paraId="4DB6A273" w14:textId="77777777" w:rsidR="00C57B72" w:rsidRPr="00EF6903" w:rsidRDefault="003939A6" w:rsidP="008866C7">
      <w:pPr>
        <w:widowControl w:val="0"/>
        <w:tabs>
          <w:tab w:val="clear" w:pos="720"/>
          <w:tab w:val="clear" w:pos="1440"/>
        </w:tabs>
        <w:autoSpaceDE w:val="0"/>
        <w:autoSpaceDN w:val="0"/>
        <w:spacing w:before="0" w:line="276" w:lineRule="auto"/>
        <w:ind w:left="2160" w:hanging="720"/>
      </w:pPr>
      <w:r w:rsidRPr="00EF6903">
        <w:t xml:space="preserve"> (A)</w:t>
      </w:r>
      <w:r w:rsidRPr="00EF6903">
        <w:tab/>
        <w:t>Annual File Requirements:</w:t>
      </w:r>
    </w:p>
    <w:p w14:paraId="72830425" w14:textId="61DEAA4B" w:rsidR="00610987" w:rsidRPr="00EF6903" w:rsidRDefault="00DB75D2" w:rsidP="008866C7">
      <w:pPr>
        <w:widowControl w:val="0"/>
        <w:tabs>
          <w:tab w:val="clear" w:pos="720"/>
          <w:tab w:val="clear" w:pos="1440"/>
        </w:tabs>
        <w:autoSpaceDE w:val="0"/>
        <w:autoSpaceDN w:val="0"/>
        <w:spacing w:before="0" w:line="276" w:lineRule="auto"/>
        <w:ind w:left="2880" w:hanging="720"/>
      </w:pPr>
      <w:r w:rsidRPr="00EF6903">
        <w:t>(1)</w:t>
      </w:r>
      <w:r w:rsidRPr="00EF6903">
        <w:tab/>
        <w:t>A copy of a current, valid commercial driver’s license (CDL) with the proper class and endorsement for the size and type of vehicle(s) to be driven.</w:t>
      </w:r>
    </w:p>
    <w:p w14:paraId="2742EEA3" w14:textId="36220743" w:rsidR="00913A74" w:rsidRPr="00EF6903" w:rsidRDefault="00DB75D2" w:rsidP="008866C7">
      <w:pPr>
        <w:widowControl w:val="0"/>
        <w:tabs>
          <w:tab w:val="clear" w:pos="720"/>
          <w:tab w:val="clear" w:pos="1440"/>
        </w:tabs>
        <w:autoSpaceDE w:val="0"/>
        <w:autoSpaceDN w:val="0"/>
        <w:spacing w:before="0" w:line="276" w:lineRule="auto"/>
        <w:ind w:left="2880" w:hanging="720"/>
      </w:pPr>
      <w:r w:rsidRPr="00EF6903">
        <w:t>(2)</w:t>
      </w:r>
      <w:r w:rsidRPr="00EF6903">
        <w:tab/>
        <w:t xml:space="preserve">The Medical Examination Certification documentation required pursuant to the Federal Motor Carrier Safety Regulations, 49 C.F.R. </w:t>
      </w:r>
      <w:r w:rsidR="00741EFF">
        <w:t>§</w:t>
      </w:r>
      <w:r w:rsidRPr="00EF6903">
        <w:t xml:space="preserve"> 383.71.</w:t>
      </w:r>
    </w:p>
    <w:p w14:paraId="4DC9ABF8" w14:textId="6D56353D" w:rsidR="00C57B72" w:rsidRPr="00EF6903" w:rsidRDefault="00C57B72" w:rsidP="008866C7">
      <w:pPr>
        <w:widowControl w:val="0"/>
        <w:tabs>
          <w:tab w:val="clear" w:pos="720"/>
          <w:tab w:val="clear" w:pos="1440"/>
        </w:tabs>
        <w:autoSpaceDE w:val="0"/>
        <w:autoSpaceDN w:val="0"/>
        <w:spacing w:before="0" w:line="276" w:lineRule="auto"/>
        <w:ind w:left="2880" w:hanging="720"/>
      </w:pPr>
      <w:r w:rsidRPr="00EF6903">
        <w:t>(3)</w:t>
      </w:r>
      <w:r w:rsidRPr="00EF6903">
        <w:tab/>
      </w:r>
      <w:r w:rsidR="00D95B4C" w:rsidRPr="00D95B4C">
        <w:t>A Motor Vehicle Record (MVR) review shall be conducted annually. The MVR shall verify that the operator possesses a</w:t>
      </w:r>
      <w:r w:rsidR="00224CB5">
        <w:t xml:space="preserve"> </w:t>
      </w:r>
      <w:r w:rsidR="00224CB5">
        <w:lastRenderedPageBreak/>
        <w:t>current,</w:t>
      </w:r>
      <w:r w:rsidR="00D95B4C" w:rsidRPr="00D95B4C">
        <w:t xml:space="preserve"> valid Class B Commercial Driver’s License (CDL) or higher with the required endorsements and a valid medical certificate. The evaluator shall initial or digitally sign the MVR to document completion of the review.</w:t>
      </w:r>
    </w:p>
    <w:p w14:paraId="4CD7313E" w14:textId="20DDD7D6" w:rsidR="007A7AA8" w:rsidRPr="00EF6903" w:rsidRDefault="00DB75D2" w:rsidP="008866C7">
      <w:pPr>
        <w:widowControl w:val="0"/>
        <w:tabs>
          <w:tab w:val="clear" w:pos="720"/>
          <w:tab w:val="clear" w:pos="1440"/>
        </w:tabs>
        <w:autoSpaceDE w:val="0"/>
        <w:autoSpaceDN w:val="0"/>
        <w:spacing w:before="0" w:line="276" w:lineRule="auto"/>
        <w:ind w:left="2880" w:hanging="720"/>
      </w:pPr>
      <w:r w:rsidRPr="00EF6903">
        <w:t>(4)</w:t>
      </w:r>
      <w:r w:rsidRPr="00EF6903">
        <w:tab/>
        <w:t xml:space="preserve">Documentation pursuant to Rule 5.2.3(B) of a minimum of six hours of in-service (continuing education) training annually. A portion of this </w:t>
      </w:r>
      <w:r w:rsidR="00502616">
        <w:t>Annual</w:t>
      </w:r>
      <w:r w:rsidRPr="00EF6903">
        <w:t xml:space="preserve"> in-service requirement may occur during the school year.</w:t>
      </w:r>
    </w:p>
    <w:p w14:paraId="768903CB" w14:textId="21681486" w:rsidR="00C57B72" w:rsidRPr="00EF6903" w:rsidRDefault="00C57B72" w:rsidP="008866C7">
      <w:pPr>
        <w:widowControl w:val="0"/>
        <w:tabs>
          <w:tab w:val="clear" w:pos="720"/>
          <w:tab w:val="clear" w:pos="1440"/>
        </w:tabs>
        <w:autoSpaceDE w:val="0"/>
        <w:autoSpaceDN w:val="0"/>
        <w:spacing w:before="0" w:line="276" w:lineRule="auto"/>
        <w:ind w:left="2880" w:hanging="720"/>
      </w:pPr>
      <w:r w:rsidRPr="00EF6903">
        <w:t>(5)</w:t>
      </w:r>
      <w:r w:rsidRPr="00EF6903">
        <w:tab/>
        <w:t xml:space="preserve">Successful completion of the </w:t>
      </w:r>
      <w:r w:rsidR="00502616">
        <w:t>Annual</w:t>
      </w:r>
      <w:r w:rsidRPr="00EF6903">
        <w:t xml:space="preserve"> CDE School Bus/Multifunction Bus/Motor Coach Operator written examination with a minimum passing score of </w:t>
      </w:r>
      <w:r w:rsidR="00D421CD">
        <w:t>80%</w:t>
      </w:r>
      <w:r w:rsidRPr="00EF6903">
        <w:t>.</w:t>
      </w:r>
    </w:p>
    <w:p w14:paraId="01636EA6" w14:textId="3470D4EF" w:rsidR="00C57B72" w:rsidRPr="00EF6903" w:rsidRDefault="00DB75D2" w:rsidP="008866C7">
      <w:pPr>
        <w:widowControl w:val="0"/>
        <w:tabs>
          <w:tab w:val="clear" w:pos="720"/>
          <w:tab w:val="clear" w:pos="1440"/>
        </w:tabs>
        <w:autoSpaceDE w:val="0"/>
        <w:autoSpaceDN w:val="0"/>
        <w:spacing w:before="0" w:line="276" w:lineRule="auto"/>
        <w:ind w:left="2880" w:hanging="720"/>
      </w:pPr>
      <w:r w:rsidRPr="00EF6903">
        <w:t>(6)</w:t>
      </w:r>
      <w:r w:rsidRPr="00EF6903">
        <w:tab/>
        <w:t>A driver performance evaluation, including a pre-trip inspection.</w:t>
      </w:r>
    </w:p>
    <w:p w14:paraId="5E9878FF" w14:textId="77777777" w:rsidR="00C57B72" w:rsidRPr="00EF6903" w:rsidRDefault="00C57B72" w:rsidP="008866C7">
      <w:pPr>
        <w:widowControl w:val="0"/>
        <w:tabs>
          <w:tab w:val="clear" w:pos="720"/>
          <w:tab w:val="clear" w:pos="1440"/>
        </w:tabs>
        <w:autoSpaceDE w:val="0"/>
        <w:autoSpaceDN w:val="0"/>
        <w:spacing w:before="0" w:line="276" w:lineRule="auto"/>
        <w:ind w:left="3600" w:hanging="720"/>
      </w:pPr>
      <w:r w:rsidRPr="00EF6903">
        <w:t>(a)</w:t>
      </w:r>
      <w:r w:rsidRPr="00EF6903">
        <w:tab/>
        <w:t>This evaluation shall be conducted in a vehicle that is similar in type and size to the vehicle the applicant is assigned to operate. Educational Entities have the option to re-evaluate at their discretion.</w:t>
      </w:r>
    </w:p>
    <w:p w14:paraId="1A66AC4D" w14:textId="30E8129A" w:rsidR="00B64C02" w:rsidRPr="00EF6903" w:rsidRDefault="00B64C02" w:rsidP="008866C7">
      <w:pPr>
        <w:widowControl w:val="0"/>
        <w:tabs>
          <w:tab w:val="clear" w:pos="720"/>
          <w:tab w:val="clear" w:pos="1440"/>
        </w:tabs>
        <w:autoSpaceDE w:val="0"/>
        <w:autoSpaceDN w:val="0"/>
        <w:spacing w:before="0" w:line="276" w:lineRule="auto"/>
        <w:ind w:left="2880" w:hanging="720"/>
      </w:pPr>
      <w:r w:rsidRPr="00EF6903">
        <w:t>(7)</w:t>
      </w:r>
      <w:r w:rsidRPr="00EF6903">
        <w:tab/>
        <w:t xml:space="preserve">Documentation verifying successful completion of first aid training, including cardiopulmonary resuscitation (CPR) and universal precautions, within </w:t>
      </w:r>
      <w:r w:rsidR="005C4CB6">
        <w:t>90</w:t>
      </w:r>
      <w:r w:rsidRPr="00EF6903">
        <w:t xml:space="preserve"> calendar days of initial employment.</w:t>
      </w:r>
    </w:p>
    <w:p w14:paraId="6FECC6DC" w14:textId="67A5B062" w:rsidR="00B64C02" w:rsidRPr="00EF6903" w:rsidRDefault="00B64C02" w:rsidP="008866C7">
      <w:pPr>
        <w:widowControl w:val="0"/>
        <w:tabs>
          <w:tab w:val="clear" w:pos="720"/>
          <w:tab w:val="clear" w:pos="1440"/>
        </w:tabs>
        <w:autoSpaceDE w:val="0"/>
        <w:autoSpaceDN w:val="0"/>
        <w:spacing w:before="0" w:line="276" w:lineRule="auto"/>
        <w:ind w:left="3600" w:hanging="720"/>
      </w:pPr>
      <w:r w:rsidRPr="00EF6903">
        <w:t>(a)</w:t>
      </w:r>
      <w:r w:rsidRPr="00EF6903">
        <w:tab/>
        <w:t xml:space="preserve">If the </w:t>
      </w:r>
      <w:r w:rsidR="009C0DC4">
        <w:t>School Transportation Vehicle O</w:t>
      </w:r>
      <w:r w:rsidRPr="00EF6903">
        <w:t>perator holds a current first aid and cardiopulmonary resuscitation certificate, it will meet the requirements of this section.</w:t>
      </w:r>
    </w:p>
    <w:p w14:paraId="6995CB4C" w14:textId="47F5EB5E" w:rsidR="00B64C02" w:rsidRPr="00EF6903" w:rsidRDefault="00B64C02" w:rsidP="008866C7">
      <w:pPr>
        <w:widowControl w:val="0"/>
        <w:tabs>
          <w:tab w:val="clear" w:pos="720"/>
          <w:tab w:val="clear" w:pos="1440"/>
        </w:tabs>
        <w:autoSpaceDE w:val="0"/>
        <w:autoSpaceDN w:val="0"/>
        <w:spacing w:before="0" w:line="276" w:lineRule="auto"/>
        <w:ind w:left="3600" w:hanging="720"/>
      </w:pPr>
      <w:r w:rsidRPr="00EF6903">
        <w:t>(b)</w:t>
      </w:r>
      <w:r w:rsidRPr="00EF6903">
        <w:tab/>
      </w:r>
      <w:r w:rsidR="009C0DC4">
        <w:t xml:space="preserve">School Transportation Vehicle </w:t>
      </w:r>
      <w:r w:rsidRPr="00EF6903">
        <w:t>Operators shall receive first aid training and/or recertification training every two years thereafter.</w:t>
      </w:r>
    </w:p>
    <w:p w14:paraId="32A519AC" w14:textId="77777777" w:rsidR="00B64C02" w:rsidRPr="00EF6903" w:rsidRDefault="007A7AA8" w:rsidP="008866C7">
      <w:pPr>
        <w:widowControl w:val="0"/>
        <w:tabs>
          <w:tab w:val="clear" w:pos="720"/>
          <w:tab w:val="clear" w:pos="1440"/>
        </w:tabs>
        <w:autoSpaceDE w:val="0"/>
        <w:autoSpaceDN w:val="0"/>
        <w:spacing w:before="0" w:line="276" w:lineRule="auto"/>
        <w:ind w:left="2160" w:hanging="720"/>
      </w:pPr>
      <w:r w:rsidRPr="00EF6903">
        <w:t>(B)</w:t>
      </w:r>
      <w:r w:rsidRPr="00EF6903">
        <w:tab/>
        <w:t>Additional Permanent File Requirements:</w:t>
      </w:r>
    </w:p>
    <w:p w14:paraId="02D6A704" w14:textId="77777777" w:rsidR="00B64C02" w:rsidRPr="00EF6903" w:rsidRDefault="00B64C02" w:rsidP="008866C7">
      <w:pPr>
        <w:widowControl w:val="0"/>
        <w:tabs>
          <w:tab w:val="clear" w:pos="720"/>
          <w:tab w:val="clear" w:pos="1440"/>
        </w:tabs>
        <w:autoSpaceDE w:val="0"/>
        <w:autoSpaceDN w:val="0"/>
        <w:spacing w:before="0" w:line="276" w:lineRule="auto"/>
        <w:ind w:left="2880" w:hanging="720"/>
      </w:pPr>
      <w:r w:rsidRPr="00EF6903">
        <w:t>(1)</w:t>
      </w:r>
      <w:r w:rsidRPr="00EF6903">
        <w:tab/>
        <w:t>Pre-service (new driver) training documentation. The driver qualification file shall contain a preliminary motor vehicle record and one of the following:</w:t>
      </w:r>
    </w:p>
    <w:p w14:paraId="7FD1FB86" w14:textId="77777777" w:rsidR="007A7AA8" w:rsidRPr="00EF6903" w:rsidRDefault="00B64C02" w:rsidP="008866C7">
      <w:pPr>
        <w:widowControl w:val="0"/>
        <w:tabs>
          <w:tab w:val="clear" w:pos="720"/>
          <w:tab w:val="clear" w:pos="1440"/>
        </w:tabs>
        <w:autoSpaceDE w:val="0"/>
        <w:autoSpaceDN w:val="0"/>
        <w:spacing w:before="0" w:line="276" w:lineRule="auto"/>
        <w:ind w:left="3600" w:hanging="720"/>
      </w:pPr>
      <w:r w:rsidRPr="00EF6903">
        <w:t>(a)</w:t>
      </w:r>
      <w:r w:rsidRPr="00EF6903">
        <w:tab/>
        <w:t>Entry-Level commercial operators shall have a copy of the following training certificate(s) and training syllabus placed in their qualification file, indicating that they have passed all required FMCSA pre-service training.</w:t>
      </w:r>
    </w:p>
    <w:p w14:paraId="35AB30EE" w14:textId="77777777" w:rsidR="00AB71DD" w:rsidRPr="00EF6903" w:rsidRDefault="00AB71DD" w:rsidP="008866C7">
      <w:pPr>
        <w:widowControl w:val="0"/>
        <w:tabs>
          <w:tab w:val="clear" w:pos="720"/>
          <w:tab w:val="clear" w:pos="1440"/>
        </w:tabs>
        <w:autoSpaceDE w:val="0"/>
        <w:autoSpaceDN w:val="0"/>
        <w:spacing w:before="0" w:line="276" w:lineRule="auto"/>
        <w:ind w:left="4320" w:hanging="720"/>
      </w:pPr>
      <w:r w:rsidRPr="00EF6903">
        <w:t>(</w:t>
      </w:r>
      <w:proofErr w:type="spellStart"/>
      <w:r w:rsidRPr="00EF6903">
        <w:t>i</w:t>
      </w:r>
      <w:proofErr w:type="spellEnd"/>
      <w:r w:rsidRPr="00EF6903">
        <w:t>)</w:t>
      </w:r>
      <w:r w:rsidRPr="00EF6903">
        <w:tab/>
        <w:t>Class B Theory Certificate and Syllabus;</w:t>
      </w:r>
    </w:p>
    <w:p w14:paraId="0380DE93" w14:textId="77777777" w:rsidR="00AB71DD" w:rsidRPr="00EF6903" w:rsidRDefault="00AB71DD" w:rsidP="008866C7">
      <w:pPr>
        <w:widowControl w:val="0"/>
        <w:tabs>
          <w:tab w:val="clear" w:pos="720"/>
          <w:tab w:val="clear" w:pos="1440"/>
        </w:tabs>
        <w:autoSpaceDE w:val="0"/>
        <w:autoSpaceDN w:val="0"/>
        <w:spacing w:before="0" w:line="276" w:lineRule="auto"/>
        <w:ind w:left="4320" w:hanging="720"/>
      </w:pPr>
      <w:r w:rsidRPr="00EF6903">
        <w:lastRenderedPageBreak/>
        <w:t>(ii)</w:t>
      </w:r>
      <w:r w:rsidRPr="00EF6903">
        <w:tab/>
        <w:t>Passenger Theory Certificate and Syllabus;</w:t>
      </w:r>
    </w:p>
    <w:p w14:paraId="01E76527" w14:textId="77777777" w:rsidR="00AB71DD" w:rsidRPr="00EF6903" w:rsidRDefault="00AB71DD" w:rsidP="008866C7">
      <w:pPr>
        <w:widowControl w:val="0"/>
        <w:tabs>
          <w:tab w:val="clear" w:pos="720"/>
          <w:tab w:val="clear" w:pos="1440"/>
        </w:tabs>
        <w:autoSpaceDE w:val="0"/>
        <w:autoSpaceDN w:val="0"/>
        <w:spacing w:before="0" w:line="276" w:lineRule="auto"/>
        <w:ind w:left="4320" w:hanging="720"/>
      </w:pPr>
      <w:r w:rsidRPr="00EF6903">
        <w:t>(iii)</w:t>
      </w:r>
      <w:r w:rsidRPr="00EF6903">
        <w:tab/>
        <w:t>School Bus Theory Certificate and Syllabus;</w:t>
      </w:r>
    </w:p>
    <w:p w14:paraId="2520420A" w14:textId="77777777" w:rsidR="00AB71DD" w:rsidRPr="00EF6903" w:rsidRDefault="00595F34" w:rsidP="008866C7">
      <w:pPr>
        <w:widowControl w:val="0"/>
        <w:tabs>
          <w:tab w:val="clear" w:pos="720"/>
          <w:tab w:val="clear" w:pos="1440"/>
        </w:tabs>
        <w:autoSpaceDE w:val="0"/>
        <w:autoSpaceDN w:val="0"/>
        <w:spacing w:before="0" w:line="276" w:lineRule="auto"/>
        <w:ind w:left="4320" w:hanging="720"/>
      </w:pPr>
      <w:r w:rsidRPr="00EF6903">
        <w:t>(iv)</w:t>
      </w:r>
      <w:r w:rsidRPr="00EF6903">
        <w:tab/>
        <w:t>Class B Behind-the-wheel Certificate and Evaluation;</w:t>
      </w:r>
    </w:p>
    <w:p w14:paraId="61924E4D" w14:textId="77777777" w:rsidR="00595F34" w:rsidRPr="00EF6903" w:rsidRDefault="00595F34" w:rsidP="008866C7">
      <w:pPr>
        <w:widowControl w:val="0"/>
        <w:tabs>
          <w:tab w:val="clear" w:pos="720"/>
          <w:tab w:val="clear" w:pos="1440"/>
        </w:tabs>
        <w:autoSpaceDE w:val="0"/>
        <w:autoSpaceDN w:val="0"/>
        <w:spacing w:before="0" w:line="276" w:lineRule="auto"/>
        <w:ind w:left="4320" w:hanging="720"/>
      </w:pPr>
      <w:r w:rsidRPr="00EF6903">
        <w:t>(v)</w:t>
      </w:r>
      <w:r w:rsidRPr="00EF6903">
        <w:tab/>
        <w:t>Passenger Behind-the-wheel Certificate and Evaluation;</w:t>
      </w:r>
    </w:p>
    <w:p w14:paraId="44D2DA8E" w14:textId="77777777" w:rsidR="00595F34" w:rsidRPr="00EF6903" w:rsidRDefault="00595F34" w:rsidP="008866C7">
      <w:pPr>
        <w:widowControl w:val="0"/>
        <w:tabs>
          <w:tab w:val="clear" w:pos="720"/>
          <w:tab w:val="clear" w:pos="1440"/>
        </w:tabs>
        <w:autoSpaceDE w:val="0"/>
        <w:autoSpaceDN w:val="0"/>
        <w:spacing w:before="0" w:line="276" w:lineRule="auto"/>
        <w:ind w:left="4320" w:hanging="720"/>
      </w:pPr>
      <w:r w:rsidRPr="00EF6903">
        <w:t>(vi)</w:t>
      </w:r>
      <w:r w:rsidRPr="00EF6903">
        <w:tab/>
        <w:t>School Bus Behind-the-wheel Certificate and Evaluation.</w:t>
      </w:r>
    </w:p>
    <w:p w14:paraId="681759B8" w14:textId="5A6C9E74" w:rsidR="000C31F8" w:rsidRPr="00EF6903" w:rsidRDefault="00B64C02" w:rsidP="008866C7">
      <w:pPr>
        <w:widowControl w:val="0"/>
        <w:tabs>
          <w:tab w:val="clear" w:pos="720"/>
          <w:tab w:val="clear" w:pos="1440"/>
        </w:tabs>
        <w:autoSpaceDE w:val="0"/>
        <w:autoSpaceDN w:val="0"/>
        <w:spacing w:before="0" w:line="276" w:lineRule="auto"/>
        <w:ind w:left="3600" w:hanging="720"/>
      </w:pPr>
      <w:r w:rsidRPr="00EF6903">
        <w:t>(b)</w:t>
      </w:r>
      <w:r w:rsidRPr="00EF6903">
        <w:tab/>
        <w:t xml:space="preserve">Documentation verifying that the </w:t>
      </w:r>
      <w:r w:rsidR="00B07CAF">
        <w:t>School Transportation Vehicle O</w:t>
      </w:r>
      <w:r w:rsidRPr="00EF6903">
        <w:t>perator completed pre-service training prior to February 7, 2022, that included training on the types of duties they may be required to perform.</w:t>
      </w:r>
    </w:p>
    <w:p w14:paraId="62D9C368" w14:textId="521E6115" w:rsidR="001E6D4A" w:rsidRPr="00EF6903" w:rsidRDefault="00030C44" w:rsidP="008866C7">
      <w:pPr>
        <w:pStyle w:val="Style1"/>
        <w:spacing w:after="240" w:line="276" w:lineRule="auto"/>
      </w:pPr>
      <w:r w:rsidRPr="00EF6903">
        <w:t>6.1.3</w:t>
      </w:r>
      <w:r w:rsidR="005F55A2" w:rsidRPr="00EF6903">
        <w:tab/>
      </w:r>
      <w:r w:rsidRPr="00EF6903">
        <w:t xml:space="preserve">Non-CDL Route Operator Qualification </w:t>
      </w:r>
      <w:r w:rsidR="006945CA">
        <w:t xml:space="preserve">File </w:t>
      </w:r>
      <w:r w:rsidRPr="00EF6903">
        <w:t>Requirements (Vehicles 15 or fewer Capacity)</w:t>
      </w:r>
    </w:p>
    <w:p w14:paraId="572A4545" w14:textId="77777777" w:rsidR="001E6D4A" w:rsidRPr="00EF6903" w:rsidRDefault="001E6D4A" w:rsidP="008866C7">
      <w:pPr>
        <w:widowControl w:val="0"/>
        <w:tabs>
          <w:tab w:val="clear" w:pos="720"/>
          <w:tab w:val="clear" w:pos="1440"/>
        </w:tabs>
        <w:autoSpaceDE w:val="0"/>
        <w:autoSpaceDN w:val="0"/>
        <w:spacing w:before="0" w:line="276" w:lineRule="auto"/>
        <w:ind w:left="2160" w:hanging="720"/>
      </w:pPr>
      <w:r w:rsidRPr="00EF6903">
        <w:t>(A)</w:t>
      </w:r>
      <w:r w:rsidRPr="00EF6903">
        <w:tab/>
        <w:t>Annual File Requirements:</w:t>
      </w:r>
    </w:p>
    <w:p w14:paraId="0BB055C4" w14:textId="77777777" w:rsidR="001E6D4A" w:rsidRPr="00EF6903" w:rsidRDefault="001E6D4A" w:rsidP="008866C7">
      <w:pPr>
        <w:widowControl w:val="0"/>
        <w:tabs>
          <w:tab w:val="clear" w:pos="720"/>
          <w:tab w:val="clear" w:pos="1440"/>
        </w:tabs>
        <w:autoSpaceDE w:val="0"/>
        <w:autoSpaceDN w:val="0"/>
        <w:spacing w:before="0" w:line="276" w:lineRule="auto"/>
        <w:ind w:left="2880" w:hanging="720"/>
      </w:pPr>
      <w:r w:rsidRPr="00EF6903">
        <w:t>(1)</w:t>
      </w:r>
      <w:r w:rsidRPr="00EF6903">
        <w:tab/>
        <w:t>A copy of a current, valid driver’s license; a CDL is not required for this class of vehicle.</w:t>
      </w:r>
    </w:p>
    <w:p w14:paraId="06D6F0B0" w14:textId="26616752" w:rsidR="00C43C28" w:rsidRPr="00EF6903" w:rsidRDefault="001E6D4A" w:rsidP="008866C7">
      <w:pPr>
        <w:widowControl w:val="0"/>
        <w:tabs>
          <w:tab w:val="clear" w:pos="720"/>
          <w:tab w:val="clear" w:pos="1440"/>
        </w:tabs>
        <w:autoSpaceDE w:val="0"/>
        <w:autoSpaceDN w:val="0"/>
        <w:spacing w:before="0" w:line="276" w:lineRule="auto"/>
        <w:ind w:left="2880" w:hanging="720"/>
      </w:pPr>
      <w:r w:rsidRPr="00EF6903">
        <w:t>(2)</w:t>
      </w:r>
      <w:r w:rsidRPr="00EF6903">
        <w:tab/>
        <w:t xml:space="preserve">The </w:t>
      </w:r>
      <w:r w:rsidR="00D85031">
        <w:t>School Transportation Vehicle O</w:t>
      </w:r>
      <w:r w:rsidRPr="00EF6903">
        <w:t xml:space="preserve">perator of a </w:t>
      </w:r>
      <w:r w:rsidR="00D85031">
        <w:t>S</w:t>
      </w:r>
      <w:r w:rsidRPr="00EF6903">
        <w:t>mall</w:t>
      </w:r>
      <w:r w:rsidR="00D85031">
        <w:t>-C</w:t>
      </w:r>
      <w:r w:rsidRPr="00EF6903">
        <w:t xml:space="preserve">apacity </w:t>
      </w:r>
      <w:r w:rsidR="00D85031">
        <w:t>V</w:t>
      </w:r>
      <w:r w:rsidRPr="00EF6903">
        <w:t xml:space="preserve">ehicle and Type A vehicle shall annually complete the CDE Vehicle Operator’s Medical Information </w:t>
      </w:r>
      <w:proofErr w:type="gramStart"/>
      <w:r w:rsidRPr="00EF6903">
        <w:t>Form .</w:t>
      </w:r>
      <w:proofErr w:type="gramEnd"/>
    </w:p>
    <w:p w14:paraId="7EDC310D" w14:textId="77777777" w:rsidR="001E6D4A" w:rsidRPr="00EF6903" w:rsidRDefault="00C43C28" w:rsidP="008866C7">
      <w:pPr>
        <w:widowControl w:val="0"/>
        <w:tabs>
          <w:tab w:val="clear" w:pos="720"/>
          <w:tab w:val="clear" w:pos="1440"/>
        </w:tabs>
        <w:autoSpaceDE w:val="0"/>
        <w:autoSpaceDN w:val="0"/>
        <w:spacing w:before="0" w:line="276" w:lineRule="auto"/>
        <w:ind w:left="3600" w:hanging="720"/>
      </w:pPr>
      <w:r w:rsidRPr="00EF6903">
        <w:t>(a)</w:t>
      </w:r>
      <w:r w:rsidRPr="00EF6903">
        <w:tab/>
        <w:t>Any yes annotations shall require a doctor’s release.</w:t>
      </w:r>
    </w:p>
    <w:p w14:paraId="6052CADD" w14:textId="727F32E0" w:rsidR="001E6D4A" w:rsidRPr="00EF6903" w:rsidRDefault="001E6D4A" w:rsidP="008866C7">
      <w:pPr>
        <w:widowControl w:val="0"/>
        <w:tabs>
          <w:tab w:val="clear" w:pos="720"/>
          <w:tab w:val="clear" w:pos="1440"/>
        </w:tabs>
        <w:autoSpaceDE w:val="0"/>
        <w:autoSpaceDN w:val="0"/>
        <w:spacing w:before="0" w:line="276" w:lineRule="auto"/>
        <w:ind w:left="3600" w:hanging="720"/>
      </w:pPr>
      <w:r w:rsidRPr="00EF6903">
        <w:t>(b)</w:t>
      </w:r>
      <w:r w:rsidRPr="00EF6903">
        <w:tab/>
        <w:t xml:space="preserve">Pursuant to 49 C.F.R. </w:t>
      </w:r>
      <w:r w:rsidR="00741EFF">
        <w:t xml:space="preserve">§ </w:t>
      </w:r>
      <w:r w:rsidRPr="00EF6903">
        <w:t xml:space="preserve">391.43, the operator of a Type A vehicle (over 10,000 pounds GVWR) that travels across state lines shall complete a DOT physical by a certified Medical Examiner. A copy of the medical certificate shall be placed in the </w:t>
      </w:r>
      <w:proofErr w:type="gramStart"/>
      <w:r w:rsidRPr="00EF6903">
        <w:t>driver</w:t>
      </w:r>
      <w:proofErr w:type="gramEnd"/>
      <w:r w:rsidRPr="00EF6903">
        <w:t xml:space="preserve"> qualification file.</w:t>
      </w:r>
      <w:r w:rsidR="00822EEA">
        <w:t xml:space="preserve"> This form shall be reviewed annually.</w:t>
      </w:r>
    </w:p>
    <w:p w14:paraId="633D65F6" w14:textId="2745BB47" w:rsidR="001E6D4A" w:rsidRPr="00EF6903" w:rsidRDefault="001E6D4A" w:rsidP="008866C7">
      <w:pPr>
        <w:widowControl w:val="0"/>
        <w:tabs>
          <w:tab w:val="clear" w:pos="720"/>
          <w:tab w:val="clear" w:pos="1440"/>
        </w:tabs>
        <w:autoSpaceDE w:val="0"/>
        <w:autoSpaceDN w:val="0"/>
        <w:spacing w:before="0" w:line="276" w:lineRule="auto"/>
        <w:ind w:left="2880" w:hanging="720"/>
      </w:pPr>
      <w:r w:rsidRPr="00EF6903">
        <w:t>(3)</w:t>
      </w:r>
      <w:r w:rsidRPr="00EF6903">
        <w:tab/>
      </w:r>
      <w:r w:rsidR="00714BD8" w:rsidRPr="00D95B4C">
        <w:t xml:space="preserve">A Motor Vehicle Record (MVR) review shall be conducted annually. The MVR shall verify that the </w:t>
      </w:r>
      <w:r w:rsidR="00714BD8">
        <w:t>School Transportation Vehicle O</w:t>
      </w:r>
      <w:r w:rsidR="00714BD8" w:rsidRPr="00D95B4C">
        <w:t>perator possesses a</w:t>
      </w:r>
      <w:r w:rsidR="00714BD8">
        <w:t xml:space="preserve"> current,</w:t>
      </w:r>
      <w:r w:rsidR="00714BD8" w:rsidRPr="00D95B4C">
        <w:t xml:space="preserve"> valid </w:t>
      </w:r>
      <w:r w:rsidR="00ED4E79">
        <w:t>driver’s license</w:t>
      </w:r>
      <w:r w:rsidR="00714BD8" w:rsidRPr="00D95B4C">
        <w:t>. The evaluator shall initial or digitally sign the MVR to document completion of the review.</w:t>
      </w:r>
    </w:p>
    <w:p w14:paraId="457D7ADD" w14:textId="14CFA9D3" w:rsidR="001E6D4A" w:rsidRPr="00EF6903" w:rsidRDefault="001E6D4A" w:rsidP="008866C7">
      <w:pPr>
        <w:widowControl w:val="0"/>
        <w:tabs>
          <w:tab w:val="clear" w:pos="720"/>
          <w:tab w:val="clear" w:pos="1440"/>
        </w:tabs>
        <w:autoSpaceDE w:val="0"/>
        <w:autoSpaceDN w:val="0"/>
        <w:spacing w:before="0" w:line="276" w:lineRule="auto"/>
        <w:ind w:left="2880" w:hanging="720"/>
      </w:pPr>
      <w:r w:rsidRPr="00EF6903">
        <w:t>(4)</w:t>
      </w:r>
      <w:r w:rsidRPr="00EF6903">
        <w:tab/>
        <w:t xml:space="preserve">Documentation pursuant to Rule 5.2.3(B) of a minimum of six </w:t>
      </w:r>
      <w:r w:rsidRPr="00EF6903">
        <w:lastRenderedPageBreak/>
        <w:t xml:space="preserve">hours of in-service (continuing education) training annually. A portion of this </w:t>
      </w:r>
      <w:r w:rsidR="006945CA">
        <w:t>Annual</w:t>
      </w:r>
      <w:r w:rsidRPr="00EF6903">
        <w:t xml:space="preserve"> in-service requirement may occur during the school year.</w:t>
      </w:r>
    </w:p>
    <w:p w14:paraId="79DF4AB8" w14:textId="4AACCFBB" w:rsidR="001E6D4A" w:rsidRPr="00EF6903" w:rsidRDefault="001E6D4A" w:rsidP="008866C7">
      <w:pPr>
        <w:widowControl w:val="0"/>
        <w:tabs>
          <w:tab w:val="clear" w:pos="720"/>
          <w:tab w:val="clear" w:pos="1440"/>
        </w:tabs>
        <w:autoSpaceDE w:val="0"/>
        <w:autoSpaceDN w:val="0"/>
        <w:spacing w:before="0" w:line="276" w:lineRule="auto"/>
        <w:ind w:left="2880" w:hanging="720"/>
      </w:pPr>
      <w:r w:rsidRPr="00EF6903">
        <w:t>(5)</w:t>
      </w:r>
      <w:r w:rsidRPr="00EF6903">
        <w:tab/>
        <w:t xml:space="preserve">Successful completion of the </w:t>
      </w:r>
      <w:r w:rsidR="006945CA">
        <w:t>Annual</w:t>
      </w:r>
      <w:r w:rsidRPr="00EF6903">
        <w:t xml:space="preserve"> CDE Type A Multifunction Bus/Small-Capacity Vehicle Activity Operator written examination with a minimum passing score of </w:t>
      </w:r>
      <w:r w:rsidR="00594D35">
        <w:t>80</w:t>
      </w:r>
      <w:r w:rsidR="00D1704F">
        <w:t>%</w:t>
      </w:r>
      <w:r w:rsidRPr="00EF6903">
        <w:t>.</w:t>
      </w:r>
    </w:p>
    <w:p w14:paraId="06427E44" w14:textId="77777777" w:rsidR="001E6D4A" w:rsidRPr="00EF6903" w:rsidRDefault="001E6D4A" w:rsidP="008866C7">
      <w:pPr>
        <w:widowControl w:val="0"/>
        <w:tabs>
          <w:tab w:val="clear" w:pos="720"/>
          <w:tab w:val="clear" w:pos="1440"/>
        </w:tabs>
        <w:autoSpaceDE w:val="0"/>
        <w:autoSpaceDN w:val="0"/>
        <w:spacing w:before="0" w:line="276" w:lineRule="auto"/>
        <w:ind w:left="2880" w:hanging="720"/>
      </w:pPr>
      <w:r w:rsidRPr="00EF6903">
        <w:t>(6)</w:t>
      </w:r>
      <w:r w:rsidRPr="00EF6903">
        <w:tab/>
        <w:t xml:space="preserve">A driver performance evaluation, including a pre-trip inspection. </w:t>
      </w:r>
    </w:p>
    <w:p w14:paraId="3FF2AF46" w14:textId="77777777" w:rsidR="001E6D4A" w:rsidRPr="00EF6903" w:rsidRDefault="001E6D4A" w:rsidP="008866C7">
      <w:pPr>
        <w:widowControl w:val="0"/>
        <w:tabs>
          <w:tab w:val="clear" w:pos="720"/>
          <w:tab w:val="clear" w:pos="1440"/>
        </w:tabs>
        <w:autoSpaceDE w:val="0"/>
        <w:autoSpaceDN w:val="0"/>
        <w:spacing w:before="0" w:line="276" w:lineRule="auto"/>
        <w:ind w:left="3600" w:hanging="720"/>
      </w:pPr>
      <w:r w:rsidRPr="00EF6903">
        <w:t>(a)</w:t>
      </w:r>
      <w:r w:rsidRPr="00EF6903">
        <w:tab/>
        <w:t>This evaluation shall be conducted in a vehicle that is similar in type and size to the vehicle the applicant is assigned to operate. Educational Entities have the option to re-evaluate at their discretion.</w:t>
      </w:r>
    </w:p>
    <w:p w14:paraId="5C3AEF96" w14:textId="62AA195D" w:rsidR="001E6D4A" w:rsidRPr="00EF6903" w:rsidRDefault="001E6D4A" w:rsidP="008866C7">
      <w:pPr>
        <w:widowControl w:val="0"/>
        <w:tabs>
          <w:tab w:val="clear" w:pos="720"/>
          <w:tab w:val="clear" w:pos="1440"/>
        </w:tabs>
        <w:autoSpaceDE w:val="0"/>
        <w:autoSpaceDN w:val="0"/>
        <w:spacing w:before="0" w:line="276" w:lineRule="auto"/>
        <w:ind w:left="2880" w:hanging="720"/>
      </w:pPr>
      <w:r w:rsidRPr="00EF6903">
        <w:t>(7)</w:t>
      </w:r>
      <w:r w:rsidRPr="00EF6903">
        <w:tab/>
        <w:t xml:space="preserve">Documentation verifying successful completion of first aid training, including cardiopulmonary resuscitation (CPR) and universal precautions, within </w:t>
      </w:r>
      <w:r w:rsidR="005C4CB6">
        <w:t>90</w:t>
      </w:r>
      <w:r w:rsidRPr="00EF6903">
        <w:t xml:space="preserve"> calendar days of initial employment. </w:t>
      </w:r>
    </w:p>
    <w:p w14:paraId="5C06418E" w14:textId="60285EBD" w:rsidR="001E6D4A" w:rsidRPr="00EF6903" w:rsidRDefault="001E6D4A" w:rsidP="008866C7">
      <w:pPr>
        <w:widowControl w:val="0"/>
        <w:tabs>
          <w:tab w:val="clear" w:pos="720"/>
          <w:tab w:val="clear" w:pos="1440"/>
        </w:tabs>
        <w:autoSpaceDE w:val="0"/>
        <w:autoSpaceDN w:val="0"/>
        <w:spacing w:before="0" w:line="276" w:lineRule="auto"/>
        <w:ind w:left="3600" w:hanging="720"/>
      </w:pPr>
      <w:r w:rsidRPr="00EF6903">
        <w:t>(a)</w:t>
      </w:r>
      <w:r w:rsidRPr="00EF6903">
        <w:tab/>
        <w:t xml:space="preserve">If the </w:t>
      </w:r>
      <w:r w:rsidR="004C5442">
        <w:t>School Transport</w:t>
      </w:r>
      <w:r w:rsidR="0011610F">
        <w:t>ation Vehicle O</w:t>
      </w:r>
      <w:r w:rsidRPr="00EF6903">
        <w:t xml:space="preserve">perator holds a current first aid and cardiopulmonary resuscitation certificate, it will meet the requirements of this section. </w:t>
      </w:r>
    </w:p>
    <w:p w14:paraId="770DCC49" w14:textId="66B29097" w:rsidR="001E6D4A" w:rsidRPr="00EF6903" w:rsidRDefault="001E6D4A" w:rsidP="008866C7">
      <w:pPr>
        <w:widowControl w:val="0"/>
        <w:tabs>
          <w:tab w:val="clear" w:pos="720"/>
          <w:tab w:val="clear" w:pos="1440"/>
        </w:tabs>
        <w:autoSpaceDE w:val="0"/>
        <w:autoSpaceDN w:val="0"/>
        <w:spacing w:before="0" w:line="276" w:lineRule="auto"/>
        <w:ind w:left="3600" w:hanging="720"/>
      </w:pPr>
      <w:r w:rsidRPr="00EF6903">
        <w:t>(b)</w:t>
      </w:r>
      <w:r w:rsidRPr="00EF6903">
        <w:tab/>
      </w:r>
      <w:r w:rsidR="0011610F">
        <w:t xml:space="preserve">School Transportation Vehicle </w:t>
      </w:r>
      <w:r w:rsidRPr="00EF6903">
        <w:t>Operators shall receive first aid training and/or recertification training every two years thereafter.</w:t>
      </w:r>
    </w:p>
    <w:p w14:paraId="6762F558" w14:textId="77777777" w:rsidR="001E6D4A" w:rsidRPr="00EF6903" w:rsidRDefault="001E6D4A" w:rsidP="008866C7">
      <w:pPr>
        <w:widowControl w:val="0"/>
        <w:tabs>
          <w:tab w:val="clear" w:pos="720"/>
          <w:tab w:val="clear" w:pos="1440"/>
        </w:tabs>
        <w:autoSpaceDE w:val="0"/>
        <w:autoSpaceDN w:val="0"/>
        <w:spacing w:before="0" w:line="276" w:lineRule="auto"/>
        <w:ind w:left="2160" w:hanging="720"/>
      </w:pPr>
      <w:r w:rsidRPr="00EF6903">
        <w:t>(B)</w:t>
      </w:r>
      <w:r w:rsidRPr="00EF6903">
        <w:tab/>
        <w:t>Additional Permanent File Requirements:</w:t>
      </w:r>
    </w:p>
    <w:p w14:paraId="5A6B0F4D" w14:textId="77777777" w:rsidR="001E6D4A" w:rsidRPr="00EF6903" w:rsidRDefault="001E6D4A" w:rsidP="008866C7">
      <w:pPr>
        <w:widowControl w:val="0"/>
        <w:tabs>
          <w:tab w:val="clear" w:pos="720"/>
          <w:tab w:val="clear" w:pos="1440"/>
        </w:tabs>
        <w:autoSpaceDE w:val="0"/>
        <w:autoSpaceDN w:val="0"/>
        <w:spacing w:before="0" w:line="276" w:lineRule="auto"/>
        <w:ind w:left="2880" w:hanging="720"/>
      </w:pPr>
      <w:r w:rsidRPr="00EF6903">
        <w:t>(1)</w:t>
      </w:r>
      <w:r w:rsidRPr="00EF6903">
        <w:tab/>
        <w:t>Pre-service (new driver) training documentation. The driver qualification file shall contain an initial motor vehicle record and one of the following:</w:t>
      </w:r>
    </w:p>
    <w:p w14:paraId="5836F11C" w14:textId="77777777" w:rsidR="00FC1976" w:rsidRPr="00EF6903" w:rsidRDefault="00FC1976" w:rsidP="008866C7">
      <w:pPr>
        <w:widowControl w:val="0"/>
        <w:tabs>
          <w:tab w:val="clear" w:pos="720"/>
          <w:tab w:val="clear" w:pos="1440"/>
        </w:tabs>
        <w:autoSpaceDE w:val="0"/>
        <w:autoSpaceDN w:val="0"/>
        <w:spacing w:before="0" w:line="276" w:lineRule="auto"/>
        <w:ind w:left="3600" w:hanging="720"/>
      </w:pPr>
      <w:r w:rsidRPr="00EF6903">
        <w:t>(a)</w:t>
      </w:r>
      <w:r w:rsidRPr="00EF6903">
        <w:tab/>
        <w:t>Certificate of Completion from the CDE Small Vehicle Operator’s online course.</w:t>
      </w:r>
    </w:p>
    <w:p w14:paraId="4ECCADD7" w14:textId="77777777" w:rsidR="001E6D4A" w:rsidRPr="00EF6903" w:rsidRDefault="001E6D4A" w:rsidP="008866C7">
      <w:pPr>
        <w:widowControl w:val="0"/>
        <w:tabs>
          <w:tab w:val="clear" w:pos="720"/>
          <w:tab w:val="clear" w:pos="1440"/>
        </w:tabs>
        <w:autoSpaceDE w:val="0"/>
        <w:autoSpaceDN w:val="0"/>
        <w:spacing w:before="0" w:line="276" w:lineRule="auto"/>
        <w:ind w:left="3600" w:hanging="720"/>
      </w:pPr>
      <w:r w:rsidRPr="00EF6903">
        <w:t>(b)</w:t>
      </w:r>
      <w:r w:rsidRPr="00EF6903">
        <w:tab/>
        <w:t>Documentation verifying that the operator completed pre-service training that included training on the types of duties they may be required to perform.</w:t>
      </w:r>
    </w:p>
    <w:p w14:paraId="1D35F5D0" w14:textId="329BFC39" w:rsidR="00FC1976" w:rsidRPr="00EF6903" w:rsidRDefault="00030C44" w:rsidP="008866C7">
      <w:pPr>
        <w:pStyle w:val="Style1"/>
        <w:spacing w:after="240" w:line="276" w:lineRule="auto"/>
      </w:pPr>
      <w:r w:rsidRPr="00EF6903">
        <w:t>6.1.4</w:t>
      </w:r>
      <w:r w:rsidR="005F55A2" w:rsidRPr="00EF6903">
        <w:tab/>
      </w:r>
      <w:r w:rsidRPr="00EF6903">
        <w:t xml:space="preserve">Non-CDL Activity Operator Qualification </w:t>
      </w:r>
      <w:r w:rsidR="006945CA">
        <w:t xml:space="preserve">File </w:t>
      </w:r>
      <w:r w:rsidRPr="00EF6903">
        <w:t>Requirements (Vehicles 15 or fewer Capacity)</w:t>
      </w:r>
    </w:p>
    <w:p w14:paraId="3A23E4D6" w14:textId="77777777" w:rsidR="00FC1976" w:rsidRPr="00EF6903" w:rsidRDefault="00FC1976" w:rsidP="008866C7">
      <w:pPr>
        <w:widowControl w:val="0"/>
        <w:tabs>
          <w:tab w:val="clear" w:pos="720"/>
          <w:tab w:val="clear" w:pos="1440"/>
        </w:tabs>
        <w:autoSpaceDE w:val="0"/>
        <w:autoSpaceDN w:val="0"/>
        <w:spacing w:before="0" w:line="276" w:lineRule="auto"/>
        <w:ind w:left="2160" w:hanging="720"/>
      </w:pPr>
      <w:r w:rsidRPr="00EF6903">
        <w:t>(A)</w:t>
      </w:r>
      <w:r w:rsidRPr="00EF6903">
        <w:tab/>
        <w:t>Annual File Requirements:</w:t>
      </w:r>
    </w:p>
    <w:p w14:paraId="0E0EA908" w14:textId="77777777" w:rsidR="00FC1976" w:rsidRPr="00EF6903" w:rsidRDefault="00FC1976" w:rsidP="008866C7">
      <w:pPr>
        <w:widowControl w:val="0"/>
        <w:tabs>
          <w:tab w:val="clear" w:pos="720"/>
          <w:tab w:val="clear" w:pos="1440"/>
        </w:tabs>
        <w:autoSpaceDE w:val="0"/>
        <w:autoSpaceDN w:val="0"/>
        <w:spacing w:before="0" w:line="276" w:lineRule="auto"/>
        <w:ind w:left="2880" w:hanging="720"/>
      </w:pPr>
      <w:r w:rsidRPr="00EF6903">
        <w:t>(1)</w:t>
      </w:r>
      <w:r w:rsidRPr="00EF6903">
        <w:tab/>
        <w:t xml:space="preserve">A copy of a current, valid driver’s license; a CDL is not required for </w:t>
      </w:r>
      <w:r w:rsidRPr="00EF6903">
        <w:lastRenderedPageBreak/>
        <w:t>this class of vehicle.</w:t>
      </w:r>
    </w:p>
    <w:p w14:paraId="63774FBA" w14:textId="421C9611" w:rsidR="00C43C28" w:rsidRPr="00EF6903" w:rsidRDefault="00FC1976" w:rsidP="008866C7">
      <w:pPr>
        <w:widowControl w:val="0"/>
        <w:tabs>
          <w:tab w:val="clear" w:pos="720"/>
          <w:tab w:val="clear" w:pos="1440"/>
        </w:tabs>
        <w:autoSpaceDE w:val="0"/>
        <w:autoSpaceDN w:val="0"/>
        <w:spacing w:before="0" w:line="276" w:lineRule="auto"/>
        <w:ind w:left="2880" w:hanging="720"/>
      </w:pPr>
      <w:r w:rsidRPr="00EF6903">
        <w:t>(2)</w:t>
      </w:r>
      <w:r w:rsidRPr="00EF6903">
        <w:tab/>
        <w:t>The operator of a small capacity vehicle and Type A vehicle shall annually complete the CDE Vehicle Operator’s Medical Information Form.</w:t>
      </w:r>
    </w:p>
    <w:p w14:paraId="733A78C5" w14:textId="77777777" w:rsidR="00FC1976" w:rsidRPr="00EF6903" w:rsidRDefault="00C43C28" w:rsidP="008866C7">
      <w:pPr>
        <w:widowControl w:val="0"/>
        <w:tabs>
          <w:tab w:val="clear" w:pos="720"/>
          <w:tab w:val="clear" w:pos="1440"/>
        </w:tabs>
        <w:autoSpaceDE w:val="0"/>
        <w:autoSpaceDN w:val="0"/>
        <w:spacing w:before="0" w:line="276" w:lineRule="auto"/>
        <w:ind w:left="3600" w:hanging="720"/>
      </w:pPr>
      <w:r w:rsidRPr="00EF6903">
        <w:t>(a)</w:t>
      </w:r>
      <w:r w:rsidRPr="00EF6903">
        <w:tab/>
        <w:t>Any yes annotations shall require a doctor’s release.</w:t>
      </w:r>
    </w:p>
    <w:p w14:paraId="2538147B" w14:textId="2527DEB7" w:rsidR="00FC1976" w:rsidRPr="00EF6903" w:rsidRDefault="00FC1976" w:rsidP="008866C7">
      <w:pPr>
        <w:widowControl w:val="0"/>
        <w:tabs>
          <w:tab w:val="clear" w:pos="720"/>
          <w:tab w:val="clear" w:pos="1440"/>
        </w:tabs>
        <w:autoSpaceDE w:val="0"/>
        <w:autoSpaceDN w:val="0"/>
        <w:spacing w:before="0" w:line="276" w:lineRule="auto"/>
        <w:ind w:left="3600" w:hanging="720"/>
      </w:pPr>
      <w:r w:rsidRPr="00EF6903">
        <w:t>(b)</w:t>
      </w:r>
      <w:r w:rsidRPr="00EF6903">
        <w:tab/>
        <w:t xml:space="preserve">Pursuant to 49 C.F.R. </w:t>
      </w:r>
      <w:r w:rsidR="00741EFF">
        <w:t xml:space="preserve">§ </w:t>
      </w:r>
      <w:r w:rsidRPr="00EF6903">
        <w:t xml:space="preserve">391.43, the </w:t>
      </w:r>
      <w:r w:rsidR="00B42B32">
        <w:t>School Transportation Vehicle O</w:t>
      </w:r>
      <w:r w:rsidRPr="00EF6903">
        <w:t xml:space="preserve">perator of a Type A vehicle (over 10,000 pounds GVWR) that travels across state lines shall complete a DOT physical by a certified Medical Examiner. A copy of the medical certificate shall be placed in the </w:t>
      </w:r>
      <w:r w:rsidR="00376E46" w:rsidRPr="00EF6903">
        <w:t>driver’s</w:t>
      </w:r>
      <w:r w:rsidRPr="00EF6903">
        <w:t xml:space="preserve"> qualification file.</w:t>
      </w:r>
      <w:r w:rsidR="00822EEA">
        <w:t xml:space="preserve"> This form shall be reviewed annually.</w:t>
      </w:r>
    </w:p>
    <w:p w14:paraId="73767059" w14:textId="7E9984B5" w:rsidR="00FC1976" w:rsidRPr="00EF6903" w:rsidRDefault="00FC1976" w:rsidP="008866C7">
      <w:pPr>
        <w:widowControl w:val="0"/>
        <w:tabs>
          <w:tab w:val="clear" w:pos="720"/>
          <w:tab w:val="clear" w:pos="1440"/>
        </w:tabs>
        <w:autoSpaceDE w:val="0"/>
        <w:autoSpaceDN w:val="0"/>
        <w:spacing w:before="0" w:line="276" w:lineRule="auto"/>
        <w:ind w:left="2880" w:hanging="720"/>
      </w:pPr>
      <w:r w:rsidRPr="00EF6903">
        <w:t>(3)</w:t>
      </w:r>
      <w:r w:rsidRPr="00EF6903">
        <w:tab/>
      </w:r>
      <w:r w:rsidR="00D968AA" w:rsidRPr="00D95B4C">
        <w:t xml:space="preserve">A Motor Vehicle Record (MVR) review shall be conducted annually. The MVR shall verify that the </w:t>
      </w:r>
      <w:r w:rsidR="00D968AA">
        <w:t>School Transportation Vehicle O</w:t>
      </w:r>
      <w:r w:rsidR="00D968AA" w:rsidRPr="00D95B4C">
        <w:t>perator possesses a</w:t>
      </w:r>
      <w:r w:rsidR="00D968AA">
        <w:t xml:space="preserve"> current,</w:t>
      </w:r>
      <w:r w:rsidR="00D968AA" w:rsidRPr="00D95B4C">
        <w:t xml:space="preserve"> valid </w:t>
      </w:r>
      <w:r w:rsidR="00D968AA">
        <w:t>driver’s license</w:t>
      </w:r>
      <w:r w:rsidR="00D968AA" w:rsidRPr="00D95B4C">
        <w:t>. The evaluator shall initial or digitally sign the MVR to document completion of the review.</w:t>
      </w:r>
    </w:p>
    <w:p w14:paraId="21C0F2FB" w14:textId="2DC554D2" w:rsidR="00FC1976" w:rsidRDefault="00FC1976" w:rsidP="008866C7">
      <w:pPr>
        <w:widowControl w:val="0"/>
        <w:tabs>
          <w:tab w:val="clear" w:pos="720"/>
          <w:tab w:val="clear" w:pos="1440"/>
        </w:tabs>
        <w:autoSpaceDE w:val="0"/>
        <w:autoSpaceDN w:val="0"/>
        <w:spacing w:before="0" w:line="276" w:lineRule="auto"/>
        <w:ind w:left="2880" w:hanging="720"/>
      </w:pPr>
      <w:r w:rsidRPr="00EF6903">
        <w:t>(4)</w:t>
      </w:r>
      <w:r w:rsidRPr="00EF6903">
        <w:tab/>
        <w:t xml:space="preserve">Successful completion of the </w:t>
      </w:r>
      <w:r w:rsidR="008F459B">
        <w:t>Annual</w:t>
      </w:r>
      <w:r w:rsidRPr="00EF6903">
        <w:t xml:space="preserve"> CDE Type A Multifunction Bus/Small-Capacity </w:t>
      </w:r>
      <w:proofErr w:type="gramStart"/>
      <w:r w:rsidRPr="00EF6903">
        <w:t>Vehicle Activity</w:t>
      </w:r>
      <w:proofErr w:type="gramEnd"/>
      <w:r w:rsidRPr="00EF6903">
        <w:t xml:space="preserve"> Operator written examination with a minimum passing score of </w:t>
      </w:r>
      <w:r w:rsidR="00796744">
        <w:t>80</w:t>
      </w:r>
      <w:r w:rsidR="00524BB4">
        <w:t>%</w:t>
      </w:r>
      <w:r w:rsidRPr="00EF6903">
        <w:t>.</w:t>
      </w:r>
    </w:p>
    <w:p w14:paraId="3A5BE014" w14:textId="0653BE14" w:rsidR="007363EE" w:rsidRPr="00EF6903" w:rsidRDefault="007363EE" w:rsidP="007363EE">
      <w:pPr>
        <w:widowControl w:val="0"/>
        <w:tabs>
          <w:tab w:val="clear" w:pos="720"/>
          <w:tab w:val="clear" w:pos="1440"/>
        </w:tabs>
        <w:autoSpaceDE w:val="0"/>
        <w:autoSpaceDN w:val="0"/>
        <w:spacing w:before="0" w:line="276" w:lineRule="auto"/>
        <w:ind w:left="2880" w:hanging="720"/>
      </w:pPr>
      <w:r>
        <w:t>(5)</w:t>
      </w:r>
      <w:r w:rsidRPr="00EF6903">
        <w:tab/>
        <w:t>Documentation verifying that they have received first aid, cardiopulmonary resuscitation, and universal precautions information.</w:t>
      </w:r>
    </w:p>
    <w:p w14:paraId="5DF4F53B" w14:textId="3CD2AD37" w:rsidR="007363EE" w:rsidRPr="00EF6903" w:rsidRDefault="007363EE" w:rsidP="003B7B1C">
      <w:pPr>
        <w:widowControl w:val="0"/>
        <w:tabs>
          <w:tab w:val="clear" w:pos="720"/>
          <w:tab w:val="clear" w:pos="1440"/>
        </w:tabs>
        <w:autoSpaceDE w:val="0"/>
        <w:autoSpaceDN w:val="0"/>
        <w:spacing w:before="0" w:line="276" w:lineRule="auto"/>
        <w:ind w:left="3600" w:hanging="720"/>
      </w:pPr>
      <w:r w:rsidRPr="00EF6903">
        <w:t>(a)</w:t>
      </w:r>
      <w:r w:rsidRPr="00EF6903">
        <w:tab/>
        <w:t xml:space="preserve">If the </w:t>
      </w:r>
      <w:r>
        <w:t>School Transportation Vehicle O</w:t>
      </w:r>
      <w:r w:rsidRPr="00EF6903">
        <w:t>perator holds a current first aid and cardiopulmonary resuscitation certificate, it will meet the requirements of this section</w:t>
      </w:r>
      <w:r w:rsidR="00FB21B8">
        <w:t>.</w:t>
      </w:r>
    </w:p>
    <w:p w14:paraId="02364959" w14:textId="77777777" w:rsidR="00FC1976" w:rsidRPr="00EF6903" w:rsidRDefault="00FC1976" w:rsidP="008866C7">
      <w:pPr>
        <w:widowControl w:val="0"/>
        <w:tabs>
          <w:tab w:val="clear" w:pos="720"/>
          <w:tab w:val="clear" w:pos="1440"/>
        </w:tabs>
        <w:autoSpaceDE w:val="0"/>
        <w:autoSpaceDN w:val="0"/>
        <w:spacing w:before="0" w:line="276" w:lineRule="auto"/>
        <w:ind w:left="2160" w:hanging="720"/>
      </w:pPr>
      <w:r w:rsidRPr="00EF6903">
        <w:t>(B)</w:t>
      </w:r>
      <w:r w:rsidRPr="00EF6903">
        <w:tab/>
        <w:t>Additional Permanent File Requirements:</w:t>
      </w:r>
    </w:p>
    <w:p w14:paraId="77A89DB7" w14:textId="77777777" w:rsidR="00FC1976" w:rsidRPr="00EF6903" w:rsidRDefault="00FC1976" w:rsidP="008866C7">
      <w:pPr>
        <w:widowControl w:val="0"/>
        <w:tabs>
          <w:tab w:val="clear" w:pos="720"/>
          <w:tab w:val="clear" w:pos="1440"/>
        </w:tabs>
        <w:autoSpaceDE w:val="0"/>
        <w:autoSpaceDN w:val="0"/>
        <w:spacing w:before="0" w:line="276" w:lineRule="auto"/>
        <w:ind w:left="2880" w:hanging="720"/>
      </w:pPr>
      <w:r w:rsidRPr="00EF6903">
        <w:t>(1)</w:t>
      </w:r>
      <w:r w:rsidRPr="00EF6903">
        <w:tab/>
        <w:t>Pre-service (new driver) training documentation. The driver qualification file shall contain an initial motor vehicle record and one of the following:</w:t>
      </w:r>
    </w:p>
    <w:p w14:paraId="1AB77324" w14:textId="77777777" w:rsidR="00FC1976" w:rsidRPr="00EF6903" w:rsidRDefault="00FC1976" w:rsidP="008866C7">
      <w:pPr>
        <w:widowControl w:val="0"/>
        <w:tabs>
          <w:tab w:val="clear" w:pos="720"/>
          <w:tab w:val="clear" w:pos="1440"/>
        </w:tabs>
        <w:autoSpaceDE w:val="0"/>
        <w:autoSpaceDN w:val="0"/>
        <w:spacing w:before="0" w:line="276" w:lineRule="auto"/>
        <w:ind w:left="3600" w:hanging="720"/>
      </w:pPr>
      <w:r w:rsidRPr="00EF6903">
        <w:t>(a)</w:t>
      </w:r>
      <w:r w:rsidRPr="00EF6903">
        <w:tab/>
        <w:t>Certificate of Completion from the CDE Small Vehicle Operator’s online course.</w:t>
      </w:r>
    </w:p>
    <w:p w14:paraId="0AC8E7A6" w14:textId="7618EF5A" w:rsidR="00FC1976" w:rsidRPr="00EF6903" w:rsidRDefault="00FC1976" w:rsidP="008866C7">
      <w:pPr>
        <w:widowControl w:val="0"/>
        <w:tabs>
          <w:tab w:val="clear" w:pos="720"/>
          <w:tab w:val="clear" w:pos="1440"/>
        </w:tabs>
        <w:autoSpaceDE w:val="0"/>
        <w:autoSpaceDN w:val="0"/>
        <w:spacing w:before="0" w:line="276" w:lineRule="auto"/>
        <w:ind w:left="3600" w:hanging="720"/>
      </w:pPr>
      <w:r w:rsidRPr="00EF6903">
        <w:t>(b)</w:t>
      </w:r>
      <w:r w:rsidRPr="00EF6903">
        <w:tab/>
        <w:t xml:space="preserve">Documentation verifying that the </w:t>
      </w:r>
      <w:r w:rsidR="00C64D60">
        <w:t>School Transportation Vehicle O</w:t>
      </w:r>
      <w:r w:rsidRPr="00EF6903">
        <w:t>perator completed pre-service training that included training on the types of duties they may be required to perform.</w:t>
      </w:r>
    </w:p>
    <w:p w14:paraId="14DFCF7B" w14:textId="352C80AD" w:rsidR="00853679" w:rsidRPr="00EF6903" w:rsidRDefault="0075376F" w:rsidP="008866C7">
      <w:pPr>
        <w:pStyle w:val="Heading3"/>
        <w:spacing w:line="276" w:lineRule="auto"/>
        <w:rPr>
          <w:szCs w:val="22"/>
        </w:rPr>
      </w:pPr>
      <w:r w:rsidRPr="00EF6903">
        <w:rPr>
          <w:szCs w:val="22"/>
        </w:rPr>
        <w:lastRenderedPageBreak/>
        <w:t>6.2</w:t>
      </w:r>
      <w:r w:rsidR="005F55A2" w:rsidRPr="00EF6903">
        <w:rPr>
          <w:szCs w:val="22"/>
        </w:rPr>
        <w:tab/>
      </w:r>
      <w:r w:rsidRPr="00EF6903">
        <w:rPr>
          <w:szCs w:val="22"/>
        </w:rPr>
        <w:t>School Transportation Bus Attendant Qualification File Requirements</w:t>
      </w:r>
    </w:p>
    <w:p w14:paraId="69276D5C" w14:textId="47D1E92D" w:rsidR="0075376F" w:rsidRPr="00EF6903" w:rsidRDefault="0075376F" w:rsidP="008866C7">
      <w:pPr>
        <w:widowControl w:val="0"/>
        <w:tabs>
          <w:tab w:val="clear" w:pos="720"/>
          <w:tab w:val="clear" w:pos="1440"/>
        </w:tabs>
        <w:autoSpaceDE w:val="0"/>
        <w:autoSpaceDN w:val="0"/>
        <w:spacing w:before="0" w:line="276" w:lineRule="auto"/>
        <w:ind w:left="1440" w:hanging="720"/>
        <w:rPr>
          <w:b/>
          <w:bCs/>
        </w:rPr>
      </w:pPr>
      <w:r w:rsidRPr="00EF6903">
        <w:t>6.2.1</w:t>
      </w:r>
      <w:r w:rsidRPr="00EF6903">
        <w:tab/>
        <w:t xml:space="preserve">The following documentation is the core qualification file requirements for </w:t>
      </w:r>
      <w:r w:rsidR="0071430F">
        <w:t>School Transportation B</w:t>
      </w:r>
      <w:r w:rsidRPr="00EF6903">
        <w:t xml:space="preserve">us </w:t>
      </w:r>
      <w:r w:rsidR="0071430F">
        <w:t>A</w:t>
      </w:r>
      <w:r w:rsidRPr="00EF6903">
        <w:t>ttendants</w:t>
      </w:r>
      <w:r w:rsidR="00FF5121">
        <w:t>:</w:t>
      </w:r>
    </w:p>
    <w:p w14:paraId="289B4DCC" w14:textId="77777777" w:rsidR="00A3078F" w:rsidRPr="00EF6903" w:rsidRDefault="0075376F" w:rsidP="008866C7">
      <w:pPr>
        <w:widowControl w:val="0"/>
        <w:tabs>
          <w:tab w:val="clear" w:pos="720"/>
          <w:tab w:val="clear" w:pos="1440"/>
        </w:tabs>
        <w:autoSpaceDE w:val="0"/>
        <w:autoSpaceDN w:val="0"/>
        <w:spacing w:before="0" w:line="276" w:lineRule="auto"/>
        <w:ind w:left="2160" w:hanging="720"/>
        <w:rPr>
          <w:spacing w:val="-2"/>
        </w:rPr>
      </w:pPr>
      <w:r w:rsidRPr="00EF6903">
        <w:t>(A)</w:t>
      </w:r>
      <w:r w:rsidRPr="00EF6903">
        <w:tab/>
        <w:t>Annual File Requirements:</w:t>
      </w:r>
    </w:p>
    <w:p w14:paraId="690449BF" w14:textId="77777777" w:rsidR="00BA3A3E" w:rsidRPr="00EF6903" w:rsidRDefault="0075376F" w:rsidP="008866C7">
      <w:pPr>
        <w:widowControl w:val="0"/>
        <w:tabs>
          <w:tab w:val="clear" w:pos="720"/>
          <w:tab w:val="clear" w:pos="1440"/>
        </w:tabs>
        <w:autoSpaceDE w:val="0"/>
        <w:autoSpaceDN w:val="0"/>
        <w:spacing w:before="0" w:line="276" w:lineRule="auto"/>
        <w:ind w:left="2880" w:hanging="720"/>
      </w:pPr>
      <w:r w:rsidRPr="00EF6903">
        <w:t>(1)</w:t>
      </w:r>
      <w:r w:rsidRPr="00EF6903">
        <w:tab/>
        <w:t>A current, valid state, government, or Educational Entity photo identification card.</w:t>
      </w:r>
    </w:p>
    <w:p w14:paraId="648E1EE4" w14:textId="794BDA43" w:rsidR="005306EE" w:rsidRPr="00EF6903" w:rsidRDefault="005306EE" w:rsidP="008866C7">
      <w:pPr>
        <w:widowControl w:val="0"/>
        <w:tabs>
          <w:tab w:val="clear" w:pos="720"/>
          <w:tab w:val="clear" w:pos="1440"/>
        </w:tabs>
        <w:autoSpaceDE w:val="0"/>
        <w:autoSpaceDN w:val="0"/>
        <w:spacing w:before="0" w:line="276" w:lineRule="auto"/>
        <w:ind w:left="2880" w:hanging="720"/>
      </w:pPr>
      <w:r w:rsidRPr="00EF6903">
        <w:t>(2)</w:t>
      </w:r>
      <w:r w:rsidRPr="00EF6903">
        <w:tab/>
        <w:t xml:space="preserve">Documentation verifying that the School Transportation Bus Attendant has received first aid training, including cardiopulmonary resuscitation and universal precautions, within </w:t>
      </w:r>
      <w:r w:rsidR="005C4CB6">
        <w:t>90</w:t>
      </w:r>
      <w:r w:rsidRPr="00EF6903">
        <w:t xml:space="preserve"> calendar days after initial employment.</w:t>
      </w:r>
    </w:p>
    <w:p w14:paraId="3B44105B" w14:textId="6E0140E3" w:rsidR="005306EE" w:rsidRPr="00EF6903" w:rsidRDefault="005306EE" w:rsidP="008866C7">
      <w:pPr>
        <w:widowControl w:val="0"/>
        <w:tabs>
          <w:tab w:val="clear" w:pos="720"/>
          <w:tab w:val="clear" w:pos="1440"/>
        </w:tabs>
        <w:autoSpaceDE w:val="0"/>
        <w:autoSpaceDN w:val="0"/>
        <w:spacing w:before="0" w:line="276" w:lineRule="auto"/>
        <w:ind w:left="3600" w:hanging="720"/>
      </w:pPr>
      <w:r w:rsidRPr="00EF6903">
        <w:t>(a)</w:t>
      </w:r>
      <w:r w:rsidRPr="00EF6903">
        <w:tab/>
        <w:t>If the School Transportation Bus Attendant holds a current first aid and cardiopulmonary resuscitation certificate, it will meet the requirements of this section.</w:t>
      </w:r>
    </w:p>
    <w:p w14:paraId="3D3452BE" w14:textId="77777777" w:rsidR="005306EE" w:rsidRPr="00EF6903" w:rsidRDefault="005306EE" w:rsidP="008866C7">
      <w:pPr>
        <w:widowControl w:val="0"/>
        <w:tabs>
          <w:tab w:val="clear" w:pos="720"/>
          <w:tab w:val="clear" w:pos="1440"/>
        </w:tabs>
        <w:autoSpaceDE w:val="0"/>
        <w:autoSpaceDN w:val="0"/>
        <w:spacing w:before="0" w:line="276" w:lineRule="auto"/>
        <w:ind w:left="3600" w:hanging="720"/>
      </w:pPr>
      <w:r w:rsidRPr="00EF6903">
        <w:t>(b)</w:t>
      </w:r>
      <w:r w:rsidRPr="00EF6903">
        <w:tab/>
        <w:t>School Transportation Bus Attendants shall receive first aid training and/or recertification training every two years thereafter.</w:t>
      </w:r>
    </w:p>
    <w:p w14:paraId="1B571B24" w14:textId="5B9CA128" w:rsidR="005306EE" w:rsidRPr="00EF6903" w:rsidRDefault="005306EE" w:rsidP="008866C7">
      <w:pPr>
        <w:widowControl w:val="0"/>
        <w:tabs>
          <w:tab w:val="clear" w:pos="720"/>
          <w:tab w:val="clear" w:pos="1440"/>
        </w:tabs>
        <w:autoSpaceDE w:val="0"/>
        <w:autoSpaceDN w:val="0"/>
        <w:spacing w:before="0" w:line="276" w:lineRule="auto"/>
        <w:ind w:left="2880" w:hanging="720"/>
      </w:pPr>
      <w:r w:rsidRPr="00EF6903">
        <w:t>(3)</w:t>
      </w:r>
      <w:r w:rsidRPr="00EF6903">
        <w:tab/>
        <w:t xml:space="preserve">Successful completion of the </w:t>
      </w:r>
      <w:r w:rsidR="008F459B">
        <w:t>Annual</w:t>
      </w:r>
      <w:r w:rsidRPr="00EF6903">
        <w:t xml:space="preserve"> CDE School Transportation Bus Attendant written examination with a minimum passing score of </w:t>
      </w:r>
      <w:r w:rsidR="004870C4">
        <w:t>80</w:t>
      </w:r>
      <w:r w:rsidR="009B7412">
        <w:t>%</w:t>
      </w:r>
      <w:r w:rsidRPr="00EF6903">
        <w:t>.</w:t>
      </w:r>
    </w:p>
    <w:p w14:paraId="77B8FEEE" w14:textId="77777777" w:rsidR="005306EE" w:rsidRPr="00EF6903" w:rsidRDefault="00853679" w:rsidP="008866C7">
      <w:pPr>
        <w:widowControl w:val="0"/>
        <w:tabs>
          <w:tab w:val="clear" w:pos="720"/>
          <w:tab w:val="clear" w:pos="1440"/>
        </w:tabs>
        <w:autoSpaceDE w:val="0"/>
        <w:autoSpaceDN w:val="0"/>
        <w:spacing w:before="0" w:line="276" w:lineRule="auto"/>
        <w:ind w:left="2160" w:hanging="720"/>
      </w:pPr>
      <w:r w:rsidRPr="00EF6903">
        <w:t>(B)</w:t>
      </w:r>
      <w:r w:rsidRPr="00EF6903">
        <w:tab/>
        <w:t>Permanent File Requirements:</w:t>
      </w:r>
    </w:p>
    <w:p w14:paraId="0F18DBE9" w14:textId="77777777" w:rsidR="00BA3A3E" w:rsidRPr="00EF6903" w:rsidRDefault="00A023DC" w:rsidP="008866C7">
      <w:pPr>
        <w:pStyle w:val="BodyText"/>
        <w:spacing w:after="240" w:line="276" w:lineRule="auto"/>
        <w:ind w:left="2880" w:hanging="720"/>
        <w:rPr>
          <w:sz w:val="22"/>
          <w:szCs w:val="22"/>
        </w:rPr>
      </w:pPr>
      <w:r w:rsidRPr="00EF6903">
        <w:rPr>
          <w:sz w:val="22"/>
          <w:szCs w:val="22"/>
        </w:rPr>
        <w:t>(1)</w:t>
      </w:r>
      <w:r w:rsidRPr="00EF6903">
        <w:rPr>
          <w:sz w:val="22"/>
          <w:szCs w:val="22"/>
        </w:rPr>
        <w:tab/>
        <w:t>Documentation demonstrating completion of pre-service training for the type of duties they may be required to perform prior to assisting with transporting students.</w:t>
      </w:r>
    </w:p>
    <w:p w14:paraId="47B93F67" w14:textId="41232ABE" w:rsidR="005306EE" w:rsidRPr="00EF6903" w:rsidRDefault="005306EE" w:rsidP="008866C7">
      <w:pPr>
        <w:widowControl w:val="0"/>
        <w:tabs>
          <w:tab w:val="clear" w:pos="720"/>
          <w:tab w:val="clear" w:pos="1440"/>
        </w:tabs>
        <w:autoSpaceDE w:val="0"/>
        <w:autoSpaceDN w:val="0"/>
        <w:spacing w:before="0" w:line="276" w:lineRule="auto"/>
        <w:ind w:left="2880" w:hanging="720"/>
      </w:pPr>
      <w:r w:rsidRPr="00EF6903">
        <w:t>(2)</w:t>
      </w:r>
      <w:r w:rsidRPr="00EF6903">
        <w:tab/>
      </w:r>
      <w:r w:rsidR="00CE085C" w:rsidRPr="00CE085C">
        <w:t>Documentation demonstrating completion of mandatory reporter training pursuant to</w:t>
      </w:r>
      <w:r w:rsidR="0075309A">
        <w:t xml:space="preserve"> sections</w:t>
      </w:r>
      <w:r w:rsidR="00CE085C" w:rsidRPr="00CE085C">
        <w:t xml:space="preserve"> </w:t>
      </w:r>
      <w:r w:rsidR="00A66F8E">
        <w:t>22-32-109</w:t>
      </w:r>
      <w:r w:rsidR="00B671F8">
        <w:t>(</w:t>
      </w:r>
      <w:r w:rsidR="00A66F8E">
        <w:t>1</w:t>
      </w:r>
      <w:r w:rsidR="00B671F8">
        <w:t>)</w:t>
      </w:r>
      <w:r w:rsidR="00A66F8E">
        <w:t>(z),19-3-304</w:t>
      </w:r>
      <w:r w:rsidR="00CE085C" w:rsidRPr="00CE085C">
        <w:t xml:space="preserve"> and </w:t>
      </w:r>
      <w:r w:rsidR="003A4E7B">
        <w:t>19-3-307</w:t>
      </w:r>
      <w:r w:rsidR="00510466">
        <w:t>, C.R.S</w:t>
      </w:r>
      <w:r w:rsidRPr="00EF6903">
        <w:t>.</w:t>
      </w:r>
    </w:p>
    <w:p w14:paraId="28C23061" w14:textId="7D2B929C" w:rsidR="00BA3A3E" w:rsidRPr="00EF6903" w:rsidRDefault="005306EE" w:rsidP="008866C7">
      <w:pPr>
        <w:widowControl w:val="0"/>
        <w:tabs>
          <w:tab w:val="clear" w:pos="720"/>
          <w:tab w:val="clear" w:pos="1440"/>
        </w:tabs>
        <w:autoSpaceDE w:val="0"/>
        <w:autoSpaceDN w:val="0"/>
        <w:spacing w:before="0" w:line="276" w:lineRule="auto"/>
        <w:ind w:left="2880" w:hanging="720"/>
      </w:pPr>
      <w:r w:rsidRPr="00EF6903">
        <w:t>(3)</w:t>
      </w:r>
      <w:r w:rsidRPr="00EF6903">
        <w:tab/>
        <w:t>Documentation demonstrating completion of student confidentiality laws pursuant to</w:t>
      </w:r>
      <w:r w:rsidR="00A63B11">
        <w:t xml:space="preserve"> sections</w:t>
      </w:r>
      <w:r w:rsidRPr="00EF6903">
        <w:t xml:space="preserve"> 22-1-123</w:t>
      </w:r>
      <w:r w:rsidR="00CC0DF4">
        <w:t>, 22-16</w:t>
      </w:r>
      <w:r w:rsidR="005B49F4">
        <w:t>-104</w:t>
      </w:r>
      <w:r w:rsidR="00DF68C7">
        <w:t>,</w:t>
      </w:r>
      <w:r w:rsidRPr="00EF6903">
        <w:t xml:space="preserve"> and 22-32-109.3</w:t>
      </w:r>
      <w:r w:rsidR="00510466">
        <w:t>, C.R.S</w:t>
      </w:r>
      <w:r w:rsidR="00DF68C7">
        <w:t>.</w:t>
      </w:r>
    </w:p>
    <w:p w14:paraId="3CC6CA89" w14:textId="77777777" w:rsidR="00BA3A3E" w:rsidRPr="00EF6903" w:rsidRDefault="005306EE" w:rsidP="008866C7">
      <w:pPr>
        <w:widowControl w:val="0"/>
        <w:tabs>
          <w:tab w:val="clear" w:pos="720"/>
          <w:tab w:val="clear" w:pos="1440"/>
        </w:tabs>
        <w:autoSpaceDE w:val="0"/>
        <w:autoSpaceDN w:val="0"/>
        <w:spacing w:before="0" w:line="276" w:lineRule="auto"/>
        <w:ind w:left="2880" w:hanging="720"/>
      </w:pPr>
      <w:r w:rsidRPr="00EF6903">
        <w:t>(4)</w:t>
      </w:r>
      <w:r w:rsidRPr="00EF6903">
        <w:tab/>
        <w:t>A copy of the Certificate of Receipt and Understanding from the CDE School Transportation Bus Attendant Guide shall be placed in the School Transportation Bus Attendant qualification file.</w:t>
      </w:r>
    </w:p>
    <w:p w14:paraId="3154C6AF" w14:textId="0CC2B120" w:rsidR="005306EE" w:rsidRPr="00EF6903" w:rsidRDefault="005306EE" w:rsidP="008866C7">
      <w:pPr>
        <w:widowControl w:val="0"/>
        <w:tabs>
          <w:tab w:val="clear" w:pos="720"/>
          <w:tab w:val="clear" w:pos="1440"/>
        </w:tabs>
        <w:autoSpaceDE w:val="0"/>
        <w:autoSpaceDN w:val="0"/>
        <w:spacing w:before="0" w:line="276" w:lineRule="auto"/>
        <w:ind w:left="2880" w:hanging="720"/>
      </w:pPr>
      <w:r w:rsidRPr="00EF6903">
        <w:t>(5)</w:t>
      </w:r>
      <w:r w:rsidRPr="00EF6903">
        <w:tab/>
        <w:t xml:space="preserve">Documentation demonstrating completion of review and </w:t>
      </w:r>
      <w:r w:rsidR="008F459B">
        <w:lastRenderedPageBreak/>
        <w:t>acknowledgment</w:t>
      </w:r>
      <w:r w:rsidRPr="00EF6903">
        <w:t xml:space="preserve"> of the Educational Entity’s policies (JKA and JKA-R) regarding the Use of Physical Intervention and Restraint on </w:t>
      </w:r>
      <w:r w:rsidR="00B159FA">
        <w:t>S</w:t>
      </w:r>
      <w:r w:rsidRPr="00EF6903">
        <w:t>tudents.</w:t>
      </w:r>
    </w:p>
    <w:p w14:paraId="1C56E40B" w14:textId="53D39C91" w:rsidR="00D945B0" w:rsidRPr="00EF6903" w:rsidRDefault="00E13663" w:rsidP="008866C7">
      <w:pPr>
        <w:pStyle w:val="Heading3"/>
        <w:spacing w:line="276" w:lineRule="auto"/>
        <w:rPr>
          <w:szCs w:val="22"/>
        </w:rPr>
      </w:pPr>
      <w:r w:rsidRPr="00EF6903">
        <w:rPr>
          <w:szCs w:val="22"/>
        </w:rPr>
        <w:t>6.3</w:t>
      </w:r>
      <w:r w:rsidR="005F55A2" w:rsidRPr="00EF6903">
        <w:rPr>
          <w:szCs w:val="22"/>
        </w:rPr>
        <w:tab/>
      </w:r>
      <w:r w:rsidRPr="00EF6903">
        <w:rPr>
          <w:szCs w:val="22"/>
        </w:rPr>
        <w:t>Additional Qualification File Requirements for Transporting Students with Special Needs</w:t>
      </w:r>
    </w:p>
    <w:p w14:paraId="4C7743E0" w14:textId="21ED23EE" w:rsidR="003D0904" w:rsidRPr="00EF6903" w:rsidRDefault="00030C44" w:rsidP="008866C7">
      <w:pPr>
        <w:spacing w:line="276" w:lineRule="auto"/>
        <w:ind w:left="1440" w:hanging="720"/>
      </w:pPr>
      <w:r w:rsidRPr="00EF6903">
        <w:t>6.3.1</w:t>
      </w:r>
      <w:r w:rsidRPr="00EF6903">
        <w:tab/>
        <w:t xml:space="preserve">The following documentation is required for both </w:t>
      </w:r>
      <w:r w:rsidR="00F51BB3">
        <w:t>School Transportation Vehicle O</w:t>
      </w:r>
      <w:r w:rsidRPr="00EF6903">
        <w:t>perators and School Transportation Bus Attendants who are transporting students with special needs.</w:t>
      </w:r>
    </w:p>
    <w:p w14:paraId="1673C5F7" w14:textId="77777777" w:rsidR="00BA671C" w:rsidRPr="00EF6903" w:rsidRDefault="00E11806" w:rsidP="008866C7">
      <w:pPr>
        <w:tabs>
          <w:tab w:val="clear" w:pos="1440"/>
        </w:tabs>
        <w:spacing w:line="276" w:lineRule="auto"/>
        <w:ind w:left="2160" w:hanging="720"/>
      </w:pPr>
      <w:r w:rsidRPr="00EF6903">
        <w:t>(A)</w:t>
      </w:r>
      <w:r w:rsidRPr="00EF6903">
        <w:tab/>
        <w:t>Annual Qualification File Requirements:</w:t>
      </w:r>
    </w:p>
    <w:p w14:paraId="727E432F" w14:textId="77777777" w:rsidR="00FC68EF" w:rsidRPr="00EF6903" w:rsidRDefault="00FC68EF" w:rsidP="008866C7">
      <w:pPr>
        <w:tabs>
          <w:tab w:val="clear" w:pos="720"/>
          <w:tab w:val="clear" w:pos="1440"/>
        </w:tabs>
        <w:spacing w:line="276" w:lineRule="auto"/>
        <w:ind w:left="2880" w:hanging="720"/>
      </w:pPr>
      <w:r w:rsidRPr="00EF6903">
        <w:t>(1)</w:t>
      </w:r>
      <w:r w:rsidRPr="00EF6903">
        <w:tab/>
        <w:t>Documentation shall be updated no less than annually and revised as necessary to ensure continued accuracy.</w:t>
      </w:r>
    </w:p>
    <w:p w14:paraId="70E45397" w14:textId="2411D1F2" w:rsidR="00BA671C" w:rsidRPr="00EF6903" w:rsidRDefault="00BA671C" w:rsidP="008866C7">
      <w:pPr>
        <w:tabs>
          <w:tab w:val="clear" w:pos="1440"/>
        </w:tabs>
        <w:spacing w:line="276" w:lineRule="auto"/>
        <w:ind w:left="2880" w:hanging="720"/>
      </w:pPr>
      <w:r w:rsidRPr="00EF6903">
        <w:t>(2)</w:t>
      </w:r>
      <w:r w:rsidRPr="00EF6903">
        <w:tab/>
        <w:t xml:space="preserve">Documentation verifying that the operator and the School Transportation Bus Attendant have received all relevant IEP or </w:t>
      </w:r>
      <w:r w:rsidR="00A50639">
        <w:t>§</w:t>
      </w:r>
      <w:r w:rsidR="00B159FA">
        <w:t> </w:t>
      </w:r>
      <w:r w:rsidRPr="00EF6903">
        <w:t xml:space="preserve">504 Plan information, </w:t>
      </w:r>
      <w:r w:rsidR="008F6DFF">
        <w:t>McKinney-Vento or ESSA transportation guidelines</w:t>
      </w:r>
      <w:r w:rsidR="0044732A">
        <w:t>,</w:t>
      </w:r>
      <w:r w:rsidR="00C9258F">
        <w:t xml:space="preserve"> and</w:t>
      </w:r>
      <w:r w:rsidRPr="00EF6903">
        <w:t xml:space="preserve"> necessary medical and behavioral details, for the students on their bus.</w:t>
      </w:r>
    </w:p>
    <w:p w14:paraId="0267A8E4" w14:textId="49CBCC08" w:rsidR="00BA671C" w:rsidRPr="00EF6903" w:rsidRDefault="00BA671C" w:rsidP="008866C7">
      <w:pPr>
        <w:tabs>
          <w:tab w:val="clear" w:pos="1440"/>
        </w:tabs>
        <w:spacing w:line="276" w:lineRule="auto"/>
        <w:ind w:left="2880" w:hanging="720"/>
      </w:pPr>
      <w:r w:rsidRPr="00EF6903">
        <w:t>(3)</w:t>
      </w:r>
      <w:r w:rsidRPr="00EF6903">
        <w:tab/>
      </w:r>
      <w:r w:rsidR="00890F58">
        <w:t>Documentation</w:t>
      </w:r>
      <w:r w:rsidRPr="00EF6903">
        <w:t xml:space="preserve"> demonstrating completion of training on emergency evacuation procedures for students with special needs and assistive devices.</w:t>
      </w:r>
    </w:p>
    <w:p w14:paraId="5DC6EEFE" w14:textId="1DA59057" w:rsidR="00BA671C" w:rsidRPr="00EF6903" w:rsidRDefault="00BA671C" w:rsidP="008866C7">
      <w:pPr>
        <w:tabs>
          <w:tab w:val="clear" w:pos="1440"/>
        </w:tabs>
        <w:spacing w:line="276" w:lineRule="auto"/>
        <w:ind w:left="2880" w:hanging="720"/>
      </w:pPr>
      <w:r w:rsidRPr="00EF6903">
        <w:t>(4)</w:t>
      </w:r>
      <w:r w:rsidRPr="00EF6903">
        <w:tab/>
      </w:r>
      <w:r w:rsidR="00890F58">
        <w:t>Documentation</w:t>
      </w:r>
      <w:r w:rsidRPr="00EF6903">
        <w:t xml:space="preserve"> demonstrating completion of training on the disabling conditions present on their bus.</w:t>
      </w:r>
    </w:p>
    <w:p w14:paraId="33CB8102" w14:textId="39A2DAD5" w:rsidR="00BA671C" w:rsidRPr="00EF6903" w:rsidRDefault="00BA671C" w:rsidP="008866C7">
      <w:pPr>
        <w:tabs>
          <w:tab w:val="clear" w:pos="1440"/>
        </w:tabs>
        <w:spacing w:line="276" w:lineRule="auto"/>
        <w:ind w:left="2880" w:hanging="720"/>
      </w:pPr>
      <w:r w:rsidRPr="00EF6903">
        <w:t>(5)</w:t>
      </w:r>
      <w:r w:rsidRPr="00EF6903">
        <w:tab/>
      </w:r>
      <w:r w:rsidR="00890F58">
        <w:t>Documentation</w:t>
      </w:r>
      <w:r w:rsidRPr="00EF6903">
        <w:t xml:space="preserve"> demonstrating completion of training on the utilization of required equipment.</w:t>
      </w:r>
    </w:p>
    <w:p w14:paraId="21210870" w14:textId="77777777" w:rsidR="00BA671C" w:rsidRPr="00EF6903" w:rsidRDefault="00E11806" w:rsidP="008866C7">
      <w:pPr>
        <w:tabs>
          <w:tab w:val="clear" w:pos="1440"/>
        </w:tabs>
        <w:spacing w:line="276" w:lineRule="auto"/>
        <w:ind w:left="2160" w:hanging="720"/>
      </w:pPr>
      <w:r w:rsidRPr="00EF6903">
        <w:t>(B)</w:t>
      </w:r>
      <w:r w:rsidRPr="00EF6903">
        <w:tab/>
        <w:t>Permanent Qualification File Requirements:</w:t>
      </w:r>
    </w:p>
    <w:p w14:paraId="0B4D7AF2" w14:textId="7EA76E66" w:rsidR="00BA671C" w:rsidRPr="00EF6903" w:rsidRDefault="00BA671C" w:rsidP="008866C7">
      <w:pPr>
        <w:tabs>
          <w:tab w:val="clear" w:pos="1440"/>
        </w:tabs>
        <w:spacing w:line="276" w:lineRule="auto"/>
        <w:ind w:left="2880" w:hanging="720"/>
      </w:pPr>
      <w:r w:rsidRPr="00EF6903">
        <w:t>(1)</w:t>
      </w:r>
      <w:r w:rsidRPr="00EF6903">
        <w:tab/>
        <w:t xml:space="preserve">Pre-service (new special needs </w:t>
      </w:r>
      <w:r w:rsidR="00D62C6F">
        <w:t>School Transportation Vehicle Operator</w:t>
      </w:r>
      <w:r w:rsidRPr="00EF6903">
        <w:t xml:space="preserve"> and/or School Transportation Bus Attendant) training documentation:</w:t>
      </w:r>
    </w:p>
    <w:p w14:paraId="3672499E" w14:textId="424BE6AB" w:rsidR="00BA671C" w:rsidRPr="00EF6903" w:rsidRDefault="00BA671C" w:rsidP="008866C7">
      <w:pPr>
        <w:tabs>
          <w:tab w:val="clear" w:pos="1440"/>
        </w:tabs>
        <w:spacing w:line="276" w:lineRule="auto"/>
        <w:ind w:left="3600" w:hanging="720"/>
      </w:pPr>
      <w:r w:rsidRPr="00EF6903">
        <w:t>(a)</w:t>
      </w:r>
      <w:r w:rsidRPr="00EF6903">
        <w:tab/>
      </w:r>
      <w:r w:rsidR="00890F58">
        <w:t>Documentation</w:t>
      </w:r>
      <w:r w:rsidRPr="00EF6903">
        <w:t xml:space="preserve"> demonstrating completion of training on techniques for behavior modification and de-escalation.</w:t>
      </w:r>
    </w:p>
    <w:p w14:paraId="597EF29C" w14:textId="60CBDFEA" w:rsidR="00BA671C" w:rsidRPr="00EF6903" w:rsidRDefault="00BA671C" w:rsidP="008866C7">
      <w:pPr>
        <w:tabs>
          <w:tab w:val="clear" w:pos="1440"/>
        </w:tabs>
        <w:spacing w:line="276" w:lineRule="auto"/>
        <w:ind w:left="3600" w:hanging="720"/>
      </w:pPr>
      <w:r w:rsidRPr="00EF6903">
        <w:t>(b)</w:t>
      </w:r>
      <w:r w:rsidRPr="00EF6903">
        <w:tab/>
      </w:r>
      <w:r w:rsidR="00890F58">
        <w:t>Documentation</w:t>
      </w:r>
      <w:r w:rsidRPr="00EF6903">
        <w:t xml:space="preserve"> demonstrating completion of training on legal requirements related to special education transportation, to include:</w:t>
      </w:r>
    </w:p>
    <w:p w14:paraId="762E3E0F" w14:textId="77777777" w:rsidR="00BA671C" w:rsidRPr="00EF6903" w:rsidRDefault="00BA671C" w:rsidP="008866C7">
      <w:pPr>
        <w:tabs>
          <w:tab w:val="clear" w:pos="1440"/>
        </w:tabs>
        <w:spacing w:line="276" w:lineRule="auto"/>
        <w:ind w:left="4320" w:hanging="720"/>
      </w:pPr>
      <w:r w:rsidRPr="00EF6903">
        <w:t>(</w:t>
      </w:r>
      <w:proofErr w:type="spellStart"/>
      <w:r w:rsidRPr="00EF6903">
        <w:t>i</w:t>
      </w:r>
      <w:proofErr w:type="spellEnd"/>
      <w:r w:rsidRPr="00EF6903">
        <w:t>)</w:t>
      </w:r>
      <w:r w:rsidRPr="00EF6903">
        <w:tab/>
        <w:t>Individuals with Disabilities Education Act (IDEA);</w:t>
      </w:r>
    </w:p>
    <w:p w14:paraId="670FBB29" w14:textId="7F5A8870" w:rsidR="00BA671C" w:rsidRPr="00EF6903" w:rsidRDefault="00BA671C" w:rsidP="008866C7">
      <w:pPr>
        <w:tabs>
          <w:tab w:val="clear" w:pos="1440"/>
        </w:tabs>
        <w:spacing w:line="276" w:lineRule="auto"/>
        <w:ind w:left="4320" w:hanging="720"/>
      </w:pPr>
      <w:r w:rsidRPr="00EF6903">
        <w:lastRenderedPageBreak/>
        <w:t>(ii)</w:t>
      </w:r>
      <w:r w:rsidRPr="00EF6903">
        <w:tab/>
        <w:t xml:space="preserve">Family </w:t>
      </w:r>
      <w:r w:rsidR="00FB6011">
        <w:t xml:space="preserve">Educational </w:t>
      </w:r>
      <w:r w:rsidRPr="00EF6903">
        <w:t>Rights and Privacy Act (FERPA);</w:t>
      </w:r>
    </w:p>
    <w:p w14:paraId="618BFB85" w14:textId="77777777" w:rsidR="00BA671C" w:rsidRPr="00EF6903" w:rsidRDefault="00BA671C" w:rsidP="008866C7">
      <w:pPr>
        <w:tabs>
          <w:tab w:val="clear" w:pos="1440"/>
        </w:tabs>
        <w:spacing w:line="276" w:lineRule="auto"/>
        <w:ind w:left="4320" w:hanging="720"/>
      </w:pPr>
      <w:r w:rsidRPr="00EF6903">
        <w:t>(iii)</w:t>
      </w:r>
      <w:r w:rsidRPr="00EF6903">
        <w:tab/>
        <w:t>Free Appropriate Public Education (FAPE).</w:t>
      </w:r>
    </w:p>
    <w:p w14:paraId="523CFF2C" w14:textId="77777777" w:rsidR="001E58BE" w:rsidRPr="00EF6903" w:rsidRDefault="001E58BE" w:rsidP="008866C7">
      <w:pPr>
        <w:tabs>
          <w:tab w:val="clear" w:pos="1440"/>
        </w:tabs>
        <w:spacing w:line="276" w:lineRule="auto"/>
        <w:ind w:left="3600" w:hanging="720"/>
      </w:pPr>
      <w:r w:rsidRPr="00EF6903">
        <w:t>(c)</w:t>
      </w:r>
      <w:r w:rsidRPr="00EF6903">
        <w:tab/>
        <w:t>Any additional Educational Entity policies and procedures.</w:t>
      </w:r>
    </w:p>
    <w:p w14:paraId="09161D5E" w14:textId="7EAFDC5C" w:rsidR="001E58BE" w:rsidRPr="00EF6903" w:rsidRDefault="001E58BE" w:rsidP="008866C7">
      <w:pPr>
        <w:tabs>
          <w:tab w:val="clear" w:pos="1440"/>
        </w:tabs>
        <w:spacing w:line="276" w:lineRule="auto"/>
        <w:ind w:left="2880" w:hanging="720"/>
      </w:pPr>
      <w:r w:rsidRPr="00EF6903">
        <w:t>(2)</w:t>
      </w:r>
      <w:r w:rsidRPr="00EF6903">
        <w:tab/>
      </w:r>
      <w:r w:rsidR="00890F58">
        <w:t>Documentation</w:t>
      </w:r>
      <w:r w:rsidRPr="00EF6903">
        <w:t xml:space="preserve"> demonstrating completion of training on the operation of the power lift, including proper placement and securement of a wheelchair or mobility device on the power lift.</w:t>
      </w:r>
    </w:p>
    <w:p w14:paraId="30716595" w14:textId="5FB9C6EC" w:rsidR="001E58BE" w:rsidRPr="00EF6903" w:rsidRDefault="001E58BE" w:rsidP="008866C7">
      <w:pPr>
        <w:tabs>
          <w:tab w:val="clear" w:pos="1440"/>
        </w:tabs>
        <w:spacing w:line="276" w:lineRule="auto"/>
        <w:ind w:left="2880" w:hanging="720"/>
      </w:pPr>
      <w:r w:rsidRPr="00EF6903">
        <w:t>(3)</w:t>
      </w:r>
      <w:r w:rsidRPr="00EF6903">
        <w:tab/>
      </w:r>
      <w:r w:rsidR="00890F58">
        <w:t>Documentation</w:t>
      </w:r>
      <w:r w:rsidRPr="00EF6903">
        <w:t xml:space="preserve"> demonstrating completion of training on wheelchair and occupant securement to include:</w:t>
      </w:r>
    </w:p>
    <w:p w14:paraId="0952D515" w14:textId="77777777" w:rsidR="001E58BE" w:rsidRPr="00EF6903" w:rsidRDefault="001E58BE" w:rsidP="008866C7">
      <w:pPr>
        <w:tabs>
          <w:tab w:val="clear" w:pos="1440"/>
        </w:tabs>
        <w:spacing w:line="276" w:lineRule="auto"/>
        <w:ind w:left="3600" w:hanging="720"/>
        <w:rPr>
          <w:spacing w:val="-5"/>
        </w:rPr>
      </w:pPr>
      <w:r w:rsidRPr="00EF6903">
        <w:t>(a)</w:t>
      </w:r>
      <w:r w:rsidRPr="00EF6903">
        <w:tab/>
        <w:t>Selecting the correct securement point(s) on wheelchairs,</w:t>
      </w:r>
    </w:p>
    <w:p w14:paraId="49C532D6" w14:textId="4110BBFD" w:rsidR="001E58BE" w:rsidRPr="00EF6903" w:rsidRDefault="001E58BE" w:rsidP="008866C7">
      <w:pPr>
        <w:tabs>
          <w:tab w:val="clear" w:pos="1440"/>
        </w:tabs>
        <w:spacing w:line="276" w:lineRule="auto"/>
        <w:ind w:left="3600" w:hanging="720"/>
      </w:pPr>
      <w:r w:rsidRPr="00EF6903">
        <w:t>(b)</w:t>
      </w:r>
      <w:r w:rsidRPr="00EF6903">
        <w:tab/>
        <w:t xml:space="preserve">The proper use of the </w:t>
      </w:r>
      <w:r w:rsidR="00AA6AB2">
        <w:t>W</w:t>
      </w:r>
      <w:r w:rsidRPr="00EF6903">
        <w:t xml:space="preserve">heelchair </w:t>
      </w:r>
      <w:r w:rsidR="00AA6AB2">
        <w:t>T</w:t>
      </w:r>
      <w:r w:rsidRPr="00EF6903">
        <w:t>ie-</w:t>
      </w:r>
      <w:r w:rsidR="00AA6AB2">
        <w:t>D</w:t>
      </w:r>
      <w:r w:rsidRPr="00EF6903">
        <w:t xml:space="preserve">own </w:t>
      </w:r>
      <w:r w:rsidR="00AA6AB2">
        <w:t>O</w:t>
      </w:r>
      <w:r w:rsidRPr="00EF6903">
        <w:t xml:space="preserve">ccupant </w:t>
      </w:r>
      <w:r w:rsidR="00AA6AB2">
        <w:t>R</w:t>
      </w:r>
      <w:r w:rsidRPr="00EF6903">
        <w:t xml:space="preserve">estraint </w:t>
      </w:r>
      <w:r w:rsidR="00AA6AB2">
        <w:t>S</w:t>
      </w:r>
      <w:r w:rsidRPr="00EF6903">
        <w:t>ystem (WTORS).</w:t>
      </w:r>
    </w:p>
    <w:p w14:paraId="2D3C1C07" w14:textId="2F2B9AF2" w:rsidR="001E58BE" w:rsidRPr="00EF6903" w:rsidRDefault="001E58BE" w:rsidP="008866C7">
      <w:pPr>
        <w:tabs>
          <w:tab w:val="clear" w:pos="1440"/>
        </w:tabs>
        <w:spacing w:line="276" w:lineRule="auto"/>
        <w:ind w:left="2880" w:hanging="720"/>
      </w:pPr>
      <w:r w:rsidRPr="00EF6903">
        <w:t>(4)</w:t>
      </w:r>
      <w:r w:rsidRPr="00EF6903">
        <w:tab/>
      </w:r>
      <w:r w:rsidR="00890F58">
        <w:t>Documentation</w:t>
      </w:r>
      <w:r w:rsidRPr="00EF6903">
        <w:t xml:space="preserve"> demonstrating completion of training on the proper use of all Child Safety Restraint Systems (CSRS).</w:t>
      </w:r>
    </w:p>
    <w:p w14:paraId="760BFBAD" w14:textId="62EA5710" w:rsidR="001E58BE" w:rsidRPr="00EF6903" w:rsidRDefault="001E58BE" w:rsidP="008866C7">
      <w:pPr>
        <w:tabs>
          <w:tab w:val="clear" w:pos="1440"/>
        </w:tabs>
        <w:spacing w:line="276" w:lineRule="auto"/>
        <w:ind w:left="2880" w:hanging="720"/>
      </w:pPr>
      <w:r w:rsidRPr="00EF6903">
        <w:t>(5)</w:t>
      </w:r>
      <w:r w:rsidRPr="00EF6903">
        <w:tab/>
      </w:r>
      <w:r w:rsidR="00890F58">
        <w:t>Documentation</w:t>
      </w:r>
      <w:r w:rsidRPr="00EF6903">
        <w:t xml:space="preserve"> demonstrating completion of training on the proper maintenance and storage of all </w:t>
      </w:r>
      <w:proofErr w:type="gramStart"/>
      <w:r w:rsidRPr="00EF6903">
        <w:t>assistive</w:t>
      </w:r>
      <w:proofErr w:type="gramEnd"/>
      <w:r w:rsidRPr="00EF6903">
        <w:t xml:space="preserve"> and securement devices.</w:t>
      </w:r>
    </w:p>
    <w:p w14:paraId="44C31276" w14:textId="54763B15" w:rsidR="004D3DB7" w:rsidRPr="00EF6903" w:rsidRDefault="00030C44" w:rsidP="008866C7">
      <w:pPr>
        <w:pStyle w:val="Heading3"/>
        <w:spacing w:line="276" w:lineRule="auto"/>
        <w:rPr>
          <w:szCs w:val="22"/>
        </w:rPr>
      </w:pPr>
      <w:r w:rsidRPr="00EF6903">
        <w:rPr>
          <w:szCs w:val="22"/>
        </w:rPr>
        <w:t>6.4</w:t>
      </w:r>
      <w:r w:rsidR="005F55A2" w:rsidRPr="00EF6903">
        <w:rPr>
          <w:szCs w:val="22"/>
        </w:rPr>
        <w:tab/>
      </w:r>
      <w:r w:rsidRPr="00EF6903">
        <w:rPr>
          <w:szCs w:val="22"/>
        </w:rPr>
        <w:t>Entry-Level Driver Trainer Instructor Qualification File Requirements</w:t>
      </w:r>
    </w:p>
    <w:p w14:paraId="0AA80107" w14:textId="5BE3B304" w:rsidR="008456A2" w:rsidRPr="00EF6903" w:rsidRDefault="00030C44" w:rsidP="008866C7">
      <w:pPr>
        <w:tabs>
          <w:tab w:val="clear" w:pos="720"/>
        </w:tabs>
        <w:spacing w:line="276" w:lineRule="auto"/>
        <w:ind w:left="1440" w:hanging="720"/>
      </w:pPr>
      <w:r w:rsidRPr="00EF6903">
        <w:t>6.4.1</w:t>
      </w:r>
      <w:r w:rsidR="005F55A2" w:rsidRPr="00EF6903">
        <w:tab/>
      </w:r>
      <w:r w:rsidRPr="00EF6903">
        <w:t>Educational Entities shall maintain an active qualification file for each Entry-Level Driver Instructor, containing verified documentation that substantiates the following requirements</w:t>
      </w:r>
      <w:r w:rsidR="00AC2EA5">
        <w:t>:</w:t>
      </w:r>
    </w:p>
    <w:p w14:paraId="6A3C19F2" w14:textId="77777777" w:rsidR="008456A2" w:rsidRPr="00EF6903" w:rsidRDefault="008456A2" w:rsidP="008866C7">
      <w:pPr>
        <w:tabs>
          <w:tab w:val="clear" w:pos="720"/>
          <w:tab w:val="clear" w:pos="1440"/>
        </w:tabs>
        <w:spacing w:line="276" w:lineRule="auto"/>
        <w:ind w:left="2160" w:hanging="720"/>
      </w:pPr>
      <w:r w:rsidRPr="00EF6903">
        <w:t>(A)</w:t>
      </w:r>
      <w:r w:rsidRPr="00EF6903">
        <w:tab/>
        <w:t>Annual File Requirements:</w:t>
      </w:r>
    </w:p>
    <w:p w14:paraId="1EBC3FCB" w14:textId="77777777" w:rsidR="008456A2" w:rsidRPr="00EF6903" w:rsidRDefault="008456A2" w:rsidP="008866C7">
      <w:pPr>
        <w:tabs>
          <w:tab w:val="clear" w:pos="720"/>
          <w:tab w:val="clear" w:pos="1440"/>
        </w:tabs>
        <w:spacing w:line="276" w:lineRule="auto"/>
        <w:ind w:left="2880" w:hanging="720"/>
      </w:pPr>
      <w:r w:rsidRPr="00EF6903">
        <w:t>(1)</w:t>
      </w:r>
      <w:r w:rsidRPr="00EF6903">
        <w:tab/>
        <w:t>A copy of a current, valid commercial driver’s license (CDL) with the proper class and endorsement for the size and type of vehicle(s) to be trained.</w:t>
      </w:r>
    </w:p>
    <w:p w14:paraId="36E81149" w14:textId="77777777" w:rsidR="008456A2" w:rsidRPr="00EF6903" w:rsidRDefault="008456A2" w:rsidP="008866C7">
      <w:pPr>
        <w:tabs>
          <w:tab w:val="clear" w:pos="720"/>
          <w:tab w:val="clear" w:pos="1440"/>
        </w:tabs>
        <w:spacing w:line="276" w:lineRule="auto"/>
        <w:ind w:left="2880" w:hanging="720"/>
      </w:pPr>
      <w:r w:rsidRPr="00EF6903">
        <w:t>(2)</w:t>
      </w:r>
      <w:r w:rsidRPr="00EF6903">
        <w:tab/>
        <w:t>Documentation of a successfully completed Theory Instructor Recertification Written Test, verified at three-year intervals.</w:t>
      </w:r>
    </w:p>
    <w:p w14:paraId="7FEBDC61" w14:textId="77777777" w:rsidR="008456A2" w:rsidRPr="00EF6903" w:rsidRDefault="008456A2" w:rsidP="008866C7">
      <w:pPr>
        <w:tabs>
          <w:tab w:val="clear" w:pos="720"/>
          <w:tab w:val="clear" w:pos="1440"/>
        </w:tabs>
        <w:spacing w:line="276" w:lineRule="auto"/>
        <w:ind w:left="2880" w:hanging="720"/>
      </w:pPr>
      <w:r w:rsidRPr="00EF6903">
        <w:t>(3)</w:t>
      </w:r>
      <w:r w:rsidRPr="00EF6903">
        <w:tab/>
        <w:t>Documentation of a successfully completed Behind-the-Wheel Instructor Recertification Written Test, verified at three-year intervals.</w:t>
      </w:r>
    </w:p>
    <w:p w14:paraId="167284A7" w14:textId="77777777" w:rsidR="008456A2" w:rsidRPr="00EF6903" w:rsidRDefault="008456A2" w:rsidP="008866C7">
      <w:pPr>
        <w:tabs>
          <w:tab w:val="clear" w:pos="720"/>
          <w:tab w:val="clear" w:pos="1440"/>
        </w:tabs>
        <w:spacing w:line="276" w:lineRule="auto"/>
        <w:ind w:left="2160" w:hanging="720"/>
      </w:pPr>
      <w:r w:rsidRPr="00EF6903">
        <w:t>(B)</w:t>
      </w:r>
      <w:r w:rsidRPr="00EF6903">
        <w:tab/>
        <w:t>Permanent File Requirements:</w:t>
      </w:r>
    </w:p>
    <w:p w14:paraId="4257C79F" w14:textId="4CC6965A" w:rsidR="008456A2" w:rsidRPr="00EF6903" w:rsidRDefault="008456A2" w:rsidP="008866C7">
      <w:pPr>
        <w:tabs>
          <w:tab w:val="clear" w:pos="720"/>
          <w:tab w:val="clear" w:pos="1440"/>
        </w:tabs>
        <w:spacing w:line="276" w:lineRule="auto"/>
        <w:ind w:left="2880" w:hanging="720"/>
      </w:pPr>
      <w:r w:rsidRPr="00EF6903">
        <w:lastRenderedPageBreak/>
        <w:t>(1)</w:t>
      </w:r>
      <w:r w:rsidRPr="00EF6903">
        <w:tab/>
      </w:r>
      <w:r w:rsidR="00890F58">
        <w:t>Documentation</w:t>
      </w:r>
      <w:r w:rsidRPr="00EF6903">
        <w:t xml:space="preserve"> of the ELDT Instructor job description, signed by the employee to acknowledge receipt and understanding, as required by Rule 5.2.1.</w:t>
      </w:r>
    </w:p>
    <w:p w14:paraId="3C91E725" w14:textId="7E12F83C" w:rsidR="00EF476D" w:rsidRPr="00EF6903" w:rsidRDefault="00EF476D" w:rsidP="008866C7">
      <w:pPr>
        <w:tabs>
          <w:tab w:val="clear" w:pos="720"/>
          <w:tab w:val="clear" w:pos="1440"/>
        </w:tabs>
        <w:spacing w:line="276" w:lineRule="auto"/>
        <w:ind w:left="2880" w:hanging="720"/>
      </w:pPr>
      <w:r w:rsidRPr="00EF6903">
        <w:t>(2)</w:t>
      </w:r>
      <w:r w:rsidRPr="00EF6903">
        <w:tab/>
        <w:t xml:space="preserve">Evidence of two years of verifiable experience in the operation of a </w:t>
      </w:r>
      <w:r w:rsidR="00E269B4">
        <w:t>S</w:t>
      </w:r>
      <w:r w:rsidRPr="00EF6903">
        <w:t xml:space="preserve">chool </w:t>
      </w:r>
      <w:r w:rsidR="00E269B4">
        <w:t>T</w:t>
      </w:r>
      <w:r w:rsidRPr="00EF6903">
        <w:t xml:space="preserve">ransportation </w:t>
      </w:r>
      <w:r w:rsidR="00E269B4">
        <w:t>V</w:t>
      </w:r>
      <w:r w:rsidRPr="00EF6903">
        <w:t>ehicle requiring a Class B (or higher) Commercial Driver’s License, including all requisite endorsements, within the State of Colorado.</w:t>
      </w:r>
    </w:p>
    <w:p w14:paraId="445D3BC0" w14:textId="77777777" w:rsidR="00EF476D" w:rsidRPr="00EF6903" w:rsidRDefault="00EF476D" w:rsidP="008866C7">
      <w:pPr>
        <w:tabs>
          <w:tab w:val="clear" w:pos="720"/>
          <w:tab w:val="clear" w:pos="1440"/>
        </w:tabs>
        <w:spacing w:line="276" w:lineRule="auto"/>
        <w:ind w:left="2880" w:hanging="720"/>
      </w:pPr>
      <w:r w:rsidRPr="00EF6903">
        <w:t>(3)</w:t>
      </w:r>
      <w:r w:rsidRPr="00EF6903">
        <w:tab/>
        <w:t>A copy of the initial ELDT Theory Instructor Certificate.</w:t>
      </w:r>
    </w:p>
    <w:p w14:paraId="47CA0F43" w14:textId="77777777" w:rsidR="00EF476D" w:rsidRPr="00EF6903" w:rsidRDefault="00EF476D" w:rsidP="008866C7">
      <w:pPr>
        <w:tabs>
          <w:tab w:val="clear" w:pos="720"/>
          <w:tab w:val="clear" w:pos="1440"/>
        </w:tabs>
        <w:spacing w:line="276" w:lineRule="auto"/>
        <w:ind w:left="2880" w:hanging="720"/>
      </w:pPr>
      <w:r w:rsidRPr="00EF6903">
        <w:t>(4)</w:t>
      </w:r>
      <w:r w:rsidRPr="00EF6903">
        <w:tab/>
        <w:t>A copy of the initial ELDT Behind-the-Wheel Instructor Certificate.</w:t>
      </w:r>
    </w:p>
    <w:p w14:paraId="2DB8675D" w14:textId="69811193" w:rsidR="00743BB4" w:rsidRPr="00EF6903" w:rsidRDefault="00743BB4" w:rsidP="008866C7">
      <w:pPr>
        <w:tabs>
          <w:tab w:val="clear" w:pos="720"/>
          <w:tab w:val="clear" w:pos="1440"/>
        </w:tabs>
        <w:spacing w:line="276" w:lineRule="auto"/>
        <w:ind w:left="2880" w:hanging="720"/>
      </w:pPr>
      <w:r w:rsidRPr="00EF6903">
        <w:t>(5)</w:t>
      </w:r>
      <w:r w:rsidRPr="00EF6903">
        <w:tab/>
        <w:t>A copy of the submitted CDE Application for Certification or Recertification.</w:t>
      </w:r>
    </w:p>
    <w:p w14:paraId="16623574" w14:textId="56C5773C" w:rsidR="002466B5" w:rsidRPr="00EF6903" w:rsidRDefault="00030C44" w:rsidP="008866C7">
      <w:pPr>
        <w:pStyle w:val="Heading3"/>
        <w:spacing w:line="276" w:lineRule="auto"/>
        <w:rPr>
          <w:szCs w:val="22"/>
        </w:rPr>
      </w:pPr>
      <w:r w:rsidRPr="00EF6903">
        <w:rPr>
          <w:szCs w:val="22"/>
        </w:rPr>
        <w:t>6.5</w:t>
      </w:r>
      <w:r w:rsidR="005F55A2" w:rsidRPr="00EF6903">
        <w:rPr>
          <w:szCs w:val="22"/>
        </w:rPr>
        <w:tab/>
      </w:r>
      <w:r w:rsidRPr="00EF6903">
        <w:rPr>
          <w:szCs w:val="22"/>
        </w:rPr>
        <w:t>Entry-Level Driver Hands-On Trainer Qualification File Requirements</w:t>
      </w:r>
    </w:p>
    <w:p w14:paraId="50A94E60" w14:textId="178C1E5B" w:rsidR="00743BB4" w:rsidRPr="00EF6903" w:rsidRDefault="00030C44" w:rsidP="008866C7">
      <w:pPr>
        <w:tabs>
          <w:tab w:val="clear" w:pos="720"/>
        </w:tabs>
        <w:spacing w:line="276" w:lineRule="auto"/>
        <w:ind w:left="1440" w:hanging="720"/>
      </w:pPr>
      <w:r w:rsidRPr="00EF6903">
        <w:t>6.5.1</w:t>
      </w:r>
      <w:r w:rsidR="005F55A2" w:rsidRPr="00EF6903">
        <w:tab/>
      </w:r>
      <w:r w:rsidRPr="00EF6903">
        <w:t>Educational Entities shall maintain an active qualification file for each CDE ELDT Hands-On Trainer, containing verified documentation that substantiates the following requirements</w:t>
      </w:r>
      <w:r w:rsidR="00EF5AA6">
        <w:t>:</w:t>
      </w:r>
    </w:p>
    <w:p w14:paraId="0A308B4D" w14:textId="77777777" w:rsidR="00743BB4" w:rsidRPr="00EF6903" w:rsidRDefault="00743BB4" w:rsidP="008866C7">
      <w:pPr>
        <w:tabs>
          <w:tab w:val="clear" w:pos="720"/>
          <w:tab w:val="clear" w:pos="1440"/>
        </w:tabs>
        <w:spacing w:line="276" w:lineRule="auto"/>
        <w:ind w:left="2160" w:hanging="720"/>
      </w:pPr>
      <w:r w:rsidRPr="00EF6903">
        <w:t>(A)</w:t>
      </w:r>
      <w:r w:rsidRPr="00EF6903">
        <w:tab/>
        <w:t>Annual File Requirements:</w:t>
      </w:r>
    </w:p>
    <w:p w14:paraId="035CB4F6" w14:textId="77777777" w:rsidR="00743BB4" w:rsidRPr="00EF6903" w:rsidRDefault="00743BB4" w:rsidP="008866C7">
      <w:pPr>
        <w:tabs>
          <w:tab w:val="clear" w:pos="720"/>
          <w:tab w:val="clear" w:pos="1440"/>
        </w:tabs>
        <w:spacing w:line="276" w:lineRule="auto"/>
        <w:ind w:left="2880" w:hanging="720"/>
      </w:pPr>
      <w:r w:rsidRPr="00EF6903">
        <w:t>(1)</w:t>
      </w:r>
      <w:r w:rsidRPr="00EF6903">
        <w:tab/>
        <w:t>A copy of a current, valid commercial driver’s license (CDL) with the proper class and endorsement for the size and type of vehicle(s) to be trained.</w:t>
      </w:r>
    </w:p>
    <w:p w14:paraId="1696E662" w14:textId="77777777" w:rsidR="00743BB4" w:rsidRPr="00EF6903" w:rsidRDefault="00743BB4" w:rsidP="008866C7">
      <w:pPr>
        <w:tabs>
          <w:tab w:val="clear" w:pos="720"/>
          <w:tab w:val="clear" w:pos="1440"/>
        </w:tabs>
        <w:spacing w:line="276" w:lineRule="auto"/>
        <w:ind w:left="2880" w:hanging="720"/>
      </w:pPr>
      <w:r w:rsidRPr="00EF6903">
        <w:t>(2)</w:t>
      </w:r>
      <w:r w:rsidRPr="00EF6903">
        <w:tab/>
        <w:t>Documentation verifying satisfactory completion of training and evaluating at least two Hands-On Trainer candidates.</w:t>
      </w:r>
    </w:p>
    <w:p w14:paraId="36110D1A" w14:textId="77777777" w:rsidR="00743BB4" w:rsidRPr="00EF6903" w:rsidRDefault="00743BB4" w:rsidP="008866C7">
      <w:pPr>
        <w:tabs>
          <w:tab w:val="clear" w:pos="720"/>
          <w:tab w:val="clear" w:pos="1440"/>
        </w:tabs>
        <w:spacing w:line="276" w:lineRule="auto"/>
        <w:ind w:left="2160" w:hanging="720"/>
      </w:pPr>
      <w:r w:rsidRPr="00EF6903">
        <w:t>(B)</w:t>
      </w:r>
      <w:r w:rsidRPr="00EF6903">
        <w:tab/>
        <w:t>Permanent File Requirements:</w:t>
      </w:r>
    </w:p>
    <w:p w14:paraId="47306D92" w14:textId="2A00EA60" w:rsidR="00743BB4" w:rsidRPr="00EF6903" w:rsidRDefault="00743BB4" w:rsidP="008866C7">
      <w:pPr>
        <w:tabs>
          <w:tab w:val="clear" w:pos="720"/>
          <w:tab w:val="clear" w:pos="1440"/>
        </w:tabs>
        <w:spacing w:line="276" w:lineRule="auto"/>
        <w:ind w:left="2880" w:hanging="720"/>
      </w:pPr>
      <w:r w:rsidRPr="00EF6903">
        <w:t>(1)</w:t>
      </w:r>
      <w:r w:rsidRPr="00EF6903">
        <w:tab/>
      </w:r>
      <w:r w:rsidR="00890F58">
        <w:t>Documentation</w:t>
      </w:r>
      <w:r w:rsidRPr="00EF6903">
        <w:t xml:space="preserve"> of the ELDT Hands-On Trainer job description, signed by the employee to acknowledge receipt and understanding, as required by Rule 5.2.1.</w:t>
      </w:r>
    </w:p>
    <w:p w14:paraId="27E84CB0" w14:textId="77777777" w:rsidR="0095370B" w:rsidRPr="00EF6903" w:rsidRDefault="0095370B" w:rsidP="008866C7">
      <w:pPr>
        <w:tabs>
          <w:tab w:val="clear" w:pos="720"/>
          <w:tab w:val="clear" w:pos="1440"/>
        </w:tabs>
        <w:spacing w:line="276" w:lineRule="auto"/>
        <w:ind w:left="2880" w:hanging="720"/>
      </w:pPr>
      <w:r w:rsidRPr="00EF6903">
        <w:t>(2)</w:t>
      </w:r>
      <w:r w:rsidRPr="00EF6903">
        <w:tab/>
        <w:t>Documentation verifying that the individual has maintained a CDE ELDT Instructor certificate for a minimum of two consecutive years.</w:t>
      </w:r>
    </w:p>
    <w:p w14:paraId="15D2BCD4" w14:textId="77777777" w:rsidR="0095370B" w:rsidRPr="00EF6903" w:rsidRDefault="0095370B" w:rsidP="008866C7">
      <w:pPr>
        <w:tabs>
          <w:tab w:val="clear" w:pos="720"/>
          <w:tab w:val="clear" w:pos="1440"/>
        </w:tabs>
        <w:spacing w:line="276" w:lineRule="auto"/>
        <w:ind w:left="2880" w:hanging="720"/>
      </w:pPr>
      <w:r w:rsidRPr="00EF6903">
        <w:t>(3)</w:t>
      </w:r>
      <w:r w:rsidRPr="00EF6903">
        <w:tab/>
        <w:t>Documentation of satisfactory completion of the CDE ELDT Hands-On Trainer instruction class.</w:t>
      </w:r>
    </w:p>
    <w:p w14:paraId="50A2D008" w14:textId="77777777" w:rsidR="0095370B" w:rsidRPr="00EF6903" w:rsidRDefault="0095370B" w:rsidP="008866C7">
      <w:pPr>
        <w:tabs>
          <w:tab w:val="clear" w:pos="720"/>
          <w:tab w:val="clear" w:pos="1440"/>
        </w:tabs>
        <w:spacing w:line="276" w:lineRule="auto"/>
        <w:ind w:left="2880" w:hanging="720"/>
      </w:pPr>
      <w:r w:rsidRPr="00EF6903">
        <w:t>(4)</w:t>
      </w:r>
      <w:r w:rsidRPr="00EF6903">
        <w:tab/>
        <w:t>Documentation of attendance and successful completion of a CDE School Transportation ELDT Hands-On Instructor Recertification training.</w:t>
      </w:r>
    </w:p>
    <w:p w14:paraId="11139388" w14:textId="75753663" w:rsidR="00592BC9" w:rsidRPr="00EF6903" w:rsidRDefault="00592BC9" w:rsidP="008866C7">
      <w:pPr>
        <w:tabs>
          <w:tab w:val="clear" w:pos="720"/>
          <w:tab w:val="clear" w:pos="1440"/>
        </w:tabs>
        <w:spacing w:line="276" w:lineRule="auto"/>
        <w:ind w:left="2880" w:hanging="720"/>
      </w:pPr>
      <w:r w:rsidRPr="00EF6903">
        <w:lastRenderedPageBreak/>
        <w:t>(5)</w:t>
      </w:r>
      <w:r w:rsidRPr="00EF6903">
        <w:tab/>
        <w:t>A copy of the submitted CDE Application for Certification or Recertification.</w:t>
      </w:r>
    </w:p>
    <w:p w14:paraId="370F8CF7" w14:textId="707C1422" w:rsidR="002466B5" w:rsidRPr="00EF6903" w:rsidRDefault="00030C44" w:rsidP="008866C7">
      <w:pPr>
        <w:pStyle w:val="Heading3"/>
        <w:spacing w:line="276" w:lineRule="auto"/>
        <w:rPr>
          <w:szCs w:val="22"/>
        </w:rPr>
      </w:pPr>
      <w:r w:rsidRPr="00EF6903">
        <w:rPr>
          <w:szCs w:val="22"/>
        </w:rPr>
        <w:t>6.6</w:t>
      </w:r>
      <w:r w:rsidR="005F55A2" w:rsidRPr="00EF6903">
        <w:rPr>
          <w:szCs w:val="22"/>
        </w:rPr>
        <w:tab/>
      </w:r>
      <w:r w:rsidRPr="00EF6903">
        <w:rPr>
          <w:szCs w:val="22"/>
        </w:rPr>
        <w:t>CDE Annual Inspector Qualification File Requirements</w:t>
      </w:r>
    </w:p>
    <w:p w14:paraId="6A9FC149" w14:textId="77777777" w:rsidR="0014374A" w:rsidRPr="00EF6903" w:rsidRDefault="00030C44" w:rsidP="008866C7">
      <w:pPr>
        <w:tabs>
          <w:tab w:val="clear" w:pos="720"/>
          <w:tab w:val="clear" w:pos="1440"/>
        </w:tabs>
        <w:spacing w:line="276" w:lineRule="auto"/>
        <w:ind w:left="1440" w:hanging="720"/>
      </w:pPr>
      <w:r w:rsidRPr="00EF6903">
        <w:t>6.6.1</w:t>
      </w:r>
      <w:r w:rsidRPr="00EF6903">
        <w:tab/>
        <w:t>Educational Entities shall maintain an active qualification file for each CDE Annual Inspector.</w:t>
      </w:r>
    </w:p>
    <w:p w14:paraId="0DC6FA65" w14:textId="77777777" w:rsidR="0014374A" w:rsidRPr="00EF6903" w:rsidRDefault="0014374A" w:rsidP="008866C7">
      <w:pPr>
        <w:tabs>
          <w:tab w:val="clear" w:pos="720"/>
          <w:tab w:val="clear" w:pos="1440"/>
        </w:tabs>
        <w:spacing w:line="276" w:lineRule="auto"/>
        <w:ind w:left="2160" w:hanging="720"/>
      </w:pPr>
      <w:r w:rsidRPr="00EF6903">
        <w:t>(A)</w:t>
      </w:r>
      <w:r w:rsidRPr="00EF6903">
        <w:tab/>
        <w:t>Annual File Requirements:</w:t>
      </w:r>
    </w:p>
    <w:p w14:paraId="2580A53F" w14:textId="77777777" w:rsidR="0014374A" w:rsidRPr="00EF6903" w:rsidRDefault="0014374A" w:rsidP="008866C7">
      <w:pPr>
        <w:tabs>
          <w:tab w:val="clear" w:pos="720"/>
          <w:tab w:val="clear" w:pos="1440"/>
        </w:tabs>
        <w:spacing w:line="276" w:lineRule="auto"/>
        <w:ind w:left="2880" w:hanging="720"/>
      </w:pPr>
      <w:r w:rsidRPr="00EF6903">
        <w:t>(1)</w:t>
      </w:r>
      <w:r w:rsidRPr="00EF6903">
        <w:tab/>
        <w:t>A current copy of a valid Commercial Driver’s License (CDL) with all proper endorsements required for the vehicle type being inspected.</w:t>
      </w:r>
    </w:p>
    <w:p w14:paraId="53503056" w14:textId="77777777" w:rsidR="0014374A" w:rsidRPr="00EF6903" w:rsidRDefault="0014374A" w:rsidP="008866C7">
      <w:pPr>
        <w:tabs>
          <w:tab w:val="clear" w:pos="720"/>
          <w:tab w:val="clear" w:pos="1440"/>
        </w:tabs>
        <w:spacing w:line="276" w:lineRule="auto"/>
        <w:ind w:left="2880" w:hanging="720"/>
      </w:pPr>
      <w:r w:rsidRPr="00EF6903">
        <w:t>(2)</w:t>
      </w:r>
      <w:r w:rsidRPr="00EF6903">
        <w:tab/>
        <w:t>Evidence of a passing score on the CDE Annual Inspector Recertification Written Test, required every three years.</w:t>
      </w:r>
    </w:p>
    <w:p w14:paraId="465B33E6" w14:textId="77777777" w:rsidR="0014374A" w:rsidRPr="00EF6903" w:rsidRDefault="0014374A" w:rsidP="008866C7">
      <w:pPr>
        <w:tabs>
          <w:tab w:val="clear" w:pos="720"/>
          <w:tab w:val="clear" w:pos="1440"/>
        </w:tabs>
        <w:spacing w:line="276" w:lineRule="auto"/>
        <w:ind w:left="2160" w:hanging="720"/>
      </w:pPr>
      <w:r w:rsidRPr="00EF6903">
        <w:t>(B)</w:t>
      </w:r>
      <w:r w:rsidRPr="00EF6903">
        <w:tab/>
        <w:t>Permanent File Requirements:</w:t>
      </w:r>
    </w:p>
    <w:p w14:paraId="33E2E488" w14:textId="476EF7ED" w:rsidR="0014374A" w:rsidRPr="00EF6903" w:rsidRDefault="0014374A" w:rsidP="008866C7">
      <w:pPr>
        <w:tabs>
          <w:tab w:val="clear" w:pos="720"/>
          <w:tab w:val="clear" w:pos="1440"/>
        </w:tabs>
        <w:spacing w:line="276" w:lineRule="auto"/>
        <w:ind w:left="2880" w:hanging="720"/>
      </w:pPr>
      <w:r w:rsidRPr="00EF6903">
        <w:t>(1)</w:t>
      </w:r>
      <w:r w:rsidRPr="00EF6903">
        <w:tab/>
      </w:r>
      <w:r w:rsidR="00890F58">
        <w:t>Documentation</w:t>
      </w:r>
      <w:r w:rsidRPr="00EF6903">
        <w:t xml:space="preserve"> of the CDE Annual Inspector job description, signed by the employee to acknowledge receipt and understanding, as required by Rule 5.2.1.</w:t>
      </w:r>
    </w:p>
    <w:p w14:paraId="2266176A" w14:textId="1EC9D92C" w:rsidR="0014374A" w:rsidRPr="00EF6903" w:rsidRDefault="0014374A" w:rsidP="008866C7">
      <w:pPr>
        <w:tabs>
          <w:tab w:val="clear" w:pos="720"/>
          <w:tab w:val="clear" w:pos="1440"/>
        </w:tabs>
        <w:spacing w:line="276" w:lineRule="auto"/>
        <w:ind w:left="2880" w:hanging="720"/>
      </w:pPr>
      <w:r w:rsidRPr="00EF6903">
        <w:t>(2)</w:t>
      </w:r>
      <w:r w:rsidRPr="00EF6903">
        <w:tab/>
        <w:t xml:space="preserve">Brake Inspector Qualification: A certificate verifying qualification as a brake inspector pursuant to 49 C.F.R. </w:t>
      </w:r>
      <w:r w:rsidR="00741EFF">
        <w:t>§</w:t>
      </w:r>
      <w:r w:rsidRPr="00EF6903">
        <w:t xml:space="preserve"> 396.25.</w:t>
      </w:r>
    </w:p>
    <w:p w14:paraId="419D0776" w14:textId="77777777" w:rsidR="0014374A" w:rsidRPr="00EF6903" w:rsidRDefault="0014374A" w:rsidP="008866C7">
      <w:pPr>
        <w:tabs>
          <w:tab w:val="clear" w:pos="720"/>
          <w:tab w:val="clear" w:pos="1440"/>
        </w:tabs>
        <w:spacing w:line="276" w:lineRule="auto"/>
        <w:ind w:left="2880" w:hanging="720"/>
      </w:pPr>
      <w:r w:rsidRPr="00EF6903">
        <w:t>(3)</w:t>
      </w:r>
      <w:r w:rsidRPr="00EF6903">
        <w:tab/>
        <w:t>Evidence of two years of verifiable experience in the maintenance of light, medium, or heavy-duty vehicles.</w:t>
      </w:r>
    </w:p>
    <w:p w14:paraId="40341E6C" w14:textId="2CB4700C" w:rsidR="00E54908" w:rsidRPr="00EF6903" w:rsidRDefault="00E54908" w:rsidP="008866C7">
      <w:pPr>
        <w:tabs>
          <w:tab w:val="clear" w:pos="720"/>
          <w:tab w:val="clear" w:pos="1440"/>
        </w:tabs>
        <w:spacing w:line="276" w:lineRule="auto"/>
        <w:ind w:left="2880" w:hanging="720"/>
      </w:pPr>
      <w:r w:rsidRPr="00EF6903">
        <w:t>(4)</w:t>
      </w:r>
      <w:r w:rsidRPr="00EF6903">
        <w:tab/>
        <w:t>Documentation verifying satisfactory completion of the CDE Initial Hands-On performance test.</w:t>
      </w:r>
    </w:p>
    <w:p w14:paraId="2A7FE5EF" w14:textId="213B4E68" w:rsidR="00E54908" w:rsidRPr="00EF6903" w:rsidRDefault="00E54908" w:rsidP="008866C7">
      <w:pPr>
        <w:tabs>
          <w:tab w:val="clear" w:pos="720"/>
          <w:tab w:val="clear" w:pos="1440"/>
        </w:tabs>
        <w:spacing w:line="276" w:lineRule="auto"/>
        <w:ind w:left="2880" w:hanging="720"/>
      </w:pPr>
      <w:r w:rsidRPr="00EF6903">
        <w:t>(5)</w:t>
      </w:r>
      <w:r w:rsidRPr="00EF6903">
        <w:tab/>
        <w:t>Documentation verifying satisfactory completion of the CDE Annual Inspector Qualification written test.</w:t>
      </w:r>
    </w:p>
    <w:p w14:paraId="07A4CD5B" w14:textId="740A7B24" w:rsidR="00576A53" w:rsidRPr="00EF6903" w:rsidRDefault="00576A53" w:rsidP="008866C7">
      <w:pPr>
        <w:tabs>
          <w:tab w:val="clear" w:pos="720"/>
          <w:tab w:val="clear" w:pos="1440"/>
        </w:tabs>
        <w:spacing w:line="276" w:lineRule="auto"/>
        <w:ind w:left="3600" w:hanging="720"/>
      </w:pPr>
      <w:r w:rsidRPr="00EF6903">
        <w:t>(a)</w:t>
      </w:r>
      <w:r w:rsidRPr="00EF6903">
        <w:tab/>
        <w:t>When the test is given in paper format, a representative of the Educational Entity, other than a CDE Annual Inspector candidate, shall grade the written test.</w:t>
      </w:r>
    </w:p>
    <w:p w14:paraId="5866D321" w14:textId="77777777" w:rsidR="00E54908" w:rsidRPr="00EF6903" w:rsidRDefault="00E54908" w:rsidP="008866C7">
      <w:pPr>
        <w:tabs>
          <w:tab w:val="clear" w:pos="720"/>
          <w:tab w:val="clear" w:pos="1440"/>
        </w:tabs>
        <w:spacing w:line="276" w:lineRule="auto"/>
        <w:ind w:left="2880" w:hanging="720"/>
      </w:pPr>
      <w:r w:rsidRPr="00EF6903">
        <w:t>(6)</w:t>
      </w:r>
      <w:r w:rsidRPr="00EF6903">
        <w:tab/>
        <w:t>Documentation verifying satisfactory completion of training on the maintenance of electric vehicles (EV).</w:t>
      </w:r>
    </w:p>
    <w:p w14:paraId="7BBE863B" w14:textId="631D464C" w:rsidR="002466B5" w:rsidRPr="00EF6903" w:rsidRDefault="00030C44" w:rsidP="008866C7">
      <w:pPr>
        <w:pStyle w:val="Heading3"/>
        <w:spacing w:line="276" w:lineRule="auto"/>
        <w:rPr>
          <w:szCs w:val="22"/>
        </w:rPr>
      </w:pPr>
      <w:r w:rsidRPr="00EF6903">
        <w:rPr>
          <w:szCs w:val="22"/>
        </w:rPr>
        <w:t>6.7</w:t>
      </w:r>
      <w:r w:rsidR="005F55A2" w:rsidRPr="00EF6903">
        <w:rPr>
          <w:szCs w:val="22"/>
        </w:rPr>
        <w:tab/>
      </w:r>
      <w:r w:rsidRPr="00EF6903">
        <w:rPr>
          <w:szCs w:val="22"/>
        </w:rPr>
        <w:t>Hands-On Tester Qualification File Requirements</w:t>
      </w:r>
    </w:p>
    <w:p w14:paraId="57307F31" w14:textId="77777777" w:rsidR="003F0665" w:rsidRPr="00EF6903" w:rsidRDefault="00030C44" w:rsidP="008866C7">
      <w:pPr>
        <w:tabs>
          <w:tab w:val="clear" w:pos="720"/>
          <w:tab w:val="clear" w:pos="1440"/>
        </w:tabs>
        <w:spacing w:line="276" w:lineRule="auto"/>
        <w:ind w:left="1440" w:hanging="720"/>
      </w:pPr>
      <w:r w:rsidRPr="00EF6903">
        <w:t>6.7.1</w:t>
      </w:r>
      <w:r w:rsidRPr="00EF6903">
        <w:tab/>
        <w:t>Educational Entities shall maintain an active qualification file for each Hands-On Tester.</w:t>
      </w:r>
    </w:p>
    <w:p w14:paraId="7A8C5B15" w14:textId="77777777" w:rsidR="003F0665" w:rsidRPr="00EF6903" w:rsidRDefault="003F0665" w:rsidP="008866C7">
      <w:pPr>
        <w:tabs>
          <w:tab w:val="clear" w:pos="720"/>
          <w:tab w:val="clear" w:pos="1440"/>
        </w:tabs>
        <w:spacing w:line="276" w:lineRule="auto"/>
        <w:ind w:left="2160" w:hanging="720"/>
      </w:pPr>
      <w:r w:rsidRPr="00EF6903">
        <w:lastRenderedPageBreak/>
        <w:t>(A)</w:t>
      </w:r>
      <w:r w:rsidRPr="00EF6903">
        <w:tab/>
        <w:t>Annual File Requirements:</w:t>
      </w:r>
    </w:p>
    <w:p w14:paraId="758F1E20" w14:textId="77777777" w:rsidR="003F0665" w:rsidRPr="00EF6903" w:rsidRDefault="003F0665" w:rsidP="008866C7">
      <w:pPr>
        <w:tabs>
          <w:tab w:val="clear" w:pos="720"/>
          <w:tab w:val="clear" w:pos="1440"/>
        </w:tabs>
        <w:spacing w:line="276" w:lineRule="auto"/>
        <w:ind w:left="2880" w:hanging="720"/>
      </w:pPr>
      <w:r w:rsidRPr="00EF6903">
        <w:t>(1)</w:t>
      </w:r>
      <w:r w:rsidRPr="00EF6903">
        <w:tab/>
        <w:t>A current copy of a valid Commercial Driver’s License (CDL) with all proper endorsements required for the vehicle type.</w:t>
      </w:r>
    </w:p>
    <w:p w14:paraId="0E83A83D" w14:textId="77777777" w:rsidR="00087F2D" w:rsidRPr="00EF6903" w:rsidRDefault="00087F2D" w:rsidP="008866C7">
      <w:pPr>
        <w:tabs>
          <w:tab w:val="clear" w:pos="720"/>
          <w:tab w:val="clear" w:pos="1440"/>
        </w:tabs>
        <w:spacing w:line="276" w:lineRule="auto"/>
        <w:ind w:left="2880" w:hanging="720"/>
      </w:pPr>
      <w:r w:rsidRPr="00EF6903">
        <w:t>(2)</w:t>
      </w:r>
      <w:r w:rsidRPr="00EF6903">
        <w:tab/>
        <w:t>Documentation of at least four hours of Medium/Heavy-duty Brake Training every three years, OR maintenance of a valid ASE School Bus, Medium/Heavy-duty Truck, or Transit Bus Brake Certification.</w:t>
      </w:r>
    </w:p>
    <w:p w14:paraId="6BD9F450" w14:textId="4C03A676" w:rsidR="00087F2D" w:rsidRPr="00EF6903" w:rsidRDefault="00087F2D" w:rsidP="008866C7">
      <w:pPr>
        <w:tabs>
          <w:tab w:val="clear" w:pos="720"/>
          <w:tab w:val="clear" w:pos="1440"/>
        </w:tabs>
        <w:spacing w:line="276" w:lineRule="auto"/>
        <w:ind w:left="2880" w:hanging="720"/>
      </w:pPr>
      <w:r w:rsidRPr="00EF6903">
        <w:t>(3)</w:t>
      </w:r>
      <w:r w:rsidRPr="00EF6903">
        <w:tab/>
        <w:t xml:space="preserve">Documentation verifying the </w:t>
      </w:r>
      <w:r w:rsidR="00FB6B7C">
        <w:t>execution</w:t>
      </w:r>
      <w:r w:rsidRPr="00EF6903">
        <w:t xml:space="preserve"> of at least two hands-on tests every three years, OR documentation of attendance at a CDE Annual Inspector Hands-On Recertification training.</w:t>
      </w:r>
    </w:p>
    <w:p w14:paraId="237E9E32" w14:textId="77777777" w:rsidR="00087F2D" w:rsidRPr="00EF6903" w:rsidRDefault="00087F2D" w:rsidP="008866C7">
      <w:pPr>
        <w:tabs>
          <w:tab w:val="clear" w:pos="720"/>
          <w:tab w:val="clear" w:pos="1440"/>
        </w:tabs>
        <w:spacing w:line="276" w:lineRule="auto"/>
        <w:ind w:left="2160" w:hanging="720"/>
      </w:pPr>
      <w:r w:rsidRPr="00EF6903">
        <w:t>(B)</w:t>
      </w:r>
      <w:r w:rsidRPr="00EF6903">
        <w:tab/>
        <w:t>Permanent File Requirements:</w:t>
      </w:r>
    </w:p>
    <w:p w14:paraId="4B87A4D4" w14:textId="6C53DFFB" w:rsidR="00087F2D" w:rsidRPr="00EF6903" w:rsidRDefault="00087F2D" w:rsidP="008866C7">
      <w:pPr>
        <w:tabs>
          <w:tab w:val="clear" w:pos="720"/>
          <w:tab w:val="clear" w:pos="1440"/>
        </w:tabs>
        <w:spacing w:line="276" w:lineRule="auto"/>
        <w:ind w:left="2880" w:hanging="720"/>
      </w:pPr>
      <w:r w:rsidRPr="00EF6903">
        <w:t>(1)</w:t>
      </w:r>
      <w:r w:rsidRPr="00EF6903">
        <w:tab/>
      </w:r>
      <w:r w:rsidR="00890F58">
        <w:t>Documentation</w:t>
      </w:r>
      <w:r w:rsidRPr="00EF6903">
        <w:t xml:space="preserve"> of the Hands-On Tester job description, signed by the employee to acknowledge receipt and understanding, as required by Rule 5.2.1.</w:t>
      </w:r>
    </w:p>
    <w:p w14:paraId="2DCB297D" w14:textId="77777777" w:rsidR="00087F2D" w:rsidRPr="00EF6903" w:rsidRDefault="00087F2D" w:rsidP="008866C7">
      <w:pPr>
        <w:tabs>
          <w:tab w:val="clear" w:pos="720"/>
          <w:tab w:val="clear" w:pos="1440"/>
        </w:tabs>
        <w:spacing w:line="276" w:lineRule="auto"/>
        <w:ind w:left="2880" w:hanging="720"/>
      </w:pPr>
      <w:r w:rsidRPr="00EF6903">
        <w:t>(2)</w:t>
      </w:r>
      <w:r w:rsidRPr="00EF6903">
        <w:tab/>
        <w:t>Documentation verifying that the individual has maintained a CDE Annual Inspector certificate for a minimum of two consecutive years.</w:t>
      </w:r>
    </w:p>
    <w:p w14:paraId="66037D65" w14:textId="77777777" w:rsidR="00087F2D" w:rsidRPr="00EF6903" w:rsidRDefault="00087F2D" w:rsidP="008866C7">
      <w:pPr>
        <w:tabs>
          <w:tab w:val="clear" w:pos="720"/>
          <w:tab w:val="clear" w:pos="1440"/>
        </w:tabs>
        <w:spacing w:line="276" w:lineRule="auto"/>
        <w:ind w:left="2880" w:hanging="720"/>
      </w:pPr>
      <w:r w:rsidRPr="00EF6903">
        <w:t>(3)</w:t>
      </w:r>
      <w:r w:rsidRPr="00EF6903">
        <w:tab/>
        <w:t>Documentation verifying successful completion of the CDE Hands-On Tester Training.</w:t>
      </w:r>
    </w:p>
    <w:p w14:paraId="2EEE757E" w14:textId="78D85398" w:rsidR="00087F2D" w:rsidRPr="00EF6903" w:rsidRDefault="00087F2D" w:rsidP="008866C7">
      <w:pPr>
        <w:tabs>
          <w:tab w:val="clear" w:pos="720"/>
          <w:tab w:val="clear" w:pos="1440"/>
        </w:tabs>
        <w:spacing w:line="276" w:lineRule="auto"/>
        <w:ind w:left="2880" w:hanging="720"/>
      </w:pPr>
      <w:r w:rsidRPr="00EF6903">
        <w:t>(4)</w:t>
      </w:r>
      <w:r w:rsidRPr="00EF6903">
        <w:tab/>
        <w:t>A completed CDE Application for Certification/Recertification.</w:t>
      </w:r>
    </w:p>
    <w:p w14:paraId="0D1E2889" w14:textId="77777777" w:rsidR="00373F76" w:rsidRPr="00EF6903" w:rsidRDefault="00030C44" w:rsidP="008866C7">
      <w:pPr>
        <w:pStyle w:val="Heading2"/>
        <w:spacing w:line="276" w:lineRule="auto"/>
        <w:rPr>
          <w:szCs w:val="22"/>
        </w:rPr>
      </w:pPr>
      <w:r w:rsidRPr="00EF6903">
        <w:rPr>
          <w:szCs w:val="22"/>
        </w:rPr>
        <w:t>7.0</w:t>
      </w:r>
      <w:r w:rsidRPr="00EF6903">
        <w:rPr>
          <w:szCs w:val="22"/>
        </w:rPr>
        <w:tab/>
        <w:t>School Transportation Vehicle Operator Requirements</w:t>
      </w:r>
    </w:p>
    <w:p w14:paraId="5905C75D" w14:textId="659E4EAE" w:rsidR="00373F76" w:rsidRPr="00EF6903" w:rsidRDefault="00373F76" w:rsidP="008866C7">
      <w:pPr>
        <w:pStyle w:val="Heading3"/>
        <w:spacing w:line="276" w:lineRule="auto"/>
        <w:rPr>
          <w:szCs w:val="22"/>
        </w:rPr>
      </w:pPr>
      <w:r w:rsidRPr="00EF6903">
        <w:rPr>
          <w:szCs w:val="22"/>
        </w:rPr>
        <w:t>7.1</w:t>
      </w:r>
      <w:r w:rsidR="005F55A2" w:rsidRPr="00EF6903">
        <w:rPr>
          <w:szCs w:val="22"/>
        </w:rPr>
        <w:tab/>
      </w:r>
      <w:r w:rsidRPr="00EF6903">
        <w:rPr>
          <w:szCs w:val="22"/>
        </w:rPr>
        <w:t>Operator Qualifications</w:t>
      </w:r>
    </w:p>
    <w:p w14:paraId="4DBE3272" w14:textId="397DF495" w:rsidR="00373F76" w:rsidRPr="00EF6903" w:rsidRDefault="00373F76" w:rsidP="008866C7">
      <w:pPr>
        <w:pStyle w:val="Style1"/>
        <w:spacing w:after="240" w:line="276" w:lineRule="auto"/>
      </w:pPr>
      <w:r w:rsidRPr="00EF6903">
        <w:t>7.1.1</w:t>
      </w:r>
      <w:r w:rsidR="005F55A2" w:rsidRPr="00EF6903">
        <w:tab/>
      </w:r>
      <w:r w:rsidRPr="00EF6903">
        <w:t>Core CDL Operator Qualification Requirements</w:t>
      </w:r>
    </w:p>
    <w:p w14:paraId="14A21C54" w14:textId="5ED74C58" w:rsidR="00373F76" w:rsidRPr="00EF6903" w:rsidRDefault="00373F76" w:rsidP="008866C7">
      <w:pPr>
        <w:tabs>
          <w:tab w:val="clear" w:pos="720"/>
          <w:tab w:val="clear" w:pos="1440"/>
        </w:tabs>
        <w:spacing w:line="276" w:lineRule="auto"/>
        <w:ind w:left="2160" w:hanging="720"/>
      </w:pPr>
      <w:r w:rsidRPr="00EF6903">
        <w:t>(A)</w:t>
      </w:r>
      <w:r w:rsidRPr="00EF6903">
        <w:tab/>
        <w:t xml:space="preserve">To operate any vehicle requiring a Commercial Driver’s License (Types A-2, B, C, D, MFSAB, or Motor Coach) for student transportation, </w:t>
      </w:r>
      <w:r w:rsidR="00D3208C">
        <w:t>School Transportation Vehicle O</w:t>
      </w:r>
      <w:r w:rsidRPr="00EF6903">
        <w:t>perators shall meet the following:</w:t>
      </w:r>
    </w:p>
    <w:p w14:paraId="2A257EFC" w14:textId="77777777" w:rsidR="00373F76" w:rsidRPr="00EF6903" w:rsidRDefault="00373F76" w:rsidP="008866C7">
      <w:pPr>
        <w:tabs>
          <w:tab w:val="clear" w:pos="720"/>
          <w:tab w:val="clear" w:pos="1440"/>
        </w:tabs>
        <w:spacing w:line="276" w:lineRule="auto"/>
        <w:ind w:left="2880" w:hanging="720"/>
      </w:pPr>
      <w:r w:rsidRPr="00EF6903">
        <w:t>(1)</w:t>
      </w:r>
      <w:r w:rsidRPr="00EF6903">
        <w:tab/>
        <w:t>Age: Be a minimum:</w:t>
      </w:r>
    </w:p>
    <w:p w14:paraId="7B85536C" w14:textId="77777777" w:rsidR="00373F76" w:rsidRPr="00EF6903" w:rsidRDefault="00373F76" w:rsidP="008866C7">
      <w:pPr>
        <w:tabs>
          <w:tab w:val="clear" w:pos="720"/>
          <w:tab w:val="clear" w:pos="1440"/>
        </w:tabs>
        <w:spacing w:line="276" w:lineRule="auto"/>
        <w:ind w:left="3600" w:hanging="720"/>
      </w:pPr>
      <w:r w:rsidRPr="00EF6903">
        <w:t>(a)</w:t>
      </w:r>
      <w:r w:rsidRPr="00EF6903">
        <w:tab/>
        <w:t>18 years for intrastate operation subject to a “K” restriction; or</w:t>
      </w:r>
    </w:p>
    <w:p w14:paraId="44DE5A2F" w14:textId="77777777" w:rsidR="00373F76" w:rsidRPr="00EF6903" w:rsidRDefault="00373F76" w:rsidP="008866C7">
      <w:pPr>
        <w:tabs>
          <w:tab w:val="clear" w:pos="720"/>
          <w:tab w:val="clear" w:pos="1440"/>
        </w:tabs>
        <w:spacing w:line="276" w:lineRule="auto"/>
        <w:ind w:left="3600" w:hanging="720"/>
      </w:pPr>
      <w:r w:rsidRPr="00EF6903">
        <w:t>(b)</w:t>
      </w:r>
      <w:r w:rsidRPr="00EF6903">
        <w:tab/>
        <w:t>21 years for interstate operation.</w:t>
      </w:r>
    </w:p>
    <w:p w14:paraId="213691F8" w14:textId="66D52D52" w:rsidR="00373F76" w:rsidRPr="00EF6903" w:rsidRDefault="00373F76" w:rsidP="008866C7">
      <w:pPr>
        <w:tabs>
          <w:tab w:val="clear" w:pos="720"/>
          <w:tab w:val="clear" w:pos="1440"/>
        </w:tabs>
        <w:spacing w:line="276" w:lineRule="auto"/>
        <w:ind w:left="2880" w:hanging="720"/>
      </w:pPr>
      <w:r w:rsidRPr="00EF6903">
        <w:t>(2)</w:t>
      </w:r>
      <w:r w:rsidRPr="00EF6903">
        <w:tab/>
        <w:t xml:space="preserve">Medical: Pass a DOT physical exam (49 C.F.R. </w:t>
      </w:r>
      <w:r w:rsidR="00741EFF">
        <w:t xml:space="preserve">§ </w:t>
      </w:r>
      <w:r w:rsidRPr="00EF6903">
        <w:t>383.71).</w:t>
      </w:r>
    </w:p>
    <w:p w14:paraId="458AA937" w14:textId="77777777" w:rsidR="00373F76" w:rsidRPr="00EF6903" w:rsidRDefault="00373F76" w:rsidP="008866C7">
      <w:pPr>
        <w:tabs>
          <w:tab w:val="clear" w:pos="720"/>
          <w:tab w:val="clear" w:pos="1440"/>
        </w:tabs>
        <w:spacing w:line="276" w:lineRule="auto"/>
        <w:ind w:left="2880" w:hanging="720"/>
      </w:pPr>
      <w:r w:rsidRPr="00EF6903">
        <w:lastRenderedPageBreak/>
        <w:t>(3)</w:t>
      </w:r>
      <w:r w:rsidRPr="00EF6903">
        <w:tab/>
        <w:t>Drug Testing: Mandatory pre-employment screening and ongoing random testing.</w:t>
      </w:r>
    </w:p>
    <w:p w14:paraId="738A7FD0" w14:textId="77777777" w:rsidR="00373F76" w:rsidRPr="00EF6903" w:rsidRDefault="00373F76" w:rsidP="008866C7">
      <w:pPr>
        <w:tabs>
          <w:tab w:val="clear" w:pos="720"/>
          <w:tab w:val="clear" w:pos="1440"/>
        </w:tabs>
        <w:spacing w:line="276" w:lineRule="auto"/>
        <w:ind w:left="2880" w:hanging="720"/>
      </w:pPr>
      <w:r w:rsidRPr="00EF6903">
        <w:t>(4)</w:t>
      </w:r>
      <w:r w:rsidRPr="00EF6903">
        <w:tab/>
        <w:t>Endorsements: Shall possess and maintain both School Bus (S) and Passenger (P) endorsements.</w:t>
      </w:r>
    </w:p>
    <w:p w14:paraId="235650CA" w14:textId="77777777" w:rsidR="00373F76" w:rsidRPr="00EF6903" w:rsidRDefault="00373F76" w:rsidP="008866C7">
      <w:pPr>
        <w:tabs>
          <w:tab w:val="clear" w:pos="720"/>
          <w:tab w:val="clear" w:pos="1440"/>
        </w:tabs>
        <w:spacing w:line="276" w:lineRule="auto"/>
        <w:ind w:left="2880" w:hanging="720"/>
      </w:pPr>
      <w:r w:rsidRPr="00EF6903">
        <w:t>(5)</w:t>
      </w:r>
      <w:r w:rsidRPr="00EF6903">
        <w:tab/>
        <w:t>Training: Complete all training required by Colorado Revised Statutes, CDE regulations, and local entity policies.</w:t>
      </w:r>
    </w:p>
    <w:p w14:paraId="41662389" w14:textId="301CC216" w:rsidR="00373F76" w:rsidRPr="00EF6903" w:rsidRDefault="00373F76" w:rsidP="008866C7">
      <w:pPr>
        <w:pStyle w:val="Style1"/>
        <w:spacing w:line="276" w:lineRule="auto"/>
      </w:pPr>
      <w:r w:rsidRPr="00EF6903">
        <w:t>7.1.2</w:t>
      </w:r>
      <w:r w:rsidR="005F55A2" w:rsidRPr="00EF6903">
        <w:tab/>
      </w:r>
      <w:r w:rsidRPr="00EF6903">
        <w:t>Specific Vehicle Specifications and Licensing</w:t>
      </w:r>
    </w:p>
    <w:p w14:paraId="066E038F" w14:textId="77777777" w:rsidR="00373F76" w:rsidRPr="00EF6903" w:rsidRDefault="00373F76" w:rsidP="008866C7">
      <w:pPr>
        <w:tabs>
          <w:tab w:val="clear" w:pos="720"/>
          <w:tab w:val="clear" w:pos="1440"/>
        </w:tabs>
        <w:spacing w:line="276" w:lineRule="auto"/>
        <w:ind w:left="2160" w:hanging="720"/>
      </w:pPr>
      <w:r w:rsidRPr="00EF6903">
        <w:t>(A)</w:t>
      </w:r>
      <w:r w:rsidRPr="00EF6903">
        <w:tab/>
        <w:t>In addition to the requirements in Rule 7.1.1, operators shall hold the license class corresponding to the vehicle type as shown in Table 1.</w:t>
      </w:r>
    </w:p>
    <w:p w14:paraId="6D53B20B" w14:textId="74135EC2" w:rsidR="006E5598" w:rsidRDefault="00373F76" w:rsidP="008866C7">
      <w:pPr>
        <w:tabs>
          <w:tab w:val="clear" w:pos="720"/>
          <w:tab w:val="clear" w:pos="1440"/>
        </w:tabs>
        <w:spacing w:before="0" w:line="276" w:lineRule="auto"/>
        <w:ind w:left="2160" w:hanging="720"/>
      </w:pPr>
      <w:r w:rsidRPr="00EF6903">
        <w:t>(B)</w:t>
      </w:r>
      <w:r w:rsidRPr="00EF6903">
        <w:tab/>
        <w:t>Air Brakes: If applicable, the Operator shall successfully complete the required air brake knowledge and skills examinations.</w:t>
      </w:r>
    </w:p>
    <w:tbl>
      <w:tblPr>
        <w:tblStyle w:val="GridTable4"/>
        <w:tblW w:w="0" w:type="auto"/>
        <w:tblInd w:w="715" w:type="dxa"/>
        <w:tblLook w:val="04A0" w:firstRow="1" w:lastRow="0" w:firstColumn="1" w:lastColumn="0" w:noHBand="0" w:noVBand="1"/>
      </w:tblPr>
      <w:tblGrid>
        <w:gridCol w:w="2802"/>
        <w:gridCol w:w="4100"/>
        <w:gridCol w:w="1733"/>
      </w:tblGrid>
      <w:tr w:rsidR="00373F76" w:rsidRPr="00EF6903" w14:paraId="0923DCDF" w14:textId="77777777" w:rsidTr="00F42C6A">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078AD016" w14:textId="77777777" w:rsidR="003816F7" w:rsidRPr="00EF6903" w:rsidRDefault="00EF6903" w:rsidP="008866C7">
            <w:pPr>
              <w:spacing w:line="276" w:lineRule="auto"/>
            </w:pPr>
            <w:r w:rsidRPr="00EF6903">
              <w:t>Vehicle Type</w:t>
            </w:r>
          </w:p>
        </w:tc>
        <w:tc>
          <w:tcPr>
            <w:tcW w:w="0" w:type="auto"/>
            <w:tcBorders>
              <w:top w:val="single" w:sz="4" w:space="0" w:color="auto"/>
              <w:left w:val="single" w:sz="4" w:space="0" w:color="auto"/>
              <w:bottom w:val="single" w:sz="4" w:space="0" w:color="auto"/>
              <w:right w:val="single" w:sz="4" w:space="0" w:color="auto"/>
            </w:tcBorders>
          </w:tcPr>
          <w:p w14:paraId="735D8DAB" w14:textId="77777777" w:rsidR="003816F7" w:rsidRPr="00EF6903" w:rsidRDefault="00EF6903" w:rsidP="008866C7">
            <w:pPr>
              <w:spacing w:line="276" w:lineRule="auto"/>
              <w:cnfStyle w:val="100000000000" w:firstRow="1" w:lastRow="0" w:firstColumn="0" w:lastColumn="0" w:oddVBand="0" w:evenVBand="0" w:oddHBand="0" w:evenHBand="0" w:firstRowFirstColumn="0" w:firstRowLastColumn="0" w:lastRowFirstColumn="0" w:lastRowLastColumn="0"/>
            </w:pPr>
            <w:r w:rsidRPr="00EF6903">
              <w:t>Capacity/Weight Specs</w:t>
            </w:r>
          </w:p>
        </w:tc>
        <w:tc>
          <w:tcPr>
            <w:tcW w:w="0" w:type="auto"/>
            <w:tcBorders>
              <w:top w:val="single" w:sz="4" w:space="0" w:color="auto"/>
              <w:left w:val="single" w:sz="4" w:space="0" w:color="auto"/>
              <w:bottom w:val="single" w:sz="4" w:space="0" w:color="auto"/>
              <w:right w:val="single" w:sz="4" w:space="0" w:color="auto"/>
            </w:tcBorders>
          </w:tcPr>
          <w:p w14:paraId="6710C35E" w14:textId="77777777" w:rsidR="003816F7" w:rsidRPr="00EF6903" w:rsidRDefault="00EF6903" w:rsidP="008866C7">
            <w:pPr>
              <w:spacing w:line="276" w:lineRule="auto"/>
              <w:cnfStyle w:val="100000000000" w:firstRow="1" w:lastRow="0" w:firstColumn="0" w:lastColumn="0" w:oddVBand="0" w:evenVBand="0" w:oddHBand="0" w:evenHBand="0" w:firstRowFirstColumn="0" w:firstRowLastColumn="0" w:lastRowFirstColumn="0" w:lastRowLastColumn="0"/>
            </w:pPr>
            <w:r w:rsidRPr="00EF6903">
              <w:t>Required Base License</w:t>
            </w:r>
          </w:p>
        </w:tc>
      </w:tr>
      <w:tr w:rsidR="00373F76" w:rsidRPr="00EF6903" w14:paraId="212F35FF" w14:textId="77777777" w:rsidTr="00F4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3FDD03D2" w14:textId="77777777" w:rsidR="003816F7" w:rsidRPr="00EF6903" w:rsidRDefault="00EF6903" w:rsidP="008866C7">
            <w:pPr>
              <w:spacing w:line="276" w:lineRule="auto"/>
            </w:pPr>
            <w:r w:rsidRPr="00EF6903">
              <w:t>Type C or D School Bus or MFSAB, or Motor Coach</w:t>
            </w:r>
          </w:p>
        </w:tc>
        <w:tc>
          <w:tcPr>
            <w:tcW w:w="0" w:type="auto"/>
            <w:tcBorders>
              <w:top w:val="single" w:sz="4" w:space="0" w:color="auto"/>
            </w:tcBorders>
          </w:tcPr>
          <w:p w14:paraId="1CE85A98" w14:textId="77777777" w:rsidR="003816F7" w:rsidRPr="00EF6903" w:rsidRDefault="00EF6903" w:rsidP="008866C7">
            <w:pPr>
              <w:spacing w:line="276" w:lineRule="auto"/>
              <w:cnfStyle w:val="000000100000" w:firstRow="0" w:lastRow="0" w:firstColumn="0" w:lastColumn="0" w:oddVBand="0" w:evenVBand="0" w:oddHBand="1" w:evenHBand="0" w:firstRowFirstColumn="0" w:firstRowLastColumn="0" w:lastRowFirstColumn="0" w:lastRowLastColumn="0"/>
            </w:pPr>
            <w:r w:rsidRPr="00EF6903">
              <w:t>16+ passengers (Manufacturer assigned)</w:t>
            </w:r>
          </w:p>
        </w:tc>
        <w:tc>
          <w:tcPr>
            <w:tcW w:w="0" w:type="auto"/>
            <w:tcBorders>
              <w:top w:val="single" w:sz="4" w:space="0" w:color="auto"/>
            </w:tcBorders>
          </w:tcPr>
          <w:p w14:paraId="18E841C1" w14:textId="77777777" w:rsidR="003816F7" w:rsidRPr="00EF6903" w:rsidRDefault="00EF6903" w:rsidP="008866C7">
            <w:pPr>
              <w:spacing w:line="276" w:lineRule="auto"/>
              <w:cnfStyle w:val="000000100000" w:firstRow="0" w:lastRow="0" w:firstColumn="0" w:lastColumn="0" w:oddVBand="0" w:evenVBand="0" w:oddHBand="1" w:evenHBand="0" w:firstRowFirstColumn="0" w:firstRowLastColumn="0" w:lastRowFirstColumn="0" w:lastRowLastColumn="0"/>
            </w:pPr>
            <w:r w:rsidRPr="00EF6903">
              <w:t>Class B CDL or higher</w:t>
            </w:r>
          </w:p>
        </w:tc>
      </w:tr>
      <w:tr w:rsidR="00373F76" w:rsidRPr="00EF6903" w14:paraId="785B7E81" w14:textId="77777777" w:rsidTr="00F42C6A">
        <w:tc>
          <w:tcPr>
            <w:cnfStyle w:val="001000000000" w:firstRow="0" w:lastRow="0" w:firstColumn="1" w:lastColumn="0" w:oddVBand="0" w:evenVBand="0" w:oddHBand="0" w:evenHBand="0" w:firstRowFirstColumn="0" w:firstRowLastColumn="0" w:lastRowFirstColumn="0" w:lastRowLastColumn="0"/>
            <w:tcW w:w="0" w:type="auto"/>
          </w:tcPr>
          <w:p w14:paraId="2B3749E9" w14:textId="77777777" w:rsidR="003816F7" w:rsidRPr="00EF6903" w:rsidRDefault="00EF6903" w:rsidP="008866C7">
            <w:pPr>
              <w:spacing w:line="276" w:lineRule="auto"/>
            </w:pPr>
            <w:r w:rsidRPr="00EF6903">
              <w:t>Type B or A-2 School Bus or MFSAB</w:t>
            </w:r>
          </w:p>
        </w:tc>
        <w:tc>
          <w:tcPr>
            <w:tcW w:w="0" w:type="auto"/>
          </w:tcPr>
          <w:p w14:paraId="031B340F" w14:textId="77777777" w:rsidR="003816F7" w:rsidRPr="00EF6903" w:rsidRDefault="00EF6903" w:rsidP="008866C7">
            <w:pPr>
              <w:spacing w:line="276" w:lineRule="auto"/>
              <w:cnfStyle w:val="000000000000" w:firstRow="0" w:lastRow="0" w:firstColumn="0" w:lastColumn="0" w:oddVBand="0" w:evenVBand="0" w:oddHBand="0" w:evenHBand="0" w:firstRowFirstColumn="0" w:firstRowLastColumn="0" w:lastRowFirstColumn="0" w:lastRowLastColumn="0"/>
            </w:pPr>
            <w:r w:rsidRPr="00EF6903">
              <w:t>16+ passengers (Manufacturer assigned) AND GVWR less than 26,001 lbs.</w:t>
            </w:r>
          </w:p>
        </w:tc>
        <w:tc>
          <w:tcPr>
            <w:tcW w:w="0" w:type="auto"/>
          </w:tcPr>
          <w:p w14:paraId="45A8D0B5" w14:textId="77777777" w:rsidR="003816F7" w:rsidRPr="00EF6903" w:rsidRDefault="00EF6903" w:rsidP="008866C7">
            <w:pPr>
              <w:spacing w:line="276" w:lineRule="auto"/>
              <w:cnfStyle w:val="000000000000" w:firstRow="0" w:lastRow="0" w:firstColumn="0" w:lastColumn="0" w:oddVBand="0" w:evenVBand="0" w:oddHBand="0" w:evenHBand="0" w:firstRowFirstColumn="0" w:firstRowLastColumn="0" w:lastRowFirstColumn="0" w:lastRowLastColumn="0"/>
            </w:pPr>
            <w:r w:rsidRPr="00EF6903">
              <w:t>Class C CDL or higher</w:t>
            </w:r>
          </w:p>
        </w:tc>
      </w:tr>
    </w:tbl>
    <w:p w14:paraId="69110808" w14:textId="31BB45DC" w:rsidR="00373F76" w:rsidRPr="00EF6903" w:rsidRDefault="00373F76" w:rsidP="008866C7">
      <w:pPr>
        <w:tabs>
          <w:tab w:val="clear" w:pos="720"/>
          <w:tab w:val="clear" w:pos="1440"/>
        </w:tabs>
        <w:spacing w:before="0" w:line="276" w:lineRule="auto"/>
        <w:ind w:left="720"/>
      </w:pPr>
      <w:r w:rsidRPr="00EF6903">
        <w:t>Table 1</w:t>
      </w:r>
      <w:r w:rsidR="00474EA7">
        <w:t>.</w:t>
      </w:r>
      <w:r w:rsidRPr="00EF6903">
        <w:t xml:space="preserve"> Required CDL </w:t>
      </w:r>
      <w:r w:rsidR="000C1E73">
        <w:t>B</w:t>
      </w:r>
      <w:r w:rsidRPr="00EF6903">
        <w:t xml:space="preserve">ased on </w:t>
      </w:r>
      <w:r w:rsidR="000C1E73">
        <w:t>V</w:t>
      </w:r>
      <w:r w:rsidRPr="00EF6903">
        <w:t xml:space="preserve">ehicle </w:t>
      </w:r>
      <w:r w:rsidR="000C1E73">
        <w:t>T</w:t>
      </w:r>
      <w:r w:rsidRPr="00EF6903">
        <w:t>ype</w:t>
      </w:r>
    </w:p>
    <w:p w14:paraId="4D6E0DC5" w14:textId="5A4E842E" w:rsidR="00373F76" w:rsidRPr="00EF6903" w:rsidRDefault="00373F76" w:rsidP="008866C7">
      <w:pPr>
        <w:pStyle w:val="Style1"/>
        <w:spacing w:after="240" w:line="276" w:lineRule="auto"/>
      </w:pPr>
      <w:r w:rsidRPr="00EF6903">
        <w:t>7.1.3</w:t>
      </w:r>
      <w:r w:rsidR="005F55A2" w:rsidRPr="00EF6903">
        <w:tab/>
      </w:r>
      <w:r w:rsidRPr="00EF6903">
        <w:t>Non-CDL Operators Qualification Requirements (Type A-1 or Small-Capacity Vehicles)</w:t>
      </w:r>
    </w:p>
    <w:p w14:paraId="121329DE" w14:textId="66728E5F" w:rsidR="00373F76" w:rsidRPr="00EF6903" w:rsidRDefault="00373F76" w:rsidP="008866C7">
      <w:pPr>
        <w:tabs>
          <w:tab w:val="clear" w:pos="720"/>
          <w:tab w:val="clear" w:pos="1440"/>
        </w:tabs>
        <w:spacing w:line="276" w:lineRule="auto"/>
        <w:ind w:left="2160" w:hanging="720"/>
      </w:pPr>
      <w:r w:rsidRPr="00EF6903">
        <w:t>(A)</w:t>
      </w:r>
      <w:r w:rsidRPr="00EF6903">
        <w:tab/>
        <w:t xml:space="preserve">To operate a Type A-1 or </w:t>
      </w:r>
      <w:r w:rsidR="00BD2653">
        <w:t>S</w:t>
      </w:r>
      <w:r w:rsidRPr="00EF6903">
        <w:t>mall-</w:t>
      </w:r>
      <w:r w:rsidR="00BD2653">
        <w:t>C</w:t>
      </w:r>
      <w:r w:rsidRPr="00EF6903">
        <w:t xml:space="preserve">apacity </w:t>
      </w:r>
      <w:r w:rsidR="00BD2653">
        <w:t>V</w:t>
      </w:r>
      <w:r w:rsidRPr="00EF6903">
        <w:t xml:space="preserve">ehicle, used to transport students and designed to transport 14 passengers, excluding the driver, as assigned by the vehicle manufacturer, </w:t>
      </w:r>
      <w:r w:rsidR="00594177">
        <w:t xml:space="preserve">School Transportation Vehicle </w:t>
      </w:r>
      <w:r w:rsidR="00BD2653">
        <w:t>O</w:t>
      </w:r>
      <w:r w:rsidRPr="00EF6903">
        <w:t>perators shall meet the following criteria:</w:t>
      </w:r>
    </w:p>
    <w:p w14:paraId="0439E153" w14:textId="77777777" w:rsidR="00373F76" w:rsidRPr="00EF6903" w:rsidRDefault="00373F76" w:rsidP="008866C7">
      <w:pPr>
        <w:tabs>
          <w:tab w:val="clear" w:pos="720"/>
          <w:tab w:val="clear" w:pos="1440"/>
        </w:tabs>
        <w:spacing w:line="276" w:lineRule="auto"/>
        <w:ind w:left="2880" w:hanging="720"/>
      </w:pPr>
      <w:r w:rsidRPr="00EF6903">
        <w:t>(1)</w:t>
      </w:r>
      <w:r w:rsidRPr="00EF6903">
        <w:tab/>
        <w:t>Licensing: Possess and maintain a regular driver’s license.</w:t>
      </w:r>
    </w:p>
    <w:p w14:paraId="3B85DF0E" w14:textId="1E0BF8FD" w:rsidR="00373F76" w:rsidRPr="00EF6903" w:rsidRDefault="00373F76" w:rsidP="008866C7">
      <w:pPr>
        <w:tabs>
          <w:tab w:val="clear" w:pos="720"/>
          <w:tab w:val="clear" w:pos="1440"/>
        </w:tabs>
        <w:spacing w:line="276" w:lineRule="auto"/>
        <w:ind w:left="2880" w:hanging="720"/>
      </w:pPr>
      <w:r w:rsidRPr="00EF6903">
        <w:t>(2)</w:t>
      </w:r>
      <w:r w:rsidRPr="00EF6903">
        <w:tab/>
        <w:t>Medical: Complete the Colorado Department of Education Vehicle Operator Medical Form.</w:t>
      </w:r>
    </w:p>
    <w:p w14:paraId="19CAF4E1" w14:textId="138B5127" w:rsidR="00373F76" w:rsidRPr="00EF6903" w:rsidRDefault="00373F76" w:rsidP="008866C7">
      <w:pPr>
        <w:tabs>
          <w:tab w:val="clear" w:pos="720"/>
          <w:tab w:val="clear" w:pos="1440"/>
        </w:tabs>
        <w:spacing w:line="276" w:lineRule="auto"/>
        <w:ind w:left="3600" w:hanging="720"/>
      </w:pPr>
      <w:r w:rsidRPr="00EF6903">
        <w:t>(a)</w:t>
      </w:r>
      <w:r w:rsidRPr="00EF6903">
        <w:tab/>
      </w:r>
      <w:r w:rsidR="00706067">
        <w:t>A doctor’s release shall accompany any “yes” answer</w:t>
      </w:r>
      <w:r w:rsidRPr="00EF6903">
        <w:t>.</w:t>
      </w:r>
    </w:p>
    <w:p w14:paraId="1A211895" w14:textId="77777777" w:rsidR="00373F76" w:rsidRPr="00EF6903" w:rsidRDefault="00373F76" w:rsidP="008866C7">
      <w:pPr>
        <w:tabs>
          <w:tab w:val="clear" w:pos="720"/>
          <w:tab w:val="clear" w:pos="1440"/>
        </w:tabs>
        <w:spacing w:line="276" w:lineRule="auto"/>
        <w:ind w:left="2880" w:hanging="720"/>
      </w:pPr>
      <w:r w:rsidRPr="00EF6903">
        <w:lastRenderedPageBreak/>
        <w:t>(3)</w:t>
      </w:r>
      <w:r w:rsidRPr="00EF6903">
        <w:tab/>
        <w:t>Training: Complete all training required by Colorado Revised Statutes, CDE regulations, and local entity policies.</w:t>
      </w:r>
    </w:p>
    <w:p w14:paraId="02B8D27E" w14:textId="113E6B17" w:rsidR="00373F76" w:rsidRPr="00EF6903" w:rsidRDefault="00373F76" w:rsidP="008866C7">
      <w:pPr>
        <w:pStyle w:val="Heading3"/>
        <w:spacing w:line="276" w:lineRule="auto"/>
        <w:rPr>
          <w:szCs w:val="22"/>
        </w:rPr>
      </w:pPr>
      <w:r w:rsidRPr="00EF6903">
        <w:rPr>
          <w:szCs w:val="22"/>
        </w:rPr>
        <w:t>7.2</w:t>
      </w:r>
      <w:r w:rsidR="005F55A2" w:rsidRPr="00EF6903">
        <w:rPr>
          <w:szCs w:val="22"/>
        </w:rPr>
        <w:tab/>
      </w:r>
      <w:r w:rsidR="001C0244">
        <w:rPr>
          <w:szCs w:val="22"/>
        </w:rPr>
        <w:t xml:space="preserve">School Transportation </w:t>
      </w:r>
      <w:r w:rsidRPr="00EF6903">
        <w:rPr>
          <w:szCs w:val="22"/>
        </w:rPr>
        <w:t>Bus Attendant Qualifications</w:t>
      </w:r>
    </w:p>
    <w:p w14:paraId="076FCE65" w14:textId="5EEB3067" w:rsidR="00373F76" w:rsidRPr="00EF6903" w:rsidRDefault="00373F76" w:rsidP="008866C7">
      <w:pPr>
        <w:pStyle w:val="Style1"/>
        <w:spacing w:after="240" w:line="276" w:lineRule="auto"/>
      </w:pPr>
      <w:r w:rsidRPr="00EF6903">
        <w:t>7.2.1</w:t>
      </w:r>
      <w:r w:rsidR="005F55A2" w:rsidRPr="00EF6903">
        <w:tab/>
      </w:r>
      <w:r w:rsidR="001C0244">
        <w:t xml:space="preserve">School Transportation </w:t>
      </w:r>
      <w:r w:rsidRPr="00EF6903">
        <w:t>Bus Attendant Qualification Requirements</w:t>
      </w:r>
    </w:p>
    <w:p w14:paraId="674DA905" w14:textId="385499A0" w:rsidR="00373F76" w:rsidRPr="00EF6903" w:rsidRDefault="00373F76" w:rsidP="008866C7">
      <w:pPr>
        <w:tabs>
          <w:tab w:val="clear" w:pos="720"/>
          <w:tab w:val="clear" w:pos="1440"/>
        </w:tabs>
        <w:spacing w:line="276" w:lineRule="auto"/>
        <w:ind w:left="2160" w:hanging="720"/>
      </w:pPr>
      <w:r w:rsidRPr="00EF6903">
        <w:t>(A)</w:t>
      </w:r>
      <w:r w:rsidRPr="00EF6903">
        <w:tab/>
        <w:t xml:space="preserve">To be a School Transportation Bus Attendant on any </w:t>
      </w:r>
      <w:r w:rsidR="00E269B4">
        <w:t>S</w:t>
      </w:r>
      <w:r w:rsidRPr="00EF6903">
        <w:t xml:space="preserve">chool </w:t>
      </w:r>
      <w:r w:rsidR="00E269B4">
        <w:t>T</w:t>
      </w:r>
      <w:r w:rsidRPr="00EF6903">
        <w:t xml:space="preserve">ransportation </w:t>
      </w:r>
      <w:r w:rsidR="00E269B4">
        <w:t>V</w:t>
      </w:r>
      <w:r w:rsidRPr="00EF6903">
        <w:t xml:space="preserve">ehicle, the </w:t>
      </w:r>
      <w:r w:rsidR="002018A1">
        <w:t>School Transportation B</w:t>
      </w:r>
      <w:r w:rsidRPr="00EF6903">
        <w:t xml:space="preserve">us </w:t>
      </w:r>
      <w:r w:rsidR="002018A1">
        <w:t>A</w:t>
      </w:r>
      <w:r w:rsidRPr="00EF6903">
        <w:t>ttendant shall meet the following:</w:t>
      </w:r>
    </w:p>
    <w:p w14:paraId="295A1BB8" w14:textId="77777777" w:rsidR="00373F76" w:rsidRPr="00EF6903" w:rsidRDefault="00373F76" w:rsidP="008866C7">
      <w:pPr>
        <w:tabs>
          <w:tab w:val="clear" w:pos="720"/>
          <w:tab w:val="clear" w:pos="1440"/>
        </w:tabs>
        <w:spacing w:line="276" w:lineRule="auto"/>
        <w:ind w:left="2880" w:hanging="720"/>
      </w:pPr>
      <w:r w:rsidRPr="00EF6903">
        <w:t>(1)</w:t>
      </w:r>
      <w:r w:rsidRPr="00EF6903">
        <w:tab/>
        <w:t>Age: Minimum 18 years;</w:t>
      </w:r>
    </w:p>
    <w:p w14:paraId="00E63684" w14:textId="77777777" w:rsidR="005911A3" w:rsidRPr="00EF6903" w:rsidRDefault="00373F76" w:rsidP="008866C7">
      <w:pPr>
        <w:tabs>
          <w:tab w:val="clear" w:pos="720"/>
          <w:tab w:val="clear" w:pos="1440"/>
        </w:tabs>
        <w:spacing w:line="276" w:lineRule="auto"/>
        <w:ind w:left="2880" w:hanging="720"/>
      </w:pPr>
      <w:r w:rsidRPr="00EF6903">
        <w:t>(2)</w:t>
      </w:r>
      <w:r w:rsidRPr="00EF6903">
        <w:tab/>
        <w:t>Training: Complete all training required by Colorado Revised Statutes, CDE regulations, and local entity policies.</w:t>
      </w:r>
    </w:p>
    <w:p w14:paraId="1AC6232C" w14:textId="62B4FE09" w:rsidR="00076CE8" w:rsidRPr="00EF6903" w:rsidRDefault="00076CE8" w:rsidP="008866C7">
      <w:pPr>
        <w:pStyle w:val="Heading2"/>
        <w:spacing w:line="276" w:lineRule="auto"/>
        <w:rPr>
          <w:spacing w:val="-2"/>
          <w:szCs w:val="22"/>
        </w:rPr>
      </w:pPr>
      <w:r w:rsidRPr="00EF6903">
        <w:rPr>
          <w:szCs w:val="22"/>
        </w:rPr>
        <w:t>8.0</w:t>
      </w:r>
      <w:r w:rsidRPr="00EF6903">
        <w:rPr>
          <w:szCs w:val="22"/>
        </w:rPr>
        <w:tab/>
        <w:t xml:space="preserve">CDE Entry-Level Driver Instructor and </w:t>
      </w:r>
      <w:r w:rsidR="00864D4D">
        <w:rPr>
          <w:szCs w:val="22"/>
        </w:rPr>
        <w:t>Hands-On</w:t>
      </w:r>
      <w:r w:rsidR="00253458">
        <w:rPr>
          <w:szCs w:val="22"/>
        </w:rPr>
        <w:t xml:space="preserve"> </w:t>
      </w:r>
      <w:r w:rsidRPr="00EF6903">
        <w:rPr>
          <w:szCs w:val="22"/>
        </w:rPr>
        <w:t xml:space="preserve">Trainer Program Requirements </w:t>
      </w:r>
    </w:p>
    <w:p w14:paraId="3E4011D2" w14:textId="7E2427F0" w:rsidR="00373F76" w:rsidRPr="00EF6903" w:rsidRDefault="00076CE8" w:rsidP="008866C7">
      <w:pPr>
        <w:pStyle w:val="Heading3"/>
        <w:spacing w:line="276" w:lineRule="auto"/>
        <w:rPr>
          <w:szCs w:val="22"/>
        </w:rPr>
      </w:pPr>
      <w:r w:rsidRPr="00EF6903">
        <w:rPr>
          <w:szCs w:val="22"/>
        </w:rPr>
        <w:t>8.1</w:t>
      </w:r>
      <w:r w:rsidR="005F55A2" w:rsidRPr="00EF6903">
        <w:rPr>
          <w:szCs w:val="22"/>
        </w:rPr>
        <w:tab/>
      </w:r>
      <w:r w:rsidRPr="00EF6903">
        <w:rPr>
          <w:szCs w:val="22"/>
        </w:rPr>
        <w:t>ELDT Instructor Qualifications</w:t>
      </w:r>
    </w:p>
    <w:p w14:paraId="3AF88B88" w14:textId="289ACA32" w:rsidR="0008734D" w:rsidRPr="00EF6903" w:rsidRDefault="002A74AC" w:rsidP="008866C7">
      <w:pPr>
        <w:tabs>
          <w:tab w:val="clear" w:pos="720"/>
          <w:tab w:val="clear" w:pos="1440"/>
        </w:tabs>
        <w:spacing w:line="276" w:lineRule="auto"/>
        <w:ind w:left="1440" w:hanging="720"/>
      </w:pPr>
      <w:r w:rsidRPr="00EF6903">
        <w:t>8.1.1</w:t>
      </w:r>
      <w:r w:rsidR="005F55A2" w:rsidRPr="00EF6903">
        <w:tab/>
      </w:r>
      <w:r w:rsidRPr="00EF6903">
        <w:t xml:space="preserve">Pursuant to 49 C.F.R. </w:t>
      </w:r>
      <w:r w:rsidR="00741EFF">
        <w:t xml:space="preserve">§ </w:t>
      </w:r>
      <w:r w:rsidRPr="00EF6903">
        <w:t>380.605 and the Colorado Department of Education, both Theory and Behind-the-Wheel (BTW) Instructors shall satisfy the following criteria</w:t>
      </w:r>
      <w:r w:rsidR="00BD5461">
        <w:t>:</w:t>
      </w:r>
    </w:p>
    <w:p w14:paraId="6C0DA14B" w14:textId="77777777" w:rsidR="00C43A59" w:rsidRPr="00EF6903" w:rsidRDefault="00C43A59" w:rsidP="008866C7">
      <w:pPr>
        <w:tabs>
          <w:tab w:val="clear" w:pos="720"/>
          <w:tab w:val="clear" w:pos="1440"/>
        </w:tabs>
        <w:spacing w:line="276" w:lineRule="auto"/>
        <w:ind w:left="2160" w:hanging="720"/>
      </w:pPr>
      <w:r w:rsidRPr="00EF6903">
        <w:t>(A)</w:t>
      </w:r>
      <w:r w:rsidRPr="00EF6903">
        <w:tab/>
        <w:t>Maintain a valid Commercial Driver’s License (CDL) with a Class B (or higher) rating and both School Bus (S) and Passenger (P) endorsements.</w:t>
      </w:r>
    </w:p>
    <w:p w14:paraId="61F19F9F" w14:textId="6A2B49D7" w:rsidR="00C43A59" w:rsidRPr="00EF6903" w:rsidRDefault="00C43A59" w:rsidP="008866C7">
      <w:pPr>
        <w:tabs>
          <w:tab w:val="clear" w:pos="720"/>
          <w:tab w:val="clear" w:pos="1440"/>
        </w:tabs>
        <w:spacing w:line="276" w:lineRule="auto"/>
        <w:ind w:left="2160" w:hanging="720"/>
      </w:pPr>
      <w:r w:rsidRPr="00EF6903">
        <w:t>(B)</w:t>
      </w:r>
      <w:r w:rsidRPr="00EF6903">
        <w:tab/>
        <w:t xml:space="preserve">Demonstrate two years of verifiable experience within the State of Colorado operating a </w:t>
      </w:r>
      <w:r w:rsidR="00E269B4">
        <w:t>S</w:t>
      </w:r>
      <w:r w:rsidRPr="00EF6903">
        <w:t xml:space="preserve">chool </w:t>
      </w:r>
      <w:r w:rsidR="00E269B4">
        <w:t>T</w:t>
      </w:r>
      <w:r w:rsidRPr="00EF6903">
        <w:t xml:space="preserve">ransportation </w:t>
      </w:r>
      <w:r w:rsidR="00E269B4">
        <w:t>V</w:t>
      </w:r>
      <w:r w:rsidRPr="00EF6903">
        <w:t>ehicle requiring a Class B (or higher) CDL with S and P endorsements.</w:t>
      </w:r>
    </w:p>
    <w:p w14:paraId="0D858DD4" w14:textId="77777777" w:rsidR="00C43A59" w:rsidRPr="00EF6903" w:rsidRDefault="00C43A59" w:rsidP="008866C7">
      <w:pPr>
        <w:tabs>
          <w:tab w:val="clear" w:pos="720"/>
          <w:tab w:val="clear" w:pos="1440"/>
        </w:tabs>
        <w:spacing w:line="276" w:lineRule="auto"/>
        <w:ind w:left="2160" w:hanging="720"/>
      </w:pPr>
      <w:r w:rsidRPr="00EF6903">
        <w:t>(C)</w:t>
      </w:r>
      <w:r w:rsidRPr="00EF6903">
        <w:tab/>
        <w:t>Exceptions:</w:t>
      </w:r>
    </w:p>
    <w:p w14:paraId="579EA32E" w14:textId="77777777" w:rsidR="00C43A59" w:rsidRPr="00EF6903" w:rsidRDefault="00C43A59" w:rsidP="008866C7">
      <w:pPr>
        <w:tabs>
          <w:tab w:val="clear" w:pos="720"/>
          <w:tab w:val="clear" w:pos="1440"/>
        </w:tabs>
        <w:spacing w:line="276" w:lineRule="auto"/>
        <w:ind w:left="2880" w:hanging="720"/>
      </w:pPr>
      <w:r w:rsidRPr="00EF6903">
        <w:t>(1)</w:t>
      </w:r>
      <w:r w:rsidRPr="00EF6903">
        <w:tab/>
        <w:t>Theory Instructors: May provide instruction without a current CDL, provided they previously held a CDL of the same or higher class/endorsement and meet all other requirements of this section.</w:t>
      </w:r>
    </w:p>
    <w:p w14:paraId="7BE6F925" w14:textId="77777777" w:rsidR="00076CE8" w:rsidRPr="00EF6903" w:rsidRDefault="00C43A59" w:rsidP="008866C7">
      <w:pPr>
        <w:tabs>
          <w:tab w:val="clear" w:pos="720"/>
          <w:tab w:val="clear" w:pos="1440"/>
        </w:tabs>
        <w:spacing w:line="276" w:lineRule="auto"/>
        <w:ind w:left="2880" w:hanging="720"/>
      </w:pPr>
      <w:r w:rsidRPr="00EF6903">
        <w:t>(2)</w:t>
      </w:r>
      <w:r w:rsidRPr="00EF6903">
        <w:tab/>
        <w:t>Behind-the-Wheel Instructors (Range Only): Instructors providing training solely on non-public roads (range training) may provide instruction without a current CDL, provided they previously held a CDL of the same or higher class/endorsement and meet all other requirements of this section.</w:t>
      </w:r>
    </w:p>
    <w:p w14:paraId="66F0EDAF" w14:textId="4C5BC4AC" w:rsidR="00373F76" w:rsidRPr="00EF6903" w:rsidRDefault="00076CE8" w:rsidP="003B7B1C">
      <w:pPr>
        <w:pStyle w:val="Heading3"/>
        <w:spacing w:line="276" w:lineRule="auto"/>
      </w:pPr>
      <w:r w:rsidRPr="00EF6903">
        <w:t>8.2</w:t>
      </w:r>
      <w:r w:rsidR="005F55A2" w:rsidRPr="00EF6903">
        <w:tab/>
      </w:r>
      <w:r w:rsidRPr="00EF6903">
        <w:t>ELDT Instructor Certification and Recertification</w:t>
      </w:r>
    </w:p>
    <w:p w14:paraId="43DB4C7C" w14:textId="11E5E8DF" w:rsidR="001C59DF" w:rsidRPr="00EF6903" w:rsidRDefault="002A74AC" w:rsidP="003B7B1C">
      <w:pPr>
        <w:pStyle w:val="Style1"/>
        <w:spacing w:line="276" w:lineRule="auto"/>
      </w:pPr>
      <w:r w:rsidRPr="00EF6903">
        <w:lastRenderedPageBreak/>
        <w:t>8.2.1</w:t>
      </w:r>
      <w:r w:rsidR="005F55A2" w:rsidRPr="00EF6903">
        <w:tab/>
      </w:r>
      <w:r w:rsidRPr="00EF6903">
        <w:t>Initial Certification and Recertification</w:t>
      </w:r>
    </w:p>
    <w:p w14:paraId="4F11F8D4" w14:textId="77777777" w:rsidR="005245D6" w:rsidRPr="00EF6903" w:rsidRDefault="005245D6" w:rsidP="008866C7">
      <w:pPr>
        <w:tabs>
          <w:tab w:val="clear" w:pos="720"/>
          <w:tab w:val="clear" w:pos="1440"/>
        </w:tabs>
        <w:spacing w:line="276" w:lineRule="auto"/>
        <w:ind w:left="2160" w:hanging="720"/>
      </w:pPr>
      <w:r w:rsidRPr="00EF6903">
        <w:t>(A)</w:t>
      </w:r>
      <w:r w:rsidRPr="00EF6903">
        <w:tab/>
        <w:t>Candidates shall successfully complete the applicable CDE ELDT Theory or BTW Instructor Program with a CDE ELDT Hands-On Trainer.</w:t>
      </w:r>
    </w:p>
    <w:p w14:paraId="7F83B74D" w14:textId="54829A4D" w:rsidR="005245D6" w:rsidRPr="00EF6903" w:rsidRDefault="005245D6" w:rsidP="008866C7">
      <w:pPr>
        <w:tabs>
          <w:tab w:val="clear" w:pos="720"/>
          <w:tab w:val="clear" w:pos="1440"/>
        </w:tabs>
        <w:spacing w:line="276" w:lineRule="auto"/>
        <w:ind w:left="2160" w:hanging="720"/>
      </w:pPr>
      <w:r w:rsidRPr="00EF6903">
        <w:t>(B)</w:t>
      </w:r>
      <w:r w:rsidRPr="00EF6903">
        <w:tab/>
        <w:t xml:space="preserve">To maintain active status, instructors shall pass the applicable CDE ELDT Recertification Written Tests with a score of </w:t>
      </w:r>
      <w:r w:rsidR="002D42EB">
        <w:t>80</w:t>
      </w:r>
      <w:r w:rsidR="001527C2">
        <w:t>%</w:t>
      </w:r>
      <w:r w:rsidRPr="00EF6903">
        <w:t xml:space="preserve"> or higher every three years.</w:t>
      </w:r>
    </w:p>
    <w:p w14:paraId="7B1C0074" w14:textId="512F5B1E" w:rsidR="005245D6" w:rsidRPr="00EF6903" w:rsidRDefault="002A74AC" w:rsidP="008866C7">
      <w:pPr>
        <w:pStyle w:val="Style1"/>
        <w:spacing w:line="276" w:lineRule="auto"/>
      </w:pPr>
      <w:r w:rsidRPr="00EF6903">
        <w:t>8.2.2</w:t>
      </w:r>
      <w:r w:rsidR="005F55A2" w:rsidRPr="00EF6903">
        <w:tab/>
      </w:r>
      <w:r w:rsidRPr="00EF6903">
        <w:t>Verified Submission</w:t>
      </w:r>
    </w:p>
    <w:p w14:paraId="7C4A492A" w14:textId="4CCB391A" w:rsidR="00A229F7" w:rsidRPr="00EF6903" w:rsidRDefault="00CE713D" w:rsidP="008866C7">
      <w:pPr>
        <w:tabs>
          <w:tab w:val="clear" w:pos="720"/>
          <w:tab w:val="clear" w:pos="1440"/>
        </w:tabs>
        <w:spacing w:line="276" w:lineRule="auto"/>
        <w:ind w:left="2160" w:hanging="720"/>
      </w:pPr>
      <w:r w:rsidRPr="00EF6903">
        <w:t>(A)</w:t>
      </w:r>
      <w:r w:rsidRPr="00EF6903">
        <w:tab/>
        <w:t xml:space="preserve">The CDE ELDT Hands-On Trainer responsible for the instruction shall submit the completed Instructor Certification/Recertification Form and all applicable scoring sheets to the CDE School Transportation Unit via the official online registry. </w:t>
      </w:r>
    </w:p>
    <w:p w14:paraId="48E5C72B" w14:textId="77777777" w:rsidR="00CE713D" w:rsidRPr="00EF6903" w:rsidRDefault="00A229F7" w:rsidP="008866C7">
      <w:pPr>
        <w:tabs>
          <w:tab w:val="clear" w:pos="720"/>
          <w:tab w:val="clear" w:pos="1440"/>
        </w:tabs>
        <w:spacing w:line="276" w:lineRule="auto"/>
        <w:ind w:left="2160" w:hanging="720"/>
      </w:pPr>
      <w:r w:rsidRPr="00EF6903">
        <w:t>(B)</w:t>
      </w:r>
      <w:r w:rsidRPr="00EF6903">
        <w:tab/>
        <w:t>To be eligible for submission, the Hands-On Trainer shall maintain an active listing on the FMCSA Training Provider Registry (TPR), either as an individual or through an affiliated Educational Entity.</w:t>
      </w:r>
    </w:p>
    <w:p w14:paraId="3216A0A7" w14:textId="20C7796C" w:rsidR="00CE713D" w:rsidRPr="00EF6903" w:rsidRDefault="002A74AC" w:rsidP="008866C7">
      <w:pPr>
        <w:pStyle w:val="Style1"/>
        <w:spacing w:line="276" w:lineRule="auto"/>
      </w:pPr>
      <w:r w:rsidRPr="00EF6903">
        <w:t>8.2.3</w:t>
      </w:r>
      <w:r w:rsidR="005F55A2" w:rsidRPr="00EF6903">
        <w:tab/>
      </w:r>
      <w:r w:rsidRPr="00EF6903">
        <w:t>Certificate Validity</w:t>
      </w:r>
    </w:p>
    <w:p w14:paraId="291DECF4" w14:textId="77777777" w:rsidR="00CE713D" w:rsidRPr="00EF6903" w:rsidRDefault="00CE713D" w:rsidP="008866C7">
      <w:pPr>
        <w:tabs>
          <w:tab w:val="clear" w:pos="720"/>
          <w:tab w:val="clear" w:pos="1440"/>
        </w:tabs>
        <w:spacing w:line="276" w:lineRule="auto"/>
        <w:ind w:left="2160" w:hanging="720"/>
      </w:pPr>
      <w:r w:rsidRPr="00EF6903">
        <w:t>(A)</w:t>
      </w:r>
      <w:r w:rsidRPr="00EF6903">
        <w:tab/>
        <w:t>An Instructor certificate shall be automatically suspended if any qualification requirement lapses. The certificate shall be reinstated upon documented compliance.</w:t>
      </w:r>
    </w:p>
    <w:p w14:paraId="7C180EA6" w14:textId="1F89F0D0" w:rsidR="00CE713D" w:rsidRPr="00EF6903" w:rsidRDefault="002A74AC" w:rsidP="008866C7">
      <w:pPr>
        <w:pStyle w:val="Style1"/>
        <w:spacing w:line="276" w:lineRule="auto"/>
      </w:pPr>
      <w:r w:rsidRPr="00EF6903">
        <w:t>8.2.4</w:t>
      </w:r>
      <w:r w:rsidR="005F55A2" w:rsidRPr="00EF6903">
        <w:tab/>
      </w:r>
      <w:r w:rsidRPr="00EF6903">
        <w:t>Lapsed Certificate Recertification</w:t>
      </w:r>
    </w:p>
    <w:p w14:paraId="3A810938" w14:textId="149DCDB5" w:rsidR="00F74532" w:rsidRDefault="00CE713D" w:rsidP="008866C7">
      <w:pPr>
        <w:tabs>
          <w:tab w:val="clear" w:pos="720"/>
          <w:tab w:val="clear" w:pos="1440"/>
        </w:tabs>
        <w:spacing w:line="276" w:lineRule="auto"/>
        <w:ind w:left="2160" w:hanging="720"/>
      </w:pPr>
      <w:r w:rsidRPr="00EF6903">
        <w:t>(A)</w:t>
      </w:r>
      <w:r w:rsidRPr="00EF6903">
        <w:tab/>
        <w:t>If an ELDT Instructor certificate expires, the recertification requirements are determined by the duration of the lapse as shown in Table 2.</w:t>
      </w:r>
    </w:p>
    <w:tbl>
      <w:tblPr>
        <w:tblStyle w:val="ListTable4"/>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7"/>
        <w:gridCol w:w="6578"/>
      </w:tblGrid>
      <w:tr w:rsidR="00B059C8" w:rsidRPr="00EF6903" w14:paraId="6F8CCCA1" w14:textId="77777777" w:rsidTr="008057A9">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tcPr>
          <w:p w14:paraId="034B7387" w14:textId="77777777" w:rsidR="003816F7" w:rsidRPr="00EF6903" w:rsidRDefault="00EF6903" w:rsidP="008866C7">
            <w:pPr>
              <w:spacing w:line="276" w:lineRule="auto"/>
            </w:pPr>
            <w:r w:rsidRPr="00EF6903">
              <w:t>Duration of Lapse</w:t>
            </w:r>
          </w:p>
        </w:tc>
        <w:tc>
          <w:tcPr>
            <w:tcW w:w="0" w:type="auto"/>
          </w:tcPr>
          <w:p w14:paraId="009BAEC8" w14:textId="77777777" w:rsidR="003816F7" w:rsidRPr="00EF6903" w:rsidRDefault="00EF6903" w:rsidP="008866C7">
            <w:pPr>
              <w:spacing w:line="276" w:lineRule="auto"/>
              <w:cnfStyle w:val="100000000000" w:firstRow="1" w:lastRow="0" w:firstColumn="0" w:lastColumn="0" w:oddVBand="0" w:evenVBand="0" w:oddHBand="0" w:evenHBand="0" w:firstRowFirstColumn="0" w:firstRowLastColumn="0" w:lastRowFirstColumn="0" w:lastRowLastColumn="0"/>
            </w:pPr>
            <w:r w:rsidRPr="00EF6903">
              <w:t>Required Action for Recertification</w:t>
            </w:r>
          </w:p>
        </w:tc>
      </w:tr>
      <w:tr w:rsidR="00B059C8" w:rsidRPr="00EF6903" w14:paraId="11E76B92" w14:textId="77777777" w:rsidTr="008057A9">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tcPr>
          <w:p w14:paraId="07932024" w14:textId="77777777" w:rsidR="003816F7" w:rsidRPr="00EF6903" w:rsidRDefault="00EF6903" w:rsidP="008866C7">
            <w:pPr>
              <w:spacing w:line="276" w:lineRule="auto"/>
            </w:pPr>
            <w:r w:rsidRPr="00EF6903">
              <w:t>Less than 6 months</w:t>
            </w:r>
          </w:p>
        </w:tc>
        <w:tc>
          <w:tcPr>
            <w:tcW w:w="0" w:type="auto"/>
          </w:tcPr>
          <w:p w14:paraId="3244BBDA" w14:textId="77777777" w:rsidR="003816F7" w:rsidRPr="00EF6903" w:rsidRDefault="00EF6903" w:rsidP="008866C7">
            <w:pPr>
              <w:spacing w:line="276" w:lineRule="auto"/>
              <w:cnfStyle w:val="000000100000" w:firstRow="0" w:lastRow="0" w:firstColumn="0" w:lastColumn="0" w:oddVBand="0" w:evenVBand="0" w:oddHBand="1" w:evenHBand="0" w:firstRowFirstColumn="0" w:firstRowLastColumn="0" w:lastRowFirstColumn="0" w:lastRowLastColumn="0"/>
            </w:pPr>
            <w:proofErr w:type="gramStart"/>
            <w:r w:rsidRPr="00EF6903">
              <w:t>Pass</w:t>
            </w:r>
            <w:proofErr w:type="gramEnd"/>
            <w:r w:rsidRPr="00EF6903">
              <w:t xml:space="preserve"> the CDE ELDT Recertification Written Test(s).</w:t>
            </w:r>
          </w:p>
        </w:tc>
      </w:tr>
      <w:tr w:rsidR="00B059C8" w:rsidRPr="00EF6903" w14:paraId="1D1520DE" w14:textId="77777777" w:rsidTr="008057A9">
        <w:trPr>
          <w:trHeight w:val="835"/>
        </w:trPr>
        <w:tc>
          <w:tcPr>
            <w:cnfStyle w:val="001000000000" w:firstRow="0" w:lastRow="0" w:firstColumn="1" w:lastColumn="0" w:oddVBand="0" w:evenVBand="0" w:oddHBand="0" w:evenHBand="0" w:firstRowFirstColumn="0" w:firstRowLastColumn="0" w:lastRowFirstColumn="0" w:lastRowLastColumn="0"/>
            <w:tcW w:w="0" w:type="auto"/>
          </w:tcPr>
          <w:p w14:paraId="76167D8D" w14:textId="77777777" w:rsidR="003816F7" w:rsidRPr="00EF6903" w:rsidRDefault="00EF6903" w:rsidP="008866C7">
            <w:pPr>
              <w:spacing w:line="276" w:lineRule="auto"/>
            </w:pPr>
            <w:r w:rsidRPr="00EF6903">
              <w:t>6 to 12 months</w:t>
            </w:r>
          </w:p>
        </w:tc>
        <w:tc>
          <w:tcPr>
            <w:tcW w:w="0" w:type="auto"/>
          </w:tcPr>
          <w:p w14:paraId="57DB8F4B" w14:textId="77777777" w:rsidR="003816F7" w:rsidRPr="00EF6903" w:rsidRDefault="00EF6903" w:rsidP="008866C7">
            <w:pPr>
              <w:spacing w:line="276" w:lineRule="auto"/>
              <w:cnfStyle w:val="000000000000" w:firstRow="0" w:lastRow="0" w:firstColumn="0" w:lastColumn="0" w:oddVBand="0" w:evenVBand="0" w:oddHBand="0" w:evenHBand="0" w:firstRowFirstColumn="0" w:firstRowLastColumn="0" w:lastRowFirstColumn="0" w:lastRowLastColumn="0"/>
            </w:pPr>
            <w:r w:rsidRPr="00EF6903">
              <w:t>Pass the full CDE ELDT Instructor Program Written Test(s).</w:t>
            </w:r>
          </w:p>
        </w:tc>
      </w:tr>
      <w:tr w:rsidR="00B059C8" w:rsidRPr="00EF6903" w14:paraId="1A38DBAC" w14:textId="77777777" w:rsidTr="008057A9">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9A9859" w14:textId="77777777" w:rsidR="003816F7" w:rsidRPr="00EF6903" w:rsidRDefault="00EF6903" w:rsidP="008866C7">
            <w:pPr>
              <w:spacing w:line="276" w:lineRule="auto"/>
            </w:pPr>
            <w:r w:rsidRPr="00EF6903">
              <w:t>More than 1 year</w:t>
            </w:r>
          </w:p>
        </w:tc>
        <w:tc>
          <w:tcPr>
            <w:tcW w:w="0" w:type="auto"/>
          </w:tcPr>
          <w:p w14:paraId="1BD374E9" w14:textId="77777777" w:rsidR="003816F7" w:rsidRPr="00EF6903" w:rsidRDefault="00EF6903" w:rsidP="008866C7">
            <w:pPr>
              <w:spacing w:line="276" w:lineRule="auto"/>
              <w:cnfStyle w:val="000000100000" w:firstRow="0" w:lastRow="0" w:firstColumn="0" w:lastColumn="0" w:oddVBand="0" w:evenVBand="0" w:oddHBand="1" w:evenHBand="0" w:firstRowFirstColumn="0" w:firstRowLastColumn="0" w:lastRowFirstColumn="0" w:lastRowLastColumn="0"/>
            </w:pPr>
            <w:r w:rsidRPr="00EF6903">
              <w:t>Successfully retake and pass the complete CDE ELDT Instructor Program(s).</w:t>
            </w:r>
          </w:p>
        </w:tc>
      </w:tr>
    </w:tbl>
    <w:p w14:paraId="125024D6" w14:textId="79865741" w:rsidR="003D3993" w:rsidRPr="00EF6903" w:rsidRDefault="00B059C8" w:rsidP="008866C7">
      <w:pPr>
        <w:tabs>
          <w:tab w:val="clear" w:pos="720"/>
          <w:tab w:val="clear" w:pos="1440"/>
        </w:tabs>
        <w:spacing w:before="0" w:line="276" w:lineRule="auto"/>
        <w:ind w:left="720"/>
      </w:pPr>
      <w:r w:rsidRPr="00EF6903">
        <w:t>Table 2</w:t>
      </w:r>
      <w:r w:rsidR="00474EA7">
        <w:t>.</w:t>
      </w:r>
      <w:r w:rsidRPr="00EF6903">
        <w:t xml:space="preserve"> Required Actions for Lapse of ELDT Certificate</w:t>
      </w:r>
    </w:p>
    <w:p w14:paraId="27A1E6EE" w14:textId="09E82778" w:rsidR="00FE71DC" w:rsidRPr="00EF6903" w:rsidRDefault="000F09DB" w:rsidP="008866C7">
      <w:pPr>
        <w:pStyle w:val="Heading3"/>
        <w:tabs>
          <w:tab w:val="clear" w:pos="720"/>
          <w:tab w:val="clear" w:pos="1440"/>
          <w:tab w:val="clear" w:pos="2160"/>
        </w:tabs>
        <w:spacing w:line="276" w:lineRule="auto"/>
        <w:ind w:left="0" w:firstLine="0"/>
        <w:rPr>
          <w:szCs w:val="22"/>
        </w:rPr>
      </w:pPr>
      <w:r w:rsidRPr="00EF6903">
        <w:rPr>
          <w:szCs w:val="22"/>
        </w:rPr>
        <w:lastRenderedPageBreak/>
        <w:t>8.3</w:t>
      </w:r>
      <w:r w:rsidR="005F55A2" w:rsidRPr="00EF6903">
        <w:rPr>
          <w:szCs w:val="22"/>
        </w:rPr>
        <w:tab/>
      </w:r>
      <w:r w:rsidRPr="00EF6903">
        <w:rPr>
          <w:szCs w:val="22"/>
        </w:rPr>
        <w:t>ELDT Hands-On Trainer Qualifications</w:t>
      </w:r>
    </w:p>
    <w:p w14:paraId="0925135A" w14:textId="61FF81E6" w:rsidR="00FE71DC" w:rsidRPr="00EF6903" w:rsidRDefault="000F09DB" w:rsidP="008866C7">
      <w:pPr>
        <w:tabs>
          <w:tab w:val="clear" w:pos="720"/>
          <w:tab w:val="clear" w:pos="1440"/>
        </w:tabs>
        <w:spacing w:line="276" w:lineRule="auto"/>
        <w:ind w:left="1440" w:hanging="720"/>
      </w:pPr>
      <w:r w:rsidRPr="00EF6903">
        <w:t>8.3.1</w:t>
      </w:r>
      <w:r w:rsidR="005F55A2" w:rsidRPr="00EF6903">
        <w:tab/>
      </w:r>
      <w:r w:rsidRPr="00EF6903">
        <w:t>Candidates for the ELDT Hands-On Trainer credential shall satisfy the following criteria</w:t>
      </w:r>
      <w:r w:rsidR="00915295">
        <w:t>:</w:t>
      </w:r>
    </w:p>
    <w:p w14:paraId="5930908E" w14:textId="77777777" w:rsidR="00915295" w:rsidRDefault="00076CE8" w:rsidP="008866C7">
      <w:pPr>
        <w:widowControl w:val="0"/>
        <w:tabs>
          <w:tab w:val="clear" w:pos="720"/>
          <w:tab w:val="clear" w:pos="1440"/>
        </w:tabs>
        <w:autoSpaceDE w:val="0"/>
        <w:autoSpaceDN w:val="0"/>
        <w:spacing w:before="1" w:line="276" w:lineRule="auto"/>
        <w:ind w:left="2160" w:hanging="720"/>
      </w:pPr>
      <w:r w:rsidRPr="00EF6903">
        <w:t>(A)</w:t>
      </w:r>
      <w:r w:rsidRPr="00EF6903">
        <w:tab/>
        <w:t xml:space="preserve">Experience: </w:t>
      </w:r>
    </w:p>
    <w:p w14:paraId="6E6423D5" w14:textId="59E8E7B0" w:rsidR="003D3993" w:rsidRPr="00EF6903" w:rsidRDefault="00915295" w:rsidP="008866C7">
      <w:pPr>
        <w:widowControl w:val="0"/>
        <w:tabs>
          <w:tab w:val="clear" w:pos="720"/>
          <w:tab w:val="clear" w:pos="1440"/>
        </w:tabs>
        <w:autoSpaceDE w:val="0"/>
        <w:autoSpaceDN w:val="0"/>
        <w:spacing w:before="1" w:line="276" w:lineRule="auto"/>
        <w:ind w:left="2880" w:hanging="720"/>
      </w:pPr>
      <w:r>
        <w:t>(1)</w:t>
      </w:r>
      <w:r>
        <w:tab/>
      </w:r>
      <w:r w:rsidR="00076CE8" w:rsidRPr="00EF6903">
        <w:t>Maintained an active CDE ELDT Instructor certificate for a minimum of two consecutive years.</w:t>
      </w:r>
    </w:p>
    <w:p w14:paraId="0EE5A49A" w14:textId="2B5A8871" w:rsidR="00915295" w:rsidRDefault="00076CE8" w:rsidP="008866C7">
      <w:pPr>
        <w:widowControl w:val="0"/>
        <w:tabs>
          <w:tab w:val="clear" w:pos="720"/>
          <w:tab w:val="clear" w:pos="1440"/>
        </w:tabs>
        <w:autoSpaceDE w:val="0"/>
        <w:autoSpaceDN w:val="0"/>
        <w:spacing w:before="1" w:line="276" w:lineRule="auto"/>
        <w:ind w:left="2160" w:hanging="720"/>
      </w:pPr>
      <w:r w:rsidRPr="00EF6903">
        <w:t>(B)</w:t>
      </w:r>
      <w:r w:rsidRPr="00EF6903">
        <w:tab/>
        <w:t>Education:</w:t>
      </w:r>
    </w:p>
    <w:p w14:paraId="12BF8ECE" w14:textId="31665F8E" w:rsidR="003D3993" w:rsidRPr="00EF6903" w:rsidRDefault="00915295" w:rsidP="008866C7">
      <w:pPr>
        <w:widowControl w:val="0"/>
        <w:tabs>
          <w:tab w:val="clear" w:pos="720"/>
          <w:tab w:val="clear" w:pos="1440"/>
        </w:tabs>
        <w:autoSpaceDE w:val="0"/>
        <w:autoSpaceDN w:val="0"/>
        <w:spacing w:before="1" w:line="276" w:lineRule="auto"/>
        <w:ind w:left="2880" w:hanging="720"/>
      </w:pPr>
      <w:r>
        <w:t>(1)</w:t>
      </w:r>
      <w:r>
        <w:tab/>
      </w:r>
      <w:r w:rsidR="00076CE8" w:rsidRPr="00EF6903">
        <w:t xml:space="preserve">Satisfactorily complete the prescribed CDE ELDT Hands-On Trainer instruction course and pass the CDE ELDT Hands-On Trainer written test with a score of </w:t>
      </w:r>
      <w:r w:rsidR="001E0A0D">
        <w:t>80%</w:t>
      </w:r>
      <w:r w:rsidR="00076CE8" w:rsidRPr="00EF6903">
        <w:t xml:space="preserve"> or higher.</w:t>
      </w:r>
    </w:p>
    <w:p w14:paraId="34CFF07B" w14:textId="4B312367" w:rsidR="00915295" w:rsidRDefault="00FE71DC" w:rsidP="008866C7">
      <w:pPr>
        <w:widowControl w:val="0"/>
        <w:tabs>
          <w:tab w:val="clear" w:pos="720"/>
          <w:tab w:val="clear" w:pos="1440"/>
        </w:tabs>
        <w:autoSpaceDE w:val="0"/>
        <w:autoSpaceDN w:val="0"/>
        <w:spacing w:before="1" w:line="276" w:lineRule="auto"/>
        <w:ind w:left="2160" w:hanging="720"/>
      </w:pPr>
      <w:r w:rsidRPr="00EF6903">
        <w:t>(C)</w:t>
      </w:r>
      <w:r w:rsidRPr="00EF6903">
        <w:tab/>
        <w:t>Documentation:</w:t>
      </w:r>
    </w:p>
    <w:p w14:paraId="59D62204" w14:textId="1525CF93" w:rsidR="00FE71DC" w:rsidRPr="00EF6903" w:rsidRDefault="00915295" w:rsidP="008866C7">
      <w:pPr>
        <w:widowControl w:val="0"/>
        <w:tabs>
          <w:tab w:val="clear" w:pos="720"/>
          <w:tab w:val="clear" w:pos="1440"/>
        </w:tabs>
        <w:autoSpaceDE w:val="0"/>
        <w:autoSpaceDN w:val="0"/>
        <w:spacing w:before="1" w:line="276" w:lineRule="auto"/>
        <w:ind w:left="2880" w:hanging="720"/>
      </w:pPr>
      <w:r>
        <w:t>(1)</w:t>
      </w:r>
      <w:r>
        <w:tab/>
      </w:r>
      <w:r w:rsidR="00FE71DC" w:rsidRPr="00EF6903">
        <w:t xml:space="preserve">Submit </w:t>
      </w:r>
      <w:r w:rsidR="00F30AA5">
        <w:t xml:space="preserve">the </w:t>
      </w:r>
      <w:r w:rsidR="00EA6659">
        <w:t>completed</w:t>
      </w:r>
      <w:r w:rsidR="00FE71DC" w:rsidRPr="00EF6903">
        <w:t xml:space="preserve"> Application for Certification or Recertification of CDE ELDT Hands-On Trainer. Upon verification of all criteria, CDE will issue the applicable certificate.</w:t>
      </w:r>
    </w:p>
    <w:p w14:paraId="06E3E19A" w14:textId="2A3EDA25" w:rsidR="00FE71DC" w:rsidRPr="00EF6903" w:rsidRDefault="00F6701E" w:rsidP="008866C7">
      <w:pPr>
        <w:pStyle w:val="Heading3"/>
        <w:spacing w:line="276" w:lineRule="auto"/>
        <w:rPr>
          <w:szCs w:val="22"/>
        </w:rPr>
      </w:pPr>
      <w:r w:rsidRPr="00EF6903">
        <w:rPr>
          <w:szCs w:val="22"/>
        </w:rPr>
        <w:t>8.4</w:t>
      </w:r>
      <w:r w:rsidR="005F55A2" w:rsidRPr="00EF6903">
        <w:rPr>
          <w:szCs w:val="22"/>
        </w:rPr>
        <w:tab/>
      </w:r>
      <w:r w:rsidRPr="00EF6903">
        <w:rPr>
          <w:szCs w:val="22"/>
        </w:rPr>
        <w:t>ELDT Hands-On Trainer Certification and Recertification</w:t>
      </w:r>
    </w:p>
    <w:p w14:paraId="6F5284DE" w14:textId="48439615" w:rsidR="00513386" w:rsidRPr="00EF6903" w:rsidRDefault="00F6701E" w:rsidP="008866C7">
      <w:pPr>
        <w:pStyle w:val="Style1"/>
        <w:spacing w:after="240" w:line="276" w:lineRule="auto"/>
      </w:pPr>
      <w:r w:rsidRPr="00EF6903">
        <w:t>8.4.1</w:t>
      </w:r>
      <w:r w:rsidR="005F55A2" w:rsidRPr="00EF6903">
        <w:tab/>
      </w:r>
      <w:r w:rsidRPr="00EF6903">
        <w:t>Initial Certification and Recertification</w:t>
      </w:r>
    </w:p>
    <w:p w14:paraId="4BC03421" w14:textId="77777777" w:rsidR="00FE71DC" w:rsidRPr="00EF6903" w:rsidRDefault="00513386" w:rsidP="008866C7">
      <w:pPr>
        <w:widowControl w:val="0"/>
        <w:tabs>
          <w:tab w:val="clear" w:pos="720"/>
          <w:tab w:val="clear" w:pos="1440"/>
        </w:tabs>
        <w:autoSpaceDE w:val="0"/>
        <w:autoSpaceDN w:val="0"/>
        <w:spacing w:before="1" w:line="276" w:lineRule="auto"/>
        <w:ind w:left="2160" w:hanging="720"/>
      </w:pPr>
      <w:r w:rsidRPr="00EF6903">
        <w:t>(A)</w:t>
      </w:r>
      <w:r w:rsidRPr="00EF6903">
        <w:tab/>
        <w:t>To maintain an active credential, Hands-On Trainers shall satisfy one of the following requirements on a three-year basis.</w:t>
      </w:r>
    </w:p>
    <w:p w14:paraId="279CBD04" w14:textId="77777777" w:rsidR="00FE71DC" w:rsidRPr="00EF6903" w:rsidRDefault="00FE71DC" w:rsidP="008866C7">
      <w:pPr>
        <w:widowControl w:val="0"/>
        <w:tabs>
          <w:tab w:val="clear" w:pos="720"/>
          <w:tab w:val="clear" w:pos="1440"/>
        </w:tabs>
        <w:autoSpaceDE w:val="0"/>
        <w:autoSpaceDN w:val="0"/>
        <w:spacing w:before="1" w:line="276" w:lineRule="auto"/>
        <w:ind w:left="2880" w:hanging="720"/>
      </w:pPr>
      <w:r w:rsidRPr="00EF6903">
        <w:t>(1)</w:t>
      </w:r>
      <w:r w:rsidRPr="00EF6903">
        <w:tab/>
        <w:t>Instructional Performance: Provide training and evaluation to at least two ELDT Instructor candidates; or</w:t>
      </w:r>
    </w:p>
    <w:p w14:paraId="430C12ED" w14:textId="77777777" w:rsidR="00FE71DC" w:rsidRPr="00EF6903" w:rsidRDefault="00FE71DC" w:rsidP="008866C7">
      <w:pPr>
        <w:widowControl w:val="0"/>
        <w:tabs>
          <w:tab w:val="clear" w:pos="720"/>
          <w:tab w:val="clear" w:pos="1440"/>
        </w:tabs>
        <w:autoSpaceDE w:val="0"/>
        <w:autoSpaceDN w:val="0"/>
        <w:spacing w:before="1" w:line="276" w:lineRule="auto"/>
        <w:ind w:left="2880" w:hanging="720"/>
      </w:pPr>
      <w:r w:rsidRPr="00EF6903">
        <w:t>(2)</w:t>
      </w:r>
      <w:r w:rsidRPr="00EF6903">
        <w:tab/>
        <w:t>Recertification Course: Attend and successfully complete a CDE ELDT Hands-On Trainer recertification class.</w:t>
      </w:r>
    </w:p>
    <w:p w14:paraId="413EEB15" w14:textId="63E178E5" w:rsidR="002466B5" w:rsidRPr="00EF6903" w:rsidRDefault="00F6701E" w:rsidP="008866C7">
      <w:pPr>
        <w:pStyle w:val="Style1"/>
        <w:spacing w:after="240" w:line="276" w:lineRule="auto"/>
      </w:pPr>
      <w:r w:rsidRPr="00EF6903">
        <w:t>8.4.2</w:t>
      </w:r>
      <w:r w:rsidR="005F55A2" w:rsidRPr="00EF6903">
        <w:tab/>
      </w:r>
      <w:r w:rsidRPr="00EF6903">
        <w:t>Lapse and Reinstatement</w:t>
      </w:r>
    </w:p>
    <w:p w14:paraId="25CD6E6E" w14:textId="77777777" w:rsidR="00A229F7" w:rsidRPr="00EF6903" w:rsidRDefault="00F6701E" w:rsidP="008866C7">
      <w:pPr>
        <w:widowControl w:val="0"/>
        <w:tabs>
          <w:tab w:val="clear" w:pos="720"/>
          <w:tab w:val="clear" w:pos="1440"/>
        </w:tabs>
        <w:autoSpaceDE w:val="0"/>
        <w:autoSpaceDN w:val="0"/>
        <w:spacing w:before="1" w:line="276" w:lineRule="auto"/>
        <w:ind w:left="2160" w:hanging="720"/>
      </w:pPr>
      <w:r w:rsidRPr="00EF6903">
        <w:t xml:space="preserve"> (A)</w:t>
      </w:r>
      <w:r w:rsidRPr="00EF6903">
        <w:tab/>
        <w:t>If any qualification or maintenance requirement is not met, the Hands-On Trainer certificate shall be rendered invalid.</w:t>
      </w:r>
    </w:p>
    <w:p w14:paraId="551237B8" w14:textId="1F538647" w:rsidR="003D3993" w:rsidRPr="00EF6903" w:rsidRDefault="00076CE8" w:rsidP="008866C7">
      <w:pPr>
        <w:widowControl w:val="0"/>
        <w:tabs>
          <w:tab w:val="clear" w:pos="720"/>
          <w:tab w:val="clear" w:pos="1440"/>
        </w:tabs>
        <w:autoSpaceDE w:val="0"/>
        <w:autoSpaceDN w:val="0"/>
        <w:spacing w:before="1" w:line="276" w:lineRule="auto"/>
        <w:ind w:left="2880" w:hanging="720"/>
      </w:pPr>
      <w:r w:rsidRPr="00EF6903">
        <w:t>(1)</w:t>
      </w:r>
      <w:r w:rsidRPr="00EF6903">
        <w:tab/>
        <w:t>To reinstate an invalid certificate, the individual shall successfully retake and pass the full CDE ELDT Hands-On Trainer instruction course as defined in Section 8.3.1(B).</w:t>
      </w:r>
    </w:p>
    <w:p w14:paraId="36F06BCE" w14:textId="77777777" w:rsidR="003D3993" w:rsidRPr="00EF6903" w:rsidRDefault="00B61767" w:rsidP="008866C7">
      <w:pPr>
        <w:pStyle w:val="Heading2"/>
        <w:spacing w:line="276" w:lineRule="auto"/>
        <w:rPr>
          <w:spacing w:val="-2"/>
          <w:szCs w:val="22"/>
        </w:rPr>
      </w:pPr>
      <w:r w:rsidRPr="00EF6903">
        <w:rPr>
          <w:szCs w:val="22"/>
        </w:rPr>
        <w:t>9.0</w:t>
      </w:r>
      <w:r w:rsidRPr="00EF6903">
        <w:rPr>
          <w:szCs w:val="22"/>
        </w:rPr>
        <w:tab/>
        <w:t>CDE Annual Inspector and Hands-On Tester Requirements</w:t>
      </w:r>
    </w:p>
    <w:p w14:paraId="40648F22" w14:textId="5BE7DE27" w:rsidR="00A90D0C" w:rsidRPr="00EF6903" w:rsidRDefault="003056DC" w:rsidP="008866C7">
      <w:pPr>
        <w:pStyle w:val="Heading3"/>
        <w:spacing w:line="276" w:lineRule="auto"/>
        <w:rPr>
          <w:szCs w:val="22"/>
        </w:rPr>
      </w:pPr>
      <w:r w:rsidRPr="00EF6903">
        <w:rPr>
          <w:szCs w:val="22"/>
        </w:rPr>
        <w:t>9.1</w:t>
      </w:r>
      <w:r w:rsidR="005F55A2" w:rsidRPr="00EF6903">
        <w:rPr>
          <w:szCs w:val="22"/>
        </w:rPr>
        <w:tab/>
      </w:r>
      <w:r w:rsidRPr="00EF6903">
        <w:rPr>
          <w:szCs w:val="22"/>
        </w:rPr>
        <w:t>CDE Annual Inspector Qualifications</w:t>
      </w:r>
    </w:p>
    <w:p w14:paraId="6CD3E843" w14:textId="4947AF1F" w:rsidR="003D3993" w:rsidRPr="00EF6903" w:rsidRDefault="008725EF" w:rsidP="008866C7">
      <w:pPr>
        <w:widowControl w:val="0"/>
        <w:tabs>
          <w:tab w:val="clear" w:pos="720"/>
          <w:tab w:val="clear" w:pos="1440"/>
        </w:tabs>
        <w:autoSpaceDE w:val="0"/>
        <w:autoSpaceDN w:val="0"/>
        <w:spacing w:before="1" w:line="276" w:lineRule="auto"/>
        <w:ind w:left="1440" w:hanging="720"/>
      </w:pPr>
      <w:r w:rsidRPr="00EF6903">
        <w:lastRenderedPageBreak/>
        <w:t>9.1.1</w:t>
      </w:r>
      <w:r w:rsidR="005F55A2" w:rsidRPr="00EF6903">
        <w:tab/>
      </w:r>
      <w:r w:rsidRPr="00EF6903">
        <w:t xml:space="preserve">A CDE Annual Inspector </w:t>
      </w:r>
      <w:r w:rsidR="00247D5B">
        <w:t>shall comply with</w:t>
      </w:r>
      <w:r w:rsidRPr="00EF6903">
        <w:t xml:space="preserve"> the following requirements</w:t>
      </w:r>
      <w:r w:rsidR="002116B8">
        <w:t>:</w:t>
      </w:r>
    </w:p>
    <w:p w14:paraId="1882352C" w14:textId="77777777" w:rsidR="003D3993" w:rsidRPr="00EF6903" w:rsidRDefault="00076CE8" w:rsidP="008866C7">
      <w:pPr>
        <w:widowControl w:val="0"/>
        <w:tabs>
          <w:tab w:val="clear" w:pos="720"/>
          <w:tab w:val="clear" w:pos="1440"/>
        </w:tabs>
        <w:autoSpaceDE w:val="0"/>
        <w:autoSpaceDN w:val="0"/>
        <w:spacing w:before="1" w:line="276" w:lineRule="auto"/>
        <w:ind w:left="2160" w:hanging="720"/>
        <w:rPr>
          <w:spacing w:val="-2"/>
        </w:rPr>
      </w:pPr>
      <w:r w:rsidRPr="00EF6903">
        <w:t>(A)</w:t>
      </w:r>
      <w:r w:rsidRPr="00EF6903">
        <w:tab/>
        <w:t>Possess a valid driver's license with the proper class and endorsements for the size and type of vehicle to be inspected.</w:t>
      </w:r>
    </w:p>
    <w:p w14:paraId="563EA2F0" w14:textId="19ED5F5B" w:rsidR="003D3993" w:rsidRPr="00EF6903" w:rsidRDefault="001555D2" w:rsidP="008866C7">
      <w:pPr>
        <w:widowControl w:val="0"/>
        <w:tabs>
          <w:tab w:val="clear" w:pos="720"/>
          <w:tab w:val="clear" w:pos="1440"/>
        </w:tabs>
        <w:autoSpaceDE w:val="0"/>
        <w:autoSpaceDN w:val="0"/>
        <w:spacing w:before="1" w:line="276" w:lineRule="auto"/>
        <w:ind w:left="2160" w:hanging="720"/>
      </w:pPr>
      <w:r w:rsidRPr="00EF6903">
        <w:t>(B)</w:t>
      </w:r>
      <w:r w:rsidRPr="00EF6903">
        <w:tab/>
        <w:t xml:space="preserve">Successfully complete the Brake Inspector Qualification as required by 49 C.F.R. </w:t>
      </w:r>
      <w:r w:rsidR="00741EFF">
        <w:t xml:space="preserve">§ </w:t>
      </w:r>
      <w:r w:rsidRPr="00EF6903">
        <w:t>396.25.</w:t>
      </w:r>
    </w:p>
    <w:p w14:paraId="3BFDB5BE" w14:textId="77777777" w:rsidR="001555D2" w:rsidRPr="00EF6903" w:rsidRDefault="001555D2" w:rsidP="008866C7">
      <w:pPr>
        <w:widowControl w:val="0"/>
        <w:tabs>
          <w:tab w:val="clear" w:pos="720"/>
          <w:tab w:val="clear" w:pos="1440"/>
        </w:tabs>
        <w:autoSpaceDE w:val="0"/>
        <w:autoSpaceDN w:val="0"/>
        <w:spacing w:before="1" w:line="276" w:lineRule="auto"/>
        <w:ind w:left="2160" w:hanging="720"/>
      </w:pPr>
      <w:r w:rsidRPr="00EF6903">
        <w:t>(C)</w:t>
      </w:r>
      <w:r w:rsidRPr="00EF6903">
        <w:tab/>
        <w:t>Have at least two years of verifiable experience in the maintenance of light, medium, or heavy-duty vehicles.</w:t>
      </w:r>
    </w:p>
    <w:p w14:paraId="0F320AB9" w14:textId="77777777" w:rsidR="00576A53" w:rsidRPr="00EF6903" w:rsidRDefault="00076CE8" w:rsidP="008866C7">
      <w:pPr>
        <w:widowControl w:val="0"/>
        <w:tabs>
          <w:tab w:val="clear" w:pos="720"/>
          <w:tab w:val="clear" w:pos="1440"/>
        </w:tabs>
        <w:autoSpaceDE w:val="0"/>
        <w:autoSpaceDN w:val="0"/>
        <w:spacing w:before="1" w:line="276" w:lineRule="auto"/>
        <w:ind w:left="2160" w:hanging="720"/>
      </w:pPr>
      <w:r w:rsidRPr="00EF6903">
        <w:t>(D)</w:t>
      </w:r>
      <w:r w:rsidRPr="00EF6903">
        <w:tab/>
        <w:t>Successfully pass the CDE initial hands-on performance test.</w:t>
      </w:r>
    </w:p>
    <w:p w14:paraId="0DD226BD" w14:textId="427A42F9" w:rsidR="003D3993" w:rsidRPr="00EF6903" w:rsidRDefault="00576A53" w:rsidP="008866C7">
      <w:pPr>
        <w:widowControl w:val="0"/>
        <w:tabs>
          <w:tab w:val="clear" w:pos="720"/>
          <w:tab w:val="clear" w:pos="1440"/>
        </w:tabs>
        <w:autoSpaceDE w:val="0"/>
        <w:autoSpaceDN w:val="0"/>
        <w:spacing w:before="1" w:line="276" w:lineRule="auto"/>
        <w:ind w:left="2880" w:hanging="720"/>
      </w:pPr>
      <w:r w:rsidRPr="00EF6903">
        <w:t>(1)</w:t>
      </w:r>
      <w:r w:rsidRPr="00EF6903">
        <w:tab/>
      </w:r>
      <w:r w:rsidR="00456FDD">
        <w:t>A certified CDE Annual Inspector Hands-On Tester shall proctor this test</w:t>
      </w:r>
      <w:r w:rsidRPr="00EF6903">
        <w:t>.</w:t>
      </w:r>
    </w:p>
    <w:p w14:paraId="5224D7BB" w14:textId="6BB3C86D" w:rsidR="000A565E" w:rsidRPr="00EF6903" w:rsidRDefault="00576A53" w:rsidP="008866C7">
      <w:pPr>
        <w:widowControl w:val="0"/>
        <w:tabs>
          <w:tab w:val="clear" w:pos="720"/>
          <w:tab w:val="clear" w:pos="1440"/>
        </w:tabs>
        <w:autoSpaceDE w:val="0"/>
        <w:autoSpaceDN w:val="0"/>
        <w:spacing w:before="1" w:line="276" w:lineRule="auto"/>
        <w:ind w:left="2160" w:hanging="720"/>
        <w:rPr>
          <w:spacing w:val="-4"/>
        </w:rPr>
      </w:pPr>
      <w:r w:rsidRPr="00EF6903">
        <w:t>(E)</w:t>
      </w:r>
      <w:r w:rsidRPr="00EF6903">
        <w:tab/>
        <w:t xml:space="preserve">Successfully pass the CDE Annual Inspector qualification written test initially with a score of </w:t>
      </w:r>
      <w:r w:rsidR="00595B74">
        <w:t>90%</w:t>
      </w:r>
      <w:r w:rsidRPr="00EF6903">
        <w:t xml:space="preserve"> or higher.</w:t>
      </w:r>
    </w:p>
    <w:p w14:paraId="6A750E2D" w14:textId="21146B7B" w:rsidR="003D3993" w:rsidRPr="00EF6903" w:rsidRDefault="00076CE8" w:rsidP="008866C7">
      <w:pPr>
        <w:widowControl w:val="0"/>
        <w:tabs>
          <w:tab w:val="clear" w:pos="720"/>
          <w:tab w:val="clear" w:pos="1440"/>
        </w:tabs>
        <w:autoSpaceDE w:val="0"/>
        <w:autoSpaceDN w:val="0"/>
        <w:spacing w:before="1" w:line="276" w:lineRule="auto"/>
        <w:ind w:left="2880" w:hanging="720"/>
      </w:pPr>
      <w:r w:rsidRPr="00EF6903">
        <w:t>(1)</w:t>
      </w:r>
      <w:r w:rsidRPr="00EF6903">
        <w:tab/>
        <w:t xml:space="preserve">Pass the CDE Annual Inspector Recertification Written Test with a score of </w:t>
      </w:r>
      <w:r w:rsidR="00595B74">
        <w:t>90%</w:t>
      </w:r>
      <w:r w:rsidRPr="00EF6903">
        <w:t xml:space="preserve"> or higher every three years.</w:t>
      </w:r>
    </w:p>
    <w:p w14:paraId="27ADCE1C" w14:textId="77777777" w:rsidR="00576A53" w:rsidRPr="00EF6903" w:rsidRDefault="00576A53" w:rsidP="008866C7">
      <w:pPr>
        <w:widowControl w:val="0"/>
        <w:tabs>
          <w:tab w:val="clear" w:pos="720"/>
          <w:tab w:val="clear" w:pos="1440"/>
        </w:tabs>
        <w:autoSpaceDE w:val="0"/>
        <w:autoSpaceDN w:val="0"/>
        <w:spacing w:before="1" w:line="276" w:lineRule="auto"/>
        <w:ind w:left="2160" w:hanging="720"/>
      </w:pPr>
      <w:r w:rsidRPr="00EF6903">
        <w:t>(F)</w:t>
      </w:r>
      <w:r w:rsidRPr="00EF6903">
        <w:tab/>
        <w:t>Successfully complete training on the maintenance of electric vehicles (as applicable).</w:t>
      </w:r>
    </w:p>
    <w:p w14:paraId="51C8C204" w14:textId="69426CC3" w:rsidR="00A80E56" w:rsidRPr="00EF6903" w:rsidRDefault="008725EF" w:rsidP="008866C7">
      <w:pPr>
        <w:pStyle w:val="Heading3"/>
        <w:spacing w:line="276" w:lineRule="auto"/>
        <w:rPr>
          <w:szCs w:val="22"/>
        </w:rPr>
      </w:pPr>
      <w:r w:rsidRPr="00EF6903">
        <w:rPr>
          <w:szCs w:val="22"/>
        </w:rPr>
        <w:t>9.2</w:t>
      </w:r>
      <w:r w:rsidR="005F55A2" w:rsidRPr="00EF6903">
        <w:rPr>
          <w:szCs w:val="22"/>
        </w:rPr>
        <w:tab/>
      </w:r>
      <w:r w:rsidRPr="00EF6903">
        <w:rPr>
          <w:szCs w:val="22"/>
        </w:rPr>
        <w:t>Certification and Recertification</w:t>
      </w:r>
    </w:p>
    <w:p w14:paraId="1DC7F5FC" w14:textId="34535294" w:rsidR="00A80E56" w:rsidRPr="00EF6903" w:rsidRDefault="008725EF" w:rsidP="008866C7">
      <w:pPr>
        <w:pStyle w:val="Style1"/>
        <w:spacing w:line="276" w:lineRule="auto"/>
      </w:pPr>
      <w:r w:rsidRPr="00EF6903">
        <w:t>9.2.1</w:t>
      </w:r>
      <w:r w:rsidR="005F55A2" w:rsidRPr="00EF6903">
        <w:tab/>
      </w:r>
      <w:r w:rsidRPr="00EF6903">
        <w:t>Initial Certification and Recertification</w:t>
      </w:r>
    </w:p>
    <w:p w14:paraId="1B3498EB" w14:textId="77777777" w:rsidR="00A80E56" w:rsidRPr="00EF6903" w:rsidRDefault="00A80E56" w:rsidP="008866C7">
      <w:pPr>
        <w:tabs>
          <w:tab w:val="clear" w:pos="720"/>
          <w:tab w:val="clear" w:pos="1440"/>
        </w:tabs>
        <w:spacing w:line="276" w:lineRule="auto"/>
        <w:ind w:left="2160" w:hanging="720"/>
      </w:pPr>
      <w:r w:rsidRPr="00EF6903">
        <w:t>(A)</w:t>
      </w:r>
      <w:r w:rsidRPr="00EF6903">
        <w:tab/>
        <w:t>Candidates shall successfully complete the CDE Annual Inspector Written test.</w:t>
      </w:r>
    </w:p>
    <w:p w14:paraId="4BDB3714" w14:textId="77777777" w:rsidR="00A80E56" w:rsidRPr="00EF6903" w:rsidRDefault="00A80E56" w:rsidP="008866C7">
      <w:pPr>
        <w:tabs>
          <w:tab w:val="clear" w:pos="720"/>
          <w:tab w:val="clear" w:pos="1440"/>
        </w:tabs>
        <w:spacing w:line="276" w:lineRule="auto"/>
        <w:ind w:left="2880" w:hanging="720"/>
      </w:pPr>
      <w:r w:rsidRPr="00EF6903">
        <w:t>(1)</w:t>
      </w:r>
      <w:r w:rsidRPr="00EF6903">
        <w:tab/>
        <w:t>Successfully complete the initial hands-on performance test with a CDE Annual Inspector Hands-On Tester.</w:t>
      </w:r>
    </w:p>
    <w:p w14:paraId="33DCCD96" w14:textId="276C2068" w:rsidR="00A80E56" w:rsidRPr="00EF6903" w:rsidRDefault="00A80E56" w:rsidP="008866C7">
      <w:pPr>
        <w:tabs>
          <w:tab w:val="clear" w:pos="720"/>
          <w:tab w:val="clear" w:pos="1440"/>
        </w:tabs>
        <w:spacing w:line="276" w:lineRule="auto"/>
        <w:ind w:left="2160" w:hanging="720"/>
      </w:pPr>
      <w:r w:rsidRPr="00EF6903">
        <w:t>(B)</w:t>
      </w:r>
      <w:r w:rsidRPr="00EF6903">
        <w:tab/>
        <w:t xml:space="preserve">To maintain active status, inspectors shall pass the CDE Annual Inspector Recertification Written Test with a score of </w:t>
      </w:r>
      <w:r w:rsidR="002B328A">
        <w:t>90%</w:t>
      </w:r>
      <w:r w:rsidRPr="00EF6903">
        <w:t xml:space="preserve"> or higher every three years.</w:t>
      </w:r>
    </w:p>
    <w:p w14:paraId="38C7CCBC" w14:textId="7B93B428" w:rsidR="00A80E56" w:rsidRPr="00EF6903" w:rsidRDefault="008725EF" w:rsidP="008866C7">
      <w:pPr>
        <w:pStyle w:val="Style1"/>
        <w:spacing w:line="276" w:lineRule="auto"/>
      </w:pPr>
      <w:r w:rsidRPr="00EF6903">
        <w:t>9.2.2</w:t>
      </w:r>
      <w:r w:rsidR="005F55A2" w:rsidRPr="00EF6903">
        <w:tab/>
      </w:r>
      <w:r w:rsidRPr="00EF6903">
        <w:t>Verified Submission</w:t>
      </w:r>
    </w:p>
    <w:p w14:paraId="64060895" w14:textId="6B1CDBC8" w:rsidR="00A80E56" w:rsidRPr="00EF6903" w:rsidRDefault="00A80E56" w:rsidP="008866C7">
      <w:pPr>
        <w:tabs>
          <w:tab w:val="clear" w:pos="720"/>
          <w:tab w:val="clear" w:pos="1440"/>
        </w:tabs>
        <w:spacing w:line="276" w:lineRule="auto"/>
        <w:ind w:left="2160" w:hanging="720"/>
      </w:pPr>
      <w:r w:rsidRPr="00EF6903">
        <w:t>(A)</w:t>
      </w:r>
      <w:r w:rsidRPr="00EF6903">
        <w:tab/>
        <w:t xml:space="preserve">The Educational Entity or inspection site operator shall submit the CDE Application for CDE Annual Inspector </w:t>
      </w:r>
      <w:r w:rsidR="002B328A">
        <w:t>Certification</w:t>
      </w:r>
      <w:r w:rsidRPr="00EF6903">
        <w:t xml:space="preserve"> or Recertification to the Colorado Department of Education.</w:t>
      </w:r>
    </w:p>
    <w:p w14:paraId="5684367C" w14:textId="6C734BCE" w:rsidR="00A80E56" w:rsidRPr="00EF6903" w:rsidRDefault="008725EF" w:rsidP="008866C7">
      <w:pPr>
        <w:pStyle w:val="Style1"/>
        <w:spacing w:line="276" w:lineRule="auto"/>
      </w:pPr>
      <w:r w:rsidRPr="00EF6903">
        <w:lastRenderedPageBreak/>
        <w:t>9.2.3</w:t>
      </w:r>
      <w:r w:rsidR="005F55A2" w:rsidRPr="00EF6903">
        <w:tab/>
      </w:r>
      <w:r w:rsidRPr="00EF6903">
        <w:t>Certificate Validity</w:t>
      </w:r>
    </w:p>
    <w:p w14:paraId="292B24A4" w14:textId="77777777" w:rsidR="00A80E56" w:rsidRPr="00EF6903" w:rsidRDefault="00A80E56" w:rsidP="008866C7">
      <w:pPr>
        <w:tabs>
          <w:tab w:val="clear" w:pos="720"/>
          <w:tab w:val="clear" w:pos="1440"/>
        </w:tabs>
        <w:spacing w:line="276" w:lineRule="auto"/>
        <w:ind w:left="2160" w:hanging="720"/>
      </w:pPr>
      <w:r w:rsidRPr="00EF6903">
        <w:t>(A)</w:t>
      </w:r>
      <w:r w:rsidRPr="00EF6903">
        <w:tab/>
        <w:t>If any qualification requirement becomes invalid, the CDE Annual Inspector Certificate is immediately void until the requirement is satisfied.</w:t>
      </w:r>
    </w:p>
    <w:p w14:paraId="77296923" w14:textId="1E2FFF9F" w:rsidR="00A80E56" w:rsidRPr="00EF6903" w:rsidRDefault="008725EF" w:rsidP="008866C7">
      <w:pPr>
        <w:pStyle w:val="Style1"/>
        <w:spacing w:line="276" w:lineRule="auto"/>
      </w:pPr>
      <w:r w:rsidRPr="00EF6903">
        <w:t>9.2.4</w:t>
      </w:r>
      <w:r w:rsidR="005F55A2" w:rsidRPr="00EF6903">
        <w:tab/>
      </w:r>
      <w:r w:rsidRPr="00EF6903">
        <w:t>Lapsed Certificate Recertification</w:t>
      </w:r>
    </w:p>
    <w:p w14:paraId="0AB36173" w14:textId="51C63779" w:rsidR="00A80E56" w:rsidRPr="00EF6903" w:rsidRDefault="00A80E56" w:rsidP="008866C7">
      <w:pPr>
        <w:tabs>
          <w:tab w:val="clear" w:pos="720"/>
          <w:tab w:val="clear" w:pos="1440"/>
        </w:tabs>
        <w:spacing w:line="276" w:lineRule="auto"/>
        <w:ind w:left="2160" w:hanging="720"/>
      </w:pPr>
      <w:r w:rsidRPr="00EF6903">
        <w:t>(A)</w:t>
      </w:r>
      <w:r w:rsidRPr="00EF6903">
        <w:tab/>
        <w:t xml:space="preserve">Annual </w:t>
      </w:r>
      <w:r w:rsidR="0076114B">
        <w:t>Inspections</w:t>
      </w:r>
      <w:r w:rsidRPr="00EF6903">
        <w:t xml:space="preserve"> conducted after the expiration of an Inspector’s certificate shall be deemed invalid for purposes of compliance with these rules.</w:t>
      </w:r>
    </w:p>
    <w:p w14:paraId="24631982" w14:textId="15471EF3" w:rsidR="00F74532" w:rsidRDefault="00A80E56" w:rsidP="008866C7">
      <w:pPr>
        <w:tabs>
          <w:tab w:val="clear" w:pos="720"/>
          <w:tab w:val="clear" w:pos="1440"/>
        </w:tabs>
        <w:spacing w:line="276" w:lineRule="auto"/>
        <w:ind w:left="2160" w:hanging="720"/>
      </w:pPr>
      <w:r w:rsidRPr="00EF6903">
        <w:t>(B)</w:t>
      </w:r>
      <w:r w:rsidRPr="00EF6903">
        <w:tab/>
        <w:t>If a CDE Annual Inspector certificate expires, the recertification requirements are determined by the duration of the lapse as shown in Table 3.</w:t>
      </w:r>
    </w:p>
    <w:tbl>
      <w:tblPr>
        <w:tblStyle w:val="GridTable4"/>
        <w:tblW w:w="0" w:type="auto"/>
        <w:tblInd w:w="715" w:type="dxa"/>
        <w:tblLook w:val="04A0" w:firstRow="1" w:lastRow="0" w:firstColumn="1" w:lastColumn="0" w:noHBand="0" w:noVBand="1"/>
      </w:tblPr>
      <w:tblGrid>
        <w:gridCol w:w="1816"/>
        <w:gridCol w:w="6819"/>
      </w:tblGrid>
      <w:tr w:rsidR="00A80E56" w:rsidRPr="00EF6903" w14:paraId="30B94BC9" w14:textId="77777777" w:rsidTr="007C6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19B998BD" w14:textId="77777777" w:rsidR="003816F7" w:rsidRPr="00EF6903" w:rsidRDefault="00EF6903" w:rsidP="008866C7">
            <w:pPr>
              <w:spacing w:line="276" w:lineRule="auto"/>
            </w:pPr>
            <w:r w:rsidRPr="00EF6903">
              <w:t>Duration of Lapse</w:t>
            </w:r>
          </w:p>
        </w:tc>
        <w:tc>
          <w:tcPr>
            <w:tcW w:w="0" w:type="auto"/>
            <w:tcBorders>
              <w:top w:val="single" w:sz="4" w:space="0" w:color="auto"/>
              <w:left w:val="single" w:sz="4" w:space="0" w:color="auto"/>
              <w:bottom w:val="single" w:sz="4" w:space="0" w:color="auto"/>
              <w:right w:val="single" w:sz="4" w:space="0" w:color="auto"/>
            </w:tcBorders>
          </w:tcPr>
          <w:p w14:paraId="00254449" w14:textId="77777777" w:rsidR="003816F7" w:rsidRPr="00EF6903" w:rsidRDefault="00EF6903" w:rsidP="008866C7">
            <w:pPr>
              <w:spacing w:line="276" w:lineRule="auto"/>
              <w:cnfStyle w:val="100000000000" w:firstRow="1" w:lastRow="0" w:firstColumn="0" w:lastColumn="0" w:oddVBand="0" w:evenVBand="0" w:oddHBand="0" w:evenHBand="0" w:firstRowFirstColumn="0" w:firstRowLastColumn="0" w:lastRowFirstColumn="0" w:lastRowLastColumn="0"/>
            </w:pPr>
            <w:r w:rsidRPr="00EF6903">
              <w:t>Required Action for Recertification</w:t>
            </w:r>
          </w:p>
        </w:tc>
      </w:tr>
      <w:tr w:rsidR="000F710F" w:rsidRPr="00EF6903" w14:paraId="7A4901B2" w14:textId="77777777" w:rsidTr="007C69CC">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4F9D1864" w14:textId="77777777" w:rsidR="003816F7" w:rsidRPr="00EF6903" w:rsidRDefault="00EF6903" w:rsidP="008866C7">
            <w:pPr>
              <w:spacing w:line="276" w:lineRule="auto"/>
            </w:pPr>
            <w:r w:rsidRPr="00EF6903">
              <w:t>Less than 6 months</w:t>
            </w:r>
          </w:p>
        </w:tc>
        <w:tc>
          <w:tcPr>
            <w:tcW w:w="0" w:type="auto"/>
            <w:tcBorders>
              <w:top w:val="single" w:sz="4" w:space="0" w:color="auto"/>
            </w:tcBorders>
          </w:tcPr>
          <w:p w14:paraId="58BD894C" w14:textId="77777777" w:rsidR="003816F7" w:rsidRPr="00EF6903" w:rsidRDefault="00EF6903" w:rsidP="008866C7">
            <w:pPr>
              <w:spacing w:line="276" w:lineRule="auto"/>
              <w:cnfStyle w:val="000000100000" w:firstRow="0" w:lastRow="0" w:firstColumn="0" w:lastColumn="0" w:oddVBand="0" w:evenVBand="0" w:oddHBand="1" w:evenHBand="0" w:firstRowFirstColumn="0" w:firstRowLastColumn="0" w:lastRowFirstColumn="0" w:lastRowLastColumn="0"/>
            </w:pPr>
            <w:proofErr w:type="gramStart"/>
            <w:r w:rsidRPr="00EF6903">
              <w:t>Pass</w:t>
            </w:r>
            <w:proofErr w:type="gramEnd"/>
            <w:r w:rsidRPr="00EF6903">
              <w:t xml:space="preserve"> the CDE Annual Inspector Recertification written test.</w:t>
            </w:r>
          </w:p>
        </w:tc>
      </w:tr>
      <w:tr w:rsidR="00A80E56" w:rsidRPr="00EF6903" w14:paraId="0B51FDD2" w14:textId="77777777" w:rsidTr="007C69CC">
        <w:trPr>
          <w:trHeight w:val="835"/>
        </w:trPr>
        <w:tc>
          <w:tcPr>
            <w:cnfStyle w:val="001000000000" w:firstRow="0" w:lastRow="0" w:firstColumn="1" w:lastColumn="0" w:oddVBand="0" w:evenVBand="0" w:oddHBand="0" w:evenHBand="0" w:firstRowFirstColumn="0" w:firstRowLastColumn="0" w:lastRowFirstColumn="0" w:lastRowLastColumn="0"/>
            <w:tcW w:w="0" w:type="auto"/>
          </w:tcPr>
          <w:p w14:paraId="5DD308BE" w14:textId="77777777" w:rsidR="003816F7" w:rsidRPr="00EF6903" w:rsidRDefault="00EF6903" w:rsidP="008866C7">
            <w:pPr>
              <w:spacing w:line="276" w:lineRule="auto"/>
            </w:pPr>
            <w:r w:rsidRPr="00EF6903">
              <w:t>6 to 12 months</w:t>
            </w:r>
          </w:p>
        </w:tc>
        <w:tc>
          <w:tcPr>
            <w:tcW w:w="0" w:type="auto"/>
          </w:tcPr>
          <w:p w14:paraId="04033D44" w14:textId="3C4AEE1B" w:rsidR="003816F7" w:rsidRPr="00EF6903" w:rsidRDefault="00EF6903" w:rsidP="008866C7">
            <w:pPr>
              <w:spacing w:line="276" w:lineRule="auto"/>
              <w:cnfStyle w:val="000000000000" w:firstRow="0" w:lastRow="0" w:firstColumn="0" w:lastColumn="0" w:oddVBand="0" w:evenVBand="0" w:oddHBand="0" w:evenHBand="0" w:firstRowFirstColumn="0" w:firstRowLastColumn="0" w:lastRowFirstColumn="0" w:lastRowLastColumn="0"/>
            </w:pPr>
            <w:r w:rsidRPr="00EF6903">
              <w:t xml:space="preserve">Pass the CDE Annual Inspector </w:t>
            </w:r>
            <w:r w:rsidR="005613E3">
              <w:t>Certification</w:t>
            </w:r>
            <w:r w:rsidRPr="00EF6903">
              <w:t xml:space="preserve"> written test.</w:t>
            </w:r>
          </w:p>
        </w:tc>
      </w:tr>
      <w:tr w:rsidR="00A80E56" w:rsidRPr="00EF6903" w14:paraId="09E133EF" w14:textId="77777777" w:rsidTr="007C69CC">
        <w:trPr>
          <w:cnfStyle w:val="000000100000" w:firstRow="0" w:lastRow="0" w:firstColumn="0" w:lastColumn="0" w:oddVBand="0" w:evenVBand="0" w:oddHBand="1" w:evenHBand="0" w:firstRowFirstColumn="0" w:firstRowLastColumn="0" w:lastRowFirstColumn="0" w:lastRowLastColumn="0"/>
          <w:trHeight w:val="994"/>
        </w:trPr>
        <w:tc>
          <w:tcPr>
            <w:cnfStyle w:val="001000000000" w:firstRow="0" w:lastRow="0" w:firstColumn="1" w:lastColumn="0" w:oddVBand="0" w:evenVBand="0" w:oddHBand="0" w:evenHBand="0" w:firstRowFirstColumn="0" w:firstRowLastColumn="0" w:lastRowFirstColumn="0" w:lastRowLastColumn="0"/>
            <w:tcW w:w="0" w:type="auto"/>
          </w:tcPr>
          <w:p w14:paraId="638329E5" w14:textId="77777777" w:rsidR="003816F7" w:rsidRPr="00EF6903" w:rsidRDefault="00EF6903" w:rsidP="008866C7">
            <w:pPr>
              <w:spacing w:line="276" w:lineRule="auto"/>
            </w:pPr>
            <w:r w:rsidRPr="00EF6903">
              <w:t>More than 1 year</w:t>
            </w:r>
          </w:p>
        </w:tc>
        <w:tc>
          <w:tcPr>
            <w:tcW w:w="0" w:type="auto"/>
          </w:tcPr>
          <w:p w14:paraId="39EB1068" w14:textId="219D50C9" w:rsidR="003816F7" w:rsidRPr="00EF6903" w:rsidRDefault="00EF6903" w:rsidP="008866C7">
            <w:pPr>
              <w:spacing w:line="276" w:lineRule="auto"/>
              <w:cnfStyle w:val="000000100000" w:firstRow="0" w:lastRow="0" w:firstColumn="0" w:lastColumn="0" w:oddVBand="0" w:evenVBand="0" w:oddHBand="1" w:evenHBand="0" w:firstRowFirstColumn="0" w:firstRowLastColumn="0" w:lastRowFirstColumn="0" w:lastRowLastColumn="0"/>
            </w:pPr>
            <w:r w:rsidRPr="00EF6903">
              <w:t xml:space="preserve">Pass both the CDE Annual Inspector </w:t>
            </w:r>
            <w:r w:rsidR="005613E3">
              <w:t>Certification</w:t>
            </w:r>
            <w:r w:rsidRPr="00EF6903">
              <w:t xml:space="preserve"> written test and the CDE hands-on performance test.</w:t>
            </w:r>
          </w:p>
        </w:tc>
      </w:tr>
    </w:tbl>
    <w:p w14:paraId="1F921C9C" w14:textId="021748F2" w:rsidR="000A565E" w:rsidRPr="00EF6903" w:rsidRDefault="00A80E56" w:rsidP="008866C7">
      <w:pPr>
        <w:tabs>
          <w:tab w:val="clear" w:pos="720"/>
          <w:tab w:val="clear" w:pos="1440"/>
        </w:tabs>
        <w:spacing w:before="0" w:line="276" w:lineRule="auto"/>
        <w:ind w:left="720"/>
      </w:pPr>
      <w:r w:rsidRPr="00EF6903">
        <w:t>Table 3</w:t>
      </w:r>
      <w:r w:rsidR="00474EA7">
        <w:t>.</w:t>
      </w:r>
      <w:r w:rsidRPr="00EF6903">
        <w:t xml:space="preserve"> Required Actions for Lapse of CDE Annual Inspector Certificate</w:t>
      </w:r>
    </w:p>
    <w:p w14:paraId="43605CC5" w14:textId="326E2BE3" w:rsidR="006C2F6E" w:rsidRPr="00EF6903" w:rsidRDefault="000A565E" w:rsidP="008866C7">
      <w:pPr>
        <w:pStyle w:val="Heading3"/>
        <w:spacing w:line="276" w:lineRule="auto"/>
        <w:rPr>
          <w:szCs w:val="22"/>
        </w:rPr>
      </w:pPr>
      <w:r w:rsidRPr="00EF6903">
        <w:rPr>
          <w:szCs w:val="22"/>
        </w:rPr>
        <w:t>9.3</w:t>
      </w:r>
      <w:r w:rsidR="005F55A2" w:rsidRPr="00EF6903">
        <w:rPr>
          <w:szCs w:val="22"/>
        </w:rPr>
        <w:tab/>
      </w:r>
      <w:r w:rsidRPr="00EF6903">
        <w:rPr>
          <w:szCs w:val="22"/>
        </w:rPr>
        <w:t xml:space="preserve">CDE Annual Inspector Hands-On Tester Requirements </w:t>
      </w:r>
    </w:p>
    <w:p w14:paraId="62D3D212" w14:textId="479674FD" w:rsidR="000A565E" w:rsidRPr="00EF6903" w:rsidRDefault="006C2F6E" w:rsidP="008866C7">
      <w:pPr>
        <w:pStyle w:val="Style1"/>
        <w:spacing w:after="240" w:line="276" w:lineRule="auto"/>
      </w:pPr>
      <w:r w:rsidRPr="00EF6903">
        <w:t>9.3.1</w:t>
      </w:r>
      <w:r w:rsidR="005F55A2" w:rsidRPr="00EF6903">
        <w:tab/>
      </w:r>
      <w:r w:rsidRPr="00EF6903">
        <w:t>CDE Annual Inspector Hands-On Tester Qualifications</w:t>
      </w:r>
    </w:p>
    <w:p w14:paraId="732EFAF1" w14:textId="77777777" w:rsidR="003D3993" w:rsidRPr="00EF6903" w:rsidRDefault="00076CE8" w:rsidP="008866C7">
      <w:pPr>
        <w:widowControl w:val="0"/>
        <w:tabs>
          <w:tab w:val="clear" w:pos="720"/>
          <w:tab w:val="clear" w:pos="1440"/>
        </w:tabs>
        <w:autoSpaceDE w:val="0"/>
        <w:autoSpaceDN w:val="0"/>
        <w:spacing w:before="0" w:line="276" w:lineRule="auto"/>
        <w:ind w:left="2160" w:hanging="720"/>
        <w:rPr>
          <w:spacing w:val="-2"/>
        </w:rPr>
      </w:pPr>
      <w:r w:rsidRPr="00EF6903">
        <w:t>(A)</w:t>
      </w:r>
      <w:r w:rsidRPr="00EF6903">
        <w:tab/>
        <w:t>Candidates for the CDE Annual Inspector Hands-On Tester credential shall satisfy the following criteria:</w:t>
      </w:r>
    </w:p>
    <w:p w14:paraId="4D9E89BA" w14:textId="613ADD90" w:rsidR="009B16D7" w:rsidRDefault="00C94587" w:rsidP="008866C7">
      <w:pPr>
        <w:widowControl w:val="0"/>
        <w:tabs>
          <w:tab w:val="clear" w:pos="720"/>
          <w:tab w:val="clear" w:pos="1440"/>
        </w:tabs>
        <w:autoSpaceDE w:val="0"/>
        <w:autoSpaceDN w:val="0"/>
        <w:spacing w:before="1" w:line="276" w:lineRule="auto"/>
        <w:ind w:left="2880" w:hanging="720"/>
      </w:pPr>
      <w:r w:rsidRPr="00EF6903">
        <w:t>(1)</w:t>
      </w:r>
      <w:r w:rsidRPr="00EF6903">
        <w:tab/>
        <w:t>Experience:</w:t>
      </w:r>
    </w:p>
    <w:p w14:paraId="6C5DD9CC" w14:textId="7E5A47D5" w:rsidR="00C94587" w:rsidRPr="00EF6903" w:rsidRDefault="009B16D7" w:rsidP="008866C7">
      <w:pPr>
        <w:widowControl w:val="0"/>
        <w:tabs>
          <w:tab w:val="clear" w:pos="720"/>
          <w:tab w:val="clear" w:pos="1440"/>
        </w:tabs>
        <w:autoSpaceDE w:val="0"/>
        <w:autoSpaceDN w:val="0"/>
        <w:spacing w:before="1" w:line="276" w:lineRule="auto"/>
        <w:ind w:left="3600" w:hanging="720"/>
      </w:pPr>
      <w:r>
        <w:t>(a)</w:t>
      </w:r>
      <w:r>
        <w:tab/>
      </w:r>
      <w:r w:rsidR="00C94587" w:rsidRPr="00EF6903">
        <w:t>Maintain an active CDE Annual Inspector certificate for a minimum of two consecutive years.</w:t>
      </w:r>
    </w:p>
    <w:p w14:paraId="4B405F0A" w14:textId="2A52C517" w:rsidR="009B16D7" w:rsidRDefault="00C94587" w:rsidP="008866C7">
      <w:pPr>
        <w:widowControl w:val="0"/>
        <w:tabs>
          <w:tab w:val="clear" w:pos="720"/>
          <w:tab w:val="clear" w:pos="1440"/>
        </w:tabs>
        <w:autoSpaceDE w:val="0"/>
        <w:autoSpaceDN w:val="0"/>
        <w:spacing w:before="1" w:line="276" w:lineRule="auto"/>
        <w:ind w:left="2880" w:hanging="720"/>
      </w:pPr>
      <w:r w:rsidRPr="00EF6903">
        <w:t>(2)</w:t>
      </w:r>
      <w:r w:rsidRPr="00EF6903">
        <w:tab/>
        <w:t>Education:</w:t>
      </w:r>
    </w:p>
    <w:p w14:paraId="677956D3" w14:textId="422949AB" w:rsidR="00C94587" w:rsidRPr="00EF6903" w:rsidRDefault="009B16D7" w:rsidP="008866C7">
      <w:pPr>
        <w:widowControl w:val="0"/>
        <w:tabs>
          <w:tab w:val="clear" w:pos="720"/>
          <w:tab w:val="clear" w:pos="1440"/>
        </w:tabs>
        <w:autoSpaceDE w:val="0"/>
        <w:autoSpaceDN w:val="0"/>
        <w:spacing w:before="1" w:line="276" w:lineRule="auto"/>
        <w:ind w:left="3600" w:hanging="720"/>
      </w:pPr>
      <w:r>
        <w:t>(a)</w:t>
      </w:r>
      <w:r>
        <w:tab/>
      </w:r>
      <w:r w:rsidR="00C94587" w:rsidRPr="00EF6903">
        <w:t xml:space="preserve">Satisfactorily complete the prescribed CDE Annual </w:t>
      </w:r>
      <w:r w:rsidR="00C94587" w:rsidRPr="00EF6903">
        <w:lastRenderedPageBreak/>
        <w:t>Inspector Hands-On Tester training.</w:t>
      </w:r>
    </w:p>
    <w:p w14:paraId="19C36E89" w14:textId="445FCCC9" w:rsidR="009B16D7" w:rsidRDefault="00C94587" w:rsidP="008866C7">
      <w:pPr>
        <w:widowControl w:val="0"/>
        <w:tabs>
          <w:tab w:val="clear" w:pos="720"/>
          <w:tab w:val="clear" w:pos="1440"/>
        </w:tabs>
        <w:autoSpaceDE w:val="0"/>
        <w:autoSpaceDN w:val="0"/>
        <w:spacing w:before="1" w:line="276" w:lineRule="auto"/>
        <w:ind w:left="2880" w:hanging="720"/>
      </w:pPr>
      <w:r w:rsidRPr="00EF6903">
        <w:t>(3)</w:t>
      </w:r>
      <w:r w:rsidRPr="00EF6903">
        <w:tab/>
        <w:t>Technical Expertise:</w:t>
      </w:r>
    </w:p>
    <w:p w14:paraId="3504D643" w14:textId="7B5F7806" w:rsidR="00C94587" w:rsidRPr="00EF6903" w:rsidRDefault="009B16D7" w:rsidP="008866C7">
      <w:pPr>
        <w:widowControl w:val="0"/>
        <w:tabs>
          <w:tab w:val="clear" w:pos="720"/>
          <w:tab w:val="clear" w:pos="1440"/>
        </w:tabs>
        <w:autoSpaceDE w:val="0"/>
        <w:autoSpaceDN w:val="0"/>
        <w:spacing w:before="1" w:line="276" w:lineRule="auto"/>
        <w:ind w:left="3600" w:hanging="720"/>
      </w:pPr>
      <w:r>
        <w:t>(a)</w:t>
      </w:r>
      <w:r>
        <w:tab/>
      </w:r>
      <w:r w:rsidR="00C94587" w:rsidRPr="00EF6903">
        <w:t>Maintain specialized brake system knowledge by satisfying one of the following:</w:t>
      </w:r>
    </w:p>
    <w:p w14:paraId="159C9A9D" w14:textId="57C04498" w:rsidR="00C94587" w:rsidRPr="00EF6903" w:rsidRDefault="00C94587" w:rsidP="008866C7">
      <w:pPr>
        <w:widowControl w:val="0"/>
        <w:tabs>
          <w:tab w:val="clear" w:pos="720"/>
          <w:tab w:val="clear" w:pos="1440"/>
        </w:tabs>
        <w:autoSpaceDE w:val="0"/>
        <w:autoSpaceDN w:val="0"/>
        <w:spacing w:before="1" w:line="276" w:lineRule="auto"/>
        <w:ind w:left="4320" w:hanging="720"/>
      </w:pPr>
      <w:r w:rsidRPr="00EF6903">
        <w:t>(</w:t>
      </w:r>
      <w:proofErr w:type="spellStart"/>
      <w:r w:rsidR="009B16D7">
        <w:t>i</w:t>
      </w:r>
      <w:proofErr w:type="spellEnd"/>
      <w:r w:rsidRPr="00EF6903">
        <w:t>)</w:t>
      </w:r>
      <w:r w:rsidRPr="00EF6903">
        <w:tab/>
        <w:t>Completion of at least four hours of verifiable medium/heavy-duty brake system training within the previous three years; or</w:t>
      </w:r>
    </w:p>
    <w:p w14:paraId="33E43D72" w14:textId="3B9A8DCB" w:rsidR="00C94587" w:rsidRPr="00EF6903" w:rsidRDefault="00C94587" w:rsidP="008866C7">
      <w:pPr>
        <w:widowControl w:val="0"/>
        <w:tabs>
          <w:tab w:val="clear" w:pos="720"/>
          <w:tab w:val="clear" w:pos="1440"/>
        </w:tabs>
        <w:autoSpaceDE w:val="0"/>
        <w:autoSpaceDN w:val="0"/>
        <w:spacing w:before="1" w:line="276" w:lineRule="auto"/>
        <w:ind w:left="4320" w:hanging="720"/>
      </w:pPr>
      <w:r w:rsidRPr="00EF6903">
        <w:t>(</w:t>
      </w:r>
      <w:r w:rsidR="009B16D7">
        <w:t>ii</w:t>
      </w:r>
      <w:r w:rsidRPr="00EF6903">
        <w:t>)</w:t>
      </w:r>
      <w:r w:rsidRPr="00EF6903">
        <w:tab/>
        <w:t>Maintenance of a current ASE School Bus, Medium/Heavy Duty Truck, or Transit Bus Brake Certification.</w:t>
      </w:r>
    </w:p>
    <w:p w14:paraId="2EA58012" w14:textId="77777777" w:rsidR="009B16D7" w:rsidRDefault="00C94587" w:rsidP="008866C7">
      <w:pPr>
        <w:widowControl w:val="0"/>
        <w:tabs>
          <w:tab w:val="clear" w:pos="720"/>
          <w:tab w:val="clear" w:pos="1440"/>
        </w:tabs>
        <w:autoSpaceDE w:val="0"/>
        <w:autoSpaceDN w:val="0"/>
        <w:spacing w:before="1" w:line="276" w:lineRule="auto"/>
        <w:ind w:left="2880" w:hanging="720"/>
      </w:pPr>
      <w:r w:rsidRPr="00EF6903">
        <w:t>(4)</w:t>
      </w:r>
      <w:r w:rsidRPr="00EF6903">
        <w:tab/>
        <w:t xml:space="preserve">Documentation: </w:t>
      </w:r>
    </w:p>
    <w:p w14:paraId="56161208" w14:textId="483EC4C8" w:rsidR="00C94587" w:rsidRPr="00EF6903" w:rsidRDefault="009B16D7" w:rsidP="008866C7">
      <w:pPr>
        <w:widowControl w:val="0"/>
        <w:tabs>
          <w:tab w:val="clear" w:pos="720"/>
          <w:tab w:val="clear" w:pos="1440"/>
        </w:tabs>
        <w:autoSpaceDE w:val="0"/>
        <w:autoSpaceDN w:val="0"/>
        <w:spacing w:before="1" w:line="276" w:lineRule="auto"/>
        <w:ind w:left="3600" w:hanging="720"/>
      </w:pPr>
      <w:r>
        <w:t>(a)</w:t>
      </w:r>
      <w:r>
        <w:tab/>
      </w:r>
      <w:r w:rsidR="00C94587" w:rsidRPr="00EF6903">
        <w:t xml:space="preserve">Submit an executed Application for </w:t>
      </w:r>
      <w:r w:rsidR="00923E28">
        <w:t>Certification</w:t>
      </w:r>
      <w:r w:rsidR="00C94587" w:rsidRPr="00EF6903">
        <w:t xml:space="preserve"> or Recertification of a CDE Annual Inspector Hands-On Tester</w:t>
      </w:r>
      <w:r w:rsidR="0039292D">
        <w:t>.</w:t>
      </w:r>
      <w:r w:rsidR="00C94587" w:rsidRPr="00EF6903">
        <w:t xml:space="preserve"> Upon verification of all criteria, CDE will issue the applicable certificate.</w:t>
      </w:r>
    </w:p>
    <w:p w14:paraId="27BEB205" w14:textId="7212D95C" w:rsidR="00C94587" w:rsidRPr="00EF6903" w:rsidRDefault="006C2F6E" w:rsidP="008866C7">
      <w:pPr>
        <w:pStyle w:val="Style1"/>
        <w:spacing w:line="276" w:lineRule="auto"/>
      </w:pPr>
      <w:r w:rsidRPr="00EF6903">
        <w:t>9.3.2</w:t>
      </w:r>
      <w:r w:rsidR="005F55A2" w:rsidRPr="00EF6903">
        <w:tab/>
      </w:r>
      <w:r w:rsidRPr="00EF6903">
        <w:t>Certification and Recertification</w:t>
      </w:r>
    </w:p>
    <w:p w14:paraId="59C03FFC" w14:textId="77777777" w:rsidR="00C94587" w:rsidRPr="00EF6903" w:rsidRDefault="0057029D" w:rsidP="008866C7">
      <w:pPr>
        <w:tabs>
          <w:tab w:val="clear" w:pos="720"/>
          <w:tab w:val="clear" w:pos="1440"/>
        </w:tabs>
        <w:spacing w:line="276" w:lineRule="auto"/>
        <w:ind w:left="2160" w:hanging="720"/>
      </w:pPr>
      <w:r w:rsidRPr="00EF6903">
        <w:t>(A)</w:t>
      </w:r>
      <w:r w:rsidRPr="00EF6903">
        <w:tab/>
        <w:t>To maintain an active credential, Hands-On Testers shall satisfy one of the following requirements on a three-year basis:</w:t>
      </w:r>
    </w:p>
    <w:p w14:paraId="08677711" w14:textId="77777777" w:rsidR="009B16D7" w:rsidRDefault="00C94587" w:rsidP="008866C7">
      <w:pPr>
        <w:tabs>
          <w:tab w:val="clear" w:pos="720"/>
          <w:tab w:val="clear" w:pos="1440"/>
        </w:tabs>
        <w:spacing w:line="276" w:lineRule="auto"/>
        <w:ind w:left="2880" w:hanging="720"/>
      </w:pPr>
      <w:r w:rsidRPr="00EF6903">
        <w:t>(1)</w:t>
      </w:r>
      <w:r w:rsidRPr="00EF6903">
        <w:tab/>
        <w:t xml:space="preserve">Testing Performance: </w:t>
      </w:r>
    </w:p>
    <w:p w14:paraId="3F637C0A" w14:textId="720969E4" w:rsidR="00C94587" w:rsidRPr="00EF6903" w:rsidRDefault="009B16D7" w:rsidP="008866C7">
      <w:pPr>
        <w:tabs>
          <w:tab w:val="clear" w:pos="720"/>
          <w:tab w:val="clear" w:pos="1440"/>
        </w:tabs>
        <w:spacing w:line="276" w:lineRule="auto"/>
        <w:ind w:left="3600" w:hanging="720"/>
      </w:pPr>
      <w:r>
        <w:t>(a)</w:t>
      </w:r>
      <w:r>
        <w:tab/>
      </w:r>
      <w:r w:rsidR="00C94587" w:rsidRPr="00EF6903">
        <w:t>Conduct at least two hands-on performance tests for CDE Annual Inspector candidates; or</w:t>
      </w:r>
    </w:p>
    <w:p w14:paraId="2F07150D" w14:textId="2B1017A8" w:rsidR="009B16D7" w:rsidRDefault="00C94587" w:rsidP="008866C7">
      <w:pPr>
        <w:tabs>
          <w:tab w:val="clear" w:pos="720"/>
          <w:tab w:val="clear" w:pos="1440"/>
        </w:tabs>
        <w:spacing w:line="276" w:lineRule="auto"/>
        <w:ind w:left="2880" w:hanging="720"/>
      </w:pPr>
      <w:r w:rsidRPr="00EF6903">
        <w:t>(2)</w:t>
      </w:r>
      <w:r w:rsidRPr="00EF6903">
        <w:tab/>
        <w:t>Recertification Course:</w:t>
      </w:r>
    </w:p>
    <w:p w14:paraId="669A6F23" w14:textId="188C9F5C" w:rsidR="00C94587" w:rsidRPr="00EF6903" w:rsidRDefault="009B16D7" w:rsidP="008866C7">
      <w:pPr>
        <w:tabs>
          <w:tab w:val="clear" w:pos="720"/>
          <w:tab w:val="clear" w:pos="1440"/>
        </w:tabs>
        <w:spacing w:line="276" w:lineRule="auto"/>
        <w:ind w:left="3600" w:hanging="720"/>
      </w:pPr>
      <w:r>
        <w:t>(a)</w:t>
      </w:r>
      <w:r>
        <w:tab/>
      </w:r>
      <w:r w:rsidR="00C94587" w:rsidRPr="00EF6903">
        <w:t>Attend and successfully complete a CDE Annual Inspector Hands-On Recertification training.</w:t>
      </w:r>
    </w:p>
    <w:p w14:paraId="4DA673F2" w14:textId="58299B40" w:rsidR="00C94587" w:rsidRPr="00EF6903" w:rsidRDefault="006C2F6E" w:rsidP="008866C7">
      <w:pPr>
        <w:pStyle w:val="Style1"/>
        <w:spacing w:line="276" w:lineRule="auto"/>
      </w:pPr>
      <w:r w:rsidRPr="00EF6903">
        <w:t>9.3.3</w:t>
      </w:r>
      <w:r w:rsidR="005F55A2" w:rsidRPr="00EF6903">
        <w:tab/>
      </w:r>
      <w:r w:rsidRPr="00EF6903">
        <w:t>Lapse and Reinstatement</w:t>
      </w:r>
    </w:p>
    <w:p w14:paraId="05BAE9C7" w14:textId="77777777" w:rsidR="0000391D" w:rsidRPr="00EF6903" w:rsidRDefault="0057029D" w:rsidP="008866C7">
      <w:pPr>
        <w:tabs>
          <w:tab w:val="clear" w:pos="720"/>
          <w:tab w:val="clear" w:pos="1440"/>
        </w:tabs>
        <w:spacing w:line="276" w:lineRule="auto"/>
        <w:ind w:left="2160" w:hanging="720"/>
      </w:pPr>
      <w:r w:rsidRPr="00EF6903">
        <w:t>(A)</w:t>
      </w:r>
      <w:r w:rsidRPr="00EF6903">
        <w:tab/>
        <w:t>To reinstate an invalid certificate, the individual shall successfully retake and complete the full CDE Annual Inspector Hands-On Tester training as defined in Section 9.3.1(A)(2).</w:t>
      </w:r>
    </w:p>
    <w:p w14:paraId="6EA7291E" w14:textId="77777777" w:rsidR="000E4BFD" w:rsidRPr="00EF6903" w:rsidRDefault="000E4BFD" w:rsidP="008866C7">
      <w:pPr>
        <w:pStyle w:val="Heading2"/>
        <w:spacing w:line="276" w:lineRule="auto"/>
        <w:rPr>
          <w:szCs w:val="22"/>
        </w:rPr>
      </w:pPr>
      <w:r w:rsidRPr="00EF6903">
        <w:rPr>
          <w:szCs w:val="22"/>
        </w:rPr>
        <w:t>10.0</w:t>
      </w:r>
      <w:r w:rsidRPr="00EF6903">
        <w:rPr>
          <w:szCs w:val="22"/>
        </w:rPr>
        <w:tab/>
        <w:t>Inspection Site Certification Requirements</w:t>
      </w:r>
    </w:p>
    <w:p w14:paraId="1DE15C16" w14:textId="4F35D7C4" w:rsidR="00F4133B" w:rsidRPr="00EF6903" w:rsidRDefault="00F4133B" w:rsidP="008866C7">
      <w:pPr>
        <w:pStyle w:val="Heading3"/>
        <w:spacing w:line="276" w:lineRule="auto"/>
        <w:rPr>
          <w:szCs w:val="22"/>
        </w:rPr>
      </w:pPr>
      <w:r w:rsidRPr="00EF6903">
        <w:rPr>
          <w:szCs w:val="22"/>
        </w:rPr>
        <w:t>10.1</w:t>
      </w:r>
      <w:r w:rsidR="005F55A2" w:rsidRPr="00EF6903">
        <w:rPr>
          <w:szCs w:val="22"/>
        </w:rPr>
        <w:tab/>
      </w:r>
      <w:r w:rsidRPr="00EF6903">
        <w:rPr>
          <w:szCs w:val="22"/>
        </w:rPr>
        <w:t>Requirement and Scope</w:t>
      </w:r>
    </w:p>
    <w:p w14:paraId="699678F4" w14:textId="61724871" w:rsidR="00F4133B" w:rsidRPr="00EF6903" w:rsidRDefault="00CF7F18" w:rsidP="008866C7">
      <w:pPr>
        <w:tabs>
          <w:tab w:val="clear" w:pos="720"/>
          <w:tab w:val="clear" w:pos="1440"/>
        </w:tabs>
        <w:spacing w:line="276" w:lineRule="auto"/>
        <w:ind w:left="1440" w:hanging="720"/>
      </w:pPr>
      <w:r w:rsidRPr="00EF6903">
        <w:lastRenderedPageBreak/>
        <w:t>10.1.1</w:t>
      </w:r>
      <w:r w:rsidR="005F55A2" w:rsidRPr="00EF6903">
        <w:tab/>
      </w:r>
      <w:r w:rsidRPr="00EF6903">
        <w:t xml:space="preserve">A CDE Inspection Site Certificate is required for each facility or location where </w:t>
      </w:r>
      <w:r w:rsidR="008F459B">
        <w:t>Annual</w:t>
      </w:r>
      <w:r w:rsidRPr="00EF6903">
        <w:t xml:space="preserve"> inspections of </w:t>
      </w:r>
      <w:r w:rsidR="00E269B4">
        <w:t>S</w:t>
      </w:r>
      <w:r w:rsidRPr="00EF6903">
        <w:t xml:space="preserve">chool </w:t>
      </w:r>
      <w:r w:rsidR="00E269B4">
        <w:t>T</w:t>
      </w:r>
      <w:r w:rsidRPr="00EF6903">
        <w:t xml:space="preserve">ransportation </w:t>
      </w:r>
      <w:r w:rsidR="00E269B4">
        <w:t>V</w:t>
      </w:r>
      <w:r w:rsidRPr="00EF6903">
        <w:t xml:space="preserve">ehicles are performed. No </w:t>
      </w:r>
      <w:r w:rsidR="008F459B">
        <w:t>Annual</w:t>
      </w:r>
      <w:r w:rsidRPr="00EF6903">
        <w:t xml:space="preserve"> inspection shall be considered valid unless conducted at a CDE-certified site.</w:t>
      </w:r>
    </w:p>
    <w:p w14:paraId="5A50FA69" w14:textId="5FA35B29" w:rsidR="00EB7226" w:rsidRPr="00EF6903" w:rsidRDefault="00F4133B" w:rsidP="008866C7">
      <w:pPr>
        <w:pStyle w:val="Heading3"/>
        <w:spacing w:line="276" w:lineRule="auto"/>
        <w:rPr>
          <w:szCs w:val="22"/>
        </w:rPr>
      </w:pPr>
      <w:r w:rsidRPr="00EF6903">
        <w:rPr>
          <w:szCs w:val="22"/>
        </w:rPr>
        <w:t>10.2</w:t>
      </w:r>
      <w:r w:rsidR="005F55A2" w:rsidRPr="00EF6903">
        <w:rPr>
          <w:szCs w:val="22"/>
        </w:rPr>
        <w:tab/>
      </w:r>
      <w:r w:rsidRPr="00EF6903">
        <w:rPr>
          <w:szCs w:val="22"/>
        </w:rPr>
        <w:t>Site Qualification Criteria</w:t>
      </w:r>
    </w:p>
    <w:p w14:paraId="6FA37970" w14:textId="7851EEB7" w:rsidR="00F4133B" w:rsidRPr="00EF6903" w:rsidRDefault="00CF7F18" w:rsidP="008866C7">
      <w:pPr>
        <w:tabs>
          <w:tab w:val="clear" w:pos="720"/>
          <w:tab w:val="clear" w:pos="1440"/>
        </w:tabs>
        <w:spacing w:line="276" w:lineRule="auto"/>
        <w:ind w:left="1440" w:hanging="720"/>
      </w:pPr>
      <w:r w:rsidRPr="00EF6903">
        <w:t>10.2.1</w:t>
      </w:r>
      <w:r w:rsidR="005D041A">
        <w:tab/>
      </w:r>
      <w:r w:rsidRPr="00EF6903">
        <w:t>To acquire and maintain a CDE Inspection Site Certificate, the facility s</w:t>
      </w:r>
      <w:r w:rsidR="00247D5B">
        <w:t xml:space="preserve">hall comply with </w:t>
      </w:r>
      <w:r w:rsidRPr="00EF6903">
        <w:t>the following criteria</w:t>
      </w:r>
      <w:r w:rsidR="00D20538">
        <w:t>:</w:t>
      </w:r>
    </w:p>
    <w:p w14:paraId="6A02AD25" w14:textId="77777777" w:rsidR="00816B0D" w:rsidRDefault="00F4133B" w:rsidP="008866C7">
      <w:pPr>
        <w:tabs>
          <w:tab w:val="clear" w:pos="720"/>
          <w:tab w:val="clear" w:pos="1440"/>
        </w:tabs>
        <w:spacing w:line="276" w:lineRule="auto"/>
        <w:ind w:left="2160" w:hanging="720"/>
      </w:pPr>
      <w:r w:rsidRPr="00EF6903">
        <w:t>(A)</w:t>
      </w:r>
      <w:r w:rsidRPr="00EF6903">
        <w:tab/>
        <w:t xml:space="preserve">Capacity: </w:t>
      </w:r>
    </w:p>
    <w:p w14:paraId="6D76C215" w14:textId="0F63C0BF" w:rsidR="00F4133B" w:rsidRPr="00EF6903" w:rsidRDefault="00816B0D" w:rsidP="008866C7">
      <w:pPr>
        <w:tabs>
          <w:tab w:val="clear" w:pos="720"/>
          <w:tab w:val="clear" w:pos="1440"/>
        </w:tabs>
        <w:spacing w:line="276" w:lineRule="auto"/>
        <w:ind w:left="2880" w:hanging="720"/>
      </w:pPr>
      <w:r>
        <w:t>(1)</w:t>
      </w:r>
      <w:r w:rsidR="00E00C61">
        <w:tab/>
      </w:r>
      <w:r w:rsidR="00F4133B" w:rsidRPr="00EF6903">
        <w:t>The site shall be of sufficient size to accommodate the vehicle, required equipment, and tools necessary to perform a comprehensive inspection.</w:t>
      </w:r>
    </w:p>
    <w:p w14:paraId="4BC969CE" w14:textId="02213273" w:rsidR="00E00C61" w:rsidRDefault="00F4133B" w:rsidP="008866C7">
      <w:pPr>
        <w:tabs>
          <w:tab w:val="clear" w:pos="720"/>
          <w:tab w:val="clear" w:pos="1440"/>
        </w:tabs>
        <w:spacing w:line="276" w:lineRule="auto"/>
        <w:ind w:left="2160" w:hanging="720"/>
      </w:pPr>
      <w:r w:rsidRPr="00EF6903">
        <w:t>(B)</w:t>
      </w:r>
      <w:r w:rsidRPr="00EF6903">
        <w:tab/>
        <w:t>Structural Integrity:</w:t>
      </w:r>
    </w:p>
    <w:p w14:paraId="00009E56" w14:textId="643FD046" w:rsidR="00F4133B" w:rsidRPr="00EF6903" w:rsidRDefault="00E00C61" w:rsidP="008866C7">
      <w:pPr>
        <w:tabs>
          <w:tab w:val="clear" w:pos="720"/>
          <w:tab w:val="clear" w:pos="1440"/>
        </w:tabs>
        <w:spacing w:line="276" w:lineRule="auto"/>
        <w:ind w:left="2880" w:hanging="720"/>
      </w:pPr>
      <w:r>
        <w:t>(1)</w:t>
      </w:r>
      <w:r>
        <w:tab/>
      </w:r>
      <w:r w:rsidR="00F4133B" w:rsidRPr="00EF6903">
        <w:t>The floor surface or pad shall be designed to safely support the maximum Gross Vehicle Weight Rating (GVWR) of the largest vehicle to be inspected.</w:t>
      </w:r>
    </w:p>
    <w:p w14:paraId="48019D37" w14:textId="17A81B6A" w:rsidR="00E00C61" w:rsidRDefault="00F4133B" w:rsidP="008866C7">
      <w:pPr>
        <w:tabs>
          <w:tab w:val="clear" w:pos="720"/>
          <w:tab w:val="clear" w:pos="1440"/>
        </w:tabs>
        <w:spacing w:line="276" w:lineRule="auto"/>
        <w:ind w:left="2160" w:hanging="720"/>
      </w:pPr>
      <w:r w:rsidRPr="00EF6903">
        <w:t>(C)</w:t>
      </w:r>
      <w:r w:rsidRPr="00EF6903">
        <w:tab/>
        <w:t>Environment:</w:t>
      </w:r>
    </w:p>
    <w:p w14:paraId="32C702B7" w14:textId="6CEA5BAA" w:rsidR="00F4133B" w:rsidRPr="00EF6903" w:rsidRDefault="00E00C61" w:rsidP="008866C7">
      <w:pPr>
        <w:tabs>
          <w:tab w:val="clear" w:pos="720"/>
          <w:tab w:val="clear" w:pos="1440"/>
        </w:tabs>
        <w:spacing w:line="276" w:lineRule="auto"/>
        <w:ind w:left="2880" w:hanging="720"/>
      </w:pPr>
      <w:r>
        <w:t>(1)</w:t>
      </w:r>
      <w:r>
        <w:tab/>
      </w:r>
      <w:r w:rsidR="00F4133B" w:rsidRPr="00EF6903">
        <w:t xml:space="preserve">The site shall provide adequate lighting and ventilation to ensure inspector safety </w:t>
      </w:r>
      <w:proofErr w:type="gramStart"/>
      <w:r w:rsidR="00F4133B" w:rsidRPr="00EF6903">
        <w:t>and inspection</w:t>
      </w:r>
      <w:proofErr w:type="gramEnd"/>
      <w:r w:rsidR="00F4133B" w:rsidRPr="00EF6903">
        <w:t xml:space="preserve"> accuracy.</w:t>
      </w:r>
    </w:p>
    <w:p w14:paraId="240AF1A5" w14:textId="273070F9" w:rsidR="00E00C61" w:rsidRDefault="00F4133B" w:rsidP="008866C7">
      <w:pPr>
        <w:tabs>
          <w:tab w:val="clear" w:pos="720"/>
          <w:tab w:val="clear" w:pos="1440"/>
        </w:tabs>
        <w:spacing w:line="276" w:lineRule="auto"/>
        <w:ind w:left="2160" w:hanging="720"/>
      </w:pPr>
      <w:r w:rsidRPr="00EF6903">
        <w:t>(D)</w:t>
      </w:r>
      <w:r w:rsidRPr="00EF6903">
        <w:tab/>
        <w:t>Equipment:</w:t>
      </w:r>
    </w:p>
    <w:p w14:paraId="17BFE62C" w14:textId="7A3FD03F" w:rsidR="00F4133B" w:rsidRPr="00EF6903" w:rsidRDefault="00E00C61" w:rsidP="008866C7">
      <w:pPr>
        <w:tabs>
          <w:tab w:val="clear" w:pos="720"/>
          <w:tab w:val="clear" w:pos="1440"/>
        </w:tabs>
        <w:spacing w:line="276" w:lineRule="auto"/>
        <w:ind w:left="2880" w:hanging="720"/>
      </w:pPr>
      <w:r>
        <w:t>(1)</w:t>
      </w:r>
      <w:r>
        <w:tab/>
      </w:r>
      <w:r w:rsidR="00F4133B" w:rsidRPr="00EF6903">
        <w:t xml:space="preserve">The site or the inspector shall have all equipment and tools necessary to properly complete the </w:t>
      </w:r>
      <w:r w:rsidR="008F459B">
        <w:t>Annual</w:t>
      </w:r>
      <w:r w:rsidR="00F4133B" w:rsidRPr="00EF6903">
        <w:t xml:space="preserve"> inspection at the time of service.</w:t>
      </w:r>
    </w:p>
    <w:p w14:paraId="3434F07D" w14:textId="086AD488" w:rsidR="00E00C61" w:rsidRDefault="00F4133B" w:rsidP="008866C7">
      <w:pPr>
        <w:tabs>
          <w:tab w:val="clear" w:pos="720"/>
          <w:tab w:val="clear" w:pos="1440"/>
        </w:tabs>
        <w:spacing w:line="276" w:lineRule="auto"/>
        <w:ind w:left="2160" w:hanging="720"/>
      </w:pPr>
      <w:r w:rsidRPr="00EF6903">
        <w:t>(E)</w:t>
      </w:r>
      <w:r w:rsidRPr="00EF6903">
        <w:tab/>
        <w:t>Calibration:</w:t>
      </w:r>
    </w:p>
    <w:p w14:paraId="37EDF662" w14:textId="0FC5B754" w:rsidR="00F4133B" w:rsidRPr="00EF6903" w:rsidRDefault="00E00C61" w:rsidP="008866C7">
      <w:pPr>
        <w:tabs>
          <w:tab w:val="clear" w:pos="720"/>
          <w:tab w:val="clear" w:pos="1440"/>
        </w:tabs>
        <w:spacing w:line="276" w:lineRule="auto"/>
        <w:ind w:left="2880" w:hanging="720"/>
      </w:pPr>
      <w:r>
        <w:t>(1)</w:t>
      </w:r>
      <w:r>
        <w:tab/>
      </w:r>
      <w:r w:rsidR="00F4133B" w:rsidRPr="00EF6903">
        <w:t xml:space="preserve">Tools used for safety-critical measurements (e.g., brake thickness, tire tread depth) </w:t>
      </w:r>
      <w:proofErr w:type="gramStart"/>
      <w:r w:rsidR="00F4133B" w:rsidRPr="00EF6903">
        <w:t>shall</w:t>
      </w:r>
      <w:proofErr w:type="gramEnd"/>
      <w:r w:rsidR="00F4133B" w:rsidRPr="00EF6903">
        <w:t xml:space="preserve"> be designed and calibrated to ensure accurate readings.</w:t>
      </w:r>
    </w:p>
    <w:p w14:paraId="3F11E39F" w14:textId="683E9806" w:rsidR="00F4133B" w:rsidRPr="00EF6903" w:rsidRDefault="00F4133B" w:rsidP="008866C7">
      <w:pPr>
        <w:pStyle w:val="Heading3"/>
        <w:spacing w:line="276" w:lineRule="auto"/>
        <w:rPr>
          <w:szCs w:val="22"/>
        </w:rPr>
      </w:pPr>
      <w:r w:rsidRPr="00EF6903">
        <w:rPr>
          <w:szCs w:val="22"/>
        </w:rPr>
        <w:t>10.3</w:t>
      </w:r>
      <w:r w:rsidR="005F55A2" w:rsidRPr="00EF6903">
        <w:rPr>
          <w:szCs w:val="22"/>
        </w:rPr>
        <w:tab/>
      </w:r>
      <w:r w:rsidRPr="00EF6903">
        <w:rPr>
          <w:szCs w:val="22"/>
        </w:rPr>
        <w:t>Certification Process</w:t>
      </w:r>
    </w:p>
    <w:p w14:paraId="2C561252" w14:textId="7D250522" w:rsidR="0022296E" w:rsidRPr="00EF6903" w:rsidRDefault="00CF7F18" w:rsidP="008866C7">
      <w:pPr>
        <w:tabs>
          <w:tab w:val="clear" w:pos="720"/>
          <w:tab w:val="clear" w:pos="1440"/>
        </w:tabs>
        <w:spacing w:line="276" w:lineRule="auto"/>
        <w:ind w:left="1440" w:hanging="720"/>
      </w:pPr>
      <w:r w:rsidRPr="00EF6903">
        <w:t>10.3.1</w:t>
      </w:r>
      <w:r w:rsidRPr="00EF6903">
        <w:tab/>
      </w:r>
      <w:r w:rsidR="007B7650" w:rsidRPr="00BC6C37">
        <w:t xml:space="preserve">The inspection site operator shall </w:t>
      </w:r>
      <w:proofErr w:type="gramStart"/>
      <w:r w:rsidR="007B7650" w:rsidRPr="00BC6C37">
        <w:t>submit an Application</w:t>
      </w:r>
      <w:proofErr w:type="gramEnd"/>
      <w:r w:rsidR="007B7650" w:rsidRPr="00BC6C37">
        <w:t xml:space="preserve"> for Inspection Site Certification attesting that all criteria in Section 10.2.1 have been satisfied. Upon verification, CDE will issue the Inspection Site Certificate.</w:t>
      </w:r>
    </w:p>
    <w:p w14:paraId="7D09992B" w14:textId="445B176A" w:rsidR="0022296E" w:rsidRPr="00EF6903" w:rsidRDefault="0022296E" w:rsidP="008866C7">
      <w:pPr>
        <w:pStyle w:val="Heading3"/>
        <w:spacing w:line="276" w:lineRule="auto"/>
        <w:rPr>
          <w:szCs w:val="22"/>
        </w:rPr>
      </w:pPr>
      <w:r w:rsidRPr="00EF6903">
        <w:rPr>
          <w:szCs w:val="22"/>
        </w:rPr>
        <w:t>10.4</w:t>
      </w:r>
      <w:r w:rsidR="005F55A2" w:rsidRPr="00EF6903">
        <w:rPr>
          <w:szCs w:val="22"/>
        </w:rPr>
        <w:tab/>
      </w:r>
      <w:r w:rsidRPr="00EF6903">
        <w:rPr>
          <w:szCs w:val="22"/>
        </w:rPr>
        <w:t>Compliance and Posting</w:t>
      </w:r>
    </w:p>
    <w:p w14:paraId="74460E77" w14:textId="0568113E" w:rsidR="00EB7226" w:rsidRPr="00EF6903" w:rsidRDefault="0022296E" w:rsidP="008866C7">
      <w:pPr>
        <w:tabs>
          <w:tab w:val="clear" w:pos="720"/>
          <w:tab w:val="clear" w:pos="1440"/>
        </w:tabs>
        <w:spacing w:line="276" w:lineRule="auto"/>
        <w:ind w:left="1440" w:hanging="720"/>
      </w:pPr>
      <w:r w:rsidRPr="00EF6903">
        <w:lastRenderedPageBreak/>
        <w:t>10.4.1</w:t>
      </w:r>
      <w:r w:rsidRPr="00EF6903">
        <w:tab/>
        <w:t>The operator of a certified inspection site shall prominently post the CDE Inspection Site Certificate at the inspection location.</w:t>
      </w:r>
    </w:p>
    <w:p w14:paraId="3EA5D135" w14:textId="77777777" w:rsidR="00C94587" w:rsidRPr="00EF6903" w:rsidRDefault="00CF7F18" w:rsidP="008866C7">
      <w:pPr>
        <w:tabs>
          <w:tab w:val="clear" w:pos="720"/>
          <w:tab w:val="clear" w:pos="1440"/>
        </w:tabs>
        <w:spacing w:line="276" w:lineRule="auto"/>
        <w:ind w:left="1440" w:hanging="720"/>
      </w:pPr>
      <w:r w:rsidRPr="00EF6903">
        <w:t>10.4.2</w:t>
      </w:r>
      <w:r w:rsidRPr="00EF6903">
        <w:tab/>
        <w:t>Failure to maintain the standards defined in Section 10.2.1 shall render the site certificate invalid until compliance is re-established and verified by CDE.</w:t>
      </w:r>
    </w:p>
    <w:p w14:paraId="7A57C055" w14:textId="77777777" w:rsidR="00765DE5" w:rsidRDefault="00CF7F18" w:rsidP="008866C7">
      <w:pPr>
        <w:pStyle w:val="Heading2"/>
        <w:spacing w:line="276" w:lineRule="auto"/>
        <w:rPr>
          <w:szCs w:val="22"/>
        </w:rPr>
      </w:pPr>
      <w:r w:rsidRPr="00EF6903">
        <w:rPr>
          <w:szCs w:val="22"/>
        </w:rPr>
        <w:t>11.0</w:t>
      </w:r>
      <w:r w:rsidRPr="00EF6903">
        <w:rPr>
          <w:szCs w:val="22"/>
        </w:rPr>
        <w:tab/>
        <w:t>Vehicle Requirements</w:t>
      </w:r>
    </w:p>
    <w:p w14:paraId="298050F7" w14:textId="046A34F8" w:rsidR="001B450D" w:rsidRDefault="00367C6E" w:rsidP="008866C7">
      <w:pPr>
        <w:spacing w:line="276" w:lineRule="auto"/>
        <w:ind w:left="1440" w:hanging="720"/>
      </w:pPr>
      <w:r>
        <w:t>11.0.1</w:t>
      </w:r>
      <w:r>
        <w:tab/>
        <w:t>General Requir</w:t>
      </w:r>
      <w:r w:rsidR="001D11F8">
        <w:t>ement:</w:t>
      </w:r>
    </w:p>
    <w:p w14:paraId="1405A94E" w14:textId="1042DA1F" w:rsidR="00367C6E" w:rsidRDefault="001B450D" w:rsidP="003B7B1C">
      <w:pPr>
        <w:tabs>
          <w:tab w:val="clear" w:pos="1440"/>
        </w:tabs>
        <w:spacing w:line="276" w:lineRule="auto"/>
        <w:ind w:left="2160" w:hanging="720"/>
      </w:pPr>
      <w:r>
        <w:t>(A)</w:t>
      </w:r>
      <w:r>
        <w:tab/>
      </w:r>
      <w:r w:rsidR="001D11F8" w:rsidRPr="001D11F8">
        <w:t xml:space="preserve">All School Transportation Vehicles </w:t>
      </w:r>
      <w:r w:rsidR="00285902">
        <w:t>shall</w:t>
      </w:r>
      <w:r w:rsidR="001D11F8" w:rsidRPr="001D11F8">
        <w:t xml:space="preserve"> meet the inspection, maintenance, and equipment standards detailed in this Section except as otherwise provided.</w:t>
      </w:r>
    </w:p>
    <w:p w14:paraId="1DE9AC2D" w14:textId="797EBF78" w:rsidR="001D11F8" w:rsidRDefault="001D11F8" w:rsidP="003B7B1C">
      <w:pPr>
        <w:spacing w:line="276" w:lineRule="auto"/>
        <w:ind w:left="1440" w:hanging="720"/>
      </w:pPr>
      <w:r w:rsidRPr="00D91F7D">
        <w:t>11.0.2</w:t>
      </w:r>
      <w:r w:rsidRPr="00D91F7D">
        <w:tab/>
      </w:r>
      <w:r w:rsidR="00D91F7D" w:rsidRPr="00D91F7D">
        <w:t xml:space="preserve">Exception for Intermittent Out-of-State Rentals: Informal or intermittent vehicle arrangements, such as the use of vehicles rented and/or leased that are operated in other states, are exempt from the </w:t>
      </w:r>
      <w:r w:rsidR="00801414">
        <w:t>Annual Inspections</w:t>
      </w:r>
      <w:r w:rsidR="00D91F7D" w:rsidRPr="00D91F7D">
        <w:t>, Maintenance, Repair, and Emergency Equipment requirements of Sections 11.2, 11.3, and any applicable equipment rules.</w:t>
      </w:r>
    </w:p>
    <w:p w14:paraId="490BE8E4" w14:textId="4B176DC2" w:rsidR="00D91F7D" w:rsidRDefault="00D91F7D" w:rsidP="003B7B1C">
      <w:pPr>
        <w:spacing w:line="276" w:lineRule="auto"/>
        <w:ind w:left="2160" w:hanging="720"/>
      </w:pPr>
      <w:r>
        <w:t>(A)</w:t>
      </w:r>
      <w:r>
        <w:tab/>
        <w:t>A</w:t>
      </w:r>
      <w:r w:rsidR="00BF3B27">
        <w:t xml:space="preserve"> daily pre-trip inspection shall be completed prior to the rental vehicle being placed in service.</w:t>
      </w:r>
    </w:p>
    <w:p w14:paraId="200CA7E4" w14:textId="5CDA9B7E" w:rsidR="0008267F" w:rsidRPr="00367C6E" w:rsidRDefault="0008267F" w:rsidP="003B7B1C">
      <w:pPr>
        <w:spacing w:line="276" w:lineRule="auto"/>
        <w:ind w:left="2160" w:hanging="720"/>
      </w:pPr>
      <w:r>
        <w:t>(B)</w:t>
      </w:r>
      <w:r>
        <w:tab/>
        <w:t>A daily post-trip inspection shall be comp</w:t>
      </w:r>
      <w:r w:rsidR="00675F59">
        <w:t>leted</w:t>
      </w:r>
      <w:r w:rsidR="00502F41">
        <w:t xml:space="preserve"> at the end of each vehicle’s daily operation.</w:t>
      </w:r>
    </w:p>
    <w:p w14:paraId="137A742B" w14:textId="759E134C" w:rsidR="00975707" w:rsidRPr="00EF6903" w:rsidRDefault="00560288" w:rsidP="008866C7">
      <w:pPr>
        <w:pStyle w:val="Heading3"/>
        <w:spacing w:line="276" w:lineRule="auto"/>
        <w:rPr>
          <w:szCs w:val="22"/>
        </w:rPr>
      </w:pPr>
      <w:r w:rsidRPr="00EF6903">
        <w:rPr>
          <w:szCs w:val="22"/>
        </w:rPr>
        <w:t>11.1</w:t>
      </w:r>
      <w:r w:rsidR="005F55A2" w:rsidRPr="00EF6903">
        <w:rPr>
          <w:szCs w:val="22"/>
        </w:rPr>
        <w:tab/>
      </w:r>
      <w:r w:rsidRPr="00EF6903">
        <w:rPr>
          <w:szCs w:val="22"/>
        </w:rPr>
        <w:t>Pre-Trip and Post-Trip Inspection Requirements</w:t>
      </w:r>
    </w:p>
    <w:p w14:paraId="5BC74FB0" w14:textId="4C5749FD" w:rsidR="002F02A9" w:rsidRPr="00EF6903" w:rsidRDefault="00975707" w:rsidP="008866C7">
      <w:pPr>
        <w:pStyle w:val="Style1"/>
        <w:spacing w:line="276" w:lineRule="auto"/>
      </w:pPr>
      <w:r w:rsidRPr="00EF6903">
        <w:t>11.1.1</w:t>
      </w:r>
      <w:r w:rsidR="005F55A2" w:rsidRPr="00EF6903">
        <w:tab/>
      </w:r>
      <w:r w:rsidRPr="00EF6903">
        <w:t>Inspection Requirements and Frequency</w:t>
      </w:r>
    </w:p>
    <w:p w14:paraId="08490A60" w14:textId="29FEE15C" w:rsidR="000D1A7A" w:rsidRPr="00EF6903" w:rsidRDefault="002F02A9" w:rsidP="008866C7">
      <w:pPr>
        <w:tabs>
          <w:tab w:val="clear" w:pos="720"/>
          <w:tab w:val="clear" w:pos="1440"/>
        </w:tabs>
        <w:spacing w:line="276" w:lineRule="auto"/>
        <w:ind w:left="2160" w:hanging="720"/>
        <w:rPr>
          <w:spacing w:val="-3"/>
        </w:rPr>
      </w:pPr>
      <w:r w:rsidRPr="00EF6903">
        <w:t>(A)</w:t>
      </w:r>
      <w:r w:rsidRPr="00EF6903">
        <w:tab/>
        <w:t>A daily pre-trip inspection shall be completed prior to a vehicle being placed in service.</w:t>
      </w:r>
    </w:p>
    <w:p w14:paraId="751FCCE1" w14:textId="77777777" w:rsidR="00765DE5" w:rsidRPr="00EF6903" w:rsidRDefault="000D1A7A" w:rsidP="008866C7">
      <w:pPr>
        <w:tabs>
          <w:tab w:val="clear" w:pos="720"/>
          <w:tab w:val="clear" w:pos="1440"/>
        </w:tabs>
        <w:spacing w:line="276" w:lineRule="auto"/>
        <w:ind w:left="2160" w:hanging="720"/>
      </w:pPr>
      <w:r w:rsidRPr="00EF6903">
        <w:t>(B)</w:t>
      </w:r>
      <w:r w:rsidRPr="00EF6903">
        <w:tab/>
        <w:t>A daily post-trip inspection shall be completed at the end of each vehicle's daily operation.</w:t>
      </w:r>
    </w:p>
    <w:p w14:paraId="6003C2EE" w14:textId="4BBE40A8" w:rsidR="00FF2604" w:rsidRPr="00EF6903" w:rsidRDefault="00FF2604" w:rsidP="008866C7">
      <w:pPr>
        <w:pStyle w:val="Style1"/>
        <w:spacing w:after="240" w:line="276" w:lineRule="auto"/>
      </w:pPr>
      <w:r w:rsidRPr="00EF6903">
        <w:t>11.1.2</w:t>
      </w:r>
      <w:r w:rsidR="005F55A2" w:rsidRPr="00EF6903">
        <w:tab/>
      </w:r>
      <w:r w:rsidRPr="00EF6903">
        <w:t>Documentation</w:t>
      </w:r>
    </w:p>
    <w:p w14:paraId="0B5A1395" w14:textId="354C4032" w:rsidR="00FF2604" w:rsidRPr="00EF6903" w:rsidRDefault="00FF2604" w:rsidP="008866C7">
      <w:pPr>
        <w:tabs>
          <w:tab w:val="clear" w:pos="720"/>
          <w:tab w:val="clear" w:pos="1440"/>
        </w:tabs>
        <w:spacing w:line="276" w:lineRule="auto"/>
        <w:ind w:left="2160" w:hanging="720"/>
      </w:pPr>
      <w:r w:rsidRPr="00EF6903">
        <w:t>(A)</w:t>
      </w:r>
      <w:r w:rsidRPr="00EF6903">
        <w:tab/>
      </w:r>
      <w:r w:rsidR="00B40719">
        <w:t>Documentation</w:t>
      </w:r>
      <w:r w:rsidRPr="00EF6903">
        <w:t xml:space="preserve"> of completion shall be maintained for each inspection performed.</w:t>
      </w:r>
    </w:p>
    <w:p w14:paraId="19ADFCEB" w14:textId="77777777" w:rsidR="000D1A7A" w:rsidRPr="00EF6903" w:rsidRDefault="000D1A7A" w:rsidP="008866C7">
      <w:pPr>
        <w:tabs>
          <w:tab w:val="clear" w:pos="720"/>
          <w:tab w:val="clear" w:pos="1440"/>
        </w:tabs>
        <w:spacing w:line="276" w:lineRule="auto"/>
        <w:ind w:left="2880" w:hanging="720"/>
      </w:pPr>
      <w:r w:rsidRPr="00EF6903">
        <w:t>(1)</w:t>
      </w:r>
      <w:r w:rsidRPr="00EF6903">
        <w:tab/>
        <w:t>Pre-trips shall be documented prior to the vehicle being placed in service.</w:t>
      </w:r>
    </w:p>
    <w:p w14:paraId="42CC8948" w14:textId="77777777" w:rsidR="000D1A7A" w:rsidRPr="00EF6903" w:rsidRDefault="000D1A7A" w:rsidP="008866C7">
      <w:pPr>
        <w:tabs>
          <w:tab w:val="clear" w:pos="720"/>
          <w:tab w:val="clear" w:pos="1440"/>
        </w:tabs>
        <w:spacing w:line="276" w:lineRule="auto"/>
        <w:ind w:left="2880" w:hanging="720"/>
      </w:pPr>
      <w:r w:rsidRPr="00EF6903">
        <w:t>(2)</w:t>
      </w:r>
      <w:r w:rsidRPr="00EF6903">
        <w:tab/>
        <w:t>Post-trips shall be documented at the end of the vehicle’s daily operation.</w:t>
      </w:r>
    </w:p>
    <w:p w14:paraId="3BBB54B1" w14:textId="7099E79A" w:rsidR="00FF2604" w:rsidRPr="00EF6903" w:rsidRDefault="00FF2604" w:rsidP="008866C7">
      <w:pPr>
        <w:tabs>
          <w:tab w:val="clear" w:pos="720"/>
          <w:tab w:val="clear" w:pos="1440"/>
        </w:tabs>
        <w:spacing w:line="276" w:lineRule="auto"/>
        <w:ind w:left="2160" w:hanging="720"/>
      </w:pPr>
      <w:r w:rsidRPr="00EF6903">
        <w:lastRenderedPageBreak/>
        <w:t>(B)</w:t>
      </w:r>
      <w:r w:rsidRPr="00EF6903">
        <w:tab/>
        <w:t xml:space="preserve">Documentation shall be completed by the School Transportation Vehicle Operator or other </w:t>
      </w:r>
      <w:r w:rsidR="00557369">
        <w:t>Transportation Personnel</w:t>
      </w:r>
      <w:r w:rsidRPr="00EF6903">
        <w:t xml:space="preserve"> authorized by the Educational Entity.</w:t>
      </w:r>
    </w:p>
    <w:p w14:paraId="1CACD35C" w14:textId="5CC34D63" w:rsidR="0075734A" w:rsidRPr="00EF6903" w:rsidRDefault="0075734A" w:rsidP="008866C7">
      <w:pPr>
        <w:pStyle w:val="Style1"/>
        <w:spacing w:after="240" w:line="276" w:lineRule="auto"/>
      </w:pPr>
      <w:r w:rsidRPr="00EF6903">
        <w:t>11.1.3</w:t>
      </w:r>
      <w:r w:rsidR="005F55A2" w:rsidRPr="00EF6903">
        <w:tab/>
      </w:r>
      <w:r w:rsidRPr="00EF6903">
        <w:t>Minimum Inspection Standards</w:t>
      </w:r>
    </w:p>
    <w:tbl>
      <w:tblPr>
        <w:tblStyle w:val="GridTable4"/>
        <w:tblW w:w="0" w:type="auto"/>
        <w:tblInd w:w="715" w:type="dxa"/>
        <w:tblLook w:val="04A0" w:firstRow="1" w:lastRow="0" w:firstColumn="1" w:lastColumn="0" w:noHBand="0" w:noVBand="1"/>
      </w:tblPr>
      <w:tblGrid>
        <w:gridCol w:w="7083"/>
        <w:gridCol w:w="1552"/>
      </w:tblGrid>
      <w:tr w:rsidR="0075734A" w:rsidRPr="00EF6903" w14:paraId="4308996F" w14:textId="77777777" w:rsidTr="008057A9">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vAlign w:val="center"/>
          </w:tcPr>
          <w:p w14:paraId="6B4199A1" w14:textId="68959D95" w:rsidR="003816F7" w:rsidRPr="00EF6903" w:rsidRDefault="00CF7F18" w:rsidP="008866C7">
            <w:pPr>
              <w:spacing w:line="276" w:lineRule="auto"/>
            </w:pPr>
            <w:r w:rsidRPr="00EF6903">
              <w:t>(A)</w:t>
            </w:r>
            <w:r w:rsidRPr="00EF6903">
              <w:tab/>
              <w:t xml:space="preserve">Inspections shall </w:t>
            </w:r>
            <w:r w:rsidR="00247D5B">
              <w:t>comply with</w:t>
            </w:r>
            <w:r w:rsidRPr="00EF6903">
              <w:t xml:space="preserve"> the requirements specified on the following Colorado Department of Education (CDE) forms shown in Table </w:t>
            </w:r>
            <w:proofErr w:type="gramStart"/>
            <w:r w:rsidRPr="00EF6903">
              <w:t>4:</w:t>
            </w:r>
            <w:r w:rsidR="00EF6903" w:rsidRPr="00EF6903">
              <w:t>Vehicle</w:t>
            </w:r>
            <w:proofErr w:type="gramEnd"/>
            <w:r w:rsidR="00EF6903" w:rsidRPr="00EF6903">
              <w:t xml:space="preserve"> Category</w:t>
            </w:r>
          </w:p>
        </w:tc>
        <w:tc>
          <w:tcPr>
            <w:tcW w:w="0" w:type="auto"/>
            <w:tcBorders>
              <w:top w:val="single" w:sz="4" w:space="0" w:color="auto"/>
              <w:left w:val="single" w:sz="4" w:space="0" w:color="auto"/>
              <w:bottom w:val="single" w:sz="4" w:space="0" w:color="auto"/>
              <w:right w:val="single" w:sz="4" w:space="0" w:color="auto"/>
            </w:tcBorders>
            <w:vAlign w:val="center"/>
          </w:tcPr>
          <w:p w14:paraId="4EAFA2E2" w14:textId="77777777" w:rsidR="003816F7" w:rsidRPr="00EF6903" w:rsidRDefault="00EF6903" w:rsidP="008866C7">
            <w:pPr>
              <w:spacing w:line="276" w:lineRule="auto"/>
              <w:cnfStyle w:val="100000000000" w:firstRow="1" w:lastRow="0" w:firstColumn="0" w:lastColumn="0" w:oddVBand="0" w:evenVBand="0" w:oddHBand="0" w:evenHBand="0" w:firstRowFirstColumn="0" w:firstRowLastColumn="0" w:lastRowFirstColumn="0" w:lastRowLastColumn="0"/>
            </w:pPr>
            <w:r w:rsidRPr="00EF6903">
              <w:t>Required CDE Form</w:t>
            </w:r>
          </w:p>
        </w:tc>
      </w:tr>
      <w:tr w:rsidR="0075734A" w:rsidRPr="00EF6903" w14:paraId="36CEB196" w14:textId="77777777" w:rsidTr="008057A9">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vAlign w:val="center"/>
          </w:tcPr>
          <w:p w14:paraId="3BF30F4A" w14:textId="77777777" w:rsidR="003816F7" w:rsidRPr="00EF6903" w:rsidRDefault="00EF6903" w:rsidP="008866C7">
            <w:pPr>
              <w:spacing w:line="276" w:lineRule="auto"/>
            </w:pPr>
            <w:r w:rsidRPr="00EF6903">
              <w:t>Heavy Capacity Vehicles (Type A, B, C, D School Bus, MFSAB, Motor Coach)</w:t>
            </w:r>
          </w:p>
        </w:tc>
        <w:tc>
          <w:tcPr>
            <w:tcW w:w="0" w:type="auto"/>
            <w:tcBorders>
              <w:top w:val="single" w:sz="4" w:space="0" w:color="auto"/>
            </w:tcBorders>
            <w:vAlign w:val="center"/>
          </w:tcPr>
          <w:p w14:paraId="769E6D29" w14:textId="498C1FD1" w:rsidR="003816F7" w:rsidRPr="00EF6903" w:rsidRDefault="00EF6903" w:rsidP="008866C7">
            <w:pPr>
              <w:spacing w:line="276" w:lineRule="auto"/>
              <w:cnfStyle w:val="000000100000" w:firstRow="0" w:lastRow="0" w:firstColumn="0" w:lastColumn="0" w:oddVBand="0" w:evenVBand="0" w:oddHBand="1" w:evenHBand="0" w:firstRowFirstColumn="0" w:firstRowLastColumn="0" w:lastRowFirstColumn="0" w:lastRowLastColumn="0"/>
            </w:pPr>
            <w:r w:rsidRPr="00EF6903">
              <w:t>STU-</w:t>
            </w:r>
            <w:r w:rsidR="00056B17">
              <w:t>23</w:t>
            </w:r>
          </w:p>
        </w:tc>
      </w:tr>
      <w:tr w:rsidR="0075734A" w:rsidRPr="00EF6903" w14:paraId="208D283B" w14:textId="77777777" w:rsidTr="008057A9">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tcPr>
          <w:p w14:paraId="327F8C5A" w14:textId="77777777" w:rsidR="003816F7" w:rsidRPr="00EF6903" w:rsidRDefault="00EF6903" w:rsidP="008866C7">
            <w:pPr>
              <w:spacing w:line="276" w:lineRule="auto"/>
            </w:pPr>
            <w:r w:rsidRPr="00EF6903">
              <w:t>Small-Capacity Vehicles</w:t>
            </w:r>
          </w:p>
        </w:tc>
        <w:tc>
          <w:tcPr>
            <w:tcW w:w="0" w:type="auto"/>
            <w:vAlign w:val="center"/>
          </w:tcPr>
          <w:p w14:paraId="62382FC3" w14:textId="1FAD761C" w:rsidR="003816F7" w:rsidRPr="00EF6903" w:rsidRDefault="00EF6903" w:rsidP="008866C7">
            <w:pPr>
              <w:spacing w:line="276" w:lineRule="auto"/>
              <w:cnfStyle w:val="000000000000" w:firstRow="0" w:lastRow="0" w:firstColumn="0" w:lastColumn="0" w:oddVBand="0" w:evenVBand="0" w:oddHBand="0" w:evenHBand="0" w:firstRowFirstColumn="0" w:firstRowLastColumn="0" w:lastRowFirstColumn="0" w:lastRowLastColumn="0"/>
            </w:pPr>
            <w:r w:rsidRPr="00EF6903">
              <w:t>STU-</w:t>
            </w:r>
            <w:r w:rsidR="00056B17">
              <w:t>22</w:t>
            </w:r>
          </w:p>
        </w:tc>
      </w:tr>
    </w:tbl>
    <w:p w14:paraId="624D117C" w14:textId="4697D08E" w:rsidR="003056DC" w:rsidRPr="00EF6903" w:rsidRDefault="0075734A" w:rsidP="008866C7">
      <w:pPr>
        <w:widowControl w:val="0"/>
        <w:tabs>
          <w:tab w:val="clear" w:pos="720"/>
          <w:tab w:val="clear" w:pos="1440"/>
        </w:tabs>
        <w:autoSpaceDE w:val="0"/>
        <w:autoSpaceDN w:val="0"/>
        <w:spacing w:before="0" w:line="276" w:lineRule="auto"/>
        <w:ind w:left="720"/>
      </w:pPr>
      <w:r w:rsidRPr="00EF6903">
        <w:t>Table 4</w:t>
      </w:r>
      <w:r w:rsidR="00474EA7">
        <w:t>.</w:t>
      </w:r>
      <w:r w:rsidRPr="00EF6903">
        <w:t xml:space="preserve"> Required CDE Pre-Trip </w:t>
      </w:r>
      <w:r w:rsidR="000C1E73">
        <w:t>F</w:t>
      </w:r>
      <w:r w:rsidRPr="00EF6903">
        <w:t xml:space="preserve">orm </w:t>
      </w:r>
      <w:r w:rsidR="000C1E73">
        <w:t>B</w:t>
      </w:r>
      <w:r w:rsidRPr="00EF6903">
        <w:t>ased on Vehicle Size</w:t>
      </w:r>
    </w:p>
    <w:p w14:paraId="41A4A8C6" w14:textId="4B7CBF6F" w:rsidR="000B40B0" w:rsidRPr="00EF6903" w:rsidRDefault="000B40B0" w:rsidP="008866C7">
      <w:pPr>
        <w:pStyle w:val="Style1"/>
        <w:spacing w:after="240" w:line="276" w:lineRule="auto"/>
      </w:pPr>
      <w:r w:rsidRPr="00EF6903">
        <w:t>11.1.4</w:t>
      </w:r>
      <w:r w:rsidR="00EF6903" w:rsidRPr="00EF6903">
        <w:tab/>
      </w:r>
      <w:r w:rsidRPr="00EF6903">
        <w:t>Post-Trip Student Verification</w:t>
      </w:r>
    </w:p>
    <w:p w14:paraId="64EB8EE4" w14:textId="17A4B2A7" w:rsidR="00765DE5" w:rsidRPr="00EF6903" w:rsidRDefault="00CF7F18" w:rsidP="008866C7">
      <w:pPr>
        <w:widowControl w:val="0"/>
        <w:tabs>
          <w:tab w:val="clear" w:pos="720"/>
          <w:tab w:val="clear" w:pos="1440"/>
        </w:tabs>
        <w:autoSpaceDE w:val="0"/>
        <w:autoSpaceDN w:val="0"/>
        <w:spacing w:before="0" w:line="276" w:lineRule="auto"/>
        <w:ind w:left="2160" w:hanging="720"/>
      </w:pPr>
      <w:r w:rsidRPr="00EF6903">
        <w:t>(A)</w:t>
      </w:r>
      <w:r w:rsidRPr="00EF6903">
        <w:tab/>
        <w:t xml:space="preserve">Educational Entities shall have a procedure in place to verify that students are not left on an unattended </w:t>
      </w:r>
      <w:r w:rsidR="00E269B4">
        <w:t>S</w:t>
      </w:r>
      <w:r w:rsidRPr="00EF6903">
        <w:t xml:space="preserve">chool </w:t>
      </w:r>
      <w:r w:rsidR="00E269B4">
        <w:t>T</w:t>
      </w:r>
      <w:r w:rsidRPr="00EF6903">
        <w:t xml:space="preserve">ransportation </w:t>
      </w:r>
      <w:r w:rsidR="00E269B4">
        <w:t>V</w:t>
      </w:r>
      <w:r w:rsidRPr="00EF6903">
        <w:t>ehicle.</w:t>
      </w:r>
    </w:p>
    <w:p w14:paraId="3BD5AE4D" w14:textId="06D39261" w:rsidR="00765DE5" w:rsidRPr="00EF6903" w:rsidRDefault="00CF7F18" w:rsidP="008866C7">
      <w:pPr>
        <w:pStyle w:val="Heading3"/>
        <w:tabs>
          <w:tab w:val="clear" w:pos="720"/>
          <w:tab w:val="clear" w:pos="1440"/>
          <w:tab w:val="clear" w:pos="2160"/>
        </w:tabs>
        <w:spacing w:line="276" w:lineRule="auto"/>
        <w:rPr>
          <w:szCs w:val="22"/>
        </w:rPr>
      </w:pPr>
      <w:r w:rsidRPr="00EF6903">
        <w:rPr>
          <w:szCs w:val="22"/>
        </w:rPr>
        <w:t>11.2</w:t>
      </w:r>
      <w:r w:rsidR="00EF6903" w:rsidRPr="00EF6903">
        <w:rPr>
          <w:szCs w:val="22"/>
        </w:rPr>
        <w:tab/>
      </w:r>
      <w:r w:rsidRPr="00EF6903">
        <w:rPr>
          <w:szCs w:val="22"/>
        </w:rPr>
        <w:t>Annual Inspection Requirements</w:t>
      </w:r>
    </w:p>
    <w:p w14:paraId="0F8C81EA" w14:textId="6D309597" w:rsidR="000F03BA" w:rsidRPr="00EF6903" w:rsidRDefault="00CF7F18" w:rsidP="008866C7">
      <w:pPr>
        <w:pStyle w:val="Style1"/>
        <w:spacing w:after="240" w:line="276" w:lineRule="auto"/>
      </w:pPr>
      <w:r w:rsidRPr="00EF6903">
        <w:t>11.2.1</w:t>
      </w:r>
      <w:r w:rsidR="00EF6903" w:rsidRPr="00EF6903">
        <w:tab/>
      </w:r>
      <w:r w:rsidRPr="00EF6903">
        <w:t>Inspection Requirements and Frequency</w:t>
      </w:r>
    </w:p>
    <w:p w14:paraId="1C609B7E" w14:textId="5C98DA33" w:rsidR="00EB7226" w:rsidRPr="00EF6903" w:rsidRDefault="00CF7F18" w:rsidP="008866C7">
      <w:pPr>
        <w:widowControl w:val="0"/>
        <w:tabs>
          <w:tab w:val="clear" w:pos="720"/>
          <w:tab w:val="clear" w:pos="1440"/>
        </w:tabs>
        <w:autoSpaceDE w:val="0"/>
        <w:autoSpaceDN w:val="0"/>
        <w:spacing w:before="0" w:line="276" w:lineRule="auto"/>
        <w:ind w:left="2160" w:hanging="720"/>
      </w:pPr>
      <w:r w:rsidRPr="00EF6903">
        <w:t>(A)</w:t>
      </w:r>
      <w:r w:rsidRPr="00EF6903">
        <w:tab/>
        <w:t xml:space="preserve">Educational Entities shall ensure all </w:t>
      </w:r>
      <w:r w:rsidR="00E269B4">
        <w:t>S</w:t>
      </w:r>
      <w:r w:rsidRPr="00EF6903">
        <w:t xml:space="preserve">chool </w:t>
      </w:r>
      <w:r w:rsidR="00E269B4">
        <w:t>T</w:t>
      </w:r>
      <w:r w:rsidRPr="00EF6903">
        <w:t xml:space="preserve">ransportation </w:t>
      </w:r>
      <w:r w:rsidR="00E269B4">
        <w:t>V</w:t>
      </w:r>
      <w:r w:rsidRPr="00EF6903">
        <w:t xml:space="preserve">ehicles and trailers, pursuant to 1 CCR 301-26, pass a CDE </w:t>
      </w:r>
      <w:r w:rsidR="008F459B">
        <w:t>Annual</w:t>
      </w:r>
      <w:r w:rsidR="003A40B7">
        <w:t xml:space="preserve"> Inspection</w:t>
      </w:r>
      <w:r w:rsidRPr="00EF6903">
        <w:t xml:space="preserve"> prior to transporting students and annually thereafter.</w:t>
      </w:r>
    </w:p>
    <w:p w14:paraId="2C218B7E" w14:textId="321840CB" w:rsidR="006C1923" w:rsidRDefault="004F1A9A" w:rsidP="008866C7">
      <w:pPr>
        <w:widowControl w:val="0"/>
        <w:tabs>
          <w:tab w:val="clear" w:pos="720"/>
          <w:tab w:val="clear" w:pos="1440"/>
        </w:tabs>
        <w:autoSpaceDE w:val="0"/>
        <w:autoSpaceDN w:val="0"/>
        <w:spacing w:before="0" w:line="276" w:lineRule="auto"/>
        <w:ind w:left="2880" w:hanging="720"/>
      </w:pPr>
      <w:r w:rsidRPr="00EF6903">
        <w:t>(1)</w:t>
      </w:r>
      <w:r w:rsidRPr="00EF6903">
        <w:tab/>
        <w:t>Certified Inspector:</w:t>
      </w:r>
    </w:p>
    <w:p w14:paraId="4139EE11" w14:textId="1363E27E" w:rsidR="004F1A9A" w:rsidRPr="00EF6903" w:rsidRDefault="006C1923" w:rsidP="008866C7">
      <w:pPr>
        <w:widowControl w:val="0"/>
        <w:tabs>
          <w:tab w:val="clear" w:pos="720"/>
          <w:tab w:val="clear" w:pos="1440"/>
        </w:tabs>
        <w:autoSpaceDE w:val="0"/>
        <w:autoSpaceDN w:val="0"/>
        <w:spacing w:before="0" w:line="276" w:lineRule="auto"/>
        <w:ind w:left="3600" w:hanging="720"/>
      </w:pPr>
      <w:r>
        <w:t>(a)</w:t>
      </w:r>
      <w:r>
        <w:tab/>
      </w:r>
      <w:r w:rsidR="004F1A9A" w:rsidRPr="00EF6903">
        <w:t>All inspections shall be conducted by a CDE-certified CDE Annual Inspector.</w:t>
      </w:r>
    </w:p>
    <w:p w14:paraId="2766E8DE" w14:textId="677A7254" w:rsidR="006C1923" w:rsidRDefault="004F1A9A" w:rsidP="008866C7">
      <w:pPr>
        <w:tabs>
          <w:tab w:val="clear" w:pos="720"/>
          <w:tab w:val="clear" w:pos="1440"/>
        </w:tabs>
        <w:spacing w:line="276" w:lineRule="auto"/>
        <w:ind w:left="2880" w:hanging="720"/>
      </w:pPr>
      <w:r w:rsidRPr="00EF6903">
        <w:t>(2)</w:t>
      </w:r>
      <w:r w:rsidRPr="00EF6903">
        <w:tab/>
        <w:t>New Acquisitions:</w:t>
      </w:r>
    </w:p>
    <w:p w14:paraId="66F4836B" w14:textId="77777777" w:rsidR="00A77ABB" w:rsidRDefault="006C1923" w:rsidP="00A77ABB">
      <w:pPr>
        <w:ind w:left="3600" w:hanging="720"/>
      </w:pPr>
      <w:r>
        <w:t>(a)</w:t>
      </w:r>
      <w:r>
        <w:tab/>
      </w:r>
      <w:r w:rsidR="004F1A9A" w:rsidRPr="00EF6903">
        <w:t xml:space="preserve">Recently purchased </w:t>
      </w:r>
      <w:r w:rsidR="00E269B4">
        <w:t>S</w:t>
      </w:r>
      <w:r w:rsidR="004F1A9A" w:rsidRPr="00EF6903">
        <w:t xml:space="preserve">chool </w:t>
      </w:r>
      <w:r w:rsidR="00E269B4">
        <w:t>T</w:t>
      </w:r>
      <w:r w:rsidR="004F1A9A" w:rsidRPr="00EF6903">
        <w:t xml:space="preserve">ransportation </w:t>
      </w:r>
      <w:r w:rsidR="00E269B4">
        <w:t>V</w:t>
      </w:r>
      <w:r w:rsidR="004F1A9A" w:rsidRPr="00EF6903">
        <w:t xml:space="preserve">ehicles shall pass a CDE </w:t>
      </w:r>
      <w:r w:rsidR="008F459B">
        <w:t>Annual</w:t>
      </w:r>
      <w:r w:rsidR="003A40B7">
        <w:t xml:space="preserve"> Inspection</w:t>
      </w:r>
      <w:r w:rsidR="004F1A9A" w:rsidRPr="00EF6903">
        <w:t xml:space="preserve"> prior to being placed into service.</w:t>
      </w:r>
    </w:p>
    <w:p w14:paraId="439432CD" w14:textId="6DE0DFBF" w:rsidR="007A7A69" w:rsidRPr="00EF6903" w:rsidRDefault="004F1A9A" w:rsidP="008866C7">
      <w:pPr>
        <w:pStyle w:val="Style1"/>
        <w:spacing w:after="240" w:line="276" w:lineRule="auto"/>
      </w:pPr>
      <w:r w:rsidRPr="00EF6903">
        <w:t>11.2.2</w:t>
      </w:r>
      <w:r w:rsidR="00EF6903" w:rsidRPr="00EF6903">
        <w:tab/>
      </w:r>
      <w:r w:rsidRPr="00EF6903">
        <w:t>Documentation</w:t>
      </w:r>
    </w:p>
    <w:p w14:paraId="276DBB6A" w14:textId="5F80DE66" w:rsidR="00765DE5" w:rsidRPr="00EF6903" w:rsidRDefault="00413A0D" w:rsidP="008866C7">
      <w:pPr>
        <w:widowControl w:val="0"/>
        <w:tabs>
          <w:tab w:val="clear" w:pos="720"/>
          <w:tab w:val="clear" w:pos="1440"/>
        </w:tabs>
        <w:autoSpaceDE w:val="0"/>
        <w:autoSpaceDN w:val="0"/>
        <w:spacing w:before="0" w:line="276" w:lineRule="auto"/>
        <w:ind w:left="2160" w:hanging="720"/>
      </w:pPr>
      <w:r w:rsidRPr="00EF6903">
        <w:t>(A)</w:t>
      </w:r>
      <w:r w:rsidRPr="00EF6903">
        <w:tab/>
      </w:r>
      <w:r w:rsidR="00B534FF">
        <w:t>Annual Inspection</w:t>
      </w:r>
      <w:r w:rsidRPr="00EF6903">
        <w:t xml:space="preserve"> results shall be documented on the CDE Affidavit of Annual Inspection for School Transportation Vehicles Form.</w:t>
      </w:r>
    </w:p>
    <w:p w14:paraId="37BB9C49" w14:textId="38E3242A" w:rsidR="00765DE5" w:rsidRPr="00EF6903" w:rsidRDefault="00413A0D" w:rsidP="008866C7">
      <w:pPr>
        <w:pStyle w:val="BodyText"/>
        <w:spacing w:before="1" w:after="240" w:line="276" w:lineRule="auto"/>
        <w:ind w:left="2160" w:hanging="720"/>
        <w:rPr>
          <w:sz w:val="22"/>
          <w:szCs w:val="22"/>
        </w:rPr>
      </w:pPr>
      <w:r w:rsidRPr="00EF6903">
        <w:rPr>
          <w:sz w:val="22"/>
          <w:szCs w:val="22"/>
        </w:rPr>
        <w:lastRenderedPageBreak/>
        <w:t>(B)</w:t>
      </w:r>
      <w:r w:rsidRPr="00EF6903">
        <w:rPr>
          <w:sz w:val="22"/>
          <w:szCs w:val="22"/>
        </w:rPr>
        <w:tab/>
        <w:t xml:space="preserve">A copy of the current Affidavit shall be maintained inside the vehicle, and a copy shall be placed in the </w:t>
      </w:r>
      <w:r w:rsidR="00974B06">
        <w:rPr>
          <w:sz w:val="22"/>
          <w:szCs w:val="22"/>
        </w:rPr>
        <w:t>School Transportation V</w:t>
      </w:r>
      <w:r w:rsidRPr="00EF6903">
        <w:rPr>
          <w:sz w:val="22"/>
          <w:szCs w:val="22"/>
        </w:rPr>
        <w:t>ehicle file.</w:t>
      </w:r>
    </w:p>
    <w:p w14:paraId="33678100" w14:textId="493D3C8B" w:rsidR="004F1A9A" w:rsidRPr="00EF6903" w:rsidRDefault="00413A0D" w:rsidP="008866C7">
      <w:pPr>
        <w:pStyle w:val="Style1"/>
        <w:spacing w:after="240" w:line="276" w:lineRule="auto"/>
      </w:pPr>
      <w:r w:rsidRPr="00EF6903">
        <w:t>11.2.3</w:t>
      </w:r>
      <w:r w:rsidR="00704BB7">
        <w:tab/>
      </w:r>
      <w:r w:rsidRPr="00EF6903">
        <w:t>Inspection Standards</w:t>
      </w:r>
    </w:p>
    <w:p w14:paraId="24CCA6BB" w14:textId="5A256BFD" w:rsidR="004F1A9A" w:rsidRPr="00EF6903" w:rsidRDefault="004F1A9A" w:rsidP="008866C7">
      <w:pPr>
        <w:widowControl w:val="0"/>
        <w:tabs>
          <w:tab w:val="clear" w:pos="720"/>
          <w:tab w:val="clear" w:pos="1440"/>
        </w:tabs>
        <w:autoSpaceDE w:val="0"/>
        <w:autoSpaceDN w:val="0"/>
        <w:spacing w:before="0" w:line="276" w:lineRule="auto"/>
        <w:ind w:left="2160" w:hanging="720"/>
        <w:rPr>
          <w:spacing w:val="-5"/>
        </w:rPr>
      </w:pPr>
      <w:r w:rsidRPr="00EF6903">
        <w:t>(A)</w:t>
      </w:r>
      <w:r w:rsidRPr="00EF6903">
        <w:tab/>
        <w:t xml:space="preserve">All </w:t>
      </w:r>
      <w:r w:rsidR="008F459B">
        <w:t>Annual</w:t>
      </w:r>
      <w:r w:rsidR="00B534FF">
        <w:t xml:space="preserve"> Inspection</w:t>
      </w:r>
      <w:r w:rsidRPr="00EF6903">
        <w:t xml:space="preserve"> criteria of </w:t>
      </w:r>
      <w:r w:rsidR="00E269B4">
        <w:t>S</w:t>
      </w:r>
      <w:r w:rsidRPr="00EF6903">
        <w:t xml:space="preserve">chool </w:t>
      </w:r>
      <w:r w:rsidR="00E269B4">
        <w:t>T</w:t>
      </w:r>
      <w:r w:rsidRPr="00EF6903">
        <w:t xml:space="preserve">ransportation </w:t>
      </w:r>
      <w:r w:rsidR="00E269B4">
        <w:t>V</w:t>
      </w:r>
      <w:r w:rsidRPr="00EF6903">
        <w:t xml:space="preserve">ehicles shall </w:t>
      </w:r>
      <w:r w:rsidR="00247D5B">
        <w:t xml:space="preserve">comply with </w:t>
      </w:r>
      <w:r w:rsidRPr="00EF6903">
        <w:t>the manufacturer’s specifications.</w:t>
      </w:r>
    </w:p>
    <w:p w14:paraId="03FFB1C0" w14:textId="5D53FD07" w:rsidR="006C1923" w:rsidRDefault="004F1A9A" w:rsidP="008866C7">
      <w:pPr>
        <w:widowControl w:val="0"/>
        <w:tabs>
          <w:tab w:val="clear" w:pos="720"/>
          <w:tab w:val="clear" w:pos="1440"/>
        </w:tabs>
        <w:autoSpaceDE w:val="0"/>
        <w:autoSpaceDN w:val="0"/>
        <w:spacing w:before="0" w:line="276" w:lineRule="auto"/>
        <w:ind w:left="2880" w:hanging="720"/>
      </w:pPr>
      <w:r w:rsidRPr="00EF6903">
        <w:t>(1)</w:t>
      </w:r>
      <w:r w:rsidRPr="00EF6903">
        <w:tab/>
        <w:t>Vehicles:</w:t>
      </w:r>
    </w:p>
    <w:p w14:paraId="5A252395" w14:textId="68ACB508" w:rsidR="00765DE5" w:rsidRPr="00EF6903" w:rsidRDefault="006C1923" w:rsidP="008866C7">
      <w:pPr>
        <w:widowControl w:val="0"/>
        <w:tabs>
          <w:tab w:val="clear" w:pos="720"/>
          <w:tab w:val="clear" w:pos="1440"/>
        </w:tabs>
        <w:autoSpaceDE w:val="0"/>
        <w:autoSpaceDN w:val="0"/>
        <w:spacing w:before="0" w:line="276" w:lineRule="auto"/>
        <w:ind w:left="3600" w:hanging="720"/>
      </w:pPr>
      <w:r>
        <w:t>(a)</w:t>
      </w:r>
      <w:r>
        <w:tab/>
      </w:r>
      <w:r w:rsidR="004F1A9A" w:rsidRPr="00EF6903">
        <w:t xml:space="preserve">The </w:t>
      </w:r>
      <w:r w:rsidR="008F459B">
        <w:t>Annual</w:t>
      </w:r>
      <w:r w:rsidR="00B534FF">
        <w:t xml:space="preserve"> Inspection</w:t>
      </w:r>
      <w:r w:rsidR="004F1A9A" w:rsidRPr="00EF6903">
        <w:t xml:space="preserve"> shall be documented and shall include, at a minimum, all fields listed on the CDE Annual Inspection and Preventive Maintenance Requirements Form.</w:t>
      </w:r>
    </w:p>
    <w:p w14:paraId="7B839AC3" w14:textId="7A1EE28F" w:rsidR="006C1923" w:rsidRDefault="00EB7226" w:rsidP="008866C7">
      <w:pPr>
        <w:widowControl w:val="0"/>
        <w:tabs>
          <w:tab w:val="clear" w:pos="720"/>
          <w:tab w:val="clear" w:pos="1440"/>
        </w:tabs>
        <w:autoSpaceDE w:val="0"/>
        <w:autoSpaceDN w:val="0"/>
        <w:spacing w:before="0" w:line="276" w:lineRule="auto"/>
        <w:ind w:left="2880" w:hanging="720"/>
      </w:pPr>
      <w:r w:rsidRPr="00EF6903">
        <w:t>(2)</w:t>
      </w:r>
      <w:r w:rsidRPr="00EF6903">
        <w:tab/>
        <w:t>Trailers:</w:t>
      </w:r>
    </w:p>
    <w:p w14:paraId="5DD2E830" w14:textId="0DE6932B" w:rsidR="00765DE5" w:rsidRPr="00EF6903" w:rsidRDefault="006C1923" w:rsidP="008866C7">
      <w:pPr>
        <w:widowControl w:val="0"/>
        <w:tabs>
          <w:tab w:val="clear" w:pos="720"/>
          <w:tab w:val="clear" w:pos="1440"/>
        </w:tabs>
        <w:autoSpaceDE w:val="0"/>
        <w:autoSpaceDN w:val="0"/>
        <w:spacing w:before="0" w:line="276" w:lineRule="auto"/>
        <w:ind w:left="3600" w:hanging="720"/>
      </w:pPr>
      <w:r>
        <w:t>(a)</w:t>
      </w:r>
      <w:r>
        <w:tab/>
      </w:r>
      <w:r w:rsidR="00EB7226" w:rsidRPr="00EF6903">
        <w:t xml:space="preserve">The </w:t>
      </w:r>
      <w:r w:rsidR="008F459B">
        <w:t>Annua</w:t>
      </w:r>
      <w:r w:rsidR="004247D0">
        <w:t>l</w:t>
      </w:r>
      <w:r w:rsidR="00B534FF">
        <w:t xml:space="preserve"> </w:t>
      </w:r>
      <w:r w:rsidR="004247D0">
        <w:t>Inspection</w:t>
      </w:r>
      <w:r w:rsidR="00EB7226" w:rsidRPr="00EF6903">
        <w:t xml:space="preserve"> shall be documented and shall include, at a minimum, all fields listed on the CDE Trailer Annual Inspection and Preventive Maintenance Requirements Form.</w:t>
      </w:r>
    </w:p>
    <w:p w14:paraId="7F226A33" w14:textId="4655ED85" w:rsidR="00D6592B" w:rsidRPr="00EF6903" w:rsidRDefault="00D6592B" w:rsidP="008866C7">
      <w:pPr>
        <w:pStyle w:val="Style1"/>
        <w:spacing w:after="240" w:line="276" w:lineRule="auto"/>
      </w:pPr>
      <w:r w:rsidRPr="00EF6903">
        <w:t>11.2.4</w:t>
      </w:r>
      <w:r w:rsidR="00EF6903" w:rsidRPr="00EF6903">
        <w:tab/>
      </w:r>
      <w:r w:rsidRPr="00EF6903">
        <w:t>Brake Inspection Requirements (Wheel Pull)</w:t>
      </w:r>
    </w:p>
    <w:p w14:paraId="10282975" w14:textId="00F1925C" w:rsidR="00521335" w:rsidRDefault="00413A0D" w:rsidP="008866C7">
      <w:pPr>
        <w:widowControl w:val="0"/>
        <w:tabs>
          <w:tab w:val="clear" w:pos="720"/>
          <w:tab w:val="clear" w:pos="1440"/>
        </w:tabs>
        <w:autoSpaceDE w:val="0"/>
        <w:autoSpaceDN w:val="0"/>
        <w:spacing w:before="0" w:line="276" w:lineRule="auto"/>
        <w:ind w:left="2160" w:hanging="720"/>
      </w:pPr>
      <w:r w:rsidRPr="00EF6903">
        <w:t>(A)</w:t>
      </w:r>
      <w:r w:rsidRPr="00EF6903">
        <w:tab/>
        <w:t xml:space="preserve">During the </w:t>
      </w:r>
      <w:r w:rsidR="008F459B">
        <w:t>Annual</w:t>
      </w:r>
      <w:r w:rsidR="004247D0">
        <w:t xml:space="preserve"> Inspection</w:t>
      </w:r>
      <w:r w:rsidRPr="00EF6903">
        <w:t>, all four wheels shall be pulled for a full foundation brake system inspection, with the following exceptions shown in Table 5:</w:t>
      </w:r>
    </w:p>
    <w:tbl>
      <w:tblPr>
        <w:tblStyle w:val="GridTable4"/>
        <w:tblW w:w="0" w:type="auto"/>
        <w:tblInd w:w="715" w:type="dxa"/>
        <w:tblLook w:val="04A0" w:firstRow="1" w:lastRow="0" w:firstColumn="1" w:lastColumn="0" w:noHBand="0" w:noVBand="1"/>
      </w:tblPr>
      <w:tblGrid>
        <w:gridCol w:w="3150"/>
        <w:gridCol w:w="5485"/>
      </w:tblGrid>
      <w:tr w:rsidR="00AD4A76" w:rsidRPr="00EF6903" w14:paraId="5B7D4B93" w14:textId="77777777" w:rsidTr="002C48C9">
        <w:trPr>
          <w:cnfStyle w:val="100000000000" w:firstRow="1" w:lastRow="0" w:firstColumn="0" w:lastColumn="0" w:oddVBand="0" w:evenVBand="0" w:oddHBand="0"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3150" w:type="dxa"/>
            <w:tcBorders>
              <w:top w:val="single" w:sz="4" w:space="0" w:color="auto"/>
              <w:left w:val="single" w:sz="4" w:space="0" w:color="auto"/>
              <w:bottom w:val="single" w:sz="4" w:space="0" w:color="auto"/>
              <w:right w:val="single" w:sz="4" w:space="0" w:color="auto"/>
            </w:tcBorders>
            <w:vAlign w:val="center"/>
          </w:tcPr>
          <w:p w14:paraId="5466ED29" w14:textId="77777777" w:rsidR="003816F7" w:rsidRPr="00EF6903" w:rsidRDefault="00EF6903" w:rsidP="008866C7">
            <w:pPr>
              <w:spacing w:line="276" w:lineRule="auto"/>
            </w:pPr>
            <w:r w:rsidRPr="00EF6903">
              <w:t>Condition</w:t>
            </w:r>
          </w:p>
        </w:tc>
        <w:tc>
          <w:tcPr>
            <w:tcW w:w="5485" w:type="dxa"/>
            <w:tcBorders>
              <w:top w:val="single" w:sz="4" w:space="0" w:color="auto"/>
              <w:left w:val="single" w:sz="4" w:space="0" w:color="auto"/>
              <w:bottom w:val="single" w:sz="4" w:space="0" w:color="auto"/>
              <w:right w:val="single" w:sz="4" w:space="0" w:color="auto"/>
            </w:tcBorders>
            <w:vAlign w:val="center"/>
          </w:tcPr>
          <w:p w14:paraId="0BA53209" w14:textId="77777777" w:rsidR="003816F7" w:rsidRPr="00EF6903" w:rsidRDefault="00EF6903" w:rsidP="008866C7">
            <w:pPr>
              <w:spacing w:line="276" w:lineRule="auto"/>
              <w:cnfStyle w:val="100000000000" w:firstRow="1" w:lastRow="0" w:firstColumn="0" w:lastColumn="0" w:oddVBand="0" w:evenVBand="0" w:oddHBand="0" w:evenHBand="0" w:firstRowFirstColumn="0" w:firstRowLastColumn="0" w:lastRowFirstColumn="0" w:lastRowLastColumn="0"/>
            </w:pPr>
            <w:r w:rsidRPr="00EF6903">
              <w:t>Requirement</w:t>
            </w:r>
          </w:p>
        </w:tc>
      </w:tr>
      <w:tr w:rsidR="00093AA5" w:rsidRPr="00EF6903" w14:paraId="1AB09DC7" w14:textId="77777777" w:rsidTr="002C48C9">
        <w:trPr>
          <w:cnfStyle w:val="000000100000" w:firstRow="0" w:lastRow="0" w:firstColumn="0" w:lastColumn="0" w:oddVBand="0" w:evenVBand="0" w:oddHBand="1"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3150" w:type="dxa"/>
            <w:tcBorders>
              <w:top w:val="single" w:sz="4" w:space="0" w:color="auto"/>
            </w:tcBorders>
            <w:vAlign w:val="center"/>
          </w:tcPr>
          <w:p w14:paraId="70C92B1A" w14:textId="77777777" w:rsidR="003816F7" w:rsidRPr="00EF6903" w:rsidRDefault="00EF6903" w:rsidP="008866C7">
            <w:pPr>
              <w:spacing w:line="276" w:lineRule="auto"/>
            </w:pPr>
            <w:r w:rsidRPr="00EF6903">
              <w:t>Standard Vehicle</w:t>
            </w:r>
          </w:p>
        </w:tc>
        <w:tc>
          <w:tcPr>
            <w:tcW w:w="5485" w:type="dxa"/>
            <w:tcBorders>
              <w:top w:val="single" w:sz="4" w:space="0" w:color="auto"/>
            </w:tcBorders>
            <w:vAlign w:val="center"/>
          </w:tcPr>
          <w:p w14:paraId="70878971" w14:textId="19FD85FC" w:rsidR="003816F7" w:rsidRPr="00EF6903" w:rsidRDefault="00EF6903" w:rsidP="008866C7">
            <w:pPr>
              <w:spacing w:line="276" w:lineRule="auto"/>
              <w:cnfStyle w:val="000000100000" w:firstRow="0" w:lastRow="0" w:firstColumn="0" w:lastColumn="0" w:oddVBand="0" w:evenVBand="0" w:oddHBand="1" w:evenHBand="0" w:firstRowFirstColumn="0" w:firstRowLastColumn="0" w:lastRowFirstColumn="0" w:lastRowLastColumn="0"/>
            </w:pPr>
            <w:r w:rsidRPr="00EF6903">
              <w:t>Pull all four wheels</w:t>
            </w:r>
            <w:r w:rsidR="007E0FD7">
              <w:t>.</w:t>
            </w:r>
          </w:p>
        </w:tc>
      </w:tr>
      <w:tr w:rsidR="00355684" w:rsidRPr="00EF6903" w14:paraId="16DEF5EF" w14:textId="77777777" w:rsidTr="002C48C9">
        <w:trPr>
          <w:trHeight w:val="822"/>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04A19A29" w14:textId="77777777" w:rsidR="003816F7" w:rsidRPr="00EF6903" w:rsidRDefault="00EF6903" w:rsidP="008866C7">
            <w:pPr>
              <w:spacing w:line="276" w:lineRule="auto"/>
            </w:pPr>
            <w:r w:rsidRPr="00EF6903">
              <w:t>Low Mileage (&lt; 4,000 miles since last inspection)</w:t>
            </w:r>
          </w:p>
        </w:tc>
        <w:tc>
          <w:tcPr>
            <w:tcW w:w="5485" w:type="dxa"/>
            <w:vAlign w:val="center"/>
          </w:tcPr>
          <w:p w14:paraId="46A3D995" w14:textId="77777777" w:rsidR="003816F7" w:rsidRPr="00EF6903" w:rsidRDefault="00EF6903" w:rsidP="008866C7">
            <w:pPr>
              <w:spacing w:line="276" w:lineRule="auto"/>
              <w:cnfStyle w:val="000000000000" w:firstRow="0" w:lastRow="0" w:firstColumn="0" w:lastColumn="0" w:oddVBand="0" w:evenVBand="0" w:oddHBand="0" w:evenHBand="0" w:firstRowFirstColumn="0" w:firstRowLastColumn="0" w:lastRowFirstColumn="0" w:lastRowLastColumn="0"/>
            </w:pPr>
            <w:r w:rsidRPr="00EF6903">
              <w:t>Pull two wheels (one front, one rear), different from the previous inspections.</w:t>
            </w:r>
          </w:p>
        </w:tc>
      </w:tr>
      <w:tr w:rsidR="00355684" w:rsidRPr="00EF6903" w14:paraId="5763872A" w14:textId="77777777" w:rsidTr="002C48C9">
        <w:trPr>
          <w:cnfStyle w:val="000000100000" w:firstRow="0" w:lastRow="0" w:firstColumn="0" w:lastColumn="0" w:oddVBand="0" w:evenVBand="0" w:oddHBand="1"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028D8C46" w14:textId="77777777" w:rsidR="003816F7" w:rsidRPr="00EF6903" w:rsidRDefault="00EF6903" w:rsidP="008866C7">
            <w:pPr>
              <w:spacing w:line="276" w:lineRule="auto"/>
            </w:pPr>
            <w:r w:rsidRPr="00EF6903">
              <w:t>Retarder Equipped (per 1 CCR 301-25)</w:t>
            </w:r>
          </w:p>
        </w:tc>
        <w:tc>
          <w:tcPr>
            <w:tcW w:w="5485" w:type="dxa"/>
            <w:vAlign w:val="center"/>
          </w:tcPr>
          <w:p w14:paraId="0B4B009F" w14:textId="77777777" w:rsidR="003816F7" w:rsidRPr="00EF6903" w:rsidRDefault="00EF6903" w:rsidP="008866C7">
            <w:pPr>
              <w:spacing w:line="276" w:lineRule="auto"/>
              <w:cnfStyle w:val="000000100000" w:firstRow="0" w:lastRow="0" w:firstColumn="0" w:lastColumn="0" w:oddVBand="0" w:evenVBand="0" w:oddHBand="1" w:evenHBand="0" w:firstRowFirstColumn="0" w:firstRowLastColumn="0" w:lastRowFirstColumn="0" w:lastRowLastColumn="0"/>
            </w:pPr>
            <w:r w:rsidRPr="00EF6903">
              <w:t>Pull two wheels (one front, one rear), different from the previous inspections.</w:t>
            </w:r>
          </w:p>
        </w:tc>
      </w:tr>
      <w:tr w:rsidR="00355684" w:rsidRPr="00EF6903" w14:paraId="4D6852D6" w14:textId="77777777" w:rsidTr="002C48C9">
        <w:trPr>
          <w:trHeight w:val="822"/>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204537F5" w14:textId="77777777" w:rsidR="003816F7" w:rsidRPr="00EF6903" w:rsidRDefault="00EF6903" w:rsidP="008866C7">
            <w:pPr>
              <w:spacing w:line="276" w:lineRule="auto"/>
            </w:pPr>
            <w:r w:rsidRPr="00EF6903">
              <w:t>Trailers (per 1 CCR 301-26)</w:t>
            </w:r>
          </w:p>
        </w:tc>
        <w:tc>
          <w:tcPr>
            <w:tcW w:w="5485" w:type="dxa"/>
            <w:vAlign w:val="center"/>
          </w:tcPr>
          <w:p w14:paraId="1A80772A" w14:textId="77777777" w:rsidR="003816F7" w:rsidRPr="00EF6903" w:rsidRDefault="00EF6903" w:rsidP="008866C7">
            <w:pPr>
              <w:spacing w:line="276" w:lineRule="auto"/>
              <w:cnfStyle w:val="000000000000" w:firstRow="0" w:lastRow="0" w:firstColumn="0" w:lastColumn="0" w:oddVBand="0" w:evenVBand="0" w:oddHBand="0" w:evenHBand="0" w:firstRowFirstColumn="0" w:firstRowLastColumn="0" w:lastRowFirstColumn="0" w:lastRowLastColumn="0"/>
            </w:pPr>
            <w:r w:rsidRPr="00EF6903">
              <w:t>Pull 50% of the wheels that are different from the previous inspection.</w:t>
            </w:r>
          </w:p>
        </w:tc>
      </w:tr>
    </w:tbl>
    <w:p w14:paraId="363EA7A5" w14:textId="1224E26D" w:rsidR="00D6592B" w:rsidRPr="00EF6903" w:rsidRDefault="00C43271" w:rsidP="008866C7">
      <w:pPr>
        <w:widowControl w:val="0"/>
        <w:tabs>
          <w:tab w:val="clear" w:pos="720"/>
          <w:tab w:val="clear" w:pos="1440"/>
        </w:tabs>
        <w:autoSpaceDE w:val="0"/>
        <w:autoSpaceDN w:val="0"/>
        <w:spacing w:before="0" w:line="276" w:lineRule="auto"/>
        <w:ind w:left="720"/>
      </w:pPr>
      <w:r w:rsidRPr="00EF6903">
        <w:t>Table 5</w:t>
      </w:r>
      <w:r w:rsidR="00474EA7">
        <w:t>.</w:t>
      </w:r>
      <w:r w:rsidRPr="00EF6903">
        <w:t xml:space="preserve"> Brake </w:t>
      </w:r>
      <w:r w:rsidR="000C1E73">
        <w:t>I</w:t>
      </w:r>
      <w:r w:rsidRPr="00EF6903">
        <w:t xml:space="preserve">nspection </w:t>
      </w:r>
      <w:r w:rsidR="000C1E73">
        <w:t>R</w:t>
      </w:r>
      <w:r w:rsidRPr="00EF6903">
        <w:t>equirements (</w:t>
      </w:r>
      <w:r w:rsidR="000C1E73">
        <w:t>W</w:t>
      </w:r>
      <w:r w:rsidRPr="00EF6903">
        <w:t xml:space="preserve">heel </w:t>
      </w:r>
      <w:r w:rsidR="000C1E73">
        <w:t>P</w:t>
      </w:r>
      <w:r w:rsidRPr="00EF6903">
        <w:t>ull)</w:t>
      </w:r>
    </w:p>
    <w:p w14:paraId="1CB23EDC" w14:textId="1F1357CE" w:rsidR="00765DE5" w:rsidRPr="00EF6903" w:rsidRDefault="00413A0D" w:rsidP="008866C7">
      <w:pPr>
        <w:pStyle w:val="Heading3"/>
        <w:spacing w:line="276" w:lineRule="auto"/>
        <w:rPr>
          <w:szCs w:val="22"/>
        </w:rPr>
      </w:pPr>
      <w:r w:rsidRPr="00EF6903">
        <w:rPr>
          <w:szCs w:val="22"/>
        </w:rPr>
        <w:lastRenderedPageBreak/>
        <w:t>11.3</w:t>
      </w:r>
      <w:r w:rsidRPr="00EF6903">
        <w:rPr>
          <w:szCs w:val="22"/>
        </w:rPr>
        <w:tab/>
        <w:t>Maintenance and Repair</w:t>
      </w:r>
    </w:p>
    <w:p w14:paraId="7D223032" w14:textId="61A79302" w:rsidR="000F03BA" w:rsidRPr="00EF6903" w:rsidRDefault="00413A0D" w:rsidP="008866C7">
      <w:pPr>
        <w:pStyle w:val="Style1"/>
        <w:spacing w:after="240" w:line="276" w:lineRule="auto"/>
      </w:pPr>
      <w:r w:rsidRPr="00EF6903">
        <w:t>11.3.1</w:t>
      </w:r>
      <w:r w:rsidR="00EF6903" w:rsidRPr="00EF6903">
        <w:tab/>
      </w:r>
      <w:r w:rsidRPr="00EF6903">
        <w:t>General Maintenance Requirements</w:t>
      </w:r>
    </w:p>
    <w:p w14:paraId="239FE9CC" w14:textId="0237B411" w:rsidR="00765DE5" w:rsidRPr="00EF6903" w:rsidRDefault="000F03BA" w:rsidP="008866C7">
      <w:pPr>
        <w:widowControl w:val="0"/>
        <w:tabs>
          <w:tab w:val="clear" w:pos="720"/>
          <w:tab w:val="clear" w:pos="1440"/>
        </w:tabs>
        <w:autoSpaceDE w:val="0"/>
        <w:autoSpaceDN w:val="0"/>
        <w:spacing w:before="0" w:line="276" w:lineRule="auto"/>
        <w:ind w:left="2160" w:hanging="720"/>
      </w:pPr>
      <w:r w:rsidRPr="00EF6903">
        <w:t>(A)</w:t>
      </w:r>
      <w:r w:rsidRPr="00EF6903">
        <w:tab/>
        <w:t xml:space="preserve">Educational </w:t>
      </w:r>
      <w:proofErr w:type="gramStart"/>
      <w:r w:rsidRPr="00EF6903">
        <w:t>Entities shall</w:t>
      </w:r>
      <w:proofErr w:type="gramEnd"/>
      <w:r w:rsidRPr="00EF6903">
        <w:t xml:space="preserve"> ensure all </w:t>
      </w:r>
      <w:r w:rsidR="00E269B4">
        <w:t>S</w:t>
      </w:r>
      <w:r w:rsidRPr="00EF6903">
        <w:t xml:space="preserve">chool </w:t>
      </w:r>
      <w:r w:rsidR="00E269B4">
        <w:t>T</w:t>
      </w:r>
      <w:r w:rsidRPr="00EF6903">
        <w:t xml:space="preserve">ransportation </w:t>
      </w:r>
      <w:r w:rsidR="00E269B4">
        <w:t>V</w:t>
      </w:r>
      <w:r w:rsidRPr="00EF6903">
        <w:t>ehicles are systematically inspected, maintained, and repaired by a qualified mechanic.</w:t>
      </w:r>
    </w:p>
    <w:p w14:paraId="4FCAB2E8" w14:textId="2E03A5E7" w:rsidR="006C1923" w:rsidRDefault="00FB14B1" w:rsidP="008866C7">
      <w:pPr>
        <w:widowControl w:val="0"/>
        <w:tabs>
          <w:tab w:val="clear" w:pos="720"/>
          <w:tab w:val="clear" w:pos="1440"/>
        </w:tabs>
        <w:autoSpaceDE w:val="0"/>
        <w:autoSpaceDN w:val="0"/>
        <w:spacing w:before="0" w:line="276" w:lineRule="auto"/>
        <w:ind w:left="2880" w:hanging="720"/>
      </w:pPr>
      <w:r w:rsidRPr="00EF6903">
        <w:t>(1)</w:t>
      </w:r>
      <w:r w:rsidRPr="00EF6903">
        <w:tab/>
        <w:t>Safe Condition:</w:t>
      </w:r>
    </w:p>
    <w:p w14:paraId="48D905DC" w14:textId="11F818F2" w:rsidR="00FB14B1" w:rsidRPr="00EF6903" w:rsidRDefault="006C1923" w:rsidP="008866C7">
      <w:pPr>
        <w:widowControl w:val="0"/>
        <w:tabs>
          <w:tab w:val="clear" w:pos="720"/>
          <w:tab w:val="clear" w:pos="1440"/>
        </w:tabs>
        <w:autoSpaceDE w:val="0"/>
        <w:autoSpaceDN w:val="0"/>
        <w:spacing w:before="0" w:line="276" w:lineRule="auto"/>
        <w:ind w:left="3600" w:hanging="720"/>
      </w:pPr>
      <w:r>
        <w:t>(a)</w:t>
      </w:r>
      <w:r>
        <w:tab/>
      </w:r>
      <w:r w:rsidR="00FB14B1" w:rsidRPr="00EF6903">
        <w:t>An Educational Entity shall not permit student transportation in any vehicle that is not in a safe and proper operating condition.</w:t>
      </w:r>
    </w:p>
    <w:p w14:paraId="701AA997" w14:textId="5A023365" w:rsidR="006C1923" w:rsidRDefault="00FB14B1" w:rsidP="008866C7">
      <w:pPr>
        <w:widowControl w:val="0"/>
        <w:tabs>
          <w:tab w:val="clear" w:pos="720"/>
          <w:tab w:val="clear" w:pos="1440"/>
        </w:tabs>
        <w:autoSpaceDE w:val="0"/>
        <w:autoSpaceDN w:val="0"/>
        <w:spacing w:before="0" w:line="276" w:lineRule="auto"/>
        <w:ind w:left="2880" w:hanging="720"/>
      </w:pPr>
      <w:r w:rsidRPr="00EF6903">
        <w:t>(2)</w:t>
      </w:r>
      <w:r w:rsidRPr="00EF6903">
        <w:tab/>
        <w:t>Documentation:</w:t>
      </w:r>
    </w:p>
    <w:p w14:paraId="48C29F17" w14:textId="4E88749D" w:rsidR="00FB14B1" w:rsidRPr="00EF6903" w:rsidRDefault="006C1923" w:rsidP="008866C7">
      <w:pPr>
        <w:widowControl w:val="0"/>
        <w:tabs>
          <w:tab w:val="clear" w:pos="720"/>
          <w:tab w:val="clear" w:pos="1440"/>
        </w:tabs>
        <w:autoSpaceDE w:val="0"/>
        <w:autoSpaceDN w:val="0"/>
        <w:spacing w:before="0" w:line="276" w:lineRule="auto"/>
        <w:ind w:left="3600" w:hanging="720"/>
      </w:pPr>
      <w:r>
        <w:t>(a)</w:t>
      </w:r>
      <w:r>
        <w:tab/>
      </w:r>
      <w:r w:rsidR="00FB14B1" w:rsidRPr="00EF6903">
        <w:t xml:space="preserve">Separate files shall be maintained for each </w:t>
      </w:r>
      <w:r w:rsidR="00097D99">
        <w:t xml:space="preserve">School Transportation </w:t>
      </w:r>
      <w:r w:rsidR="00566185">
        <w:t>V</w:t>
      </w:r>
      <w:r w:rsidR="00FB14B1" w:rsidRPr="00EF6903">
        <w:t xml:space="preserve">ehicle containing records of </w:t>
      </w:r>
      <w:r w:rsidR="00572768">
        <w:t>Annual</w:t>
      </w:r>
      <w:r w:rsidR="004247D0">
        <w:t xml:space="preserve"> Inspection</w:t>
      </w:r>
      <w:r w:rsidR="00FB14B1" w:rsidRPr="00EF6903">
        <w:t>, preventative maintenance (PM), reported defects, and all corresponding repairs.</w:t>
      </w:r>
    </w:p>
    <w:p w14:paraId="6D5E0AD9" w14:textId="74BF9714" w:rsidR="00C5037D" w:rsidRPr="00EF6903" w:rsidRDefault="00C5037D" w:rsidP="008866C7">
      <w:pPr>
        <w:pStyle w:val="Style1"/>
        <w:spacing w:after="240" w:line="276" w:lineRule="auto"/>
      </w:pPr>
      <w:r w:rsidRPr="00EF6903">
        <w:t>11.3.2</w:t>
      </w:r>
      <w:r w:rsidR="00EF6903" w:rsidRPr="00EF6903">
        <w:tab/>
      </w:r>
      <w:r w:rsidRPr="00EF6903">
        <w:t>Defect Reporting and Resolution</w:t>
      </w:r>
    </w:p>
    <w:p w14:paraId="4BD30A56" w14:textId="2575DFD7" w:rsidR="00C5037D" w:rsidRPr="00EF6903" w:rsidRDefault="00C5037D" w:rsidP="008866C7">
      <w:pPr>
        <w:tabs>
          <w:tab w:val="clear" w:pos="720"/>
          <w:tab w:val="clear" w:pos="1440"/>
        </w:tabs>
        <w:spacing w:line="276" w:lineRule="auto"/>
        <w:ind w:left="2160" w:hanging="720"/>
      </w:pPr>
      <w:r w:rsidRPr="00EF6903">
        <w:t>(A)</w:t>
      </w:r>
      <w:r w:rsidRPr="00EF6903">
        <w:tab/>
        <w:t xml:space="preserve">Any damage, defect, or deficiency affecting safety or regulatory compliance shall be reported immediately </w:t>
      </w:r>
      <w:r w:rsidR="00AA78DC">
        <w:t xml:space="preserve">to the Educational Entity </w:t>
      </w:r>
      <w:r w:rsidRPr="00EF6903">
        <w:t>upon discovery.</w:t>
      </w:r>
    </w:p>
    <w:p w14:paraId="7A406778" w14:textId="214C4D3D" w:rsidR="00765DE5" w:rsidRPr="00EF6903" w:rsidRDefault="00EB7226" w:rsidP="008866C7">
      <w:pPr>
        <w:widowControl w:val="0"/>
        <w:tabs>
          <w:tab w:val="clear" w:pos="720"/>
          <w:tab w:val="clear" w:pos="1440"/>
        </w:tabs>
        <w:autoSpaceDE w:val="0"/>
        <w:autoSpaceDN w:val="0"/>
        <w:spacing w:before="0" w:line="276" w:lineRule="auto"/>
        <w:ind w:left="2160" w:hanging="720"/>
      </w:pPr>
      <w:r w:rsidRPr="00EF6903">
        <w:t>(B)</w:t>
      </w:r>
      <w:r w:rsidRPr="00EF6903">
        <w:tab/>
        <w:t xml:space="preserve">Educational Entities shall have a system to document preventative maintenance, reported defects, and repairs made to </w:t>
      </w:r>
      <w:r w:rsidR="00E269B4">
        <w:t>S</w:t>
      </w:r>
      <w:r w:rsidRPr="00EF6903">
        <w:t xml:space="preserve">chool </w:t>
      </w:r>
      <w:r w:rsidR="00E269B4">
        <w:t>T</w:t>
      </w:r>
      <w:r w:rsidRPr="00EF6903">
        <w:t xml:space="preserve">ransportation </w:t>
      </w:r>
      <w:r w:rsidR="00E269B4">
        <w:t>V</w:t>
      </w:r>
      <w:r w:rsidRPr="00EF6903">
        <w:t>ehicles.</w:t>
      </w:r>
    </w:p>
    <w:p w14:paraId="13CE6BD2" w14:textId="77777777" w:rsidR="00C5037D" w:rsidRPr="00EF6903" w:rsidRDefault="00C5037D" w:rsidP="008866C7">
      <w:pPr>
        <w:widowControl w:val="0"/>
        <w:tabs>
          <w:tab w:val="clear" w:pos="720"/>
          <w:tab w:val="clear" w:pos="1440"/>
        </w:tabs>
        <w:autoSpaceDE w:val="0"/>
        <w:autoSpaceDN w:val="0"/>
        <w:spacing w:before="0" w:line="276" w:lineRule="auto"/>
        <w:ind w:left="2880" w:hanging="720"/>
      </w:pPr>
      <w:r w:rsidRPr="00EF6903">
        <w:t>(1)</w:t>
      </w:r>
      <w:r w:rsidRPr="00EF6903">
        <w:tab/>
        <w:t>Report Content shall include:</w:t>
      </w:r>
    </w:p>
    <w:p w14:paraId="710B0943" w14:textId="77777777" w:rsidR="00C5037D" w:rsidRPr="00EF6903" w:rsidRDefault="00C5037D" w:rsidP="008866C7">
      <w:pPr>
        <w:widowControl w:val="0"/>
        <w:tabs>
          <w:tab w:val="clear" w:pos="720"/>
          <w:tab w:val="clear" w:pos="1440"/>
        </w:tabs>
        <w:autoSpaceDE w:val="0"/>
        <w:autoSpaceDN w:val="0"/>
        <w:spacing w:before="0" w:line="276" w:lineRule="auto"/>
        <w:ind w:left="3600" w:hanging="720"/>
      </w:pPr>
      <w:r w:rsidRPr="00EF6903">
        <w:t>(a)</w:t>
      </w:r>
      <w:r w:rsidRPr="00EF6903">
        <w:tab/>
        <w:t>Educational Entity’s name,</w:t>
      </w:r>
    </w:p>
    <w:p w14:paraId="4F6F5576" w14:textId="77777777" w:rsidR="00C5037D" w:rsidRPr="00EF6903" w:rsidRDefault="00C5037D" w:rsidP="008866C7">
      <w:pPr>
        <w:widowControl w:val="0"/>
        <w:tabs>
          <w:tab w:val="clear" w:pos="720"/>
          <w:tab w:val="clear" w:pos="1440"/>
        </w:tabs>
        <w:autoSpaceDE w:val="0"/>
        <w:autoSpaceDN w:val="0"/>
        <w:spacing w:before="0" w:line="276" w:lineRule="auto"/>
        <w:ind w:left="3600" w:hanging="720"/>
      </w:pPr>
      <w:r w:rsidRPr="00EF6903">
        <w:t>(b)</w:t>
      </w:r>
      <w:r w:rsidRPr="00EF6903">
        <w:tab/>
        <w:t>Date and time of the submission of the report,</w:t>
      </w:r>
    </w:p>
    <w:p w14:paraId="7D2E6F19" w14:textId="77777777" w:rsidR="00C5037D" w:rsidRPr="00EF6903" w:rsidRDefault="00C5037D" w:rsidP="008866C7">
      <w:pPr>
        <w:widowControl w:val="0"/>
        <w:tabs>
          <w:tab w:val="clear" w:pos="720"/>
          <w:tab w:val="clear" w:pos="1440"/>
        </w:tabs>
        <w:autoSpaceDE w:val="0"/>
        <w:autoSpaceDN w:val="0"/>
        <w:spacing w:before="0" w:line="276" w:lineRule="auto"/>
        <w:ind w:left="3600" w:hanging="720"/>
      </w:pPr>
      <w:r w:rsidRPr="00EF6903">
        <w:t>(c)</w:t>
      </w:r>
      <w:r w:rsidRPr="00EF6903">
        <w:tab/>
        <w:t>Detailed description of the defect,</w:t>
      </w:r>
    </w:p>
    <w:p w14:paraId="79690D1C" w14:textId="77777777" w:rsidR="00C5037D" w:rsidRPr="00EF6903" w:rsidRDefault="00C5037D" w:rsidP="008866C7">
      <w:pPr>
        <w:widowControl w:val="0"/>
        <w:tabs>
          <w:tab w:val="clear" w:pos="720"/>
          <w:tab w:val="clear" w:pos="1440"/>
        </w:tabs>
        <w:autoSpaceDE w:val="0"/>
        <w:autoSpaceDN w:val="0"/>
        <w:spacing w:before="0" w:line="276" w:lineRule="auto"/>
        <w:ind w:left="3600" w:hanging="720"/>
      </w:pPr>
      <w:r w:rsidRPr="00EF6903">
        <w:t>(d)</w:t>
      </w:r>
      <w:r w:rsidRPr="00EF6903">
        <w:tab/>
        <w:t>Name of the preparer.</w:t>
      </w:r>
    </w:p>
    <w:p w14:paraId="4206FD38" w14:textId="352EC0E4" w:rsidR="006C1923" w:rsidRDefault="00C5037D" w:rsidP="008866C7">
      <w:pPr>
        <w:widowControl w:val="0"/>
        <w:tabs>
          <w:tab w:val="clear" w:pos="720"/>
          <w:tab w:val="clear" w:pos="1440"/>
        </w:tabs>
        <w:autoSpaceDE w:val="0"/>
        <w:autoSpaceDN w:val="0"/>
        <w:spacing w:before="0" w:line="276" w:lineRule="auto"/>
        <w:ind w:left="2880" w:hanging="720"/>
      </w:pPr>
      <w:r w:rsidRPr="00EF6903">
        <w:t>(2)</w:t>
      </w:r>
      <w:r w:rsidRPr="00EF6903">
        <w:tab/>
        <w:t>Resolution:</w:t>
      </w:r>
    </w:p>
    <w:p w14:paraId="4E28F544" w14:textId="5FEC50AE" w:rsidR="00C5037D" w:rsidRPr="00EF6903" w:rsidRDefault="006C1923" w:rsidP="008866C7">
      <w:pPr>
        <w:widowControl w:val="0"/>
        <w:tabs>
          <w:tab w:val="clear" w:pos="720"/>
          <w:tab w:val="clear" w:pos="1440"/>
        </w:tabs>
        <w:autoSpaceDE w:val="0"/>
        <w:autoSpaceDN w:val="0"/>
        <w:spacing w:before="0" w:line="276" w:lineRule="auto"/>
        <w:ind w:left="3600" w:hanging="720"/>
      </w:pPr>
      <w:r>
        <w:t>(a)</w:t>
      </w:r>
      <w:r>
        <w:tab/>
      </w:r>
      <w:r w:rsidR="00C5037D" w:rsidRPr="00EF6903">
        <w:t xml:space="preserve">Educational Entities, or a representative agent, shall repair the reported defect/deficiency or document why no repair is necessary. The vehicle </w:t>
      </w:r>
      <w:proofErr w:type="gramStart"/>
      <w:r w:rsidR="00C5037D" w:rsidRPr="00EF6903">
        <w:t>shall</w:t>
      </w:r>
      <w:proofErr w:type="gramEnd"/>
      <w:r w:rsidR="00C5037D" w:rsidRPr="00EF6903">
        <w:t xml:space="preserve"> be confirmed safe prior to transporting students.</w:t>
      </w:r>
    </w:p>
    <w:p w14:paraId="1456028E" w14:textId="7513D4EC" w:rsidR="0039292C" w:rsidRPr="00EF6903" w:rsidRDefault="0039292C" w:rsidP="008866C7">
      <w:pPr>
        <w:pStyle w:val="Style1"/>
        <w:spacing w:after="240" w:line="276" w:lineRule="auto"/>
      </w:pPr>
      <w:r w:rsidRPr="00EF6903">
        <w:lastRenderedPageBreak/>
        <w:t>11.3.3</w:t>
      </w:r>
      <w:r w:rsidR="00EF6903" w:rsidRPr="00EF6903">
        <w:tab/>
      </w:r>
      <w:r w:rsidRPr="00EF6903">
        <w:t>Out-of-Service Criteria</w:t>
      </w:r>
    </w:p>
    <w:p w14:paraId="42ACB4B0" w14:textId="53A54FDD" w:rsidR="004615DC" w:rsidRPr="00EF6903" w:rsidRDefault="005E173A" w:rsidP="008866C7">
      <w:pPr>
        <w:widowControl w:val="0"/>
        <w:tabs>
          <w:tab w:val="clear" w:pos="720"/>
          <w:tab w:val="clear" w:pos="1440"/>
        </w:tabs>
        <w:autoSpaceDE w:val="0"/>
        <w:autoSpaceDN w:val="0"/>
        <w:spacing w:before="0" w:line="276" w:lineRule="auto"/>
        <w:ind w:left="2160" w:hanging="720"/>
      </w:pPr>
      <w:r w:rsidRPr="00EF6903">
        <w:t>(A)</w:t>
      </w:r>
      <w:r w:rsidRPr="00EF6903">
        <w:tab/>
        <w:t xml:space="preserve">A </w:t>
      </w:r>
      <w:r w:rsidR="005B284C">
        <w:t>School Transportation V</w:t>
      </w:r>
      <w:r w:rsidRPr="00EF6903">
        <w:t>ehicle may be designated "out-of-service" by the Educational Entity, a CDE Annual Inspector, or the CDE School Transportation Unit.</w:t>
      </w:r>
    </w:p>
    <w:p w14:paraId="769C9921" w14:textId="4EFA7ABF" w:rsidR="006A35C8" w:rsidRPr="00EF6903" w:rsidRDefault="0039292C" w:rsidP="008866C7">
      <w:pPr>
        <w:widowControl w:val="0"/>
        <w:tabs>
          <w:tab w:val="clear" w:pos="720"/>
          <w:tab w:val="clear" w:pos="1440"/>
        </w:tabs>
        <w:autoSpaceDE w:val="0"/>
        <w:autoSpaceDN w:val="0"/>
        <w:spacing w:before="0" w:line="276" w:lineRule="auto"/>
        <w:ind w:left="2880" w:hanging="720"/>
      </w:pPr>
      <w:r w:rsidRPr="00EF6903">
        <w:t>(1)</w:t>
      </w:r>
      <w:r w:rsidRPr="00EF6903">
        <w:tab/>
        <w:t xml:space="preserve">Educational Entities shall not transport students </w:t>
      </w:r>
      <w:proofErr w:type="gramStart"/>
      <w:r w:rsidRPr="00EF6903">
        <w:t>in</w:t>
      </w:r>
      <w:proofErr w:type="gramEnd"/>
      <w:r w:rsidRPr="00EF6903">
        <w:t xml:space="preserve"> a </w:t>
      </w:r>
      <w:r w:rsidR="00E269B4">
        <w:t>S</w:t>
      </w:r>
      <w:r w:rsidRPr="00EF6903">
        <w:t xml:space="preserve">chool </w:t>
      </w:r>
      <w:r w:rsidR="00E269B4">
        <w:t>T</w:t>
      </w:r>
      <w:r w:rsidRPr="00EF6903">
        <w:t xml:space="preserve">ransportation </w:t>
      </w:r>
      <w:r w:rsidR="00E269B4">
        <w:t>V</w:t>
      </w:r>
      <w:r w:rsidRPr="00EF6903">
        <w:t xml:space="preserve">ehicle that is not in </w:t>
      </w:r>
      <w:proofErr w:type="gramStart"/>
      <w:r w:rsidRPr="00EF6903">
        <w:t>a safe</w:t>
      </w:r>
      <w:proofErr w:type="gramEnd"/>
      <w:r w:rsidRPr="00EF6903">
        <w:t xml:space="preserve"> and proper operating condition.</w:t>
      </w:r>
    </w:p>
    <w:p w14:paraId="5EC7189B" w14:textId="336C6407" w:rsidR="006C1923" w:rsidRDefault="006A35C8" w:rsidP="008866C7">
      <w:pPr>
        <w:widowControl w:val="0"/>
        <w:tabs>
          <w:tab w:val="clear" w:pos="720"/>
          <w:tab w:val="clear" w:pos="1440"/>
        </w:tabs>
        <w:autoSpaceDE w:val="0"/>
        <w:autoSpaceDN w:val="0"/>
        <w:spacing w:before="0" w:line="276" w:lineRule="auto"/>
        <w:ind w:left="2880" w:hanging="720"/>
      </w:pPr>
      <w:r w:rsidRPr="00EF6903">
        <w:t>(2)</w:t>
      </w:r>
      <w:r w:rsidRPr="00EF6903">
        <w:tab/>
        <w:t>Emergency Operation:</w:t>
      </w:r>
    </w:p>
    <w:p w14:paraId="70AB74FB" w14:textId="19E0CDD7" w:rsidR="0039292C" w:rsidRPr="00EF6903" w:rsidRDefault="006C1923" w:rsidP="008866C7">
      <w:pPr>
        <w:widowControl w:val="0"/>
        <w:tabs>
          <w:tab w:val="clear" w:pos="720"/>
          <w:tab w:val="clear" w:pos="1440"/>
        </w:tabs>
        <w:autoSpaceDE w:val="0"/>
        <w:autoSpaceDN w:val="0"/>
        <w:spacing w:before="0" w:line="276" w:lineRule="auto"/>
        <w:ind w:left="3600" w:hanging="720"/>
      </w:pPr>
      <w:r>
        <w:t>(a)</w:t>
      </w:r>
      <w:r>
        <w:tab/>
      </w:r>
      <w:r w:rsidR="006A35C8" w:rsidRPr="00EF6903">
        <w:t xml:space="preserve">Any </w:t>
      </w:r>
      <w:r w:rsidR="00E269B4">
        <w:t>S</w:t>
      </w:r>
      <w:r w:rsidR="006A35C8" w:rsidRPr="00EF6903">
        <w:t xml:space="preserve">chool </w:t>
      </w:r>
      <w:r w:rsidR="00E269B4">
        <w:t>T</w:t>
      </w:r>
      <w:r w:rsidR="006A35C8" w:rsidRPr="00EF6903">
        <w:t xml:space="preserve">ransportation </w:t>
      </w:r>
      <w:r w:rsidR="00E269B4">
        <w:t>V</w:t>
      </w:r>
      <w:r w:rsidR="006A35C8" w:rsidRPr="00EF6903">
        <w:t xml:space="preserve">ehicle discovered to be in an unsafe condition while being operated on the highway, roadway, or private road may be continued in operation only to the nearest place where repairs can safely be </w:t>
      </w:r>
      <w:proofErr w:type="gramStart"/>
      <w:r w:rsidR="006A35C8" w:rsidRPr="00EF6903">
        <w:t>effected</w:t>
      </w:r>
      <w:proofErr w:type="gramEnd"/>
      <w:r w:rsidR="006A35C8" w:rsidRPr="00EF6903">
        <w:t>.</w:t>
      </w:r>
    </w:p>
    <w:p w14:paraId="7CB3B3E5" w14:textId="774B4A8E" w:rsidR="006A35C8" w:rsidRPr="00EF6903" w:rsidRDefault="006A35C8" w:rsidP="008866C7">
      <w:pPr>
        <w:widowControl w:val="0"/>
        <w:tabs>
          <w:tab w:val="clear" w:pos="720"/>
          <w:tab w:val="clear" w:pos="1440"/>
        </w:tabs>
        <w:autoSpaceDE w:val="0"/>
        <w:autoSpaceDN w:val="0"/>
        <w:spacing w:before="0" w:line="276" w:lineRule="auto"/>
        <w:ind w:left="3600" w:hanging="720"/>
      </w:pPr>
      <w:r w:rsidRPr="00EF6903">
        <w:t>(</w:t>
      </w:r>
      <w:r w:rsidR="006C1923">
        <w:t>b</w:t>
      </w:r>
      <w:r w:rsidRPr="00EF6903">
        <w:t>)</w:t>
      </w:r>
      <w:r w:rsidRPr="00EF6903">
        <w:tab/>
        <w:t>Such operation shall be conducted only if it is less hazardous to the public than to permit the vehicle to remain on the highway, roadway, or private road.</w:t>
      </w:r>
    </w:p>
    <w:p w14:paraId="3ECB82F9" w14:textId="60462E2B" w:rsidR="00812906" w:rsidRDefault="006A35C8" w:rsidP="008866C7">
      <w:pPr>
        <w:pStyle w:val="BodyText"/>
        <w:spacing w:before="9" w:after="240" w:line="276" w:lineRule="auto"/>
        <w:ind w:left="2160" w:hanging="720"/>
        <w:rPr>
          <w:sz w:val="22"/>
          <w:szCs w:val="22"/>
        </w:rPr>
      </w:pPr>
      <w:r w:rsidRPr="00EF6903">
        <w:rPr>
          <w:sz w:val="22"/>
          <w:szCs w:val="22"/>
        </w:rPr>
        <w:t>(B)</w:t>
      </w:r>
      <w:r w:rsidRPr="00EF6903">
        <w:rPr>
          <w:sz w:val="22"/>
          <w:szCs w:val="22"/>
        </w:rPr>
        <w:tab/>
        <w:t>Reinstatement:</w:t>
      </w:r>
    </w:p>
    <w:p w14:paraId="15095BFE" w14:textId="63EE96C8" w:rsidR="00F528FB" w:rsidRPr="00EF6903" w:rsidRDefault="00812906" w:rsidP="008866C7">
      <w:pPr>
        <w:pStyle w:val="BodyText"/>
        <w:spacing w:before="9" w:after="240" w:line="276" w:lineRule="auto"/>
        <w:ind w:left="2880" w:hanging="720"/>
        <w:rPr>
          <w:sz w:val="22"/>
          <w:szCs w:val="22"/>
        </w:rPr>
      </w:pPr>
      <w:r>
        <w:rPr>
          <w:sz w:val="22"/>
          <w:szCs w:val="22"/>
        </w:rPr>
        <w:t>(1)</w:t>
      </w:r>
      <w:r>
        <w:rPr>
          <w:sz w:val="22"/>
          <w:szCs w:val="22"/>
        </w:rPr>
        <w:tab/>
      </w:r>
      <w:r w:rsidR="006A35C8" w:rsidRPr="00EF6903">
        <w:rPr>
          <w:sz w:val="22"/>
          <w:szCs w:val="22"/>
        </w:rPr>
        <w:t xml:space="preserve">Required repairs shall be completed before student transport. If the </w:t>
      </w:r>
      <w:r w:rsidR="000F4221">
        <w:rPr>
          <w:sz w:val="22"/>
          <w:szCs w:val="22"/>
        </w:rPr>
        <w:t>School Transportation Vehicle</w:t>
      </w:r>
      <w:r w:rsidR="006A35C8" w:rsidRPr="00EF6903">
        <w:rPr>
          <w:sz w:val="22"/>
          <w:szCs w:val="22"/>
        </w:rPr>
        <w:t xml:space="preserve"> was placed out of service during an </w:t>
      </w:r>
      <w:r w:rsidR="00572768">
        <w:rPr>
          <w:sz w:val="22"/>
          <w:szCs w:val="22"/>
        </w:rPr>
        <w:t>Annual</w:t>
      </w:r>
      <w:r w:rsidR="009A2640">
        <w:rPr>
          <w:sz w:val="22"/>
          <w:szCs w:val="22"/>
        </w:rPr>
        <w:t xml:space="preserve"> Inspection</w:t>
      </w:r>
      <w:r w:rsidR="006A35C8" w:rsidRPr="00EF6903">
        <w:rPr>
          <w:sz w:val="22"/>
          <w:szCs w:val="22"/>
        </w:rPr>
        <w:t xml:space="preserve">, it </w:t>
      </w:r>
      <w:proofErr w:type="gramStart"/>
      <w:r w:rsidR="006A35C8" w:rsidRPr="00EF6903">
        <w:rPr>
          <w:sz w:val="22"/>
          <w:szCs w:val="22"/>
        </w:rPr>
        <w:t>shall</w:t>
      </w:r>
      <w:proofErr w:type="gramEnd"/>
      <w:r w:rsidR="006A35C8" w:rsidRPr="00EF6903">
        <w:rPr>
          <w:sz w:val="22"/>
          <w:szCs w:val="22"/>
        </w:rPr>
        <w:t xml:space="preserve"> pass a new CDE Annual Inspection before returning to service.</w:t>
      </w:r>
    </w:p>
    <w:p w14:paraId="231AE63C" w14:textId="14DC48EA" w:rsidR="00F528FB" w:rsidRPr="00EF6903" w:rsidRDefault="005E173A" w:rsidP="008866C7">
      <w:pPr>
        <w:pStyle w:val="Style1"/>
        <w:spacing w:line="276" w:lineRule="auto"/>
      </w:pPr>
      <w:r w:rsidRPr="00EF6903">
        <w:t>11.3.4</w:t>
      </w:r>
      <w:r w:rsidR="00EF6903" w:rsidRPr="00EF6903">
        <w:tab/>
      </w:r>
      <w:r w:rsidRPr="00EF6903">
        <w:t>Brake Inspection and Maintenance Intervals</w:t>
      </w:r>
    </w:p>
    <w:p w14:paraId="59FF3FCC" w14:textId="7F66085A" w:rsidR="00F528FB" w:rsidRPr="00EF6903" w:rsidRDefault="005E173A" w:rsidP="008866C7">
      <w:pPr>
        <w:tabs>
          <w:tab w:val="clear" w:pos="720"/>
          <w:tab w:val="clear" w:pos="1440"/>
        </w:tabs>
        <w:spacing w:line="276" w:lineRule="auto"/>
        <w:ind w:left="2160" w:hanging="720"/>
      </w:pPr>
      <w:r w:rsidRPr="00EF6903">
        <w:t>(A)</w:t>
      </w:r>
      <w:r w:rsidRPr="00EF6903">
        <w:tab/>
        <w:t>All brake adjustments or repairs shall be completed or supervised by a qualified brake inspector meeting 49 C.F.R.</w:t>
      </w:r>
      <w:r w:rsidR="00741EFF">
        <w:t xml:space="preserve"> §</w:t>
      </w:r>
      <w:r w:rsidRPr="00EF6903">
        <w:t xml:space="preserve"> 396.25 standards.</w:t>
      </w:r>
    </w:p>
    <w:p w14:paraId="15EAB9CE" w14:textId="7004054C" w:rsidR="00A96711" w:rsidRDefault="004615DC" w:rsidP="00490B58">
      <w:pPr>
        <w:tabs>
          <w:tab w:val="clear" w:pos="720"/>
          <w:tab w:val="clear" w:pos="1440"/>
        </w:tabs>
        <w:spacing w:line="276" w:lineRule="auto"/>
        <w:ind w:left="2160" w:hanging="720"/>
      </w:pPr>
      <w:r w:rsidRPr="00EF6903">
        <w:t>(B)</w:t>
      </w:r>
      <w:r w:rsidRPr="00EF6903">
        <w:tab/>
        <w:t>Preventative maintenance inspection intervals for brake systems are shown in Table 6:</w:t>
      </w:r>
    </w:p>
    <w:p w14:paraId="654C33C3" w14:textId="77777777" w:rsidR="00A96711" w:rsidRDefault="00A96711">
      <w:pPr>
        <w:tabs>
          <w:tab w:val="clear" w:pos="720"/>
          <w:tab w:val="clear" w:pos="1440"/>
        </w:tabs>
        <w:spacing w:before="0" w:after="0"/>
      </w:pPr>
      <w:r>
        <w:br w:type="page"/>
      </w:r>
    </w:p>
    <w:tbl>
      <w:tblPr>
        <w:tblStyle w:val="GridTable4"/>
        <w:tblW w:w="8730" w:type="dxa"/>
        <w:tblInd w:w="715" w:type="dxa"/>
        <w:tblLook w:val="04A0" w:firstRow="1" w:lastRow="0" w:firstColumn="1" w:lastColumn="0" w:noHBand="0" w:noVBand="1"/>
      </w:tblPr>
      <w:tblGrid>
        <w:gridCol w:w="2008"/>
        <w:gridCol w:w="1952"/>
        <w:gridCol w:w="4770"/>
      </w:tblGrid>
      <w:tr w:rsidR="00707641" w:rsidRPr="00EF6903" w14:paraId="6380C527" w14:textId="77777777" w:rsidTr="00FB7C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vAlign w:val="center"/>
          </w:tcPr>
          <w:p w14:paraId="081ACE13" w14:textId="77777777" w:rsidR="003816F7" w:rsidRPr="00EF6903" w:rsidRDefault="00EF6903" w:rsidP="008866C7">
            <w:pPr>
              <w:spacing w:line="276" w:lineRule="auto"/>
            </w:pPr>
            <w:r w:rsidRPr="00EF6903">
              <w:lastRenderedPageBreak/>
              <w:t>Brake System Type</w:t>
            </w:r>
          </w:p>
        </w:tc>
        <w:tc>
          <w:tcPr>
            <w:tcW w:w="1952" w:type="dxa"/>
            <w:tcBorders>
              <w:top w:val="single" w:sz="4" w:space="0" w:color="auto"/>
              <w:left w:val="single" w:sz="4" w:space="0" w:color="auto"/>
              <w:bottom w:val="single" w:sz="4" w:space="0" w:color="auto"/>
              <w:right w:val="single" w:sz="4" w:space="0" w:color="auto"/>
            </w:tcBorders>
            <w:vAlign w:val="center"/>
          </w:tcPr>
          <w:p w14:paraId="07605964" w14:textId="77777777" w:rsidR="003816F7" w:rsidRPr="00EF6903" w:rsidRDefault="00EF6903" w:rsidP="008866C7">
            <w:pPr>
              <w:spacing w:line="276" w:lineRule="auto"/>
              <w:cnfStyle w:val="100000000000" w:firstRow="1" w:lastRow="0" w:firstColumn="0" w:lastColumn="0" w:oddVBand="0" w:evenVBand="0" w:oddHBand="0" w:evenHBand="0" w:firstRowFirstColumn="0" w:firstRowLastColumn="0" w:lastRowFirstColumn="0" w:lastRowLastColumn="0"/>
            </w:pPr>
            <w:r w:rsidRPr="00EF6903">
              <w:t>Max Inspection Interval</w:t>
            </w:r>
          </w:p>
        </w:tc>
        <w:tc>
          <w:tcPr>
            <w:tcW w:w="4770" w:type="dxa"/>
            <w:tcBorders>
              <w:top w:val="single" w:sz="4" w:space="0" w:color="auto"/>
              <w:left w:val="single" w:sz="4" w:space="0" w:color="auto"/>
              <w:bottom w:val="single" w:sz="4" w:space="0" w:color="auto"/>
              <w:right w:val="single" w:sz="4" w:space="0" w:color="auto"/>
            </w:tcBorders>
            <w:vAlign w:val="center"/>
          </w:tcPr>
          <w:p w14:paraId="1652046F" w14:textId="77777777" w:rsidR="003816F7" w:rsidRPr="00EF6903" w:rsidRDefault="00EF6903" w:rsidP="008866C7">
            <w:pPr>
              <w:spacing w:line="276" w:lineRule="auto"/>
              <w:cnfStyle w:val="100000000000" w:firstRow="1" w:lastRow="0" w:firstColumn="0" w:lastColumn="0" w:oddVBand="0" w:evenVBand="0" w:oddHBand="0" w:evenHBand="0" w:firstRowFirstColumn="0" w:firstRowLastColumn="0" w:lastRowFirstColumn="0" w:lastRowLastColumn="0"/>
            </w:pPr>
            <w:r w:rsidRPr="00EF6903">
              <w:t>Minimum Requirements</w:t>
            </w:r>
          </w:p>
        </w:tc>
      </w:tr>
      <w:tr w:rsidR="00707641" w:rsidRPr="00EF6903" w14:paraId="6AD6612E" w14:textId="77777777" w:rsidTr="00FB7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vAlign w:val="center"/>
          </w:tcPr>
          <w:p w14:paraId="5E185729" w14:textId="77777777" w:rsidR="003816F7" w:rsidRPr="00EF6903" w:rsidRDefault="00EF6903" w:rsidP="008866C7">
            <w:pPr>
              <w:spacing w:line="276" w:lineRule="auto"/>
            </w:pPr>
            <w:r w:rsidRPr="00EF6903">
              <w:t>Air Drum (Manual slack adjuster)</w:t>
            </w:r>
          </w:p>
        </w:tc>
        <w:tc>
          <w:tcPr>
            <w:tcW w:w="1952" w:type="dxa"/>
            <w:tcBorders>
              <w:top w:val="single" w:sz="4" w:space="0" w:color="auto"/>
            </w:tcBorders>
            <w:vAlign w:val="center"/>
          </w:tcPr>
          <w:p w14:paraId="66D4B29C" w14:textId="77777777" w:rsidR="003816F7" w:rsidRPr="00EF6903" w:rsidRDefault="00EF6903" w:rsidP="008866C7">
            <w:pPr>
              <w:spacing w:line="276" w:lineRule="auto"/>
              <w:cnfStyle w:val="000000100000" w:firstRow="0" w:lastRow="0" w:firstColumn="0" w:lastColumn="0" w:oddVBand="0" w:evenVBand="0" w:oddHBand="1" w:evenHBand="0" w:firstRowFirstColumn="0" w:firstRowLastColumn="0" w:lastRowFirstColumn="0" w:lastRowLastColumn="0"/>
            </w:pPr>
            <w:r w:rsidRPr="00EF6903">
              <w:t>4,000 Miles</w:t>
            </w:r>
          </w:p>
        </w:tc>
        <w:tc>
          <w:tcPr>
            <w:tcW w:w="4770" w:type="dxa"/>
            <w:tcBorders>
              <w:top w:val="single" w:sz="4" w:space="0" w:color="auto"/>
            </w:tcBorders>
            <w:vAlign w:val="center"/>
          </w:tcPr>
          <w:p w14:paraId="08D4E809" w14:textId="77777777" w:rsidR="003816F7" w:rsidRPr="00EF6903" w:rsidRDefault="00EF6903" w:rsidP="008866C7">
            <w:pPr>
              <w:spacing w:line="276" w:lineRule="auto"/>
              <w:cnfStyle w:val="000000100000" w:firstRow="0" w:lastRow="0" w:firstColumn="0" w:lastColumn="0" w:oddVBand="0" w:evenVBand="0" w:oddHBand="1" w:evenHBand="0" w:firstRowFirstColumn="0" w:firstRowLastColumn="0" w:lastRowFirstColumn="0" w:lastRowLastColumn="0"/>
            </w:pPr>
            <w:r w:rsidRPr="00EF6903">
              <w:t>Measure/document brake rod travel using the applied pressure method.</w:t>
            </w:r>
          </w:p>
        </w:tc>
      </w:tr>
      <w:tr w:rsidR="00707641" w:rsidRPr="00EF6903" w14:paraId="4113FF09" w14:textId="77777777" w:rsidTr="00FB7C34">
        <w:tc>
          <w:tcPr>
            <w:cnfStyle w:val="001000000000" w:firstRow="0" w:lastRow="0" w:firstColumn="1" w:lastColumn="0" w:oddVBand="0" w:evenVBand="0" w:oddHBand="0" w:evenHBand="0" w:firstRowFirstColumn="0" w:firstRowLastColumn="0" w:lastRowFirstColumn="0" w:lastRowLastColumn="0"/>
            <w:tcW w:w="0" w:type="auto"/>
            <w:vAlign w:val="center"/>
          </w:tcPr>
          <w:p w14:paraId="3D5B1F97" w14:textId="77777777" w:rsidR="003816F7" w:rsidRPr="00EF6903" w:rsidRDefault="00EF6903" w:rsidP="008866C7">
            <w:pPr>
              <w:spacing w:line="276" w:lineRule="auto"/>
            </w:pPr>
            <w:r w:rsidRPr="00EF6903">
              <w:t>Air Drum (Automatic slack adjuster)</w:t>
            </w:r>
          </w:p>
        </w:tc>
        <w:tc>
          <w:tcPr>
            <w:tcW w:w="1952" w:type="dxa"/>
            <w:vAlign w:val="center"/>
          </w:tcPr>
          <w:p w14:paraId="6BD7C3B0" w14:textId="77777777" w:rsidR="003816F7" w:rsidRPr="00EF6903" w:rsidRDefault="00EF6903" w:rsidP="008866C7">
            <w:pPr>
              <w:spacing w:line="276" w:lineRule="auto"/>
              <w:cnfStyle w:val="000000000000" w:firstRow="0" w:lastRow="0" w:firstColumn="0" w:lastColumn="0" w:oddVBand="0" w:evenVBand="0" w:oddHBand="0" w:evenHBand="0" w:firstRowFirstColumn="0" w:firstRowLastColumn="0" w:lastRowFirstColumn="0" w:lastRowLastColumn="0"/>
            </w:pPr>
            <w:r w:rsidRPr="00EF6903">
              <w:t>6,000 Miles</w:t>
            </w:r>
          </w:p>
        </w:tc>
        <w:tc>
          <w:tcPr>
            <w:tcW w:w="4770" w:type="dxa"/>
            <w:vAlign w:val="center"/>
          </w:tcPr>
          <w:p w14:paraId="4F7B1CFD" w14:textId="77777777" w:rsidR="003816F7" w:rsidRPr="00EF6903" w:rsidRDefault="00EF6903" w:rsidP="008866C7">
            <w:pPr>
              <w:spacing w:line="276" w:lineRule="auto"/>
              <w:cnfStyle w:val="000000000000" w:firstRow="0" w:lastRow="0" w:firstColumn="0" w:lastColumn="0" w:oddVBand="0" w:evenVBand="0" w:oddHBand="0" w:evenHBand="0" w:firstRowFirstColumn="0" w:firstRowLastColumn="0" w:lastRowFirstColumn="0" w:lastRowLastColumn="0"/>
            </w:pPr>
            <w:r w:rsidRPr="00EF6903">
              <w:t>Measure/document brake rod travel using the applied pressure method.</w:t>
            </w:r>
          </w:p>
        </w:tc>
      </w:tr>
      <w:tr w:rsidR="00707641" w:rsidRPr="00EF6903" w14:paraId="673CE9B9" w14:textId="77777777" w:rsidTr="00FB7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2BD00A" w14:textId="77777777" w:rsidR="003816F7" w:rsidRPr="00EF6903" w:rsidRDefault="00EF6903" w:rsidP="008866C7">
            <w:pPr>
              <w:spacing w:line="276" w:lineRule="auto"/>
            </w:pPr>
            <w:r w:rsidRPr="00EF6903">
              <w:t>Air Disc</w:t>
            </w:r>
          </w:p>
        </w:tc>
        <w:tc>
          <w:tcPr>
            <w:tcW w:w="1952" w:type="dxa"/>
            <w:vAlign w:val="center"/>
          </w:tcPr>
          <w:p w14:paraId="26D8EC52" w14:textId="77777777" w:rsidR="003816F7" w:rsidRPr="00EF6903" w:rsidRDefault="00EF6903" w:rsidP="008866C7">
            <w:pPr>
              <w:spacing w:line="276" w:lineRule="auto"/>
              <w:cnfStyle w:val="000000100000" w:firstRow="0" w:lastRow="0" w:firstColumn="0" w:lastColumn="0" w:oddVBand="0" w:evenVBand="0" w:oddHBand="1" w:evenHBand="0" w:firstRowFirstColumn="0" w:firstRowLastColumn="0" w:lastRowFirstColumn="0" w:lastRowLastColumn="0"/>
            </w:pPr>
            <w:r w:rsidRPr="00EF6903">
              <w:t>6,000 Miles</w:t>
            </w:r>
          </w:p>
        </w:tc>
        <w:tc>
          <w:tcPr>
            <w:tcW w:w="4770" w:type="dxa"/>
            <w:vAlign w:val="center"/>
          </w:tcPr>
          <w:p w14:paraId="6AEED3B6" w14:textId="77777777" w:rsidR="003816F7" w:rsidRPr="00EF6903" w:rsidRDefault="00EF6903" w:rsidP="008866C7">
            <w:pPr>
              <w:spacing w:line="276" w:lineRule="auto"/>
              <w:cnfStyle w:val="000000100000" w:firstRow="0" w:lastRow="0" w:firstColumn="0" w:lastColumn="0" w:oddVBand="0" w:evenVBand="0" w:oddHBand="1" w:evenHBand="0" w:firstRowFirstColumn="0" w:firstRowLastColumn="0" w:lastRowFirstColumn="0" w:lastRowLastColumn="0"/>
            </w:pPr>
            <w:r w:rsidRPr="00EF6903">
              <w:t>Check mechanical wear indicators (pad thickness), rotor cracks/wear, excessive damage, and running clearance.</w:t>
            </w:r>
          </w:p>
        </w:tc>
      </w:tr>
      <w:tr w:rsidR="00707641" w:rsidRPr="00EF6903" w14:paraId="34F1FB23" w14:textId="77777777" w:rsidTr="00FB7C34">
        <w:tc>
          <w:tcPr>
            <w:cnfStyle w:val="001000000000" w:firstRow="0" w:lastRow="0" w:firstColumn="1" w:lastColumn="0" w:oddVBand="0" w:evenVBand="0" w:oddHBand="0" w:evenHBand="0" w:firstRowFirstColumn="0" w:firstRowLastColumn="0" w:lastRowFirstColumn="0" w:lastRowLastColumn="0"/>
            <w:tcW w:w="0" w:type="auto"/>
            <w:vAlign w:val="center"/>
          </w:tcPr>
          <w:p w14:paraId="26DF3ABF" w14:textId="77777777" w:rsidR="003816F7" w:rsidRPr="00EF6903" w:rsidRDefault="00EF6903" w:rsidP="008866C7">
            <w:pPr>
              <w:spacing w:line="276" w:lineRule="auto"/>
            </w:pPr>
            <w:r w:rsidRPr="00EF6903">
              <w:t>Hydraulic</w:t>
            </w:r>
          </w:p>
        </w:tc>
        <w:tc>
          <w:tcPr>
            <w:tcW w:w="1952" w:type="dxa"/>
            <w:vAlign w:val="center"/>
          </w:tcPr>
          <w:p w14:paraId="5CDD7160" w14:textId="77777777" w:rsidR="003816F7" w:rsidRPr="00EF6903" w:rsidRDefault="00EF6903" w:rsidP="008866C7">
            <w:pPr>
              <w:spacing w:line="276" w:lineRule="auto"/>
              <w:cnfStyle w:val="000000000000" w:firstRow="0" w:lastRow="0" w:firstColumn="0" w:lastColumn="0" w:oddVBand="0" w:evenVBand="0" w:oddHBand="0" w:evenHBand="0" w:firstRowFirstColumn="0" w:firstRowLastColumn="0" w:lastRowFirstColumn="0" w:lastRowLastColumn="0"/>
            </w:pPr>
            <w:r w:rsidRPr="00EF6903">
              <w:t>6,000 Miles</w:t>
            </w:r>
          </w:p>
        </w:tc>
        <w:tc>
          <w:tcPr>
            <w:tcW w:w="4770" w:type="dxa"/>
            <w:vAlign w:val="center"/>
          </w:tcPr>
          <w:p w14:paraId="36534E5C" w14:textId="77777777" w:rsidR="003816F7" w:rsidRPr="00EF6903" w:rsidRDefault="00EF6903" w:rsidP="008866C7">
            <w:pPr>
              <w:spacing w:line="276" w:lineRule="auto"/>
              <w:cnfStyle w:val="000000000000" w:firstRow="0" w:lastRow="0" w:firstColumn="0" w:lastColumn="0" w:oddVBand="0" w:evenVBand="0" w:oddHBand="0" w:evenHBand="0" w:firstRowFirstColumn="0" w:firstRowLastColumn="0" w:lastRowFirstColumn="0" w:lastRowLastColumn="0"/>
            </w:pPr>
            <w:r w:rsidRPr="00EF6903">
              <w:t>Check parking brake, fluid level/clarity, pedal reserve, vacuum assist operation, and fluid leaks.</w:t>
            </w:r>
          </w:p>
        </w:tc>
      </w:tr>
    </w:tbl>
    <w:p w14:paraId="423C2DC7" w14:textId="28398E9A" w:rsidR="00765DE5" w:rsidRPr="00EF6903" w:rsidRDefault="002335CC" w:rsidP="008866C7">
      <w:pPr>
        <w:tabs>
          <w:tab w:val="clear" w:pos="720"/>
          <w:tab w:val="clear" w:pos="1440"/>
        </w:tabs>
        <w:spacing w:before="0" w:line="276" w:lineRule="auto"/>
        <w:ind w:left="720"/>
      </w:pPr>
      <w:r w:rsidRPr="00EF6903">
        <w:t>Table 6</w:t>
      </w:r>
      <w:r w:rsidR="00474EA7">
        <w:t>.</w:t>
      </w:r>
      <w:r w:rsidRPr="00EF6903">
        <w:t xml:space="preserve"> Brake System Preventative Maintenance Inspection Intervals</w:t>
      </w:r>
    </w:p>
    <w:p w14:paraId="19B510C0" w14:textId="61E5F121" w:rsidR="002335CC" w:rsidRPr="00EF6903" w:rsidRDefault="002335CC" w:rsidP="008866C7">
      <w:pPr>
        <w:pStyle w:val="Style1"/>
        <w:spacing w:after="240" w:line="276" w:lineRule="auto"/>
      </w:pPr>
      <w:r w:rsidRPr="00EF6903">
        <w:t>11.3.5</w:t>
      </w:r>
      <w:r w:rsidR="00EF6903" w:rsidRPr="00EF6903">
        <w:tab/>
      </w:r>
      <w:r w:rsidRPr="00EF6903">
        <w:t>Specialized Vehicle Maintenance</w:t>
      </w:r>
    </w:p>
    <w:p w14:paraId="067083EF" w14:textId="77777777" w:rsidR="00812906" w:rsidRDefault="002335CC" w:rsidP="008866C7">
      <w:pPr>
        <w:pStyle w:val="BodyText"/>
        <w:spacing w:after="240" w:line="276" w:lineRule="auto"/>
        <w:ind w:left="2160" w:hanging="720"/>
        <w:rPr>
          <w:sz w:val="22"/>
          <w:szCs w:val="22"/>
        </w:rPr>
      </w:pPr>
      <w:r w:rsidRPr="00EF6903">
        <w:rPr>
          <w:sz w:val="22"/>
          <w:szCs w:val="22"/>
        </w:rPr>
        <w:t>(A)</w:t>
      </w:r>
      <w:r w:rsidRPr="00EF6903">
        <w:rPr>
          <w:sz w:val="22"/>
          <w:szCs w:val="22"/>
        </w:rPr>
        <w:tab/>
        <w:t xml:space="preserve">Wheel Removal: </w:t>
      </w:r>
    </w:p>
    <w:p w14:paraId="525046FA" w14:textId="17FA0FCB" w:rsidR="00765DE5" w:rsidRPr="00EF6903" w:rsidRDefault="00812906" w:rsidP="008866C7">
      <w:pPr>
        <w:pStyle w:val="BodyText"/>
        <w:spacing w:after="240" w:line="276" w:lineRule="auto"/>
        <w:ind w:left="2880" w:hanging="720"/>
        <w:rPr>
          <w:sz w:val="22"/>
          <w:szCs w:val="22"/>
        </w:rPr>
      </w:pPr>
      <w:r>
        <w:rPr>
          <w:sz w:val="22"/>
          <w:szCs w:val="22"/>
        </w:rPr>
        <w:t>(1)</w:t>
      </w:r>
      <w:r>
        <w:rPr>
          <w:sz w:val="22"/>
          <w:szCs w:val="22"/>
        </w:rPr>
        <w:tab/>
      </w:r>
      <w:r w:rsidR="002335CC" w:rsidRPr="00EF6903">
        <w:rPr>
          <w:sz w:val="22"/>
          <w:szCs w:val="22"/>
        </w:rPr>
        <w:t>For air disc systems, if the caliper has no movement or appears to move greater than the distances indicated by the manufacturer, then a full wheel removal inspection will be necessary.</w:t>
      </w:r>
    </w:p>
    <w:p w14:paraId="047FC6D4" w14:textId="6176CAB6" w:rsidR="00812906" w:rsidRDefault="002335CC" w:rsidP="008866C7">
      <w:pPr>
        <w:widowControl w:val="0"/>
        <w:tabs>
          <w:tab w:val="clear" w:pos="720"/>
          <w:tab w:val="clear" w:pos="1440"/>
        </w:tabs>
        <w:autoSpaceDE w:val="0"/>
        <w:autoSpaceDN w:val="0"/>
        <w:spacing w:before="0" w:line="276" w:lineRule="auto"/>
        <w:ind w:left="2160" w:hanging="720"/>
      </w:pPr>
      <w:r w:rsidRPr="00EF6903">
        <w:t>(B)</w:t>
      </w:r>
      <w:r w:rsidRPr="00EF6903">
        <w:tab/>
        <w:t>Electric Vehicles (EV):</w:t>
      </w:r>
    </w:p>
    <w:p w14:paraId="6CBFCB9F" w14:textId="379F955A" w:rsidR="00765DE5" w:rsidRPr="00EF6903" w:rsidRDefault="00812906" w:rsidP="008866C7">
      <w:pPr>
        <w:widowControl w:val="0"/>
        <w:tabs>
          <w:tab w:val="clear" w:pos="720"/>
          <w:tab w:val="clear" w:pos="1440"/>
        </w:tabs>
        <w:autoSpaceDE w:val="0"/>
        <w:autoSpaceDN w:val="0"/>
        <w:spacing w:before="0" w:line="276" w:lineRule="auto"/>
        <w:ind w:left="2880" w:hanging="720"/>
      </w:pPr>
      <w:r>
        <w:t>(1)</w:t>
      </w:r>
      <w:r>
        <w:tab/>
      </w:r>
      <w:r w:rsidR="002335CC" w:rsidRPr="00EF6903">
        <w:t>If maintenance or repair work is needed on an electric vehicle, the work shall be completed by or supervised by a qualified mechanic with appropriate training in the maintenance and repair of electric vehicles.</w:t>
      </w:r>
    </w:p>
    <w:p w14:paraId="14F374B2" w14:textId="77777777" w:rsidR="00EF718C" w:rsidRPr="00EF6903" w:rsidRDefault="005B3CC7" w:rsidP="008866C7">
      <w:pPr>
        <w:pStyle w:val="Heading2"/>
        <w:spacing w:line="276" w:lineRule="auto"/>
        <w:rPr>
          <w:szCs w:val="22"/>
        </w:rPr>
      </w:pPr>
      <w:r w:rsidRPr="00EF6903">
        <w:rPr>
          <w:szCs w:val="22"/>
        </w:rPr>
        <w:t>12.0</w:t>
      </w:r>
      <w:r w:rsidRPr="00EF6903">
        <w:rPr>
          <w:szCs w:val="22"/>
        </w:rPr>
        <w:tab/>
        <w:t>Operation of a School Transportation Vehicle</w:t>
      </w:r>
    </w:p>
    <w:p w14:paraId="5AD093B9" w14:textId="4D605AB3" w:rsidR="001F184D" w:rsidRPr="00EF6903" w:rsidRDefault="001F184D" w:rsidP="008866C7">
      <w:pPr>
        <w:pStyle w:val="Heading3"/>
        <w:spacing w:line="276" w:lineRule="auto"/>
        <w:rPr>
          <w:szCs w:val="22"/>
        </w:rPr>
      </w:pPr>
      <w:r w:rsidRPr="00EF6903">
        <w:rPr>
          <w:szCs w:val="22"/>
        </w:rPr>
        <w:t>12.1</w:t>
      </w:r>
      <w:r w:rsidRPr="00EF6903">
        <w:rPr>
          <w:szCs w:val="22"/>
        </w:rPr>
        <w:tab/>
        <w:t>General Conduct and Safety</w:t>
      </w:r>
    </w:p>
    <w:p w14:paraId="4ECF6185" w14:textId="114FF6AA" w:rsidR="000E0211" w:rsidRDefault="001F184D" w:rsidP="008866C7">
      <w:pPr>
        <w:pStyle w:val="Style1"/>
        <w:spacing w:line="276" w:lineRule="auto"/>
      </w:pPr>
      <w:r w:rsidRPr="00EF6903">
        <w:lastRenderedPageBreak/>
        <w:t>12.1.1</w:t>
      </w:r>
      <w:r w:rsidR="004D43FC">
        <w:tab/>
      </w:r>
      <w:r w:rsidRPr="00EF6903">
        <w:t>Operational Safety</w:t>
      </w:r>
    </w:p>
    <w:p w14:paraId="0EC00FDA" w14:textId="5ED7500D" w:rsidR="001F184D" w:rsidRPr="00EF6903" w:rsidRDefault="000E0211" w:rsidP="008866C7">
      <w:pPr>
        <w:tabs>
          <w:tab w:val="clear" w:pos="720"/>
          <w:tab w:val="clear" w:pos="1440"/>
        </w:tabs>
        <w:spacing w:line="276" w:lineRule="auto"/>
        <w:ind w:left="2160" w:hanging="720"/>
      </w:pPr>
      <w:r>
        <w:t>(A)</w:t>
      </w:r>
      <w:r>
        <w:tab/>
      </w:r>
      <w:r w:rsidR="00D6435F">
        <w:t xml:space="preserve">School Transportation </w:t>
      </w:r>
      <w:r w:rsidR="001F184D" w:rsidRPr="00EF6903">
        <w:t>Vehicles shall not be operated in any manner that is unsafe, likely to cause an accident, or likely to damage the vehicle.</w:t>
      </w:r>
    </w:p>
    <w:p w14:paraId="023F5C66" w14:textId="4D6FC9D0" w:rsidR="000E0211" w:rsidRDefault="001F184D" w:rsidP="008866C7">
      <w:pPr>
        <w:pStyle w:val="Style1"/>
        <w:spacing w:line="276" w:lineRule="auto"/>
      </w:pPr>
      <w:r w:rsidRPr="00EF6903">
        <w:t>12.1.2</w:t>
      </w:r>
      <w:r w:rsidR="004D43FC">
        <w:tab/>
      </w:r>
      <w:r w:rsidRPr="00EF6903">
        <w:t>Prohibited Substances</w:t>
      </w:r>
    </w:p>
    <w:p w14:paraId="792CEA65" w14:textId="5CC8E8D4" w:rsidR="001F184D" w:rsidRPr="00EF6903" w:rsidRDefault="000E0211" w:rsidP="008866C7">
      <w:pPr>
        <w:tabs>
          <w:tab w:val="clear" w:pos="720"/>
          <w:tab w:val="clear" w:pos="1440"/>
        </w:tabs>
        <w:spacing w:line="276" w:lineRule="auto"/>
        <w:ind w:left="2160" w:hanging="720"/>
      </w:pPr>
      <w:r>
        <w:t>(A)</w:t>
      </w:r>
      <w:r>
        <w:tab/>
      </w:r>
      <w:r w:rsidR="001F184D" w:rsidRPr="00EF6903">
        <w:t xml:space="preserve">The use of tobacco products, </w:t>
      </w:r>
      <w:r w:rsidR="007F668F">
        <w:t>pursuant to section</w:t>
      </w:r>
      <w:r w:rsidR="001F184D" w:rsidRPr="00EF6903">
        <w:t>18-13-121(5),</w:t>
      </w:r>
      <w:r w:rsidR="00F72B72">
        <w:t xml:space="preserve"> C.R.S.,</w:t>
      </w:r>
      <w:r w:rsidR="001F184D" w:rsidRPr="00EF6903">
        <w:t xml:space="preserve"> and the use or possession of alcohol, marijuana, cannabinoid products, or illegal controlled substances is prohibited aboard any </w:t>
      </w:r>
      <w:r w:rsidR="00D6435F">
        <w:t>School Transportation V</w:t>
      </w:r>
      <w:r w:rsidR="001F184D" w:rsidRPr="00EF6903">
        <w:t>ehicle.</w:t>
      </w:r>
    </w:p>
    <w:p w14:paraId="2DD39560" w14:textId="2DE8FF3A" w:rsidR="00F23A96" w:rsidRDefault="001F184D" w:rsidP="008866C7">
      <w:pPr>
        <w:pStyle w:val="Style1"/>
        <w:spacing w:line="276" w:lineRule="auto"/>
      </w:pPr>
      <w:r w:rsidRPr="00EF6903">
        <w:t>12.1.3</w:t>
      </w:r>
      <w:r w:rsidR="004D43FC">
        <w:tab/>
      </w:r>
      <w:r w:rsidR="007E5227">
        <w:t>Eating and Drinking while Operating</w:t>
      </w:r>
    </w:p>
    <w:p w14:paraId="4B291A7A" w14:textId="708A7DCE" w:rsidR="001F184D" w:rsidRPr="00EF6903" w:rsidRDefault="00F23A96" w:rsidP="008866C7">
      <w:pPr>
        <w:tabs>
          <w:tab w:val="clear" w:pos="720"/>
          <w:tab w:val="clear" w:pos="1440"/>
        </w:tabs>
        <w:spacing w:line="276" w:lineRule="auto"/>
        <w:ind w:left="2160" w:hanging="720"/>
      </w:pPr>
      <w:r>
        <w:t>(A)</w:t>
      </w:r>
      <w:r>
        <w:tab/>
      </w:r>
      <w:r w:rsidR="00430CF9">
        <w:t xml:space="preserve">School Transportation Vehicle </w:t>
      </w:r>
      <w:r w:rsidR="001F184D" w:rsidRPr="00EF6903">
        <w:t xml:space="preserve">Operators </w:t>
      </w:r>
      <w:r w:rsidR="00D127B1">
        <w:t>are prohibited from eating food while the vehicle is in motion.</w:t>
      </w:r>
    </w:p>
    <w:p w14:paraId="42EB40D1" w14:textId="28C4542F" w:rsidR="00F23A96" w:rsidRDefault="005772C3" w:rsidP="008866C7">
      <w:pPr>
        <w:pStyle w:val="Style1"/>
        <w:spacing w:line="276" w:lineRule="auto"/>
      </w:pPr>
      <w:r w:rsidRPr="00EF6903">
        <w:t>12.1.4</w:t>
      </w:r>
      <w:r w:rsidR="004D43FC">
        <w:tab/>
      </w:r>
      <w:r w:rsidRPr="00EF6903">
        <w:t>Headphone Usage</w:t>
      </w:r>
    </w:p>
    <w:p w14:paraId="02E9A8D8" w14:textId="4F908707" w:rsidR="005772C3" w:rsidRDefault="00F23A96" w:rsidP="008866C7">
      <w:pPr>
        <w:tabs>
          <w:tab w:val="clear" w:pos="720"/>
          <w:tab w:val="clear" w:pos="1440"/>
        </w:tabs>
        <w:spacing w:line="276" w:lineRule="auto"/>
        <w:ind w:left="2160" w:hanging="720"/>
      </w:pPr>
      <w:r>
        <w:t>(A)</w:t>
      </w:r>
      <w:r>
        <w:tab/>
      </w:r>
      <w:r w:rsidR="005772C3" w:rsidRPr="00EF6903">
        <w:t xml:space="preserve">Pursuant to </w:t>
      </w:r>
      <w:r w:rsidR="00F72B72">
        <w:t>section</w:t>
      </w:r>
      <w:r w:rsidR="005772C3" w:rsidRPr="00EF6903">
        <w:t>42-4-1411,</w:t>
      </w:r>
      <w:r w:rsidR="00A26D92">
        <w:t xml:space="preserve"> </w:t>
      </w:r>
      <w:r w:rsidR="00F72B72">
        <w:t xml:space="preserve">C.R.S., </w:t>
      </w:r>
      <w:r w:rsidR="00572768">
        <w:t>and to ensure auditory awareness for safe operation and student supervision, a</w:t>
      </w:r>
      <w:r w:rsidR="005772C3" w:rsidRPr="00EF6903">
        <w:t xml:space="preserve"> </w:t>
      </w:r>
      <w:r w:rsidR="00E269B4">
        <w:t>S</w:t>
      </w:r>
      <w:r w:rsidR="005772C3" w:rsidRPr="00EF6903">
        <w:t xml:space="preserve">chool </w:t>
      </w:r>
      <w:r w:rsidR="00E269B4">
        <w:t>T</w:t>
      </w:r>
      <w:r w:rsidR="005772C3" w:rsidRPr="00EF6903">
        <w:t xml:space="preserve">ransportation </w:t>
      </w:r>
      <w:r w:rsidR="00E269B4">
        <w:t>V</w:t>
      </w:r>
      <w:r w:rsidR="005772C3" w:rsidRPr="00EF6903">
        <w:t xml:space="preserve">ehicle </w:t>
      </w:r>
      <w:r w:rsidR="00E269B4">
        <w:t>O</w:t>
      </w:r>
      <w:r w:rsidR="005772C3" w:rsidRPr="00EF6903">
        <w:t xml:space="preserve">perator </w:t>
      </w:r>
      <w:r w:rsidR="009C2AA3">
        <w:t>and/</w:t>
      </w:r>
      <w:r w:rsidR="005772C3" w:rsidRPr="00EF6903">
        <w:t xml:space="preserve">or School Transportation Bus Attendant shall not </w:t>
      </w:r>
      <w:r w:rsidR="00572768">
        <w:t>use</w:t>
      </w:r>
      <w:r w:rsidR="005772C3" w:rsidRPr="00EF6903">
        <w:t xml:space="preserve"> headphones, earphones, bone conduction headphones, or similar audio </w:t>
      </w:r>
      <w:r w:rsidR="00572768">
        <w:t>devices</w:t>
      </w:r>
      <w:r w:rsidR="005772C3" w:rsidRPr="00EF6903">
        <w:t xml:space="preserve"> that covers, partially covers, or rests upon both ears while performing safety-sensitive functions, including loading or unloading of students and any time the vehicle is in motion.</w:t>
      </w:r>
    </w:p>
    <w:p w14:paraId="14397A59" w14:textId="74223836" w:rsidR="00572768" w:rsidRPr="00EF6903" w:rsidRDefault="00572768" w:rsidP="003B7B1C">
      <w:pPr>
        <w:tabs>
          <w:tab w:val="clear" w:pos="720"/>
          <w:tab w:val="clear" w:pos="1440"/>
        </w:tabs>
        <w:spacing w:line="276" w:lineRule="auto"/>
        <w:ind w:left="2880" w:hanging="720"/>
      </w:pPr>
      <w:r>
        <w:t>(1)</w:t>
      </w:r>
      <w:r>
        <w:tab/>
      </w:r>
      <w:r w:rsidRPr="008E6502">
        <w:t>This provision does not include medically prescribed hearing aids or other assistive hearing devices.</w:t>
      </w:r>
    </w:p>
    <w:p w14:paraId="58FF16DF" w14:textId="5FD372BD" w:rsidR="005772C3" w:rsidRPr="00EF6903" w:rsidRDefault="00572768" w:rsidP="003B7B1C">
      <w:pPr>
        <w:tabs>
          <w:tab w:val="clear" w:pos="720"/>
          <w:tab w:val="clear" w:pos="1440"/>
        </w:tabs>
        <w:spacing w:line="276" w:lineRule="auto"/>
        <w:ind w:left="2160" w:hanging="720"/>
      </w:pPr>
      <w:r>
        <w:t>(B)</w:t>
      </w:r>
      <w:r w:rsidR="005772C3" w:rsidRPr="00EF6903">
        <w:tab/>
        <w:t xml:space="preserve">The School Transportation Vehicle Operator shall not utilize or engage any smart feature on wearable technology (e.g., notifications, calls, messaging, apps, etc.) beyond the device’s primary function while </w:t>
      </w:r>
      <w:r w:rsidR="00045845" w:rsidRPr="00EF6903">
        <w:t>performing safety-sensitive functions, including</w:t>
      </w:r>
      <w:r w:rsidR="00045845">
        <w:t xml:space="preserve"> </w:t>
      </w:r>
      <w:r w:rsidR="005772C3" w:rsidRPr="00EF6903">
        <w:t>loading or unloading students and any time the vehicle is in motion.</w:t>
      </w:r>
    </w:p>
    <w:p w14:paraId="4D1D4FE4" w14:textId="04846B75" w:rsidR="001F184D" w:rsidRPr="00EF6903" w:rsidRDefault="001F184D" w:rsidP="008866C7">
      <w:pPr>
        <w:pStyle w:val="Heading3"/>
        <w:spacing w:line="276" w:lineRule="auto"/>
        <w:rPr>
          <w:szCs w:val="22"/>
        </w:rPr>
      </w:pPr>
      <w:r w:rsidRPr="00EF6903">
        <w:rPr>
          <w:szCs w:val="22"/>
        </w:rPr>
        <w:t>12.2</w:t>
      </w:r>
      <w:r w:rsidR="00EF6903" w:rsidRPr="00EF6903">
        <w:rPr>
          <w:szCs w:val="22"/>
        </w:rPr>
        <w:tab/>
      </w:r>
      <w:r w:rsidRPr="00EF6903">
        <w:rPr>
          <w:szCs w:val="22"/>
        </w:rPr>
        <w:t>Lighting and Equipment Performance</w:t>
      </w:r>
    </w:p>
    <w:p w14:paraId="2D906DC2" w14:textId="65ADB649" w:rsidR="002D6C9F" w:rsidRDefault="001F184D" w:rsidP="008866C7">
      <w:pPr>
        <w:pStyle w:val="Style1"/>
        <w:spacing w:line="276" w:lineRule="auto"/>
      </w:pPr>
      <w:r w:rsidRPr="00EF6903">
        <w:t>12.2.1</w:t>
      </w:r>
      <w:r w:rsidR="005D041A">
        <w:tab/>
      </w:r>
      <w:r w:rsidR="00F23A96">
        <w:t>Headlights</w:t>
      </w:r>
    </w:p>
    <w:p w14:paraId="788EB75D" w14:textId="55692390" w:rsidR="001F184D" w:rsidRPr="00EF6903" w:rsidRDefault="002D6C9F" w:rsidP="008866C7">
      <w:pPr>
        <w:tabs>
          <w:tab w:val="clear" w:pos="720"/>
          <w:tab w:val="clear" w:pos="1440"/>
        </w:tabs>
        <w:spacing w:line="276" w:lineRule="auto"/>
        <w:ind w:left="2160" w:hanging="720"/>
      </w:pPr>
      <w:r>
        <w:t>(A)</w:t>
      </w:r>
      <w:r>
        <w:tab/>
      </w:r>
      <w:r w:rsidR="001F184D" w:rsidRPr="00EF6903">
        <w:t xml:space="preserve">Headlights </w:t>
      </w:r>
      <w:proofErr w:type="gramStart"/>
      <w:r w:rsidR="001F184D" w:rsidRPr="00EF6903">
        <w:t>shall</w:t>
      </w:r>
      <w:proofErr w:type="gramEnd"/>
      <w:r w:rsidR="001F184D" w:rsidRPr="00EF6903">
        <w:t xml:space="preserve"> be </w:t>
      </w:r>
      <w:proofErr w:type="gramStart"/>
      <w:r w:rsidR="001F184D" w:rsidRPr="00EF6903">
        <w:t>activated at all times</w:t>
      </w:r>
      <w:proofErr w:type="gramEnd"/>
      <w:r w:rsidR="001F184D" w:rsidRPr="00EF6903">
        <w:t xml:space="preserve"> while the </w:t>
      </w:r>
      <w:r w:rsidR="00E8037A">
        <w:t>School Transportation V</w:t>
      </w:r>
      <w:r w:rsidR="001F184D" w:rsidRPr="00EF6903">
        <w:t>ehicle is in operation.</w:t>
      </w:r>
    </w:p>
    <w:p w14:paraId="2C778B1A" w14:textId="1AAA5C40" w:rsidR="002D6C9F" w:rsidRDefault="001F184D" w:rsidP="008866C7">
      <w:pPr>
        <w:pStyle w:val="Style1"/>
        <w:spacing w:line="276" w:lineRule="auto"/>
      </w:pPr>
      <w:r w:rsidRPr="00EF6903">
        <w:lastRenderedPageBreak/>
        <w:t>12.2.2</w:t>
      </w:r>
      <w:r w:rsidR="005D041A">
        <w:tab/>
      </w:r>
      <w:r w:rsidRPr="00EF6903">
        <w:t>Service Doors</w:t>
      </w:r>
    </w:p>
    <w:p w14:paraId="161D6D50" w14:textId="3EE6D48F" w:rsidR="001F184D" w:rsidRPr="00EF6903" w:rsidRDefault="002D6C9F" w:rsidP="008866C7">
      <w:pPr>
        <w:tabs>
          <w:tab w:val="clear" w:pos="720"/>
          <w:tab w:val="clear" w:pos="1440"/>
        </w:tabs>
        <w:spacing w:line="276" w:lineRule="auto"/>
        <w:ind w:left="2160" w:hanging="720"/>
      </w:pPr>
      <w:r>
        <w:t>(A)</w:t>
      </w:r>
      <w:r>
        <w:tab/>
      </w:r>
      <w:r w:rsidR="00E8037A">
        <w:t xml:space="preserve">School Transportation </w:t>
      </w:r>
      <w:r w:rsidR="001F184D" w:rsidRPr="00EF6903">
        <w:t>Vehicles shall not be placed in motion on any roadway, highway, or private road with the passenger entry/service door open.</w:t>
      </w:r>
    </w:p>
    <w:p w14:paraId="209563CC" w14:textId="1C93538E" w:rsidR="002850BE" w:rsidRDefault="001F184D" w:rsidP="008866C7">
      <w:pPr>
        <w:pStyle w:val="Style1"/>
        <w:spacing w:line="276" w:lineRule="auto"/>
      </w:pPr>
      <w:r w:rsidRPr="00EF6903">
        <w:t>12.2.3</w:t>
      </w:r>
      <w:r w:rsidR="005D041A">
        <w:tab/>
      </w:r>
      <w:r w:rsidRPr="00EF6903">
        <w:t xml:space="preserve">Strobe Lamp Usage </w:t>
      </w:r>
    </w:p>
    <w:p w14:paraId="01F759BA" w14:textId="642EFD71" w:rsidR="001F184D" w:rsidRPr="00EF6903" w:rsidRDefault="002850BE" w:rsidP="008866C7">
      <w:pPr>
        <w:tabs>
          <w:tab w:val="clear" w:pos="720"/>
          <w:tab w:val="clear" w:pos="1440"/>
        </w:tabs>
        <w:spacing w:line="276" w:lineRule="auto"/>
        <w:ind w:left="2160" w:hanging="720"/>
      </w:pPr>
      <w:r>
        <w:t>(A)</w:t>
      </w:r>
      <w:r>
        <w:tab/>
      </w:r>
      <w:r w:rsidR="001F184D" w:rsidRPr="00EF6903">
        <w:t>Roof-mounted strobe lamps are permitted only to:</w:t>
      </w:r>
    </w:p>
    <w:p w14:paraId="0939E8E0" w14:textId="4DE5B811" w:rsidR="001F184D" w:rsidRPr="00EF6903" w:rsidRDefault="001F184D" w:rsidP="008866C7">
      <w:pPr>
        <w:tabs>
          <w:tab w:val="clear" w:pos="720"/>
          <w:tab w:val="clear" w:pos="1440"/>
        </w:tabs>
        <w:spacing w:line="276" w:lineRule="auto"/>
        <w:ind w:left="2880" w:hanging="720"/>
      </w:pPr>
      <w:r w:rsidRPr="00EF6903">
        <w:t>(</w:t>
      </w:r>
      <w:r w:rsidR="002850BE">
        <w:t>1</w:t>
      </w:r>
      <w:r w:rsidRPr="00EF6903">
        <w:t>)</w:t>
      </w:r>
      <w:r w:rsidRPr="00EF6903">
        <w:tab/>
        <w:t xml:space="preserve">Enhance visibility </w:t>
      </w:r>
      <w:r w:rsidR="00572768">
        <w:t>of the School Transportation Vehicle when visibility is reduced to 1000 feet or less due to lighting or unfavorable atmospheric conditions.</w:t>
      </w:r>
    </w:p>
    <w:p w14:paraId="0DA7849D" w14:textId="00D3443D" w:rsidR="001F184D" w:rsidRDefault="001F184D" w:rsidP="008866C7">
      <w:pPr>
        <w:tabs>
          <w:tab w:val="clear" w:pos="720"/>
          <w:tab w:val="clear" w:pos="1440"/>
        </w:tabs>
        <w:spacing w:line="276" w:lineRule="auto"/>
        <w:ind w:left="2880" w:hanging="720"/>
      </w:pPr>
      <w:r w:rsidRPr="00EF6903">
        <w:t>(</w:t>
      </w:r>
      <w:r w:rsidR="002850BE">
        <w:t>2</w:t>
      </w:r>
      <w:r w:rsidRPr="00EF6903">
        <w:t>)</w:t>
      </w:r>
      <w:r w:rsidRPr="00EF6903">
        <w:tab/>
        <w:t xml:space="preserve">Warn other motorists in conjunction with four-way hazard lamps when the </w:t>
      </w:r>
      <w:r w:rsidR="0036731B">
        <w:t>School Transportation V</w:t>
      </w:r>
      <w:r w:rsidRPr="00EF6903">
        <w:t xml:space="preserve">ehicle </w:t>
      </w:r>
      <w:proofErr w:type="gramStart"/>
      <w:r w:rsidRPr="00EF6903">
        <w:t xml:space="preserve">is </w:t>
      </w:r>
      <w:r w:rsidR="00572768">
        <w:t>traveling</w:t>
      </w:r>
      <w:proofErr w:type="gramEnd"/>
      <w:r w:rsidR="00572768">
        <w:t xml:space="preserve"> at 25 mph or less or is stationary and presents a hazard to traffic.</w:t>
      </w:r>
    </w:p>
    <w:p w14:paraId="0B7D09EA" w14:textId="43ED8664" w:rsidR="00572768" w:rsidRPr="00EF6903" w:rsidRDefault="00572768" w:rsidP="008866C7">
      <w:pPr>
        <w:tabs>
          <w:tab w:val="clear" w:pos="720"/>
          <w:tab w:val="clear" w:pos="1440"/>
        </w:tabs>
        <w:spacing w:line="276" w:lineRule="auto"/>
        <w:ind w:left="2880" w:hanging="720"/>
      </w:pPr>
      <w:r>
        <w:t>(3)</w:t>
      </w:r>
      <w:r>
        <w:tab/>
      </w:r>
      <w:r w:rsidRPr="00485539">
        <w:t>Enhance visibility while the School Transportation Vehicle is performing safety-sensitive functions.</w:t>
      </w:r>
    </w:p>
    <w:p w14:paraId="6E973E16" w14:textId="671B2697" w:rsidR="001F184D" w:rsidRPr="00EF6903" w:rsidRDefault="001F184D" w:rsidP="008866C7">
      <w:pPr>
        <w:pStyle w:val="Heading3"/>
        <w:spacing w:line="276" w:lineRule="auto"/>
        <w:rPr>
          <w:szCs w:val="22"/>
        </w:rPr>
      </w:pPr>
      <w:r w:rsidRPr="00EF6903">
        <w:rPr>
          <w:szCs w:val="22"/>
        </w:rPr>
        <w:t>12.3</w:t>
      </w:r>
      <w:r w:rsidR="00EF6903" w:rsidRPr="00EF6903">
        <w:rPr>
          <w:szCs w:val="22"/>
        </w:rPr>
        <w:tab/>
      </w:r>
      <w:r w:rsidRPr="00EF6903">
        <w:rPr>
          <w:szCs w:val="22"/>
        </w:rPr>
        <w:t>Fueling and Maneuvering</w:t>
      </w:r>
    </w:p>
    <w:p w14:paraId="31E095EC" w14:textId="67F1F157" w:rsidR="002850BE" w:rsidRDefault="00C34E67" w:rsidP="008866C7">
      <w:pPr>
        <w:pStyle w:val="Style1"/>
        <w:spacing w:line="276" w:lineRule="auto"/>
      </w:pPr>
      <w:r w:rsidRPr="00EF6903">
        <w:t>12.3.1</w:t>
      </w:r>
      <w:r w:rsidR="005D041A">
        <w:tab/>
      </w:r>
      <w:r w:rsidRPr="00EF6903">
        <w:t xml:space="preserve">Fueling Restrictions </w:t>
      </w:r>
    </w:p>
    <w:p w14:paraId="3B35B263" w14:textId="60BF46CF" w:rsidR="001F184D" w:rsidRPr="00EF6903" w:rsidRDefault="002850BE" w:rsidP="008866C7">
      <w:pPr>
        <w:tabs>
          <w:tab w:val="clear" w:pos="720"/>
          <w:tab w:val="clear" w:pos="1440"/>
        </w:tabs>
        <w:spacing w:line="276" w:lineRule="auto"/>
        <w:ind w:left="2160" w:hanging="720"/>
      </w:pPr>
      <w:r>
        <w:t>(A)</w:t>
      </w:r>
      <w:r>
        <w:tab/>
      </w:r>
      <w:r w:rsidR="00C34E67" w:rsidRPr="00EF6903">
        <w:t>Fueling with students on board is prohibited unless unloading them would present a greater hazard to their safety.</w:t>
      </w:r>
    </w:p>
    <w:p w14:paraId="67F95C01" w14:textId="229C4ECC" w:rsidR="002850BE" w:rsidRDefault="00C34E67" w:rsidP="008866C7">
      <w:pPr>
        <w:pStyle w:val="Style1"/>
        <w:spacing w:line="276" w:lineRule="auto"/>
      </w:pPr>
      <w:r w:rsidRPr="00EF6903">
        <w:t>12.3.2</w:t>
      </w:r>
      <w:r w:rsidR="005D041A">
        <w:tab/>
      </w:r>
      <w:r w:rsidRPr="00EF6903">
        <w:t xml:space="preserve">Safe Backing Procedures </w:t>
      </w:r>
    </w:p>
    <w:p w14:paraId="160960DA" w14:textId="75DFA597" w:rsidR="001F184D" w:rsidRPr="00EF6903" w:rsidRDefault="002850BE" w:rsidP="008866C7">
      <w:pPr>
        <w:tabs>
          <w:tab w:val="clear" w:pos="720"/>
          <w:tab w:val="clear" w:pos="1440"/>
        </w:tabs>
        <w:spacing w:line="276" w:lineRule="auto"/>
        <w:ind w:left="2160" w:hanging="720"/>
      </w:pPr>
      <w:r>
        <w:t>(A)</w:t>
      </w:r>
      <w:r>
        <w:tab/>
      </w:r>
      <w:r w:rsidR="003D247F">
        <w:t xml:space="preserve">School Transportation Vehicle </w:t>
      </w:r>
      <w:r w:rsidR="00C34E67" w:rsidRPr="00EF6903">
        <w:t>Operators shall exercise extreme caution when backing. Before reversing on a roadway, highway, or private property:</w:t>
      </w:r>
    </w:p>
    <w:p w14:paraId="00D5395B" w14:textId="46A467B2" w:rsidR="001F184D" w:rsidRPr="00EF6903" w:rsidRDefault="00C34E67" w:rsidP="008866C7">
      <w:pPr>
        <w:tabs>
          <w:tab w:val="clear" w:pos="720"/>
          <w:tab w:val="clear" w:pos="1440"/>
        </w:tabs>
        <w:spacing w:line="276" w:lineRule="auto"/>
        <w:ind w:left="2880" w:hanging="720"/>
      </w:pPr>
      <w:r w:rsidRPr="00EF6903">
        <w:t>(</w:t>
      </w:r>
      <w:r w:rsidR="002850BE">
        <w:t>1</w:t>
      </w:r>
      <w:r w:rsidRPr="00EF6903">
        <w:t>)</w:t>
      </w:r>
      <w:r w:rsidRPr="00EF6903">
        <w:tab/>
        <w:t>Four-way hazard lamps shall be actuated; and</w:t>
      </w:r>
    </w:p>
    <w:p w14:paraId="0F060757" w14:textId="092BD4C2" w:rsidR="001F184D" w:rsidRPr="00EF6903" w:rsidRDefault="00C34E67" w:rsidP="008866C7">
      <w:pPr>
        <w:tabs>
          <w:tab w:val="clear" w:pos="720"/>
          <w:tab w:val="clear" w:pos="1440"/>
        </w:tabs>
        <w:spacing w:line="276" w:lineRule="auto"/>
        <w:ind w:left="2880" w:hanging="720"/>
      </w:pPr>
      <w:r w:rsidRPr="00EF6903">
        <w:t>(</w:t>
      </w:r>
      <w:r w:rsidR="002850BE">
        <w:t>2</w:t>
      </w:r>
      <w:r w:rsidRPr="00EF6903">
        <w:t>)</w:t>
      </w:r>
      <w:r w:rsidRPr="00EF6903">
        <w:tab/>
        <w:t>The horn or audible warning device shall be sounded, or a spotter must be positioned outside the vehicle to give direction.</w:t>
      </w:r>
    </w:p>
    <w:p w14:paraId="61913117" w14:textId="77777777" w:rsidR="002850BE" w:rsidRDefault="00C34E67" w:rsidP="008866C7">
      <w:pPr>
        <w:pStyle w:val="Style1"/>
        <w:spacing w:line="276" w:lineRule="auto"/>
      </w:pPr>
      <w:r w:rsidRPr="00EF6903">
        <w:t>12.3.3</w:t>
      </w:r>
      <w:r w:rsidR="00EF6903" w:rsidRPr="00EF6903">
        <w:tab/>
      </w:r>
      <w:r w:rsidR="002850BE">
        <w:t>Prohibited Backing</w:t>
      </w:r>
    </w:p>
    <w:p w14:paraId="75545FAF" w14:textId="7854D9CB" w:rsidR="001F184D" w:rsidRPr="00EF6903" w:rsidRDefault="002850BE" w:rsidP="008866C7">
      <w:pPr>
        <w:tabs>
          <w:tab w:val="clear" w:pos="720"/>
          <w:tab w:val="clear" w:pos="1440"/>
        </w:tabs>
        <w:spacing w:line="276" w:lineRule="auto"/>
        <w:ind w:left="2160" w:hanging="720"/>
      </w:pPr>
      <w:r>
        <w:t>(A)</w:t>
      </w:r>
      <w:r>
        <w:tab/>
      </w:r>
      <w:r w:rsidR="00C34E67" w:rsidRPr="00EF6903">
        <w:t>Backing</w:t>
      </w:r>
      <w:r w:rsidR="00EF6903" w:rsidRPr="00EF6903">
        <w:t xml:space="preserve"> </w:t>
      </w:r>
      <w:r w:rsidR="00C34E67" w:rsidRPr="00EF6903">
        <w:t>a vehicle while students are outside the vehicle at a student stop is strictly prohibited.</w:t>
      </w:r>
    </w:p>
    <w:p w14:paraId="40E7A211" w14:textId="17A46CD0" w:rsidR="001F184D" w:rsidRPr="00EF6903" w:rsidRDefault="001F184D" w:rsidP="008866C7">
      <w:pPr>
        <w:pStyle w:val="Heading3"/>
        <w:spacing w:line="276" w:lineRule="auto"/>
        <w:rPr>
          <w:szCs w:val="22"/>
        </w:rPr>
      </w:pPr>
      <w:r w:rsidRPr="00EF6903">
        <w:rPr>
          <w:szCs w:val="22"/>
        </w:rPr>
        <w:t>12.4</w:t>
      </w:r>
      <w:r w:rsidR="00EF6903" w:rsidRPr="00EF6903">
        <w:rPr>
          <w:szCs w:val="22"/>
        </w:rPr>
        <w:tab/>
      </w:r>
      <w:r w:rsidRPr="00EF6903">
        <w:rPr>
          <w:szCs w:val="22"/>
        </w:rPr>
        <w:t>Towing and Trailers</w:t>
      </w:r>
    </w:p>
    <w:p w14:paraId="11412E2F" w14:textId="19EF2801" w:rsidR="00131B5A" w:rsidRPr="00EF6903" w:rsidRDefault="00E3726B" w:rsidP="008866C7">
      <w:pPr>
        <w:pStyle w:val="Style1"/>
        <w:spacing w:after="240" w:line="276" w:lineRule="auto"/>
      </w:pPr>
      <w:r w:rsidRPr="00EF6903">
        <w:lastRenderedPageBreak/>
        <w:t>12.4.1</w:t>
      </w:r>
      <w:r w:rsidR="00EF6903" w:rsidRPr="00EF6903">
        <w:tab/>
      </w:r>
      <w:r w:rsidRPr="00EF6903">
        <w:t>Bus/Motor Coach Restrictions</w:t>
      </w:r>
    </w:p>
    <w:p w14:paraId="0C9589E8" w14:textId="5DD15C18" w:rsidR="001F184D" w:rsidRPr="00EF6903" w:rsidRDefault="00131B5A" w:rsidP="008866C7">
      <w:pPr>
        <w:tabs>
          <w:tab w:val="clear" w:pos="720"/>
          <w:tab w:val="clear" w:pos="1440"/>
        </w:tabs>
        <w:spacing w:line="276" w:lineRule="auto"/>
        <w:ind w:left="2160" w:hanging="720"/>
      </w:pPr>
      <w:r w:rsidRPr="00EF6903">
        <w:t>(A)</w:t>
      </w:r>
      <w:r w:rsidRPr="00EF6903">
        <w:tab/>
        <w:t xml:space="preserve">Type A, B, C, and D </w:t>
      </w:r>
      <w:r w:rsidR="00E620D3">
        <w:t>S</w:t>
      </w:r>
      <w:r w:rsidRPr="00EF6903">
        <w:t xml:space="preserve">chool </w:t>
      </w:r>
      <w:r w:rsidR="00E620D3">
        <w:t>B</w:t>
      </w:r>
      <w:r w:rsidRPr="00EF6903">
        <w:t>uses, Multifunction buses, and Motor Coaches shall not tow a trailer or other vehicle while students are being transported.</w:t>
      </w:r>
    </w:p>
    <w:p w14:paraId="166D10FC" w14:textId="24FCA589" w:rsidR="00E7167B" w:rsidRDefault="00E3726B" w:rsidP="008866C7">
      <w:pPr>
        <w:tabs>
          <w:tab w:val="clear" w:pos="720"/>
          <w:tab w:val="clear" w:pos="1440"/>
        </w:tabs>
        <w:spacing w:line="276" w:lineRule="auto"/>
        <w:ind w:left="2880" w:hanging="720"/>
      </w:pPr>
      <w:r w:rsidRPr="00EF6903">
        <w:t>(1)</w:t>
      </w:r>
      <w:r w:rsidRPr="00EF6903">
        <w:tab/>
        <w:t>Small-Capacity Exception:</w:t>
      </w:r>
    </w:p>
    <w:p w14:paraId="5FD85209" w14:textId="0A26FC76" w:rsidR="001F184D" w:rsidRPr="00EF6903" w:rsidRDefault="00E7167B" w:rsidP="008866C7">
      <w:pPr>
        <w:tabs>
          <w:tab w:val="clear" w:pos="720"/>
          <w:tab w:val="clear" w:pos="1440"/>
        </w:tabs>
        <w:spacing w:line="276" w:lineRule="auto"/>
        <w:ind w:left="3600" w:hanging="720"/>
      </w:pPr>
      <w:r>
        <w:t>(a)</w:t>
      </w:r>
      <w:r>
        <w:tab/>
      </w:r>
      <w:r w:rsidR="00E3726B" w:rsidRPr="00EF6903">
        <w:t>Small-</w:t>
      </w:r>
      <w:r w:rsidR="00E620D3">
        <w:t>C</w:t>
      </w:r>
      <w:r w:rsidR="00E3726B" w:rsidRPr="00EF6903">
        <w:t xml:space="preserve">apacity </w:t>
      </w:r>
      <w:r w:rsidR="00E620D3">
        <w:t>V</w:t>
      </w:r>
      <w:r w:rsidR="00E3726B" w:rsidRPr="00EF6903">
        <w:t xml:space="preserve">ehicles (manufacturer-assigned capacity of 11 or fewer, excluding the driver) may </w:t>
      </w:r>
      <w:proofErr w:type="gramStart"/>
      <w:r w:rsidR="00E3726B" w:rsidRPr="00EF6903">
        <w:t>tow</w:t>
      </w:r>
      <w:proofErr w:type="gramEnd"/>
      <w:r w:rsidR="00E3726B" w:rsidRPr="00EF6903">
        <w:t xml:space="preserve"> trailers only if necessary for a school-sponsored program.</w:t>
      </w:r>
    </w:p>
    <w:p w14:paraId="08D00B6C" w14:textId="06DE69EF" w:rsidR="00D40C31" w:rsidRPr="00EF6903" w:rsidRDefault="00D40C31" w:rsidP="008866C7">
      <w:pPr>
        <w:pStyle w:val="Style1"/>
        <w:spacing w:line="276" w:lineRule="auto"/>
      </w:pPr>
      <w:r w:rsidRPr="00EF6903">
        <w:t>12.4.2</w:t>
      </w:r>
      <w:r w:rsidR="00EF6903" w:rsidRPr="00EF6903">
        <w:tab/>
      </w:r>
      <w:r w:rsidRPr="00EF6903">
        <w:t>Small-Capacity Vehicles</w:t>
      </w:r>
    </w:p>
    <w:p w14:paraId="3052F425" w14:textId="25713607" w:rsidR="00D40C31" w:rsidRPr="00EF6903" w:rsidRDefault="00D40C31" w:rsidP="008866C7">
      <w:pPr>
        <w:tabs>
          <w:tab w:val="clear" w:pos="720"/>
          <w:tab w:val="clear" w:pos="1440"/>
        </w:tabs>
        <w:spacing w:line="276" w:lineRule="auto"/>
        <w:ind w:left="2160" w:hanging="720"/>
      </w:pPr>
      <w:r w:rsidRPr="00EF6903">
        <w:t>(A)</w:t>
      </w:r>
      <w:r w:rsidRPr="00EF6903">
        <w:tab/>
        <w:t>Small-</w:t>
      </w:r>
      <w:r w:rsidR="00CE1C81">
        <w:t>C</w:t>
      </w:r>
      <w:r w:rsidRPr="00EF6903">
        <w:t xml:space="preserve">apacity </w:t>
      </w:r>
      <w:r w:rsidR="00CE1C81">
        <w:t>V</w:t>
      </w:r>
      <w:r w:rsidRPr="00EF6903">
        <w:t>ehicles (manufacturer-assigned capacity of 11 or fewer, excluding the driver) may tow trailers while students are onboard only if necessary for a school-sponsored program.</w:t>
      </w:r>
    </w:p>
    <w:p w14:paraId="796CF4F9" w14:textId="0A4986F2" w:rsidR="00D40C31" w:rsidRPr="00EF6903" w:rsidRDefault="00D40C31" w:rsidP="008866C7">
      <w:pPr>
        <w:tabs>
          <w:tab w:val="clear" w:pos="720"/>
          <w:tab w:val="clear" w:pos="1440"/>
        </w:tabs>
        <w:spacing w:line="276" w:lineRule="auto"/>
        <w:ind w:left="2880" w:hanging="720"/>
      </w:pPr>
      <w:r w:rsidRPr="00EF6903">
        <w:t>(1)</w:t>
      </w:r>
      <w:r w:rsidRPr="00EF6903">
        <w:tab/>
        <w:t xml:space="preserve">The trailer shall have a completed, current </w:t>
      </w:r>
      <w:r w:rsidR="00801414">
        <w:t>Annual Inspection</w:t>
      </w:r>
      <w:r w:rsidRPr="00EF6903">
        <w:t xml:space="preserve"> prior to being placed in operation.</w:t>
      </w:r>
    </w:p>
    <w:p w14:paraId="63FEE3E0" w14:textId="60365B4E" w:rsidR="0080502F" w:rsidRPr="00EF6903" w:rsidRDefault="005B3CC7" w:rsidP="008866C7">
      <w:pPr>
        <w:pStyle w:val="Heading3"/>
        <w:spacing w:line="276" w:lineRule="auto"/>
        <w:rPr>
          <w:szCs w:val="22"/>
        </w:rPr>
      </w:pPr>
      <w:r w:rsidRPr="00EF6903">
        <w:rPr>
          <w:szCs w:val="22"/>
        </w:rPr>
        <w:t>12.5</w:t>
      </w:r>
      <w:r w:rsidRPr="00EF6903">
        <w:rPr>
          <w:szCs w:val="22"/>
        </w:rPr>
        <w:tab/>
        <w:t>Passenger Management and Capacity</w:t>
      </w:r>
    </w:p>
    <w:p w14:paraId="4478E61C" w14:textId="4363A4B1" w:rsidR="00131B5A" w:rsidRPr="00EF6903" w:rsidRDefault="005B3CC7" w:rsidP="008866C7">
      <w:pPr>
        <w:pStyle w:val="Style1"/>
        <w:spacing w:after="240" w:line="276" w:lineRule="auto"/>
      </w:pPr>
      <w:r w:rsidRPr="00EF6903">
        <w:t>12.5.1</w:t>
      </w:r>
      <w:r w:rsidR="00EF6903" w:rsidRPr="00EF6903">
        <w:tab/>
      </w:r>
      <w:r w:rsidRPr="00EF6903">
        <w:t>Authorized Occupants</w:t>
      </w:r>
    </w:p>
    <w:p w14:paraId="6D20A2ED" w14:textId="0F413BE7" w:rsidR="0080502F" w:rsidRPr="00EF6903" w:rsidRDefault="00131B5A" w:rsidP="008866C7">
      <w:pPr>
        <w:widowControl w:val="0"/>
        <w:tabs>
          <w:tab w:val="clear" w:pos="720"/>
          <w:tab w:val="clear" w:pos="1440"/>
        </w:tabs>
        <w:autoSpaceDE w:val="0"/>
        <w:autoSpaceDN w:val="0"/>
        <w:spacing w:before="0" w:line="276" w:lineRule="auto"/>
        <w:ind w:left="2160" w:hanging="720"/>
      </w:pPr>
      <w:r w:rsidRPr="00EF6903">
        <w:t>(A)</w:t>
      </w:r>
      <w:r w:rsidRPr="00EF6903">
        <w:tab/>
        <w:t xml:space="preserve">Only Educational Entity personnel, students enrolled in a school district or charter school, law enforcement officials, or individuals who have received prior authorization from the Educational Entity may be passengers on any </w:t>
      </w:r>
      <w:r w:rsidR="00E269B4">
        <w:t>S</w:t>
      </w:r>
      <w:r w:rsidRPr="00EF6903">
        <w:t>chool</w:t>
      </w:r>
      <w:r w:rsidR="00E269B4">
        <w:t xml:space="preserve"> T</w:t>
      </w:r>
      <w:r w:rsidRPr="00EF6903">
        <w:t xml:space="preserve">ransportation </w:t>
      </w:r>
      <w:r w:rsidR="00E269B4">
        <w:t>V</w:t>
      </w:r>
      <w:r w:rsidRPr="00EF6903">
        <w:t>ehicle.</w:t>
      </w:r>
    </w:p>
    <w:p w14:paraId="18174760" w14:textId="515BF2B3" w:rsidR="009E2339" w:rsidRPr="00EF6903" w:rsidRDefault="009E2339" w:rsidP="008866C7">
      <w:pPr>
        <w:pStyle w:val="Style1"/>
        <w:spacing w:after="240" w:line="276" w:lineRule="auto"/>
      </w:pPr>
      <w:r w:rsidRPr="00EF6903">
        <w:t>12.5.2</w:t>
      </w:r>
      <w:r w:rsidR="00EF6903" w:rsidRPr="00EF6903">
        <w:tab/>
      </w:r>
      <w:r w:rsidRPr="00EF6903">
        <w:t>Seating and Capacity</w:t>
      </w:r>
    </w:p>
    <w:p w14:paraId="5019E94B" w14:textId="6247ECF1" w:rsidR="009E2339" w:rsidRPr="00EF6903" w:rsidRDefault="009E2339" w:rsidP="008866C7">
      <w:pPr>
        <w:widowControl w:val="0"/>
        <w:tabs>
          <w:tab w:val="clear" w:pos="720"/>
          <w:tab w:val="clear" w:pos="1440"/>
        </w:tabs>
        <w:autoSpaceDE w:val="0"/>
        <w:autoSpaceDN w:val="0"/>
        <w:spacing w:before="1" w:line="276" w:lineRule="auto"/>
        <w:ind w:left="2160" w:hanging="720"/>
      </w:pPr>
      <w:r w:rsidRPr="00EF6903">
        <w:t>(A)</w:t>
      </w:r>
      <w:r w:rsidR="00EF6903" w:rsidRPr="00EF6903">
        <w:tab/>
      </w:r>
      <w:r w:rsidRPr="00EF6903">
        <w:t xml:space="preserve">Occupancy on any </w:t>
      </w:r>
      <w:r w:rsidR="00E269B4">
        <w:t>S</w:t>
      </w:r>
      <w:r w:rsidRPr="00EF6903">
        <w:t xml:space="preserve">chool </w:t>
      </w:r>
      <w:r w:rsidR="00E269B4">
        <w:t>T</w:t>
      </w:r>
      <w:r w:rsidRPr="00EF6903">
        <w:t xml:space="preserve">ransportation </w:t>
      </w:r>
      <w:r w:rsidR="00E269B4">
        <w:t>V</w:t>
      </w:r>
      <w:r w:rsidRPr="00EF6903">
        <w:t xml:space="preserve">ehicle shall not exceed the manufacturer-specified maximum seating capacity of the vehicle. </w:t>
      </w:r>
    </w:p>
    <w:p w14:paraId="0D17BDA9" w14:textId="77777777" w:rsidR="0080502F" w:rsidRPr="00EF6903" w:rsidRDefault="009E2339" w:rsidP="008866C7">
      <w:pPr>
        <w:widowControl w:val="0"/>
        <w:tabs>
          <w:tab w:val="clear" w:pos="720"/>
          <w:tab w:val="clear" w:pos="1440"/>
        </w:tabs>
        <w:autoSpaceDE w:val="0"/>
        <w:autoSpaceDN w:val="0"/>
        <w:spacing w:before="1" w:line="276" w:lineRule="auto"/>
        <w:ind w:left="2880" w:hanging="720"/>
      </w:pPr>
      <w:r w:rsidRPr="00EF6903">
        <w:t>(1)</w:t>
      </w:r>
      <w:r w:rsidRPr="00EF6903">
        <w:tab/>
        <w:t>Small vehicle capacity shall not exceed the number of factory-installed safety belts.</w:t>
      </w:r>
    </w:p>
    <w:p w14:paraId="62D3C6F2" w14:textId="0B673A69" w:rsidR="009E2339" w:rsidRPr="00EF6903" w:rsidRDefault="005B3CC7" w:rsidP="008866C7">
      <w:pPr>
        <w:widowControl w:val="0"/>
        <w:tabs>
          <w:tab w:val="clear" w:pos="720"/>
          <w:tab w:val="clear" w:pos="1440"/>
        </w:tabs>
        <w:autoSpaceDE w:val="0"/>
        <w:autoSpaceDN w:val="0"/>
        <w:spacing w:before="1" w:line="276" w:lineRule="auto"/>
        <w:ind w:left="2160" w:hanging="720"/>
      </w:pPr>
      <w:r w:rsidRPr="00EF6903">
        <w:t>(B)</w:t>
      </w:r>
      <w:r w:rsidRPr="00EF6903">
        <w:tab/>
        <w:t xml:space="preserve">Passengers shall not be permitted to stand in any </w:t>
      </w:r>
      <w:r w:rsidR="00E269B4">
        <w:t>S</w:t>
      </w:r>
      <w:r w:rsidRPr="00EF6903">
        <w:t xml:space="preserve">chool </w:t>
      </w:r>
      <w:r w:rsidR="00E269B4">
        <w:t>T</w:t>
      </w:r>
      <w:r w:rsidRPr="00EF6903">
        <w:t xml:space="preserve">ransportation </w:t>
      </w:r>
      <w:r w:rsidR="00E269B4">
        <w:t>V</w:t>
      </w:r>
      <w:r w:rsidRPr="00EF6903">
        <w:t>ehicle while the vehicle is in motion.</w:t>
      </w:r>
    </w:p>
    <w:p w14:paraId="718427D9" w14:textId="77777777" w:rsidR="0080502F" w:rsidRPr="00EF6903" w:rsidRDefault="009E2339" w:rsidP="008866C7">
      <w:pPr>
        <w:widowControl w:val="0"/>
        <w:tabs>
          <w:tab w:val="clear" w:pos="720"/>
          <w:tab w:val="clear" w:pos="1440"/>
        </w:tabs>
        <w:autoSpaceDE w:val="0"/>
        <w:autoSpaceDN w:val="0"/>
        <w:spacing w:before="1" w:line="276" w:lineRule="auto"/>
        <w:ind w:left="2880" w:hanging="720"/>
      </w:pPr>
      <w:r w:rsidRPr="00EF6903">
        <w:t>(1)</w:t>
      </w:r>
      <w:r w:rsidRPr="00EF6903">
        <w:tab/>
        <w:t xml:space="preserve">This does not preclude authorized </w:t>
      </w:r>
      <w:proofErr w:type="gramStart"/>
      <w:r w:rsidRPr="00EF6903">
        <w:t>persons</w:t>
      </w:r>
      <w:proofErr w:type="gramEnd"/>
      <w:r w:rsidRPr="00EF6903">
        <w:t xml:space="preserve"> (such as School Transportation Bus Attendants) from completing their duties as required.</w:t>
      </w:r>
    </w:p>
    <w:p w14:paraId="75F9AC49" w14:textId="015900F2" w:rsidR="0080502F" w:rsidRPr="00EF6903" w:rsidRDefault="009E2339" w:rsidP="008866C7">
      <w:pPr>
        <w:widowControl w:val="0"/>
        <w:tabs>
          <w:tab w:val="clear" w:pos="720"/>
          <w:tab w:val="clear" w:pos="1440"/>
        </w:tabs>
        <w:autoSpaceDE w:val="0"/>
        <w:autoSpaceDN w:val="0"/>
        <w:spacing w:before="0" w:line="276" w:lineRule="auto"/>
        <w:ind w:left="2160" w:hanging="720"/>
      </w:pPr>
      <w:r w:rsidRPr="00EF6903">
        <w:t>(C)</w:t>
      </w:r>
      <w:r w:rsidRPr="00EF6903">
        <w:tab/>
        <w:t xml:space="preserve">Educational Entities shall consider the size of the passengers when determining the number of passengers that can safely occupy a </w:t>
      </w:r>
      <w:r w:rsidR="00E269B4">
        <w:t>S</w:t>
      </w:r>
      <w:r w:rsidRPr="00EF6903">
        <w:t xml:space="preserve">chool </w:t>
      </w:r>
      <w:r w:rsidR="00E269B4">
        <w:lastRenderedPageBreak/>
        <w:t>T</w:t>
      </w:r>
      <w:r w:rsidRPr="00EF6903">
        <w:t xml:space="preserve">ransportation </w:t>
      </w:r>
      <w:r w:rsidR="00E269B4">
        <w:t>V</w:t>
      </w:r>
      <w:r w:rsidRPr="00EF6903">
        <w:t>ehicle seat.</w:t>
      </w:r>
    </w:p>
    <w:p w14:paraId="0653617D" w14:textId="10FA587E" w:rsidR="0080502F" w:rsidRPr="00EF6903" w:rsidRDefault="00160116" w:rsidP="008866C7">
      <w:pPr>
        <w:pStyle w:val="Heading3"/>
        <w:spacing w:line="276" w:lineRule="auto"/>
        <w:rPr>
          <w:szCs w:val="22"/>
        </w:rPr>
      </w:pPr>
      <w:r w:rsidRPr="00EF6903">
        <w:rPr>
          <w:szCs w:val="22"/>
        </w:rPr>
        <w:t>12.6</w:t>
      </w:r>
      <w:r w:rsidRPr="00EF6903">
        <w:rPr>
          <w:szCs w:val="22"/>
        </w:rPr>
        <w:tab/>
        <w:t>Safety Restraints</w:t>
      </w:r>
    </w:p>
    <w:p w14:paraId="47CF9A5A" w14:textId="1640EF36" w:rsidR="009E2339" w:rsidRPr="00EF6903" w:rsidRDefault="009E2339" w:rsidP="008866C7">
      <w:pPr>
        <w:pStyle w:val="Style1"/>
        <w:spacing w:after="240" w:line="276" w:lineRule="auto"/>
      </w:pPr>
      <w:r w:rsidRPr="00EF6903">
        <w:t>12.6.1</w:t>
      </w:r>
      <w:r w:rsidR="005D041A">
        <w:tab/>
      </w:r>
      <w:r w:rsidRPr="00EF6903">
        <w:t>Seat Belts</w:t>
      </w:r>
    </w:p>
    <w:p w14:paraId="3C39972F" w14:textId="1238861E" w:rsidR="00E7167B" w:rsidRDefault="00160116" w:rsidP="008866C7">
      <w:pPr>
        <w:pStyle w:val="ListParagraph"/>
        <w:widowControl w:val="0"/>
        <w:tabs>
          <w:tab w:val="clear" w:pos="720"/>
          <w:tab w:val="clear" w:pos="1440"/>
        </w:tabs>
        <w:autoSpaceDE w:val="0"/>
        <w:autoSpaceDN w:val="0"/>
        <w:spacing w:before="0" w:after="240" w:line="276" w:lineRule="auto"/>
        <w:ind w:left="2160" w:hanging="720"/>
      </w:pPr>
      <w:r w:rsidRPr="00EF6903">
        <w:t>(A)</w:t>
      </w:r>
      <w:r w:rsidRPr="00EF6903">
        <w:tab/>
      </w:r>
      <w:r w:rsidR="00E269B4">
        <w:t xml:space="preserve">School Transportation Vehicle </w:t>
      </w:r>
      <w:r w:rsidRPr="00EF6903">
        <w:t>Operators:</w:t>
      </w:r>
    </w:p>
    <w:p w14:paraId="02615367" w14:textId="15989101" w:rsidR="0080502F" w:rsidRPr="00EF6903" w:rsidRDefault="00E7167B" w:rsidP="008866C7">
      <w:pPr>
        <w:pStyle w:val="ListParagraph"/>
        <w:widowControl w:val="0"/>
        <w:tabs>
          <w:tab w:val="clear" w:pos="720"/>
          <w:tab w:val="clear" w:pos="1440"/>
        </w:tabs>
        <w:autoSpaceDE w:val="0"/>
        <w:autoSpaceDN w:val="0"/>
        <w:spacing w:before="0" w:after="240" w:line="276" w:lineRule="auto"/>
        <w:ind w:left="2880" w:hanging="720"/>
      </w:pPr>
      <w:r>
        <w:t>(1)</w:t>
      </w:r>
      <w:r>
        <w:tab/>
      </w:r>
      <w:r w:rsidR="00160116" w:rsidRPr="00EF6903">
        <w:t xml:space="preserve">Shall have the safety belt fastened, worn correctly, and properly adjusted prior to the </w:t>
      </w:r>
      <w:r w:rsidR="00E269B4">
        <w:t>S</w:t>
      </w:r>
      <w:r w:rsidR="00160116" w:rsidRPr="00EF6903">
        <w:t xml:space="preserve">chool </w:t>
      </w:r>
      <w:r w:rsidR="00E269B4">
        <w:t>T</w:t>
      </w:r>
      <w:r w:rsidR="00160116" w:rsidRPr="00EF6903">
        <w:t xml:space="preserve">ransportation </w:t>
      </w:r>
      <w:r w:rsidR="00E269B4">
        <w:t>V</w:t>
      </w:r>
      <w:r w:rsidR="00160116" w:rsidRPr="00EF6903">
        <w:t>ehicle being placed in motion.</w:t>
      </w:r>
    </w:p>
    <w:p w14:paraId="6A9BBC9D" w14:textId="1D7DFAAD" w:rsidR="00E7167B" w:rsidRDefault="00D40C31" w:rsidP="008866C7">
      <w:pPr>
        <w:pStyle w:val="ListParagraph"/>
        <w:widowControl w:val="0"/>
        <w:tabs>
          <w:tab w:val="clear" w:pos="720"/>
          <w:tab w:val="clear" w:pos="1440"/>
        </w:tabs>
        <w:autoSpaceDE w:val="0"/>
        <w:autoSpaceDN w:val="0"/>
        <w:spacing w:before="0" w:after="240" w:line="276" w:lineRule="auto"/>
        <w:ind w:left="2160" w:hanging="720"/>
      </w:pPr>
      <w:r w:rsidRPr="00EF6903">
        <w:t>(B)</w:t>
      </w:r>
      <w:r w:rsidRPr="00EF6903">
        <w:tab/>
      </w:r>
      <w:r w:rsidR="00C457C5">
        <w:t xml:space="preserve">School-Aged and Adult </w:t>
      </w:r>
      <w:r w:rsidRPr="00EF6903">
        <w:t>Passengers:</w:t>
      </w:r>
    </w:p>
    <w:p w14:paraId="6AC94EB0" w14:textId="15ADF271" w:rsidR="0080502F" w:rsidRPr="00EF6903" w:rsidRDefault="00E7167B" w:rsidP="008866C7">
      <w:pPr>
        <w:pStyle w:val="ListParagraph"/>
        <w:widowControl w:val="0"/>
        <w:tabs>
          <w:tab w:val="clear" w:pos="720"/>
          <w:tab w:val="clear" w:pos="1440"/>
        </w:tabs>
        <w:autoSpaceDE w:val="0"/>
        <w:autoSpaceDN w:val="0"/>
        <w:spacing w:before="0" w:after="240" w:line="276" w:lineRule="auto"/>
        <w:ind w:left="2880" w:hanging="720"/>
      </w:pPr>
      <w:r>
        <w:t>(1)</w:t>
      </w:r>
      <w:r>
        <w:tab/>
      </w:r>
      <w:r w:rsidR="00D40C31" w:rsidRPr="00EF6903">
        <w:t xml:space="preserve">All passengers in a </w:t>
      </w:r>
      <w:r w:rsidR="00E269B4">
        <w:t>S</w:t>
      </w:r>
      <w:r w:rsidR="00D40C31" w:rsidRPr="00EF6903">
        <w:t xml:space="preserve">chool </w:t>
      </w:r>
      <w:r w:rsidR="00E269B4">
        <w:t>T</w:t>
      </w:r>
      <w:r w:rsidR="00D40C31" w:rsidRPr="00EF6903">
        <w:t xml:space="preserve">ransportation </w:t>
      </w:r>
      <w:r w:rsidR="00E269B4">
        <w:t>V</w:t>
      </w:r>
      <w:r w:rsidR="00D40C31" w:rsidRPr="00EF6903">
        <w:t xml:space="preserve">ehicle under 10,000 lbs. GVWR shall have their safety belts fastened, worn correctly, and properly adjusted prior to the </w:t>
      </w:r>
      <w:r w:rsidR="00E269B4">
        <w:t>S</w:t>
      </w:r>
      <w:r w:rsidR="00D40C31" w:rsidRPr="00EF6903">
        <w:t xml:space="preserve">chool </w:t>
      </w:r>
      <w:r w:rsidR="00E269B4">
        <w:t>T</w:t>
      </w:r>
      <w:r w:rsidR="00D40C31" w:rsidRPr="00EF6903">
        <w:t xml:space="preserve">ransportation </w:t>
      </w:r>
      <w:r w:rsidR="00E269B4">
        <w:t>V</w:t>
      </w:r>
      <w:r w:rsidR="00D40C31" w:rsidRPr="00EF6903">
        <w:t>ehicle being placed in motion.</w:t>
      </w:r>
    </w:p>
    <w:p w14:paraId="47DC9F97" w14:textId="56013EF0" w:rsidR="00D40C31" w:rsidRPr="00EF6903" w:rsidRDefault="00D40C31" w:rsidP="008866C7">
      <w:pPr>
        <w:pStyle w:val="ListParagraph"/>
        <w:widowControl w:val="0"/>
        <w:tabs>
          <w:tab w:val="clear" w:pos="720"/>
          <w:tab w:val="clear" w:pos="1440"/>
        </w:tabs>
        <w:autoSpaceDE w:val="0"/>
        <w:autoSpaceDN w:val="0"/>
        <w:spacing w:before="0" w:after="240" w:line="276" w:lineRule="auto"/>
        <w:ind w:left="2880" w:hanging="720"/>
      </w:pPr>
      <w:r w:rsidRPr="00EF6903">
        <w:t>(</w:t>
      </w:r>
      <w:r w:rsidR="00E7167B">
        <w:t>2</w:t>
      </w:r>
      <w:r w:rsidRPr="00EF6903">
        <w:t>)</w:t>
      </w:r>
      <w:r w:rsidRPr="00EF6903">
        <w:tab/>
        <w:t xml:space="preserve">If a Type A-1 school bus or multifunction school activity bus is fully equipped with safety belts, all passengers shall have their safety belts fastened, worn correctly, and properly adjusted prior to the </w:t>
      </w:r>
      <w:r w:rsidR="00DC0AEC">
        <w:t>S</w:t>
      </w:r>
      <w:r w:rsidRPr="00EF6903">
        <w:t xml:space="preserve">chool </w:t>
      </w:r>
      <w:r w:rsidR="00DC0AEC">
        <w:t>T</w:t>
      </w:r>
      <w:r w:rsidRPr="00EF6903">
        <w:t xml:space="preserve">ransportation </w:t>
      </w:r>
      <w:r w:rsidR="00DC0AEC">
        <w:t>V</w:t>
      </w:r>
      <w:r w:rsidRPr="00EF6903">
        <w:t>ehicle being placed in motion.</w:t>
      </w:r>
    </w:p>
    <w:p w14:paraId="7F2A24B7" w14:textId="05068728" w:rsidR="00E7167B" w:rsidRDefault="006A6270" w:rsidP="008866C7">
      <w:pPr>
        <w:pStyle w:val="ListParagraph"/>
        <w:widowControl w:val="0"/>
        <w:tabs>
          <w:tab w:val="clear" w:pos="720"/>
          <w:tab w:val="clear" w:pos="1440"/>
        </w:tabs>
        <w:autoSpaceDE w:val="0"/>
        <w:autoSpaceDN w:val="0"/>
        <w:spacing w:before="0" w:after="240" w:line="276" w:lineRule="auto"/>
        <w:ind w:left="2160" w:hanging="720"/>
      </w:pPr>
      <w:r w:rsidRPr="00EF6903">
        <w:t>(C)</w:t>
      </w:r>
      <w:r w:rsidRPr="00EF6903">
        <w:tab/>
        <w:t>Preschool Passengers:</w:t>
      </w:r>
    </w:p>
    <w:p w14:paraId="75E332C1" w14:textId="4E6C4937" w:rsidR="006A6270" w:rsidRPr="00EF6903" w:rsidRDefault="00C457C5" w:rsidP="008866C7">
      <w:pPr>
        <w:pStyle w:val="ListParagraph"/>
        <w:widowControl w:val="0"/>
        <w:tabs>
          <w:tab w:val="clear" w:pos="720"/>
          <w:tab w:val="clear" w:pos="1440"/>
        </w:tabs>
        <w:autoSpaceDE w:val="0"/>
        <w:autoSpaceDN w:val="0"/>
        <w:spacing w:before="0" w:after="240" w:line="276" w:lineRule="auto"/>
        <w:ind w:left="2880" w:hanging="720"/>
      </w:pPr>
      <w:r>
        <w:t>(1)</w:t>
      </w:r>
      <w:r>
        <w:tab/>
      </w:r>
      <w:r w:rsidR="006A6270" w:rsidRPr="00EF6903">
        <w:t>Shall use an age</w:t>
      </w:r>
      <w:r w:rsidR="0031711A">
        <w:t>-</w:t>
      </w:r>
      <w:r w:rsidR="006A6270" w:rsidRPr="00EF6903">
        <w:t>, weight</w:t>
      </w:r>
      <w:r w:rsidR="0031711A">
        <w:t>-</w:t>
      </w:r>
      <w:r w:rsidR="006A6270" w:rsidRPr="00EF6903">
        <w:t xml:space="preserve">, and height-appropriate </w:t>
      </w:r>
      <w:r w:rsidR="0025181C">
        <w:t>Child Safety Restraint System</w:t>
      </w:r>
      <w:r w:rsidR="006A6270" w:rsidRPr="00EF6903">
        <w:t xml:space="preserve"> when riding in any </w:t>
      </w:r>
      <w:r w:rsidR="00DC0AEC">
        <w:t>S</w:t>
      </w:r>
      <w:r w:rsidR="006A6270" w:rsidRPr="00EF6903">
        <w:t xml:space="preserve">chool </w:t>
      </w:r>
      <w:r w:rsidR="00DC0AEC">
        <w:t>T</w:t>
      </w:r>
      <w:r w:rsidR="006A6270" w:rsidRPr="00EF6903">
        <w:t xml:space="preserve">ransportation </w:t>
      </w:r>
      <w:r w:rsidR="00DC0AEC">
        <w:t>V</w:t>
      </w:r>
      <w:r w:rsidR="006A6270" w:rsidRPr="00EF6903">
        <w:t>ehicle.</w:t>
      </w:r>
    </w:p>
    <w:p w14:paraId="281EFA38" w14:textId="65D8A2D8" w:rsidR="006A6270" w:rsidRPr="00EF6903" w:rsidRDefault="006A6270" w:rsidP="008866C7">
      <w:pPr>
        <w:pStyle w:val="ListParagraph"/>
        <w:widowControl w:val="0"/>
        <w:tabs>
          <w:tab w:val="clear" w:pos="720"/>
          <w:tab w:val="clear" w:pos="1440"/>
        </w:tabs>
        <w:autoSpaceDE w:val="0"/>
        <w:autoSpaceDN w:val="0"/>
        <w:spacing w:before="0" w:after="240" w:line="276" w:lineRule="auto"/>
        <w:ind w:left="2880" w:hanging="720"/>
      </w:pPr>
      <w:r w:rsidRPr="00EF6903">
        <w:t>(</w:t>
      </w:r>
      <w:r w:rsidR="00C457C5">
        <w:t>2</w:t>
      </w:r>
      <w:r w:rsidRPr="00EF6903">
        <w:t>)</w:t>
      </w:r>
      <w:r w:rsidRPr="00EF6903">
        <w:tab/>
        <w:t xml:space="preserve">Pursuant to </w:t>
      </w:r>
      <w:r w:rsidR="00572768">
        <w:t xml:space="preserve">sections </w:t>
      </w:r>
      <w:r w:rsidRPr="00EF6903">
        <w:t xml:space="preserve">42-4-236 and 42-4-237, </w:t>
      </w:r>
      <w:r w:rsidR="0032024F">
        <w:t>C.R.S.,</w:t>
      </w:r>
      <w:r w:rsidR="00383CD8">
        <w:t xml:space="preserve"> </w:t>
      </w:r>
      <w:r w:rsidRPr="00EF6903">
        <w:t xml:space="preserve">all preschool-aged children riding in small-capacity vehicles shall use an appropriate </w:t>
      </w:r>
      <w:r w:rsidR="0025181C">
        <w:t>Child Safety Restraint System</w:t>
      </w:r>
      <w:r w:rsidRPr="00EF6903">
        <w:t xml:space="preserve"> as required by the Colorado Child-Passenger Safety Law.</w:t>
      </w:r>
    </w:p>
    <w:p w14:paraId="47720398" w14:textId="1C7D56ED" w:rsidR="006A6270" w:rsidRPr="00EF6903" w:rsidRDefault="006A6270" w:rsidP="008866C7">
      <w:pPr>
        <w:pStyle w:val="Style1"/>
        <w:spacing w:after="240" w:line="276" w:lineRule="auto"/>
      </w:pPr>
      <w:r w:rsidRPr="00EF6903">
        <w:t>12.6.2</w:t>
      </w:r>
      <w:r w:rsidR="00EF6903" w:rsidRPr="00EF6903">
        <w:tab/>
      </w:r>
      <w:r w:rsidRPr="00EF6903">
        <w:t>Wheelchair Securement</w:t>
      </w:r>
    </w:p>
    <w:p w14:paraId="7C00C278" w14:textId="77777777" w:rsidR="006A6270" w:rsidRPr="00EF6903" w:rsidRDefault="006A6270" w:rsidP="008866C7">
      <w:pPr>
        <w:spacing w:line="276" w:lineRule="auto"/>
        <w:ind w:left="2160" w:hanging="720"/>
      </w:pPr>
      <w:r w:rsidRPr="00EF6903">
        <w:t>(A)</w:t>
      </w:r>
      <w:r w:rsidRPr="00EF6903">
        <w:tab/>
        <w:t>Pursuant to FMVSS 222 - School Bus Passenger Seating and Crash Protection, each wheelchair securement space shall use a 7-point system that consists of four securements to the floor of the bus and a 3-point wheelchair tiedown occupant restraint system (WTORS).</w:t>
      </w:r>
    </w:p>
    <w:p w14:paraId="44317725" w14:textId="77777777" w:rsidR="006A6270" w:rsidRPr="00EF6903" w:rsidRDefault="006A6270" w:rsidP="008866C7">
      <w:pPr>
        <w:spacing w:line="276" w:lineRule="auto"/>
        <w:ind w:left="2880" w:hanging="720"/>
      </w:pPr>
      <w:r w:rsidRPr="00EF6903">
        <w:t>(1)</w:t>
      </w:r>
      <w:r w:rsidRPr="00EF6903">
        <w:tab/>
        <w:t>An ANSI/RESNA WC18-compliant WTORS may be specified when transporting a wheelchair that is fully compliant with WC19, which includes a crash-tested wheelchair-anchored pelvic belt.</w:t>
      </w:r>
    </w:p>
    <w:p w14:paraId="38B4A287" w14:textId="77777777" w:rsidR="006A6270" w:rsidRPr="00EF6903" w:rsidRDefault="006A6270" w:rsidP="008866C7">
      <w:pPr>
        <w:spacing w:line="276" w:lineRule="auto"/>
        <w:ind w:left="2160" w:hanging="720"/>
      </w:pPr>
      <w:r w:rsidRPr="00EF6903">
        <w:lastRenderedPageBreak/>
        <w:t>(B)</w:t>
      </w:r>
      <w:r w:rsidRPr="00EF6903">
        <w:tab/>
        <w:t>All systems shall be crash-rated. Each 7-point system must consist of components from a single manufacturer.</w:t>
      </w:r>
    </w:p>
    <w:p w14:paraId="04CBF7F4" w14:textId="77777777" w:rsidR="006A6270" w:rsidRPr="00EF6903" w:rsidRDefault="006A6270" w:rsidP="008866C7">
      <w:pPr>
        <w:spacing w:line="276" w:lineRule="auto"/>
        <w:ind w:left="2160" w:hanging="720"/>
      </w:pPr>
      <w:r w:rsidRPr="00EF6903">
        <w:t>(C)</w:t>
      </w:r>
      <w:r w:rsidRPr="00EF6903">
        <w:tab/>
        <w:t>Wheelchair securement and WTORS components use shall be detached daily and stored in a clean, secure onboard compartment that is accessible to the operator but resistant to displacement or vandalism.</w:t>
      </w:r>
    </w:p>
    <w:p w14:paraId="1FF3F621" w14:textId="6709A653" w:rsidR="0080502F" w:rsidRPr="00EF6903" w:rsidRDefault="00160116" w:rsidP="008866C7">
      <w:pPr>
        <w:pStyle w:val="Heading3"/>
        <w:spacing w:line="276" w:lineRule="auto"/>
        <w:rPr>
          <w:szCs w:val="22"/>
        </w:rPr>
      </w:pPr>
      <w:r w:rsidRPr="00EF6903">
        <w:rPr>
          <w:szCs w:val="22"/>
        </w:rPr>
        <w:t>12.7</w:t>
      </w:r>
      <w:r w:rsidRPr="00EF6903">
        <w:rPr>
          <w:szCs w:val="22"/>
        </w:rPr>
        <w:tab/>
        <w:t>Transportation of Miscellaneous Items</w:t>
      </w:r>
    </w:p>
    <w:p w14:paraId="6D360316" w14:textId="504DF96F" w:rsidR="00EB6B80" w:rsidRPr="00EF6903" w:rsidRDefault="00EB6B80" w:rsidP="008866C7">
      <w:pPr>
        <w:pStyle w:val="Style1"/>
        <w:spacing w:after="240" w:line="276" w:lineRule="auto"/>
      </w:pPr>
      <w:r w:rsidRPr="00EF6903">
        <w:t>12.7.1</w:t>
      </w:r>
      <w:r w:rsidR="00EF6903" w:rsidRPr="00EF6903">
        <w:tab/>
      </w:r>
      <w:r w:rsidRPr="00EF6903">
        <w:t>General Cargo and Medical Supplies</w:t>
      </w:r>
    </w:p>
    <w:p w14:paraId="4C215E8C" w14:textId="2BD9A745" w:rsidR="0080502F" w:rsidRPr="00EF6903" w:rsidRDefault="00160116" w:rsidP="008866C7">
      <w:pPr>
        <w:pStyle w:val="ListParagraph"/>
        <w:widowControl w:val="0"/>
        <w:tabs>
          <w:tab w:val="clear" w:pos="720"/>
          <w:tab w:val="clear" w:pos="1440"/>
        </w:tabs>
        <w:autoSpaceDE w:val="0"/>
        <w:autoSpaceDN w:val="0"/>
        <w:spacing w:before="0" w:after="240" w:line="276" w:lineRule="auto"/>
        <w:ind w:left="2160" w:hanging="720"/>
      </w:pPr>
      <w:r w:rsidRPr="00EF6903">
        <w:t>(A)</w:t>
      </w:r>
      <w:r w:rsidRPr="00EF6903">
        <w:tab/>
      </w:r>
      <w:r w:rsidR="00AF0C1F">
        <w:t xml:space="preserve">School Transportation Vehicle </w:t>
      </w:r>
      <w:r w:rsidRPr="00EF6903">
        <w:t>Operators shall ensure that all carry-on items are properly handled to minimize the danger to all others.</w:t>
      </w:r>
    </w:p>
    <w:p w14:paraId="37350EEE" w14:textId="612FFA98" w:rsidR="00993ACE" w:rsidRPr="00EF6903" w:rsidRDefault="00160116" w:rsidP="008866C7">
      <w:pPr>
        <w:pStyle w:val="ListParagraph"/>
        <w:widowControl w:val="0"/>
        <w:tabs>
          <w:tab w:val="clear" w:pos="720"/>
          <w:tab w:val="clear" w:pos="1440"/>
        </w:tabs>
        <w:autoSpaceDE w:val="0"/>
        <w:autoSpaceDN w:val="0"/>
        <w:spacing w:before="0" w:after="240" w:line="276" w:lineRule="auto"/>
        <w:ind w:left="2160" w:hanging="720"/>
      </w:pPr>
      <w:r w:rsidRPr="00EF6903">
        <w:t>(B)</w:t>
      </w:r>
      <w:r w:rsidRPr="00EF6903">
        <w:tab/>
        <w:t>All baggage, articles, equipment, or medical supplies (except those held by individual passengers) shall be secured in a manner that assures unrestricted access to all exits by occupants, does not restrict the driver's ability to operate the bus</w:t>
      </w:r>
      <w:r w:rsidR="00572768">
        <w:t>,</w:t>
      </w:r>
      <w:r w:rsidRPr="00EF6903">
        <w:t xml:space="preserve"> and/or protects all occupants against injury resulting from falling or displacement of any baggage, article, or equipment.</w:t>
      </w:r>
    </w:p>
    <w:p w14:paraId="098A93C9" w14:textId="77777777" w:rsidR="0080502F" w:rsidRPr="00EF6903" w:rsidRDefault="00993ACE" w:rsidP="008866C7">
      <w:pPr>
        <w:pStyle w:val="ListParagraph"/>
        <w:widowControl w:val="0"/>
        <w:tabs>
          <w:tab w:val="clear" w:pos="720"/>
          <w:tab w:val="clear" w:pos="1440"/>
        </w:tabs>
        <w:autoSpaceDE w:val="0"/>
        <w:autoSpaceDN w:val="0"/>
        <w:spacing w:before="0" w:after="240" w:line="276" w:lineRule="auto"/>
        <w:ind w:left="2880" w:hanging="720"/>
      </w:pPr>
      <w:r w:rsidRPr="00EF6903">
        <w:t>(1)</w:t>
      </w:r>
      <w:r w:rsidRPr="00EF6903">
        <w:tab/>
        <w:t>Oxygen cylinders that are medically necessary meet this standard if they are securely attached to a wheelchair or otherwise secured in the vehicle and do not impede access to any exit. Educational Entities shall use reasonable care in determining the number of cylinders that may be safely transported at one time.</w:t>
      </w:r>
    </w:p>
    <w:p w14:paraId="245438E6" w14:textId="5A6703E5" w:rsidR="00993ACE" w:rsidRPr="00EF6903" w:rsidRDefault="00993ACE" w:rsidP="008866C7">
      <w:pPr>
        <w:pStyle w:val="Style1"/>
        <w:spacing w:after="240" w:line="276" w:lineRule="auto"/>
      </w:pPr>
      <w:r w:rsidRPr="00EF6903">
        <w:t>12.7.2</w:t>
      </w:r>
      <w:r w:rsidR="00EF6903" w:rsidRPr="00EF6903">
        <w:tab/>
      </w:r>
      <w:r w:rsidRPr="00EF6903">
        <w:t>Chemicals and Cleaning Supplies</w:t>
      </w:r>
    </w:p>
    <w:p w14:paraId="4E178FD8" w14:textId="32637635" w:rsidR="0080502F" w:rsidRPr="00EF6903" w:rsidRDefault="00160116" w:rsidP="008866C7">
      <w:pPr>
        <w:pStyle w:val="ListParagraph"/>
        <w:widowControl w:val="0"/>
        <w:tabs>
          <w:tab w:val="clear" w:pos="720"/>
          <w:tab w:val="clear" w:pos="1440"/>
        </w:tabs>
        <w:autoSpaceDE w:val="0"/>
        <w:autoSpaceDN w:val="0"/>
        <w:spacing w:before="0" w:after="240" w:line="276" w:lineRule="auto"/>
        <w:ind w:left="2160" w:hanging="720"/>
      </w:pPr>
      <w:r w:rsidRPr="00EF6903">
        <w:t>(A)</w:t>
      </w:r>
      <w:r w:rsidRPr="00EF6903">
        <w:tab/>
        <w:t xml:space="preserve">All chemicals and cleaning supplies carried on a </w:t>
      </w:r>
      <w:r w:rsidR="00DC0AEC">
        <w:t>S</w:t>
      </w:r>
      <w:r w:rsidRPr="00EF6903">
        <w:t xml:space="preserve">chool </w:t>
      </w:r>
      <w:r w:rsidR="00DC0AEC">
        <w:t>T</w:t>
      </w:r>
      <w:r w:rsidRPr="00EF6903">
        <w:t xml:space="preserve">ransportation </w:t>
      </w:r>
      <w:r w:rsidR="00DC0AEC">
        <w:t>V</w:t>
      </w:r>
      <w:r w:rsidRPr="00EF6903">
        <w:t>ehicle shall meet the following precautions:</w:t>
      </w:r>
    </w:p>
    <w:p w14:paraId="78F62576" w14:textId="08AD8139" w:rsidR="004D53FD" w:rsidRPr="00EF6903" w:rsidRDefault="00160116" w:rsidP="008866C7">
      <w:pPr>
        <w:pStyle w:val="BodyText"/>
        <w:spacing w:after="240" w:line="276" w:lineRule="auto"/>
        <w:ind w:left="2880" w:hanging="720"/>
        <w:rPr>
          <w:sz w:val="22"/>
          <w:szCs w:val="22"/>
        </w:rPr>
      </w:pPr>
      <w:r w:rsidRPr="00EF6903">
        <w:rPr>
          <w:sz w:val="22"/>
          <w:szCs w:val="22"/>
        </w:rPr>
        <w:t>(1)</w:t>
      </w:r>
      <w:r w:rsidRPr="00EF6903">
        <w:rPr>
          <w:sz w:val="22"/>
          <w:szCs w:val="22"/>
        </w:rPr>
        <w:tab/>
        <w:t>The container is non-breakable;</w:t>
      </w:r>
    </w:p>
    <w:p w14:paraId="16081176" w14:textId="4E59E43B" w:rsidR="00993ACE" w:rsidRPr="00EF6903" w:rsidRDefault="0080502F" w:rsidP="008866C7">
      <w:pPr>
        <w:pStyle w:val="BodyText"/>
        <w:spacing w:after="240" w:line="276" w:lineRule="auto"/>
        <w:ind w:left="2880" w:hanging="720"/>
        <w:rPr>
          <w:sz w:val="22"/>
          <w:szCs w:val="22"/>
        </w:rPr>
      </w:pPr>
      <w:r w:rsidRPr="00EF6903">
        <w:rPr>
          <w:sz w:val="22"/>
          <w:szCs w:val="22"/>
        </w:rPr>
        <w:t>(2)</w:t>
      </w:r>
      <w:r w:rsidRPr="00EF6903">
        <w:rPr>
          <w:sz w:val="22"/>
          <w:szCs w:val="22"/>
        </w:rPr>
        <w:tab/>
        <w:t>The container is labeled with contents;</w:t>
      </w:r>
    </w:p>
    <w:p w14:paraId="4E929D6E" w14:textId="77777777" w:rsidR="00993ACE" w:rsidRPr="00EF6903" w:rsidRDefault="00993ACE" w:rsidP="008866C7">
      <w:pPr>
        <w:pStyle w:val="BodyText"/>
        <w:spacing w:after="240" w:line="276" w:lineRule="auto"/>
        <w:ind w:left="2880" w:hanging="720"/>
        <w:rPr>
          <w:sz w:val="22"/>
          <w:szCs w:val="22"/>
        </w:rPr>
      </w:pPr>
      <w:r w:rsidRPr="00EF6903">
        <w:rPr>
          <w:sz w:val="22"/>
          <w:szCs w:val="22"/>
        </w:rPr>
        <w:t>(3)</w:t>
      </w:r>
      <w:r w:rsidRPr="00EF6903">
        <w:rPr>
          <w:sz w:val="22"/>
          <w:szCs w:val="22"/>
        </w:rPr>
        <w:tab/>
        <w:t>The container is secured in a bracket, or in a closed compartment in the driver’s area, or a compartment on the exterior of the bus; and</w:t>
      </w:r>
    </w:p>
    <w:p w14:paraId="69AE5C53" w14:textId="77777777" w:rsidR="00993ACE" w:rsidRPr="00EF6903" w:rsidRDefault="00993ACE" w:rsidP="008866C7">
      <w:pPr>
        <w:pStyle w:val="BodyText"/>
        <w:spacing w:after="240" w:line="276" w:lineRule="auto"/>
        <w:ind w:left="2880" w:hanging="720"/>
        <w:rPr>
          <w:sz w:val="22"/>
          <w:szCs w:val="22"/>
        </w:rPr>
      </w:pPr>
      <w:r w:rsidRPr="00EF6903">
        <w:rPr>
          <w:sz w:val="22"/>
          <w:szCs w:val="22"/>
        </w:rPr>
        <w:t>(4)</w:t>
      </w:r>
      <w:r w:rsidRPr="00EF6903">
        <w:rPr>
          <w:sz w:val="22"/>
          <w:szCs w:val="22"/>
        </w:rPr>
        <w:tab/>
        <w:t>The containers and/or quantities of products are no more than 32 ounces in size.</w:t>
      </w:r>
    </w:p>
    <w:p w14:paraId="6118D469" w14:textId="2FA32328" w:rsidR="0080502F" w:rsidRPr="00EF6903" w:rsidRDefault="00160116" w:rsidP="008866C7">
      <w:pPr>
        <w:pStyle w:val="BodyText"/>
        <w:spacing w:after="240" w:line="276" w:lineRule="auto"/>
        <w:ind w:left="2160" w:hanging="720"/>
        <w:rPr>
          <w:spacing w:val="-2"/>
          <w:sz w:val="22"/>
          <w:szCs w:val="22"/>
        </w:rPr>
      </w:pPr>
      <w:r w:rsidRPr="00EF6903">
        <w:rPr>
          <w:sz w:val="22"/>
          <w:szCs w:val="22"/>
        </w:rPr>
        <w:t>(B)</w:t>
      </w:r>
      <w:r w:rsidRPr="00EF6903">
        <w:rPr>
          <w:sz w:val="22"/>
          <w:szCs w:val="22"/>
        </w:rPr>
        <w:tab/>
        <w:t>Pressurized aerosols are prohibited.</w:t>
      </w:r>
    </w:p>
    <w:p w14:paraId="1099AE71" w14:textId="3D0D4999" w:rsidR="00F343A7" w:rsidRPr="00EF6903" w:rsidRDefault="00F343A7" w:rsidP="008866C7">
      <w:pPr>
        <w:pStyle w:val="Style1"/>
        <w:spacing w:after="240" w:line="276" w:lineRule="auto"/>
      </w:pPr>
      <w:r w:rsidRPr="00EF6903">
        <w:lastRenderedPageBreak/>
        <w:t>12.7.3</w:t>
      </w:r>
      <w:r w:rsidR="00EF6903" w:rsidRPr="00EF6903">
        <w:tab/>
      </w:r>
      <w:r w:rsidRPr="00EF6903">
        <w:t>Interior and Exterior Decorations</w:t>
      </w:r>
    </w:p>
    <w:p w14:paraId="72C5E6E9" w14:textId="03431FAF" w:rsidR="00F343A7" w:rsidRPr="00EF6903" w:rsidRDefault="00160116" w:rsidP="008866C7">
      <w:pPr>
        <w:widowControl w:val="0"/>
        <w:tabs>
          <w:tab w:val="clear" w:pos="720"/>
          <w:tab w:val="clear" w:pos="1440"/>
        </w:tabs>
        <w:autoSpaceDE w:val="0"/>
        <w:autoSpaceDN w:val="0"/>
        <w:spacing w:before="0" w:line="276" w:lineRule="auto"/>
        <w:ind w:left="2160" w:hanging="720"/>
      </w:pPr>
      <w:r w:rsidRPr="00EF6903">
        <w:t>(A)</w:t>
      </w:r>
      <w:r w:rsidRPr="00EF6903">
        <w:tab/>
        <w:t xml:space="preserve">Interior decorations shall not be located within the driver’s area (including the space in front of the front barriers, the step-well, dash, walls and ceiling, the windshield, the entry door, the driver’s side window, and all windows in front of the front barrier), the first two passenger windows on both sides of the vehicle or all windows on the rear of the </w:t>
      </w:r>
      <w:r w:rsidR="0096009A">
        <w:t>School Transportation Vehicle</w:t>
      </w:r>
      <w:r w:rsidRPr="00EF6903">
        <w:t>.</w:t>
      </w:r>
    </w:p>
    <w:p w14:paraId="2D386BE3" w14:textId="77777777" w:rsidR="0080502F" w:rsidRPr="00EF6903" w:rsidRDefault="00F343A7" w:rsidP="008866C7">
      <w:pPr>
        <w:widowControl w:val="0"/>
        <w:tabs>
          <w:tab w:val="clear" w:pos="720"/>
          <w:tab w:val="clear" w:pos="1440"/>
        </w:tabs>
        <w:autoSpaceDE w:val="0"/>
        <w:autoSpaceDN w:val="0"/>
        <w:spacing w:before="0" w:line="276" w:lineRule="auto"/>
        <w:ind w:left="2160" w:hanging="720"/>
      </w:pPr>
      <w:r w:rsidRPr="00EF6903">
        <w:t>(B)</w:t>
      </w:r>
      <w:r w:rsidRPr="00EF6903">
        <w:tab/>
        <w:t>Other decorations within the passenger compartment shall not:</w:t>
      </w:r>
    </w:p>
    <w:p w14:paraId="688FA506" w14:textId="77777777" w:rsidR="0080502F" w:rsidRPr="00EF6903" w:rsidRDefault="00F343A7" w:rsidP="008866C7">
      <w:pPr>
        <w:pStyle w:val="BodyText"/>
        <w:spacing w:before="1" w:after="240" w:line="276" w:lineRule="auto"/>
        <w:ind w:left="2880" w:hanging="720"/>
        <w:rPr>
          <w:sz w:val="22"/>
          <w:szCs w:val="22"/>
        </w:rPr>
      </w:pPr>
      <w:r w:rsidRPr="00EF6903">
        <w:rPr>
          <w:sz w:val="22"/>
          <w:szCs w:val="22"/>
        </w:rPr>
        <w:t>(1)</w:t>
      </w:r>
      <w:r w:rsidRPr="00EF6903">
        <w:rPr>
          <w:sz w:val="22"/>
          <w:szCs w:val="22"/>
        </w:rPr>
        <w:tab/>
        <w:t>Cover any required lettering;</w:t>
      </w:r>
    </w:p>
    <w:p w14:paraId="69BAD4E8" w14:textId="412323FD" w:rsidR="004D53FD" w:rsidRPr="00EF6903" w:rsidRDefault="00F343A7" w:rsidP="008866C7">
      <w:pPr>
        <w:pStyle w:val="BodyText"/>
        <w:spacing w:after="240" w:line="276" w:lineRule="auto"/>
        <w:ind w:left="2880" w:hanging="720"/>
        <w:rPr>
          <w:sz w:val="22"/>
          <w:szCs w:val="22"/>
        </w:rPr>
      </w:pPr>
      <w:r w:rsidRPr="00EF6903">
        <w:rPr>
          <w:sz w:val="22"/>
          <w:szCs w:val="22"/>
        </w:rPr>
        <w:t>(2)</w:t>
      </w:r>
      <w:r w:rsidRPr="00EF6903">
        <w:rPr>
          <w:sz w:val="22"/>
          <w:szCs w:val="22"/>
        </w:rPr>
        <w:tab/>
        <w:t>Impede the aisle or any emergency exit;</w:t>
      </w:r>
    </w:p>
    <w:p w14:paraId="3F86C08B" w14:textId="77777777" w:rsidR="0080502F" w:rsidRPr="00EF6903" w:rsidRDefault="00F343A7" w:rsidP="008866C7">
      <w:pPr>
        <w:pStyle w:val="BodyText"/>
        <w:spacing w:after="240" w:line="276" w:lineRule="auto"/>
        <w:ind w:left="2880" w:hanging="720"/>
        <w:rPr>
          <w:sz w:val="22"/>
          <w:szCs w:val="22"/>
        </w:rPr>
      </w:pPr>
      <w:r w:rsidRPr="00EF6903">
        <w:rPr>
          <w:sz w:val="22"/>
          <w:szCs w:val="22"/>
        </w:rPr>
        <w:t>(3)</w:t>
      </w:r>
      <w:r w:rsidRPr="00EF6903">
        <w:rPr>
          <w:sz w:val="22"/>
          <w:szCs w:val="22"/>
        </w:rPr>
        <w:tab/>
        <w:t>Hang from the walls and/or ceiling.</w:t>
      </w:r>
    </w:p>
    <w:p w14:paraId="2F955C6E" w14:textId="774211F4" w:rsidR="0080502F" w:rsidRPr="00EF6903" w:rsidRDefault="005A06B9" w:rsidP="008866C7">
      <w:pPr>
        <w:widowControl w:val="0"/>
        <w:tabs>
          <w:tab w:val="clear" w:pos="720"/>
          <w:tab w:val="clear" w:pos="1440"/>
        </w:tabs>
        <w:autoSpaceDE w:val="0"/>
        <w:autoSpaceDN w:val="0"/>
        <w:spacing w:before="0" w:line="276" w:lineRule="auto"/>
        <w:ind w:left="2160" w:hanging="720"/>
      </w:pPr>
      <w:r w:rsidRPr="00EF6903">
        <w:t>(C)</w:t>
      </w:r>
      <w:r w:rsidRPr="00EF6903">
        <w:tab/>
        <w:t xml:space="preserve">Per the effective date of these rules, </w:t>
      </w:r>
      <w:r w:rsidR="00DC0AEC">
        <w:t>S</w:t>
      </w:r>
      <w:r w:rsidRPr="00EF6903">
        <w:t xml:space="preserve">chool </w:t>
      </w:r>
      <w:r w:rsidR="00DC0AEC">
        <w:t>T</w:t>
      </w:r>
      <w:r w:rsidRPr="00EF6903">
        <w:t xml:space="preserve">ransportation </w:t>
      </w:r>
      <w:r w:rsidR="00DC0AEC">
        <w:t>V</w:t>
      </w:r>
      <w:r w:rsidRPr="00EF6903">
        <w:t>ehicles owned or leased by the Educational Entity that are used for student transportation shall not have the windows obstructed in any way by advertising, decorations, or vehicle wraps.</w:t>
      </w:r>
    </w:p>
    <w:p w14:paraId="1007A9D3" w14:textId="7C286937" w:rsidR="004D53FD" w:rsidRPr="00EF6903" w:rsidRDefault="00345AE0" w:rsidP="008866C7">
      <w:pPr>
        <w:pStyle w:val="BodyText"/>
        <w:spacing w:after="240" w:line="276" w:lineRule="auto"/>
        <w:ind w:left="2880" w:hanging="720"/>
        <w:rPr>
          <w:sz w:val="22"/>
          <w:szCs w:val="22"/>
        </w:rPr>
      </w:pPr>
      <w:r w:rsidRPr="00EF6903">
        <w:rPr>
          <w:sz w:val="22"/>
          <w:szCs w:val="22"/>
        </w:rPr>
        <w:t>(1)</w:t>
      </w:r>
      <w:r w:rsidRPr="00EF6903">
        <w:rPr>
          <w:sz w:val="22"/>
          <w:szCs w:val="22"/>
        </w:rPr>
        <w:tab/>
        <w:t>Exception: Tint applied by the vehicle manufacturer to industry standards, as permitted in 1 CCR 301-25.</w:t>
      </w:r>
    </w:p>
    <w:p w14:paraId="110AD088" w14:textId="3D861532" w:rsidR="0080502F" w:rsidRPr="00EF6903" w:rsidRDefault="00345AE0" w:rsidP="008866C7">
      <w:pPr>
        <w:pStyle w:val="BodyText"/>
        <w:spacing w:after="240" w:line="276" w:lineRule="auto"/>
        <w:ind w:left="2880" w:hanging="720"/>
        <w:rPr>
          <w:sz w:val="22"/>
          <w:szCs w:val="22"/>
        </w:rPr>
      </w:pPr>
      <w:r w:rsidRPr="00EF6903">
        <w:rPr>
          <w:sz w:val="22"/>
          <w:szCs w:val="22"/>
        </w:rPr>
        <w:t>(2)</w:t>
      </w:r>
      <w:r w:rsidRPr="00EF6903">
        <w:rPr>
          <w:sz w:val="22"/>
          <w:szCs w:val="22"/>
        </w:rPr>
        <w:tab/>
        <w:t>Exception: Route identification is permitted per 1 CCR 301-25.</w:t>
      </w:r>
    </w:p>
    <w:p w14:paraId="66EEB2D1" w14:textId="77777777" w:rsidR="0080502F" w:rsidRPr="00EF6903" w:rsidRDefault="00345AE0" w:rsidP="008866C7">
      <w:pPr>
        <w:pStyle w:val="Heading2"/>
        <w:spacing w:line="276" w:lineRule="auto"/>
        <w:rPr>
          <w:spacing w:val="-2"/>
          <w:szCs w:val="22"/>
        </w:rPr>
      </w:pPr>
      <w:r w:rsidRPr="00EF6903">
        <w:rPr>
          <w:szCs w:val="22"/>
        </w:rPr>
        <w:t>13.0</w:t>
      </w:r>
      <w:r w:rsidRPr="00EF6903">
        <w:rPr>
          <w:szCs w:val="22"/>
        </w:rPr>
        <w:tab/>
        <w:t>Hours of Service for School Transportation Vehicle Operators</w:t>
      </w:r>
    </w:p>
    <w:p w14:paraId="6E4EEBB7" w14:textId="7CBD141C" w:rsidR="003B226C" w:rsidRPr="00EF6903" w:rsidRDefault="003B226C" w:rsidP="008866C7">
      <w:pPr>
        <w:pStyle w:val="Heading3"/>
        <w:spacing w:line="276" w:lineRule="auto"/>
        <w:rPr>
          <w:szCs w:val="22"/>
        </w:rPr>
      </w:pPr>
      <w:r w:rsidRPr="00EF6903">
        <w:rPr>
          <w:szCs w:val="22"/>
        </w:rPr>
        <w:t>13.1</w:t>
      </w:r>
      <w:r w:rsidRPr="00EF6903">
        <w:rPr>
          <w:szCs w:val="22"/>
        </w:rPr>
        <w:tab/>
        <w:t>Maximum Driving and On-Duty Time</w:t>
      </w:r>
    </w:p>
    <w:p w14:paraId="64B5CBFB" w14:textId="4809B185" w:rsidR="00463024" w:rsidRPr="00EF6903" w:rsidRDefault="00463024" w:rsidP="008866C7">
      <w:pPr>
        <w:widowControl w:val="0"/>
        <w:tabs>
          <w:tab w:val="clear" w:pos="720"/>
          <w:tab w:val="clear" w:pos="1440"/>
        </w:tabs>
        <w:autoSpaceDE w:val="0"/>
        <w:autoSpaceDN w:val="0"/>
        <w:spacing w:before="0" w:line="276" w:lineRule="auto"/>
        <w:ind w:left="1440" w:hanging="720"/>
        <w:rPr>
          <w:spacing w:val="-2"/>
        </w:rPr>
      </w:pPr>
      <w:r w:rsidRPr="00EF6903">
        <w:t>13.1.1</w:t>
      </w:r>
      <w:r w:rsidRPr="00EF6903">
        <w:tab/>
      </w:r>
      <w:r w:rsidR="00F153F6">
        <w:t>School Transportation</w:t>
      </w:r>
      <w:r w:rsidRPr="00EF6903">
        <w:t xml:space="preserve"> </w:t>
      </w:r>
      <w:r w:rsidR="00F153F6">
        <w:t xml:space="preserve">Vehicle </w:t>
      </w:r>
      <w:r w:rsidRPr="00EF6903">
        <w:t>Operator</w:t>
      </w:r>
      <w:r w:rsidR="00F153F6">
        <w:t>s</w:t>
      </w:r>
      <w:r w:rsidRPr="00EF6903">
        <w:t xml:space="preserve"> shall not drive, and an Educational Entity shall not require or permit a</w:t>
      </w:r>
      <w:r w:rsidR="00F153F6">
        <w:t xml:space="preserve"> School Transportation Vehicle </w:t>
      </w:r>
      <w:r w:rsidRPr="00EF6903">
        <w:t>Operator to drive, in violation of the hours-of-service limits established in this Section.</w:t>
      </w:r>
    </w:p>
    <w:p w14:paraId="2D5F49CE" w14:textId="37341596" w:rsidR="002B320C" w:rsidRPr="00EF6903" w:rsidRDefault="002B320C" w:rsidP="008866C7">
      <w:pPr>
        <w:widowControl w:val="0"/>
        <w:tabs>
          <w:tab w:val="clear" w:pos="720"/>
          <w:tab w:val="clear" w:pos="1440"/>
        </w:tabs>
        <w:autoSpaceDE w:val="0"/>
        <w:autoSpaceDN w:val="0"/>
        <w:spacing w:before="0" w:line="276" w:lineRule="auto"/>
        <w:ind w:left="1440" w:hanging="720"/>
      </w:pPr>
      <w:r w:rsidRPr="00EF6903">
        <w:t>13.1.2</w:t>
      </w:r>
      <w:r w:rsidRPr="00EF6903">
        <w:tab/>
        <w:t xml:space="preserve">All </w:t>
      </w:r>
      <w:r w:rsidR="00F153F6">
        <w:t>School Transportation Vehicle O</w:t>
      </w:r>
      <w:r w:rsidRPr="00EF6903">
        <w:t xml:space="preserve">perators shall document that they </w:t>
      </w:r>
      <w:proofErr w:type="gramStart"/>
      <w:r w:rsidRPr="00EF6903">
        <w:t>are in compliance with</w:t>
      </w:r>
      <w:proofErr w:type="gramEnd"/>
      <w:r w:rsidRPr="00EF6903">
        <w:t xml:space="preserve"> this </w:t>
      </w:r>
      <w:r w:rsidR="001A7A70">
        <w:t>S</w:t>
      </w:r>
      <w:r w:rsidRPr="00EF6903">
        <w:t>ection.</w:t>
      </w:r>
    </w:p>
    <w:p w14:paraId="3B9F33B6" w14:textId="2B551B80" w:rsidR="002B320C" w:rsidRPr="00EF6903" w:rsidRDefault="002B320C" w:rsidP="008866C7">
      <w:pPr>
        <w:widowControl w:val="0"/>
        <w:tabs>
          <w:tab w:val="clear" w:pos="720"/>
          <w:tab w:val="clear" w:pos="1440"/>
        </w:tabs>
        <w:autoSpaceDE w:val="0"/>
        <w:autoSpaceDN w:val="0"/>
        <w:spacing w:before="0" w:line="276" w:lineRule="auto"/>
        <w:ind w:left="2160" w:hanging="720"/>
        <w:rPr>
          <w:spacing w:val="-2"/>
        </w:rPr>
      </w:pPr>
      <w:r w:rsidRPr="00EF6903">
        <w:t>(A)</w:t>
      </w:r>
      <w:r w:rsidRPr="00EF6903">
        <w:tab/>
        <w:t>A</w:t>
      </w:r>
      <w:r w:rsidR="00F153F6">
        <w:t xml:space="preserve"> School Transportation Vehicle</w:t>
      </w:r>
      <w:r w:rsidRPr="00EF6903">
        <w:t xml:space="preserve"> </w:t>
      </w:r>
      <w:r w:rsidR="00F153F6">
        <w:t>O</w:t>
      </w:r>
      <w:r w:rsidRPr="00EF6903">
        <w:t xml:space="preserve">perator’s daily log, or equivalent, shall be completed for the trip in the </w:t>
      </w:r>
      <w:r w:rsidR="00F153F6">
        <w:t>School Transportation Vehicle O</w:t>
      </w:r>
      <w:r w:rsidRPr="00EF6903">
        <w:t>perator’s own handwriting when the trip requires a scheduled or unscheduled overnight stay away from the work reporting location.</w:t>
      </w:r>
    </w:p>
    <w:p w14:paraId="658F98B8" w14:textId="13661477" w:rsidR="004C5311" w:rsidRPr="00EF6903" w:rsidRDefault="004C5311" w:rsidP="008866C7">
      <w:pPr>
        <w:pStyle w:val="Style1"/>
        <w:spacing w:after="240" w:line="276" w:lineRule="auto"/>
      </w:pPr>
      <w:r w:rsidRPr="00EF6903">
        <w:t>13.1.3</w:t>
      </w:r>
      <w:r w:rsidR="00EF6903" w:rsidRPr="00EF6903">
        <w:tab/>
      </w:r>
      <w:r w:rsidRPr="00EF6903">
        <w:t>Definitions</w:t>
      </w:r>
    </w:p>
    <w:p w14:paraId="50E2AF3F" w14:textId="2E86DD66" w:rsidR="004C5311" w:rsidRPr="00EF6903" w:rsidRDefault="004C5311" w:rsidP="008866C7">
      <w:pPr>
        <w:spacing w:line="276" w:lineRule="auto"/>
        <w:ind w:left="2160" w:hanging="720"/>
      </w:pPr>
      <w:r w:rsidRPr="00EF6903">
        <w:t>(A)</w:t>
      </w:r>
      <w:r w:rsidRPr="00EF6903">
        <w:tab/>
      </w:r>
      <w:r w:rsidR="00E512FE">
        <w:t>“</w:t>
      </w:r>
      <w:r w:rsidRPr="00EF6903">
        <w:t>Day</w:t>
      </w:r>
      <w:r w:rsidR="00E512FE">
        <w:t>” means a</w:t>
      </w:r>
      <w:r w:rsidRPr="00EF6903">
        <w:t>ny consecutive 24-hour period beginning at a time designated by the Educational Entity.</w:t>
      </w:r>
    </w:p>
    <w:p w14:paraId="2369ED03" w14:textId="47921D65" w:rsidR="004C5311" w:rsidRPr="00EF6903" w:rsidRDefault="004C5311" w:rsidP="008866C7">
      <w:pPr>
        <w:spacing w:line="276" w:lineRule="auto"/>
        <w:ind w:left="2160" w:hanging="720"/>
      </w:pPr>
      <w:r w:rsidRPr="00EF6903">
        <w:lastRenderedPageBreak/>
        <w:t>(B)</w:t>
      </w:r>
      <w:r w:rsidRPr="00EF6903">
        <w:tab/>
      </w:r>
      <w:r w:rsidR="00E512FE">
        <w:t>“</w:t>
      </w:r>
      <w:r w:rsidRPr="00EF6903">
        <w:t>On-Duty Time</w:t>
      </w:r>
      <w:r w:rsidR="00E512FE">
        <w:t>” means</w:t>
      </w:r>
      <w:r w:rsidRPr="00EF6903">
        <w:t xml:space="preserve"> all time worked for all employers, including all driving and non-driving duties.</w:t>
      </w:r>
    </w:p>
    <w:p w14:paraId="31B65FDC" w14:textId="55F2C63D" w:rsidR="00BE785C" w:rsidRPr="00EF6903" w:rsidRDefault="00BE785C" w:rsidP="008866C7">
      <w:pPr>
        <w:spacing w:line="276" w:lineRule="auto"/>
        <w:ind w:left="2880" w:hanging="720"/>
      </w:pPr>
      <w:r w:rsidRPr="00EF6903">
        <w:t>(1)</w:t>
      </w:r>
      <w:r w:rsidRPr="00EF6903">
        <w:tab/>
      </w:r>
      <w:r w:rsidR="00E512FE">
        <w:t>“</w:t>
      </w:r>
      <w:r w:rsidRPr="00EF6903">
        <w:t>On-Duty Not-Driving</w:t>
      </w:r>
      <w:r w:rsidR="00E512FE">
        <w:t>” means all</w:t>
      </w:r>
      <w:r w:rsidR="00241C10">
        <w:t xml:space="preserve"> time spent for</w:t>
      </w:r>
      <w:r w:rsidRPr="00EF6903">
        <w:t xml:space="preserve"> pre-trip/post-trip inspections, loading and unloading students, cleaning the bus, administrative paperwork, or if the </w:t>
      </w:r>
      <w:r w:rsidR="00C7655F">
        <w:t>School Transportation Vehicle O</w:t>
      </w:r>
      <w:r w:rsidRPr="00EF6903">
        <w:t xml:space="preserve">perator is not free to leave the location of </w:t>
      </w:r>
      <w:r w:rsidR="00265BB4">
        <w:t>a School-Related Event</w:t>
      </w:r>
      <w:r w:rsidRPr="00EF6903">
        <w:t>.</w:t>
      </w:r>
    </w:p>
    <w:p w14:paraId="3C88579C" w14:textId="6F676114" w:rsidR="00BE785C" w:rsidRPr="00EF6903" w:rsidRDefault="00BE785C" w:rsidP="008866C7">
      <w:pPr>
        <w:spacing w:line="276" w:lineRule="auto"/>
        <w:ind w:left="2880" w:hanging="720"/>
      </w:pPr>
      <w:r w:rsidRPr="00EF6903">
        <w:t>(2)</w:t>
      </w:r>
      <w:r w:rsidRPr="00EF6903">
        <w:tab/>
      </w:r>
      <w:r w:rsidR="00241C10">
        <w:t>“</w:t>
      </w:r>
      <w:r w:rsidRPr="00EF6903">
        <w:t>On-Duty Driving</w:t>
      </w:r>
      <w:r w:rsidR="00241C10">
        <w:t>” means</w:t>
      </w:r>
      <w:r w:rsidRPr="00EF6903">
        <w:t xml:space="preserve"> </w:t>
      </w:r>
      <w:r w:rsidR="00241C10">
        <w:t>t</w:t>
      </w:r>
      <w:r w:rsidRPr="00EF6903">
        <w:t xml:space="preserve">he period during which the </w:t>
      </w:r>
      <w:r w:rsidR="00126ED1">
        <w:t>School Transportation Vehicle Op</w:t>
      </w:r>
      <w:r w:rsidRPr="00EF6903">
        <w:t xml:space="preserve">erator is at the controls of a </w:t>
      </w:r>
      <w:r w:rsidR="00265BB4">
        <w:t>S</w:t>
      </w:r>
      <w:r w:rsidRPr="00EF6903">
        <w:t xml:space="preserve">chool </w:t>
      </w:r>
      <w:r w:rsidR="00265BB4">
        <w:t>T</w:t>
      </w:r>
      <w:r w:rsidRPr="00EF6903">
        <w:t xml:space="preserve">ransportation </w:t>
      </w:r>
      <w:r w:rsidR="00265BB4">
        <w:t>V</w:t>
      </w:r>
      <w:r w:rsidRPr="00EF6903">
        <w:t>ehicle while it is in motion.</w:t>
      </w:r>
    </w:p>
    <w:p w14:paraId="5595C999" w14:textId="40925B95" w:rsidR="00BE785C" w:rsidRPr="00EF6903" w:rsidRDefault="00BE785C" w:rsidP="008866C7">
      <w:pPr>
        <w:spacing w:line="276" w:lineRule="auto"/>
        <w:ind w:left="2160" w:hanging="720"/>
      </w:pPr>
      <w:r w:rsidRPr="00EF6903">
        <w:t>(C)</w:t>
      </w:r>
      <w:r w:rsidRPr="00EF6903">
        <w:tab/>
      </w:r>
      <w:r w:rsidR="00241C10">
        <w:t>“</w:t>
      </w:r>
      <w:r w:rsidRPr="00EF6903">
        <w:t>Off-Duty Time (Rest/Waiting)</w:t>
      </w:r>
      <w:r w:rsidR="00241C10">
        <w:t>” means</w:t>
      </w:r>
      <w:r w:rsidR="00761104">
        <w:t xml:space="preserve"> the time spent by</w:t>
      </w:r>
      <w:r w:rsidRPr="00EF6903">
        <w:t xml:space="preserve"> </w:t>
      </w:r>
      <w:r w:rsidR="00265BB4">
        <w:t>School Transportation Vehicle O</w:t>
      </w:r>
      <w:r w:rsidRPr="00EF6903">
        <w:t xml:space="preserve">perators of </w:t>
      </w:r>
      <w:r w:rsidR="00265BB4">
        <w:t>S</w:t>
      </w:r>
      <w:r w:rsidRPr="00EF6903">
        <w:t xml:space="preserve">chool </w:t>
      </w:r>
      <w:r w:rsidR="00265BB4">
        <w:t>T</w:t>
      </w:r>
      <w:r w:rsidRPr="00EF6903">
        <w:t xml:space="preserve">ransportation </w:t>
      </w:r>
      <w:r w:rsidR="00265BB4">
        <w:t>V</w:t>
      </w:r>
      <w:r w:rsidRPr="00EF6903">
        <w:t xml:space="preserve">ehicles during special events, meal stops, and </w:t>
      </w:r>
      <w:r w:rsidR="00126ED1">
        <w:t>S</w:t>
      </w:r>
      <w:r w:rsidRPr="00EF6903">
        <w:t>chool-</w:t>
      </w:r>
      <w:r w:rsidR="00126ED1">
        <w:t>R</w:t>
      </w:r>
      <w:r w:rsidRPr="00EF6903">
        <w:t xml:space="preserve">elated </w:t>
      </w:r>
      <w:r w:rsidR="00126ED1">
        <w:t>Events</w:t>
      </w:r>
      <w:r w:rsidR="006F0968">
        <w:t>,</w:t>
      </w:r>
      <w:r w:rsidR="00A73E57">
        <w:t xml:space="preserve"> </w:t>
      </w:r>
      <w:r w:rsidRPr="00EF6903">
        <w:t>regardless of compensation</w:t>
      </w:r>
      <w:r w:rsidR="006F0968">
        <w:t>,</w:t>
      </w:r>
      <w:r w:rsidR="00A73E57">
        <w:t xml:space="preserve"> </w:t>
      </w:r>
      <w:r w:rsidRPr="00EF6903">
        <w:t>as off-duty, provided that the subsequent criteria are satisfied.</w:t>
      </w:r>
    </w:p>
    <w:p w14:paraId="6E63C8D2" w14:textId="40455E2C" w:rsidR="00BE785C" w:rsidRPr="00EF6903" w:rsidRDefault="00BE785C" w:rsidP="008866C7">
      <w:pPr>
        <w:spacing w:line="276" w:lineRule="auto"/>
        <w:ind w:left="2880" w:hanging="720"/>
      </w:pPr>
      <w:r w:rsidRPr="00EF6903">
        <w:t>(1)</w:t>
      </w:r>
      <w:r w:rsidRPr="00EF6903">
        <w:tab/>
        <w:t xml:space="preserve">The </w:t>
      </w:r>
      <w:r w:rsidR="00126ED1">
        <w:t>School Transportation Vehicle O</w:t>
      </w:r>
      <w:r w:rsidRPr="00EF6903">
        <w:t>perator shall be relieved of all duty and responsibility for the care and custody of the students, and</w:t>
      </w:r>
    </w:p>
    <w:p w14:paraId="051C231E" w14:textId="289DFBA2" w:rsidR="00BE785C" w:rsidRPr="00EF6903" w:rsidRDefault="00BE785C" w:rsidP="008866C7">
      <w:pPr>
        <w:spacing w:line="276" w:lineRule="auto"/>
        <w:ind w:left="2880" w:hanging="720"/>
      </w:pPr>
      <w:r w:rsidRPr="00EF6903">
        <w:t>(2)</w:t>
      </w:r>
      <w:r w:rsidRPr="00EF6903">
        <w:tab/>
        <w:t xml:space="preserve">The </w:t>
      </w:r>
      <w:r w:rsidR="00126ED1">
        <w:t>School Transportation Vehicle O</w:t>
      </w:r>
      <w:r w:rsidRPr="00EF6903">
        <w:t xml:space="preserve">perator shall be at liberty to pursue activities of their choice, including leaving the premises on which the </w:t>
      </w:r>
      <w:proofErr w:type="gramStart"/>
      <w:r w:rsidR="00FB254D">
        <w:t>School</w:t>
      </w:r>
      <w:proofErr w:type="gramEnd"/>
      <w:r w:rsidR="00FB254D">
        <w:t>-Related Event</w:t>
      </w:r>
      <w:r w:rsidRPr="00EF6903">
        <w:t xml:space="preserve"> is located.</w:t>
      </w:r>
    </w:p>
    <w:p w14:paraId="237BEF12" w14:textId="7CB96A3C" w:rsidR="003B226C" w:rsidRPr="00EF6903" w:rsidRDefault="003B226C" w:rsidP="008866C7">
      <w:pPr>
        <w:pStyle w:val="Style1"/>
        <w:spacing w:after="240" w:line="276" w:lineRule="auto"/>
        <w:rPr>
          <w:spacing w:val="-2"/>
        </w:rPr>
      </w:pPr>
      <w:r w:rsidRPr="00EF6903">
        <w:t>13.1.4</w:t>
      </w:r>
      <w:r w:rsidR="00EF6903" w:rsidRPr="00EF6903">
        <w:tab/>
      </w:r>
      <w:r w:rsidRPr="00EF6903">
        <w:t>Daily Limits</w:t>
      </w:r>
    </w:p>
    <w:p w14:paraId="648F4FB7" w14:textId="49D02E35" w:rsidR="004C5311" w:rsidRPr="00EF6903" w:rsidRDefault="004C5311" w:rsidP="008866C7">
      <w:pPr>
        <w:pStyle w:val="BodyText"/>
        <w:spacing w:after="240" w:line="276" w:lineRule="auto"/>
        <w:ind w:left="2160" w:hanging="720"/>
        <w:rPr>
          <w:sz w:val="22"/>
          <w:szCs w:val="22"/>
        </w:rPr>
      </w:pPr>
      <w:r w:rsidRPr="00EF6903">
        <w:rPr>
          <w:sz w:val="22"/>
          <w:szCs w:val="22"/>
        </w:rPr>
        <w:t>(A)</w:t>
      </w:r>
      <w:r w:rsidRPr="00EF6903">
        <w:rPr>
          <w:sz w:val="22"/>
          <w:szCs w:val="22"/>
        </w:rPr>
        <w:tab/>
      </w:r>
      <w:r w:rsidR="00126ED1" w:rsidRPr="00126ED1">
        <w:rPr>
          <w:sz w:val="22"/>
          <w:szCs w:val="22"/>
        </w:rPr>
        <w:t>A School Transportation Vehicle Operator shall not drive after accumulating 10 hours of driving time or after 14 consecutive hours of on-duty time until the required off-duty period is completed.</w:t>
      </w:r>
    </w:p>
    <w:p w14:paraId="68F218F0" w14:textId="4BC0FCAC" w:rsidR="00463024" w:rsidRPr="00EF6903" w:rsidRDefault="00345AE0" w:rsidP="008866C7">
      <w:pPr>
        <w:pStyle w:val="BodyText"/>
        <w:spacing w:after="240" w:line="276" w:lineRule="auto"/>
        <w:ind w:left="2880" w:hanging="720"/>
        <w:rPr>
          <w:sz w:val="22"/>
          <w:szCs w:val="22"/>
        </w:rPr>
      </w:pPr>
      <w:r w:rsidRPr="00EF6903">
        <w:rPr>
          <w:sz w:val="22"/>
          <w:szCs w:val="22"/>
        </w:rPr>
        <w:t>(1)</w:t>
      </w:r>
      <w:r w:rsidRPr="00EF6903">
        <w:rPr>
          <w:sz w:val="22"/>
          <w:szCs w:val="22"/>
        </w:rPr>
        <w:tab/>
        <w:t xml:space="preserve">The required </w:t>
      </w:r>
      <w:r w:rsidR="00126ED1">
        <w:rPr>
          <w:sz w:val="22"/>
          <w:szCs w:val="22"/>
        </w:rPr>
        <w:t>10</w:t>
      </w:r>
      <w:r w:rsidRPr="00EF6903">
        <w:rPr>
          <w:sz w:val="22"/>
          <w:szCs w:val="22"/>
        </w:rPr>
        <w:t xml:space="preserve"> hours </w:t>
      </w:r>
      <w:proofErr w:type="gramStart"/>
      <w:r w:rsidRPr="00EF6903">
        <w:rPr>
          <w:sz w:val="22"/>
          <w:szCs w:val="22"/>
        </w:rPr>
        <w:t>off-duty</w:t>
      </w:r>
      <w:proofErr w:type="gramEnd"/>
      <w:r w:rsidRPr="00EF6903">
        <w:rPr>
          <w:sz w:val="22"/>
          <w:szCs w:val="22"/>
        </w:rPr>
        <w:t xml:space="preserve"> shall consist of:</w:t>
      </w:r>
    </w:p>
    <w:p w14:paraId="2AB399E3" w14:textId="3BC0EC83" w:rsidR="00463024" w:rsidRPr="00EF6903" w:rsidRDefault="00463024" w:rsidP="008866C7">
      <w:pPr>
        <w:pStyle w:val="BodyText"/>
        <w:spacing w:after="240" w:line="276" w:lineRule="auto"/>
        <w:ind w:left="3600" w:hanging="720"/>
        <w:rPr>
          <w:sz w:val="22"/>
          <w:szCs w:val="22"/>
        </w:rPr>
      </w:pPr>
      <w:r w:rsidRPr="00EF6903">
        <w:rPr>
          <w:sz w:val="22"/>
          <w:szCs w:val="22"/>
        </w:rPr>
        <w:t>(a)</w:t>
      </w:r>
      <w:r w:rsidRPr="00EF6903">
        <w:rPr>
          <w:sz w:val="22"/>
          <w:szCs w:val="22"/>
        </w:rPr>
        <w:tab/>
        <w:t>One period of at least six consecutive hours; and</w:t>
      </w:r>
    </w:p>
    <w:p w14:paraId="4723661E" w14:textId="77777777" w:rsidR="00463024" w:rsidRPr="00EF6903" w:rsidRDefault="00463024" w:rsidP="008866C7">
      <w:pPr>
        <w:pStyle w:val="BodyText"/>
        <w:spacing w:after="240" w:line="276" w:lineRule="auto"/>
        <w:ind w:left="3600" w:hanging="720"/>
        <w:rPr>
          <w:sz w:val="22"/>
          <w:szCs w:val="22"/>
        </w:rPr>
      </w:pPr>
      <w:r w:rsidRPr="00EF6903">
        <w:rPr>
          <w:sz w:val="22"/>
          <w:szCs w:val="22"/>
        </w:rPr>
        <w:t>(b)</w:t>
      </w:r>
      <w:r w:rsidRPr="00EF6903">
        <w:rPr>
          <w:sz w:val="22"/>
          <w:szCs w:val="22"/>
        </w:rPr>
        <w:tab/>
        <w:t>The remaining off-duty time accumulated in no more than two additional periods.</w:t>
      </w:r>
    </w:p>
    <w:p w14:paraId="34115FC5" w14:textId="5289813E" w:rsidR="0080502F" w:rsidRPr="00EF6903" w:rsidRDefault="004C5311" w:rsidP="008866C7">
      <w:pPr>
        <w:pStyle w:val="BodyText"/>
        <w:spacing w:after="240" w:line="276" w:lineRule="auto"/>
        <w:ind w:left="2880" w:hanging="720"/>
        <w:rPr>
          <w:sz w:val="22"/>
          <w:szCs w:val="22"/>
        </w:rPr>
      </w:pPr>
      <w:r w:rsidRPr="00EF6903">
        <w:rPr>
          <w:sz w:val="22"/>
          <w:szCs w:val="22"/>
        </w:rPr>
        <w:t>(2)</w:t>
      </w:r>
      <w:r w:rsidRPr="00EF6903">
        <w:rPr>
          <w:sz w:val="22"/>
          <w:szCs w:val="22"/>
        </w:rPr>
        <w:tab/>
        <w:t xml:space="preserve">This would include on-duty time for all </w:t>
      </w:r>
      <w:proofErr w:type="gramStart"/>
      <w:r w:rsidRPr="00EF6903">
        <w:rPr>
          <w:sz w:val="22"/>
          <w:szCs w:val="22"/>
        </w:rPr>
        <w:t>employers</w:t>
      </w:r>
      <w:proofErr w:type="gramEnd"/>
      <w:r w:rsidRPr="00EF6903">
        <w:rPr>
          <w:sz w:val="22"/>
          <w:szCs w:val="22"/>
        </w:rPr>
        <w:t>.</w:t>
      </w:r>
    </w:p>
    <w:p w14:paraId="1993DE5D" w14:textId="702D6792" w:rsidR="004C5311" w:rsidRPr="00EF6903" w:rsidRDefault="004C5311" w:rsidP="008866C7">
      <w:pPr>
        <w:pStyle w:val="Style1"/>
        <w:spacing w:after="240" w:line="276" w:lineRule="auto"/>
      </w:pPr>
      <w:r w:rsidRPr="00EF6903">
        <w:t>13.1.5</w:t>
      </w:r>
      <w:r w:rsidR="00EF6903" w:rsidRPr="00EF6903">
        <w:tab/>
      </w:r>
      <w:r w:rsidRPr="00EF6903">
        <w:t>Weekly Limits</w:t>
      </w:r>
    </w:p>
    <w:p w14:paraId="58C6486F" w14:textId="08147EC4" w:rsidR="004D53FD" w:rsidRPr="00EF6903" w:rsidRDefault="00C373BB" w:rsidP="008866C7">
      <w:pPr>
        <w:pStyle w:val="BodyText"/>
        <w:spacing w:before="51" w:after="240" w:line="276" w:lineRule="auto"/>
        <w:ind w:left="2160" w:hanging="720"/>
        <w:rPr>
          <w:sz w:val="22"/>
          <w:szCs w:val="22"/>
        </w:rPr>
      </w:pPr>
      <w:r w:rsidRPr="00EF6903">
        <w:rPr>
          <w:sz w:val="22"/>
          <w:szCs w:val="22"/>
        </w:rPr>
        <w:t>(A)</w:t>
      </w:r>
      <w:r w:rsidRPr="00EF6903">
        <w:rPr>
          <w:sz w:val="22"/>
          <w:szCs w:val="22"/>
        </w:rPr>
        <w:tab/>
      </w:r>
      <w:r w:rsidR="00265BB4">
        <w:rPr>
          <w:sz w:val="22"/>
          <w:szCs w:val="22"/>
        </w:rPr>
        <w:t xml:space="preserve">School Transportation Vehicle </w:t>
      </w:r>
      <w:r w:rsidRPr="00EF6903">
        <w:rPr>
          <w:sz w:val="22"/>
          <w:szCs w:val="22"/>
        </w:rPr>
        <w:t>Operators are prohibited from driving after being on duty for more than 70 hours in any seven consecutive days.</w:t>
      </w:r>
    </w:p>
    <w:p w14:paraId="49D5C26F" w14:textId="18EB3BE9" w:rsidR="00192E1A" w:rsidRPr="00EF6903" w:rsidRDefault="00192E1A" w:rsidP="008866C7">
      <w:pPr>
        <w:pStyle w:val="Style1"/>
        <w:spacing w:after="240" w:line="276" w:lineRule="auto"/>
      </w:pPr>
      <w:r w:rsidRPr="00EF6903">
        <w:lastRenderedPageBreak/>
        <w:t>13.1.6</w:t>
      </w:r>
      <w:r w:rsidR="00EF6903" w:rsidRPr="00EF6903">
        <w:tab/>
      </w:r>
      <w:r w:rsidRPr="00EF6903">
        <w:t>Emergency Exception</w:t>
      </w:r>
    </w:p>
    <w:p w14:paraId="2890FCAF" w14:textId="77777777" w:rsidR="0080502F" w:rsidRPr="00EF6903" w:rsidRDefault="00192E1A" w:rsidP="008866C7">
      <w:pPr>
        <w:pStyle w:val="BodyText"/>
        <w:spacing w:before="51" w:after="240" w:line="276" w:lineRule="auto"/>
        <w:ind w:left="2160" w:hanging="720"/>
        <w:rPr>
          <w:spacing w:val="-2"/>
          <w:sz w:val="22"/>
          <w:szCs w:val="22"/>
        </w:rPr>
      </w:pPr>
      <w:r w:rsidRPr="00EF6903">
        <w:rPr>
          <w:sz w:val="22"/>
          <w:szCs w:val="22"/>
        </w:rPr>
        <w:t>(A)</w:t>
      </w:r>
      <w:r w:rsidRPr="00EF6903">
        <w:rPr>
          <w:sz w:val="22"/>
          <w:szCs w:val="22"/>
        </w:rPr>
        <w:tab/>
        <w:t>In case of an emergency, an operator may complete the trip without being in violation if such a trip reasonably could have been completed absent the emergency.</w:t>
      </w:r>
    </w:p>
    <w:p w14:paraId="5D3A8FAD" w14:textId="4E2BE342" w:rsidR="002B320C" w:rsidRPr="00EF6903" w:rsidRDefault="002B320C" w:rsidP="008866C7">
      <w:pPr>
        <w:pStyle w:val="Style1"/>
        <w:spacing w:after="240" w:line="276" w:lineRule="auto"/>
      </w:pPr>
      <w:r w:rsidRPr="00EF6903">
        <w:t>13.1.7</w:t>
      </w:r>
      <w:r w:rsidR="00EF6903" w:rsidRPr="00EF6903">
        <w:tab/>
      </w:r>
      <w:r w:rsidRPr="00EF6903">
        <w:t>Federal Compliance Option</w:t>
      </w:r>
    </w:p>
    <w:p w14:paraId="2AA6D257" w14:textId="69D6E9AA" w:rsidR="0080502F" w:rsidRPr="00EF6903" w:rsidRDefault="002B320C" w:rsidP="008866C7">
      <w:pPr>
        <w:widowControl w:val="0"/>
        <w:tabs>
          <w:tab w:val="clear" w:pos="720"/>
          <w:tab w:val="clear" w:pos="1440"/>
        </w:tabs>
        <w:autoSpaceDE w:val="0"/>
        <w:autoSpaceDN w:val="0"/>
        <w:spacing w:before="0" w:line="276" w:lineRule="auto"/>
        <w:ind w:left="2160" w:hanging="720"/>
      </w:pPr>
      <w:r w:rsidRPr="00EF6903">
        <w:t>(A)</w:t>
      </w:r>
      <w:r w:rsidRPr="00EF6903">
        <w:tab/>
        <w:t xml:space="preserve">In lieu of section 13.0 of these rules, an Educational Entity may comply with the Federal Motor Carrier Safety Regulations, 49 C.F.R. </w:t>
      </w:r>
      <w:r w:rsidR="00741EFF">
        <w:t xml:space="preserve">§ </w:t>
      </w:r>
      <w:r w:rsidRPr="00EF6903">
        <w:t>395.</w:t>
      </w:r>
    </w:p>
    <w:p w14:paraId="5CE01C0F" w14:textId="0ACC1989" w:rsidR="0080502F" w:rsidRPr="00EF6903" w:rsidRDefault="00642C58" w:rsidP="008866C7">
      <w:pPr>
        <w:pStyle w:val="Heading2"/>
        <w:spacing w:line="276" w:lineRule="auto"/>
        <w:rPr>
          <w:spacing w:val="-2"/>
          <w:szCs w:val="22"/>
        </w:rPr>
      </w:pPr>
      <w:r w:rsidRPr="00EF6903">
        <w:rPr>
          <w:szCs w:val="22"/>
        </w:rPr>
        <w:t>14.0</w:t>
      </w:r>
      <w:r w:rsidRPr="00EF6903">
        <w:rPr>
          <w:szCs w:val="22"/>
        </w:rPr>
        <w:tab/>
        <w:t>Route Planning and Student Loading</w:t>
      </w:r>
      <w:r w:rsidR="00C53A5C">
        <w:rPr>
          <w:szCs w:val="22"/>
        </w:rPr>
        <w:t xml:space="preserve"> and</w:t>
      </w:r>
      <w:r w:rsidRPr="00EF6903">
        <w:rPr>
          <w:szCs w:val="22"/>
        </w:rPr>
        <w:t xml:space="preserve"> Discharge</w:t>
      </w:r>
    </w:p>
    <w:p w14:paraId="1CA15E18" w14:textId="04BA4681" w:rsidR="0059741B" w:rsidRPr="00EF6903" w:rsidRDefault="0059741B" w:rsidP="008866C7">
      <w:pPr>
        <w:pStyle w:val="Heading3"/>
        <w:spacing w:line="276" w:lineRule="auto"/>
        <w:rPr>
          <w:szCs w:val="22"/>
        </w:rPr>
      </w:pPr>
      <w:r w:rsidRPr="00EF6903">
        <w:rPr>
          <w:szCs w:val="22"/>
        </w:rPr>
        <w:t>14.1</w:t>
      </w:r>
      <w:r w:rsidR="00EF6903" w:rsidRPr="00EF6903">
        <w:rPr>
          <w:szCs w:val="22"/>
        </w:rPr>
        <w:tab/>
      </w:r>
      <w:r w:rsidRPr="00EF6903">
        <w:rPr>
          <w:szCs w:val="22"/>
        </w:rPr>
        <w:t>Vehicle Usage Restrictions</w:t>
      </w:r>
    </w:p>
    <w:p w14:paraId="75A36EBF" w14:textId="74CF1D75" w:rsidR="0059741B" w:rsidRPr="00EF6903" w:rsidRDefault="0059741B" w:rsidP="008866C7">
      <w:pPr>
        <w:widowControl w:val="0"/>
        <w:tabs>
          <w:tab w:val="clear" w:pos="720"/>
          <w:tab w:val="clear" w:pos="1440"/>
        </w:tabs>
        <w:autoSpaceDE w:val="0"/>
        <w:autoSpaceDN w:val="0"/>
        <w:spacing w:before="1" w:line="276" w:lineRule="auto"/>
        <w:ind w:left="1440" w:hanging="720"/>
        <w:rPr>
          <w:spacing w:val="-4"/>
        </w:rPr>
      </w:pPr>
      <w:r w:rsidRPr="00EF6903">
        <w:t>14.1.1</w:t>
      </w:r>
      <w:r w:rsidRPr="00EF6903">
        <w:tab/>
        <w:t xml:space="preserve">School </w:t>
      </w:r>
      <w:r w:rsidR="003A29B3">
        <w:t>T</w:t>
      </w:r>
      <w:r w:rsidRPr="00EF6903">
        <w:t xml:space="preserve">ransportation </w:t>
      </w:r>
      <w:r w:rsidR="003A29B3">
        <w:t>S</w:t>
      </w:r>
      <w:r w:rsidRPr="00EF6903">
        <w:t>mall-</w:t>
      </w:r>
      <w:r w:rsidR="003A29B3">
        <w:t>C</w:t>
      </w:r>
      <w:r w:rsidRPr="00EF6903">
        <w:t xml:space="preserve">apacity </w:t>
      </w:r>
      <w:r w:rsidR="003A29B3">
        <w:t>V</w:t>
      </w:r>
      <w:r w:rsidRPr="00EF6903">
        <w:t>ehicles, Type A-1 Multifunction Buses, and School Buses (Types A, B, C, and D) may be used to transport students.</w:t>
      </w:r>
    </w:p>
    <w:p w14:paraId="19DC7FCA" w14:textId="5A0B6F34" w:rsidR="0080502F" w:rsidRPr="00EF6903" w:rsidRDefault="000151F7" w:rsidP="008866C7">
      <w:pPr>
        <w:widowControl w:val="0"/>
        <w:tabs>
          <w:tab w:val="clear" w:pos="720"/>
          <w:tab w:val="clear" w:pos="1440"/>
        </w:tabs>
        <w:autoSpaceDE w:val="0"/>
        <w:autoSpaceDN w:val="0"/>
        <w:spacing w:before="1" w:line="276" w:lineRule="auto"/>
        <w:ind w:left="2160" w:hanging="720"/>
      </w:pPr>
      <w:r w:rsidRPr="00EF6903">
        <w:t>(A)</w:t>
      </w:r>
      <w:r w:rsidRPr="00EF6903">
        <w:tab/>
        <w:t>Types A-2, B, C, and D Multifunction Buses, and Motor Coach</w:t>
      </w:r>
      <w:r w:rsidR="00D8354E">
        <w:t>es</w:t>
      </w:r>
      <w:r w:rsidRPr="00EF6903">
        <w:t xml:space="preserve"> shall not be used to transport students to and from school for Route purposes.</w:t>
      </w:r>
    </w:p>
    <w:p w14:paraId="3B1F1929" w14:textId="792F6913" w:rsidR="0059741B" w:rsidRPr="00EF6903" w:rsidRDefault="0059741B" w:rsidP="008866C7">
      <w:pPr>
        <w:pStyle w:val="Heading3"/>
        <w:spacing w:line="276" w:lineRule="auto"/>
        <w:rPr>
          <w:szCs w:val="22"/>
        </w:rPr>
      </w:pPr>
      <w:r w:rsidRPr="00EF6903">
        <w:rPr>
          <w:szCs w:val="22"/>
        </w:rPr>
        <w:t>14.2</w:t>
      </w:r>
      <w:r w:rsidR="00EF6903" w:rsidRPr="00EF6903">
        <w:rPr>
          <w:szCs w:val="22"/>
        </w:rPr>
        <w:tab/>
      </w:r>
      <w:r w:rsidRPr="00EF6903">
        <w:rPr>
          <w:szCs w:val="22"/>
        </w:rPr>
        <w:t>Route Design and Stop Location Selection</w:t>
      </w:r>
    </w:p>
    <w:p w14:paraId="33151D40" w14:textId="2ADEF02B" w:rsidR="0059741B" w:rsidRPr="00EF6903" w:rsidRDefault="00C202E0" w:rsidP="008866C7">
      <w:pPr>
        <w:pStyle w:val="Style1"/>
        <w:spacing w:after="240" w:line="276" w:lineRule="auto"/>
      </w:pPr>
      <w:r w:rsidRPr="00EF6903">
        <w:t>14.2.1</w:t>
      </w:r>
      <w:r w:rsidR="00EF6903" w:rsidRPr="00EF6903">
        <w:tab/>
      </w:r>
      <w:r w:rsidRPr="00EF6903">
        <w:t>Stop Location Selection</w:t>
      </w:r>
    </w:p>
    <w:p w14:paraId="4C0FF48B" w14:textId="48AA17A0" w:rsidR="0080502F" w:rsidRPr="00EF6903" w:rsidRDefault="00C202E0" w:rsidP="008866C7">
      <w:pPr>
        <w:widowControl w:val="0"/>
        <w:tabs>
          <w:tab w:val="clear" w:pos="720"/>
          <w:tab w:val="clear" w:pos="1440"/>
        </w:tabs>
        <w:autoSpaceDE w:val="0"/>
        <w:autoSpaceDN w:val="0"/>
        <w:spacing w:before="0" w:line="276" w:lineRule="auto"/>
        <w:ind w:left="2160" w:hanging="720"/>
      </w:pPr>
      <w:r w:rsidRPr="00EF6903">
        <w:t>(A)</w:t>
      </w:r>
      <w:r w:rsidRPr="00EF6903">
        <w:tab/>
        <w:t xml:space="preserve">The location of </w:t>
      </w:r>
      <w:proofErr w:type="gramStart"/>
      <w:r w:rsidRPr="00EF6903">
        <w:t>a student</w:t>
      </w:r>
      <w:proofErr w:type="gramEnd"/>
      <w:r w:rsidRPr="00EF6903">
        <w:t xml:space="preserve"> stop </w:t>
      </w:r>
      <w:proofErr w:type="gramStart"/>
      <w:r w:rsidRPr="00EF6903">
        <w:t>shall</w:t>
      </w:r>
      <w:proofErr w:type="gramEnd"/>
      <w:r w:rsidRPr="00EF6903">
        <w:t xml:space="preserve"> consider</w:t>
      </w:r>
      <w:r w:rsidR="001E0EB2">
        <w:t>, at a minimum, the following</w:t>
      </w:r>
      <w:r w:rsidRPr="00EF6903">
        <w:t xml:space="preserve"> factors:</w:t>
      </w:r>
    </w:p>
    <w:p w14:paraId="1B255F9A" w14:textId="77777777" w:rsidR="0080502F" w:rsidRPr="00EF6903" w:rsidRDefault="00C202E0" w:rsidP="008866C7">
      <w:pPr>
        <w:widowControl w:val="0"/>
        <w:tabs>
          <w:tab w:val="clear" w:pos="720"/>
          <w:tab w:val="clear" w:pos="1440"/>
        </w:tabs>
        <w:autoSpaceDE w:val="0"/>
        <w:autoSpaceDN w:val="0"/>
        <w:spacing w:before="0" w:line="276" w:lineRule="auto"/>
        <w:ind w:left="2880" w:hanging="720"/>
      </w:pPr>
      <w:r w:rsidRPr="00EF6903">
        <w:t>(1)</w:t>
      </w:r>
      <w:r w:rsidRPr="00EF6903">
        <w:tab/>
        <w:t>Ages of the students;</w:t>
      </w:r>
    </w:p>
    <w:p w14:paraId="03D14807" w14:textId="77777777" w:rsidR="0080502F" w:rsidRPr="00EF6903" w:rsidRDefault="00C202E0" w:rsidP="008866C7">
      <w:pPr>
        <w:pStyle w:val="BodyText"/>
        <w:spacing w:after="240" w:line="276" w:lineRule="auto"/>
        <w:ind w:left="2880" w:hanging="720"/>
        <w:rPr>
          <w:sz w:val="22"/>
          <w:szCs w:val="22"/>
        </w:rPr>
      </w:pPr>
      <w:r w:rsidRPr="00EF6903">
        <w:rPr>
          <w:sz w:val="22"/>
          <w:szCs w:val="22"/>
        </w:rPr>
        <w:t>(2)</w:t>
      </w:r>
      <w:r w:rsidRPr="00EF6903">
        <w:rPr>
          <w:sz w:val="22"/>
          <w:szCs w:val="22"/>
        </w:rPr>
        <w:tab/>
        <w:t>Visibility;</w:t>
      </w:r>
    </w:p>
    <w:p w14:paraId="0EC4E70C" w14:textId="77777777" w:rsidR="0080502F" w:rsidRPr="00EF6903" w:rsidRDefault="00C202E0" w:rsidP="008866C7">
      <w:pPr>
        <w:pStyle w:val="BodyText"/>
        <w:spacing w:after="240" w:line="276" w:lineRule="auto"/>
        <w:ind w:left="2880" w:hanging="720"/>
        <w:rPr>
          <w:sz w:val="22"/>
          <w:szCs w:val="22"/>
        </w:rPr>
      </w:pPr>
      <w:r w:rsidRPr="00EF6903">
        <w:rPr>
          <w:sz w:val="22"/>
          <w:szCs w:val="22"/>
        </w:rPr>
        <w:t>(3)</w:t>
      </w:r>
      <w:r w:rsidRPr="00EF6903">
        <w:rPr>
          <w:sz w:val="22"/>
          <w:szCs w:val="22"/>
        </w:rPr>
        <w:tab/>
        <w:t>Lateral clearance;</w:t>
      </w:r>
    </w:p>
    <w:p w14:paraId="32E07B2C" w14:textId="77777777" w:rsidR="004D53FD" w:rsidRPr="00EF6903" w:rsidRDefault="00C202E0" w:rsidP="008866C7">
      <w:pPr>
        <w:pStyle w:val="BodyText"/>
        <w:spacing w:after="240" w:line="276" w:lineRule="auto"/>
        <w:ind w:left="2880" w:hanging="720"/>
        <w:rPr>
          <w:sz w:val="22"/>
          <w:szCs w:val="22"/>
        </w:rPr>
      </w:pPr>
      <w:r w:rsidRPr="00EF6903">
        <w:rPr>
          <w:sz w:val="22"/>
          <w:szCs w:val="22"/>
        </w:rPr>
        <w:t>(4)</w:t>
      </w:r>
      <w:r w:rsidRPr="00EF6903">
        <w:rPr>
          <w:sz w:val="22"/>
          <w:szCs w:val="22"/>
        </w:rPr>
        <w:tab/>
        <w:t xml:space="preserve">Student access; and </w:t>
      </w:r>
    </w:p>
    <w:p w14:paraId="68E20938" w14:textId="77777777" w:rsidR="0080502F" w:rsidRPr="00EF6903" w:rsidRDefault="00C202E0" w:rsidP="008866C7">
      <w:pPr>
        <w:pStyle w:val="BodyText"/>
        <w:spacing w:after="240" w:line="276" w:lineRule="auto"/>
        <w:ind w:left="2880" w:hanging="720"/>
        <w:rPr>
          <w:sz w:val="22"/>
          <w:szCs w:val="22"/>
        </w:rPr>
      </w:pPr>
      <w:r w:rsidRPr="00EF6903">
        <w:rPr>
          <w:sz w:val="22"/>
          <w:szCs w:val="22"/>
        </w:rPr>
        <w:t>(5)</w:t>
      </w:r>
      <w:r w:rsidRPr="00EF6903">
        <w:rPr>
          <w:sz w:val="22"/>
          <w:szCs w:val="22"/>
        </w:rPr>
        <w:tab/>
        <w:t>Control of other motorists</w:t>
      </w:r>
    </w:p>
    <w:p w14:paraId="42889910" w14:textId="4FBC0398" w:rsidR="0080502F" w:rsidRDefault="00C202E0" w:rsidP="008866C7">
      <w:pPr>
        <w:pStyle w:val="BodyText"/>
        <w:spacing w:after="240" w:line="276" w:lineRule="auto"/>
        <w:ind w:left="3600" w:hanging="810"/>
        <w:rPr>
          <w:sz w:val="22"/>
          <w:szCs w:val="22"/>
        </w:rPr>
      </w:pPr>
      <w:r w:rsidRPr="00EF6903">
        <w:rPr>
          <w:sz w:val="22"/>
          <w:szCs w:val="22"/>
        </w:rPr>
        <w:t>(a)</w:t>
      </w:r>
      <w:r w:rsidRPr="00EF6903">
        <w:rPr>
          <w:sz w:val="22"/>
          <w:szCs w:val="22"/>
        </w:rPr>
        <w:tab/>
        <w:t xml:space="preserve">Student stops for Type A-1 Multifunction Buses, and </w:t>
      </w:r>
      <w:r w:rsidR="003A29B3">
        <w:rPr>
          <w:sz w:val="22"/>
          <w:szCs w:val="22"/>
        </w:rPr>
        <w:t>S</w:t>
      </w:r>
      <w:r w:rsidRPr="00EF6903">
        <w:rPr>
          <w:sz w:val="22"/>
          <w:szCs w:val="22"/>
        </w:rPr>
        <w:t xml:space="preserve">chool </w:t>
      </w:r>
      <w:r w:rsidR="003A29B3">
        <w:rPr>
          <w:sz w:val="22"/>
          <w:szCs w:val="22"/>
        </w:rPr>
        <w:t>T</w:t>
      </w:r>
      <w:r w:rsidRPr="00EF6903">
        <w:rPr>
          <w:sz w:val="22"/>
          <w:szCs w:val="22"/>
        </w:rPr>
        <w:t xml:space="preserve">ransportation </w:t>
      </w:r>
      <w:r w:rsidR="003A29B3">
        <w:rPr>
          <w:sz w:val="22"/>
          <w:szCs w:val="22"/>
        </w:rPr>
        <w:t>S</w:t>
      </w:r>
      <w:r w:rsidRPr="00EF6903">
        <w:rPr>
          <w:sz w:val="22"/>
          <w:szCs w:val="22"/>
        </w:rPr>
        <w:t>mall-</w:t>
      </w:r>
      <w:r w:rsidR="003A29B3">
        <w:rPr>
          <w:sz w:val="22"/>
          <w:szCs w:val="22"/>
        </w:rPr>
        <w:t>Ca</w:t>
      </w:r>
      <w:r w:rsidRPr="00EF6903">
        <w:rPr>
          <w:sz w:val="22"/>
          <w:szCs w:val="22"/>
        </w:rPr>
        <w:t xml:space="preserve">pacity </w:t>
      </w:r>
      <w:r w:rsidR="003A29B3">
        <w:rPr>
          <w:sz w:val="22"/>
          <w:szCs w:val="22"/>
        </w:rPr>
        <w:t>V</w:t>
      </w:r>
      <w:r w:rsidRPr="00EF6903">
        <w:rPr>
          <w:sz w:val="22"/>
          <w:szCs w:val="22"/>
        </w:rPr>
        <w:t>ehicles s</w:t>
      </w:r>
      <w:r w:rsidR="00C53A5C">
        <w:rPr>
          <w:sz w:val="22"/>
          <w:szCs w:val="22"/>
        </w:rPr>
        <w:t>hall</w:t>
      </w:r>
      <w:r w:rsidRPr="00EF6903">
        <w:rPr>
          <w:sz w:val="22"/>
          <w:szCs w:val="22"/>
        </w:rPr>
        <w:t xml:space="preserve"> be located off the roadway </w:t>
      </w:r>
      <w:r w:rsidR="00C53A5C">
        <w:rPr>
          <w:sz w:val="22"/>
          <w:szCs w:val="22"/>
        </w:rPr>
        <w:t>when practicable</w:t>
      </w:r>
      <w:r w:rsidRPr="00EF6903">
        <w:rPr>
          <w:sz w:val="22"/>
          <w:szCs w:val="22"/>
        </w:rPr>
        <w:t>.</w:t>
      </w:r>
    </w:p>
    <w:p w14:paraId="17DE912A" w14:textId="2C906371" w:rsidR="00C9258F" w:rsidRDefault="00C9258F" w:rsidP="003B7B1C">
      <w:pPr>
        <w:tabs>
          <w:tab w:val="clear" w:pos="720"/>
        </w:tabs>
        <w:spacing w:line="276" w:lineRule="auto"/>
        <w:ind w:left="2880" w:hanging="720"/>
      </w:pPr>
      <w:r>
        <w:t>(6)</w:t>
      </w:r>
      <w:r>
        <w:tab/>
      </w:r>
      <w:r w:rsidR="0039386B">
        <w:t>Confidentiality and Student Safety for Vulnerable Populations</w:t>
      </w:r>
    </w:p>
    <w:p w14:paraId="6E7DBC50" w14:textId="3A43A152" w:rsidR="0039386B" w:rsidRPr="00EF6903" w:rsidRDefault="00BF2FDA" w:rsidP="003B7B1C">
      <w:pPr>
        <w:tabs>
          <w:tab w:val="clear" w:pos="720"/>
        </w:tabs>
        <w:spacing w:line="276" w:lineRule="auto"/>
        <w:ind w:left="3600" w:hanging="720"/>
      </w:pPr>
      <w:r>
        <w:t>(a)</w:t>
      </w:r>
      <w:r>
        <w:tab/>
      </w:r>
      <w:r w:rsidR="00A508F8">
        <w:t xml:space="preserve">Student stops for students transported under McKinney-Vento or ESSA guidelines </w:t>
      </w:r>
      <w:proofErr w:type="gramStart"/>
      <w:r w:rsidR="00A508F8">
        <w:t>shall</w:t>
      </w:r>
      <w:proofErr w:type="gramEnd"/>
      <w:r w:rsidR="00A508F8">
        <w:t xml:space="preserve"> be designed to protect </w:t>
      </w:r>
      <w:r w:rsidR="00A508F8">
        <w:lastRenderedPageBreak/>
        <w:t>student privac</w:t>
      </w:r>
      <w:r w:rsidR="009C2A84">
        <w:t>y</w:t>
      </w:r>
      <w:r w:rsidR="0028779F">
        <w:t xml:space="preserve"> while maintaining reasonable driver line-of-sight and clearance.</w:t>
      </w:r>
    </w:p>
    <w:p w14:paraId="0D64CDFC" w14:textId="45B07B9C" w:rsidR="008F2626" w:rsidRPr="00EF6903" w:rsidRDefault="008F2626" w:rsidP="008866C7">
      <w:pPr>
        <w:pStyle w:val="Style1"/>
        <w:spacing w:after="240" w:line="276" w:lineRule="auto"/>
      </w:pPr>
      <w:r w:rsidRPr="00EF6903">
        <w:t>14.2.2</w:t>
      </w:r>
      <w:r w:rsidR="00EF6903" w:rsidRPr="00EF6903">
        <w:tab/>
      </w:r>
      <w:r w:rsidRPr="00EF6903">
        <w:t>Route Design</w:t>
      </w:r>
    </w:p>
    <w:p w14:paraId="6F3F07D9" w14:textId="768B5BAA" w:rsidR="0080502F" w:rsidRPr="00EF6903" w:rsidRDefault="00642C58" w:rsidP="008866C7">
      <w:pPr>
        <w:spacing w:line="276" w:lineRule="auto"/>
        <w:ind w:left="2160" w:hanging="720"/>
        <w:rPr>
          <w:spacing w:val="-2"/>
        </w:rPr>
      </w:pPr>
      <w:r w:rsidRPr="00EF6903">
        <w:t>(A)</w:t>
      </w:r>
      <w:r w:rsidRPr="00EF6903">
        <w:tab/>
        <w:t>Student stops shall not be located on the side of any major thoroughfare whenever access to the destination of the passenger is possible by a road or street which is adjacent to the major thoroughfare.</w:t>
      </w:r>
    </w:p>
    <w:p w14:paraId="601CFEB9" w14:textId="77777777" w:rsidR="008F2626" w:rsidRPr="00EF6903" w:rsidRDefault="008F2626" w:rsidP="008866C7">
      <w:pPr>
        <w:pStyle w:val="BodyText"/>
        <w:spacing w:before="1" w:after="240" w:line="276" w:lineRule="auto"/>
        <w:ind w:left="2160" w:hanging="720"/>
        <w:rPr>
          <w:spacing w:val="-5"/>
          <w:sz w:val="22"/>
          <w:szCs w:val="22"/>
        </w:rPr>
      </w:pPr>
      <w:r w:rsidRPr="00EF6903">
        <w:rPr>
          <w:sz w:val="22"/>
          <w:szCs w:val="22"/>
        </w:rPr>
        <w:t>(B)</w:t>
      </w:r>
      <w:r w:rsidRPr="00EF6903">
        <w:rPr>
          <w:sz w:val="22"/>
          <w:szCs w:val="22"/>
        </w:rPr>
        <w:tab/>
        <w:t>Routes shall be designed as to:</w:t>
      </w:r>
    </w:p>
    <w:p w14:paraId="5364F8D1" w14:textId="75CF8E4A" w:rsidR="008F2626" w:rsidRPr="00EF6903" w:rsidRDefault="008F2626" w:rsidP="008866C7">
      <w:pPr>
        <w:pStyle w:val="BodyText"/>
        <w:spacing w:before="1" w:after="240" w:line="276" w:lineRule="auto"/>
        <w:ind w:left="2880" w:hanging="720"/>
        <w:rPr>
          <w:spacing w:val="-5"/>
          <w:sz w:val="22"/>
          <w:szCs w:val="22"/>
        </w:rPr>
      </w:pPr>
      <w:r w:rsidRPr="00EF6903">
        <w:rPr>
          <w:sz w:val="22"/>
          <w:szCs w:val="22"/>
        </w:rPr>
        <w:t>(1)</w:t>
      </w:r>
      <w:r w:rsidRPr="00EF6903">
        <w:rPr>
          <w:sz w:val="22"/>
          <w:szCs w:val="22"/>
        </w:rPr>
        <w:tab/>
        <w:t xml:space="preserve">Eliminate </w:t>
      </w:r>
      <w:r w:rsidR="00683C42">
        <w:rPr>
          <w:sz w:val="22"/>
          <w:szCs w:val="22"/>
        </w:rPr>
        <w:t>railroad crossings where practicable</w:t>
      </w:r>
      <w:r w:rsidRPr="00EF6903">
        <w:rPr>
          <w:sz w:val="22"/>
          <w:szCs w:val="22"/>
        </w:rPr>
        <w:t>; and</w:t>
      </w:r>
    </w:p>
    <w:p w14:paraId="63AA3C32" w14:textId="2B1D6E08" w:rsidR="00FB6756" w:rsidRPr="00EF6903" w:rsidRDefault="00FB6756" w:rsidP="008866C7">
      <w:pPr>
        <w:widowControl w:val="0"/>
        <w:tabs>
          <w:tab w:val="clear" w:pos="720"/>
          <w:tab w:val="clear" w:pos="1440"/>
        </w:tabs>
        <w:autoSpaceDE w:val="0"/>
        <w:autoSpaceDN w:val="0"/>
        <w:spacing w:before="0" w:line="276" w:lineRule="auto"/>
        <w:ind w:left="2880" w:hanging="720"/>
      </w:pPr>
      <w:r w:rsidRPr="00EF6903">
        <w:t>(2)</w:t>
      </w:r>
      <w:r w:rsidRPr="00EF6903">
        <w:tab/>
        <w:t xml:space="preserve">Educational Entities shall </w:t>
      </w:r>
      <w:r w:rsidR="00EF6903">
        <w:t>design Routes</w:t>
      </w:r>
      <w:r w:rsidRPr="00EF6903">
        <w:t xml:space="preserve"> to minimize student ride times while considering student educational needs, geographic boundaries, terrain, traffic congestion, and financial resources within the district.</w:t>
      </w:r>
    </w:p>
    <w:p w14:paraId="14D434F1" w14:textId="77777777" w:rsidR="00FB6756" w:rsidRPr="00EF6903" w:rsidRDefault="00FB6756" w:rsidP="008866C7">
      <w:pPr>
        <w:widowControl w:val="0"/>
        <w:tabs>
          <w:tab w:val="clear" w:pos="720"/>
          <w:tab w:val="clear" w:pos="1440"/>
        </w:tabs>
        <w:autoSpaceDE w:val="0"/>
        <w:autoSpaceDN w:val="0"/>
        <w:spacing w:before="0" w:line="276" w:lineRule="auto"/>
        <w:ind w:left="3600" w:hanging="720"/>
      </w:pPr>
      <w:r w:rsidRPr="00EF6903">
        <w:t>(a)</w:t>
      </w:r>
      <w:r w:rsidRPr="00EF6903">
        <w:tab/>
        <w:t>A local board of education, or the governing body of a charter school, may establish a maximum student ride time.</w:t>
      </w:r>
    </w:p>
    <w:p w14:paraId="2BFFAECF" w14:textId="7894C77F" w:rsidR="00FB6756" w:rsidRPr="00EF6903" w:rsidRDefault="008F2626" w:rsidP="008866C7">
      <w:pPr>
        <w:pStyle w:val="BodyText"/>
        <w:spacing w:before="1" w:after="240" w:line="276" w:lineRule="auto"/>
        <w:ind w:left="2880" w:hanging="720"/>
        <w:rPr>
          <w:sz w:val="22"/>
          <w:szCs w:val="22"/>
        </w:rPr>
      </w:pPr>
      <w:r w:rsidRPr="00EF6903">
        <w:rPr>
          <w:sz w:val="22"/>
          <w:szCs w:val="22"/>
        </w:rPr>
        <w:t>(3)</w:t>
      </w:r>
      <w:r w:rsidRPr="00EF6903">
        <w:rPr>
          <w:sz w:val="22"/>
          <w:szCs w:val="22"/>
        </w:rPr>
        <w:tab/>
        <w:t xml:space="preserve">Student stops shall be located no less than </w:t>
      </w:r>
      <w:r w:rsidR="0083747B">
        <w:rPr>
          <w:sz w:val="22"/>
          <w:szCs w:val="22"/>
        </w:rPr>
        <w:t>200</w:t>
      </w:r>
      <w:r w:rsidRPr="00EF6903">
        <w:rPr>
          <w:sz w:val="22"/>
          <w:szCs w:val="22"/>
        </w:rPr>
        <w:t xml:space="preserve"> feet apart, consistent with the requirement that alternating flashing amber warning signal lamps be activated not less than </w:t>
      </w:r>
      <w:r w:rsidR="0083747B">
        <w:rPr>
          <w:sz w:val="22"/>
          <w:szCs w:val="22"/>
        </w:rPr>
        <w:t>200</w:t>
      </w:r>
      <w:r w:rsidRPr="00EF6903">
        <w:rPr>
          <w:sz w:val="22"/>
          <w:szCs w:val="22"/>
        </w:rPr>
        <w:t xml:space="preserve"> feet in advance of the stop on the roadway where the stop is to be performed.</w:t>
      </w:r>
    </w:p>
    <w:p w14:paraId="0AE209F4" w14:textId="77777777" w:rsidR="008F2626" w:rsidRPr="00EF6903" w:rsidRDefault="008F2626" w:rsidP="008866C7">
      <w:pPr>
        <w:pStyle w:val="BodyText"/>
        <w:spacing w:before="1" w:after="240" w:line="276" w:lineRule="auto"/>
        <w:ind w:left="3600" w:hanging="720"/>
        <w:rPr>
          <w:sz w:val="22"/>
          <w:szCs w:val="22"/>
        </w:rPr>
      </w:pPr>
      <w:r w:rsidRPr="00EF6903">
        <w:rPr>
          <w:sz w:val="22"/>
          <w:szCs w:val="22"/>
        </w:rPr>
        <w:t>(a)</w:t>
      </w:r>
      <w:r w:rsidRPr="00EF6903">
        <w:rPr>
          <w:sz w:val="22"/>
          <w:szCs w:val="22"/>
        </w:rPr>
        <w:tab/>
        <w:t>Exception: In areas where wildlife may create a high risk of threat to students’ safety while they are waiting and/or walking to a student stop, designated stops may be less than 200 feet apart upon detailed written approval by the school district board of education or governing body of a charter school (or the board’s designee).</w:t>
      </w:r>
    </w:p>
    <w:p w14:paraId="1CA48573" w14:textId="2325EC5A" w:rsidR="008F2626" w:rsidRPr="00EF6903" w:rsidRDefault="008F2626" w:rsidP="008866C7">
      <w:pPr>
        <w:pStyle w:val="BodyText"/>
        <w:spacing w:before="1" w:after="240" w:line="276" w:lineRule="auto"/>
        <w:ind w:left="4320" w:hanging="720"/>
        <w:rPr>
          <w:sz w:val="22"/>
          <w:szCs w:val="22"/>
        </w:rPr>
      </w:pPr>
      <w:r w:rsidRPr="00EF6903">
        <w:rPr>
          <w:sz w:val="22"/>
          <w:szCs w:val="22"/>
        </w:rPr>
        <w:t>(</w:t>
      </w:r>
      <w:proofErr w:type="spellStart"/>
      <w:r w:rsidRPr="00EF6903">
        <w:rPr>
          <w:sz w:val="22"/>
          <w:szCs w:val="22"/>
        </w:rPr>
        <w:t>i</w:t>
      </w:r>
      <w:proofErr w:type="spellEnd"/>
      <w:r w:rsidRPr="00EF6903">
        <w:rPr>
          <w:sz w:val="22"/>
          <w:szCs w:val="22"/>
        </w:rPr>
        <w:t>)</w:t>
      </w:r>
      <w:r w:rsidRPr="00EF6903">
        <w:rPr>
          <w:sz w:val="22"/>
          <w:szCs w:val="22"/>
        </w:rPr>
        <w:tab/>
        <w:t xml:space="preserve">A copy of the written approval shall be kept in the school transportation office, and </w:t>
      </w:r>
      <w:r w:rsidR="00193D2C">
        <w:rPr>
          <w:sz w:val="22"/>
          <w:szCs w:val="22"/>
        </w:rPr>
        <w:t xml:space="preserve">School Transportation Vehicle </w:t>
      </w:r>
      <w:r w:rsidRPr="00EF6903">
        <w:rPr>
          <w:sz w:val="22"/>
          <w:szCs w:val="22"/>
        </w:rPr>
        <w:t xml:space="preserve">Route </w:t>
      </w:r>
      <w:r w:rsidR="00193D2C">
        <w:rPr>
          <w:sz w:val="22"/>
          <w:szCs w:val="22"/>
        </w:rPr>
        <w:t>O</w:t>
      </w:r>
      <w:r w:rsidRPr="00EF6903">
        <w:rPr>
          <w:sz w:val="22"/>
          <w:szCs w:val="22"/>
        </w:rPr>
        <w:t>perators shall be given written notice of the exception and have it indicated on Route sheets.</w:t>
      </w:r>
    </w:p>
    <w:p w14:paraId="6EA03BE8" w14:textId="1E82EF48" w:rsidR="00FB6756" w:rsidRPr="00EF6903" w:rsidRDefault="00FB6756" w:rsidP="008866C7">
      <w:pPr>
        <w:pStyle w:val="Heading3"/>
        <w:spacing w:line="276" w:lineRule="auto"/>
        <w:rPr>
          <w:szCs w:val="22"/>
        </w:rPr>
      </w:pPr>
      <w:r w:rsidRPr="00EF6903">
        <w:rPr>
          <w:szCs w:val="22"/>
        </w:rPr>
        <w:t>14.3</w:t>
      </w:r>
      <w:r w:rsidR="00EF6903">
        <w:rPr>
          <w:szCs w:val="22"/>
        </w:rPr>
        <w:tab/>
      </w:r>
      <w:r w:rsidRPr="00EF6903">
        <w:rPr>
          <w:szCs w:val="22"/>
        </w:rPr>
        <w:t>Route Prohibitions and Constraints</w:t>
      </w:r>
    </w:p>
    <w:p w14:paraId="142716CA" w14:textId="20226E4E" w:rsidR="00FB6756" w:rsidRPr="00EF6903" w:rsidRDefault="00FB6756" w:rsidP="008866C7">
      <w:pPr>
        <w:pStyle w:val="Style1"/>
        <w:spacing w:after="240" w:line="276" w:lineRule="auto"/>
      </w:pPr>
      <w:r w:rsidRPr="00EF6903">
        <w:lastRenderedPageBreak/>
        <w:t>14.3.1</w:t>
      </w:r>
      <w:r w:rsidR="00EF6903">
        <w:tab/>
      </w:r>
      <w:r w:rsidRPr="00EF6903">
        <w:t>Crossing Prohibitions</w:t>
      </w:r>
    </w:p>
    <w:p w14:paraId="3AA1FF40" w14:textId="77777777" w:rsidR="000151F7" w:rsidRPr="00EF6903" w:rsidRDefault="000151F7" w:rsidP="008866C7">
      <w:pPr>
        <w:spacing w:line="276" w:lineRule="auto"/>
        <w:ind w:left="2160" w:hanging="720"/>
      </w:pPr>
      <w:r w:rsidRPr="00EF6903">
        <w:t>(A)</w:t>
      </w:r>
      <w:r w:rsidRPr="00EF6903">
        <w:tab/>
        <w:t>Educational Entities shall ensure that if students are required to cross a roadway, highway, or private road to access the student stop, the student(s) are prohibited from the following:</w:t>
      </w:r>
    </w:p>
    <w:p w14:paraId="73CA191B" w14:textId="7EB64852" w:rsidR="000151F7" w:rsidRPr="00EF6903" w:rsidRDefault="00642C58" w:rsidP="008866C7">
      <w:pPr>
        <w:spacing w:line="276" w:lineRule="auto"/>
        <w:ind w:left="2880" w:hanging="720"/>
      </w:pPr>
      <w:r w:rsidRPr="00EF6903">
        <w:t>(1)</w:t>
      </w:r>
      <w:r w:rsidRPr="00EF6903">
        <w:tab/>
        <w:t>Crossing any roadway constructed or designed to permit three or more separate lanes of vehicular traffic in either direction, including turn lanes</w:t>
      </w:r>
      <w:r w:rsidR="00FF54F0">
        <w:t>.</w:t>
      </w:r>
    </w:p>
    <w:p w14:paraId="2B321F5D" w14:textId="77777777" w:rsidR="0080502F" w:rsidRPr="00EF6903" w:rsidRDefault="00FB6756" w:rsidP="008866C7">
      <w:pPr>
        <w:spacing w:line="276" w:lineRule="auto"/>
        <w:ind w:left="2880" w:hanging="720"/>
      </w:pPr>
      <w:r w:rsidRPr="00EF6903">
        <w:t>(2)</w:t>
      </w:r>
      <w:r w:rsidRPr="00EF6903">
        <w:tab/>
        <w:t>Crossing any roadway constructed with a median (raised, depressed, or painted) separating multiple lanes of traffic.</w:t>
      </w:r>
    </w:p>
    <w:p w14:paraId="3CEA04AF" w14:textId="77777777" w:rsidR="00900A54" w:rsidRPr="00EF6903" w:rsidRDefault="00900A54" w:rsidP="008866C7">
      <w:pPr>
        <w:spacing w:line="276" w:lineRule="auto"/>
        <w:ind w:left="2880" w:hanging="720"/>
      </w:pPr>
      <w:r w:rsidRPr="00EF6903">
        <w:t>(3)</w:t>
      </w:r>
      <w:r w:rsidRPr="00EF6903">
        <w:tab/>
        <w:t>Crossing any railroad crossings not designated for pedestrian crossings.</w:t>
      </w:r>
    </w:p>
    <w:p w14:paraId="78C27581" w14:textId="63EE754F" w:rsidR="00900A54" w:rsidRPr="00EF6903" w:rsidRDefault="00900A54" w:rsidP="008866C7">
      <w:pPr>
        <w:pStyle w:val="Style1"/>
        <w:spacing w:after="240" w:line="276" w:lineRule="auto"/>
      </w:pPr>
      <w:r w:rsidRPr="00EF6903">
        <w:t>14.3.2</w:t>
      </w:r>
      <w:r w:rsidR="00EF6903">
        <w:tab/>
      </w:r>
      <w:r w:rsidRPr="00EF6903">
        <w:t>Operational Constraints and Exceptions</w:t>
      </w:r>
    </w:p>
    <w:p w14:paraId="5722BE16" w14:textId="3201754A" w:rsidR="00900A54" w:rsidRPr="00EF6903" w:rsidRDefault="00900A54" w:rsidP="008866C7">
      <w:pPr>
        <w:spacing w:line="276" w:lineRule="auto"/>
        <w:ind w:left="2160" w:hanging="720"/>
      </w:pPr>
      <w:r w:rsidRPr="00EF6903">
        <w:t>(A)</w:t>
      </w:r>
      <w:r w:rsidRPr="00EF6903">
        <w:tab/>
        <w:t xml:space="preserve">Alternating flashing red warning signal lamps shall not be activated within 200 feet of an intersection if the intersection is controlled by a </w:t>
      </w:r>
      <w:r w:rsidR="0075208E">
        <w:t>Traffic Control Device</w:t>
      </w:r>
      <w:r w:rsidRPr="00EF6903">
        <w:t>, as defined in these rules.</w:t>
      </w:r>
    </w:p>
    <w:p w14:paraId="6AE3454E" w14:textId="77777777" w:rsidR="0080502F" w:rsidRPr="00EF6903" w:rsidRDefault="00642C58" w:rsidP="008866C7">
      <w:pPr>
        <w:spacing w:line="276" w:lineRule="auto"/>
        <w:ind w:left="2160" w:hanging="720"/>
        <w:rPr>
          <w:spacing w:val="-2"/>
        </w:rPr>
      </w:pPr>
      <w:r w:rsidRPr="00EF6903">
        <w:t>(B)</w:t>
      </w:r>
      <w:r w:rsidRPr="00EF6903">
        <w:tab/>
        <w:t>Four-way hazard lamps shall be used on private property, such as parking lots.</w:t>
      </w:r>
    </w:p>
    <w:p w14:paraId="2BE6B015" w14:textId="20BEA65E" w:rsidR="0080502F" w:rsidRPr="00EF6903" w:rsidRDefault="00922275" w:rsidP="008866C7">
      <w:pPr>
        <w:widowControl w:val="0"/>
        <w:tabs>
          <w:tab w:val="clear" w:pos="720"/>
          <w:tab w:val="clear" w:pos="1440"/>
          <w:tab w:val="left" w:pos="2160"/>
        </w:tabs>
        <w:autoSpaceDE w:val="0"/>
        <w:autoSpaceDN w:val="0"/>
        <w:spacing w:before="0" w:line="276" w:lineRule="auto"/>
        <w:ind w:left="2160" w:hanging="720"/>
      </w:pPr>
      <w:r w:rsidRPr="00EF6903">
        <w:t>(C)</w:t>
      </w:r>
      <w:r w:rsidRPr="00EF6903">
        <w:tab/>
        <w:t xml:space="preserve">Pursuant to </w:t>
      </w:r>
      <w:r w:rsidR="00383CD8">
        <w:t>section</w:t>
      </w:r>
      <w:r w:rsidRPr="00EF6903">
        <w:t xml:space="preserve">42-4-1903(2), </w:t>
      </w:r>
      <w:r w:rsidR="00383CD8">
        <w:t xml:space="preserve">C.R.S., </w:t>
      </w:r>
      <w:r w:rsidR="00AC7E6B">
        <w:t>S</w:t>
      </w:r>
      <w:r w:rsidRPr="00EF6903">
        <w:t xml:space="preserve">chool </w:t>
      </w:r>
      <w:r w:rsidR="00AC7E6B">
        <w:t>T</w:t>
      </w:r>
      <w:r w:rsidRPr="00EF6903">
        <w:t xml:space="preserve">ransportation </w:t>
      </w:r>
      <w:r w:rsidR="00AC7E6B">
        <w:t>V</w:t>
      </w:r>
      <w:r w:rsidRPr="00EF6903">
        <w:t xml:space="preserve">ehicle </w:t>
      </w:r>
      <w:r w:rsidR="00AC7E6B">
        <w:t>O</w:t>
      </w:r>
      <w:r w:rsidRPr="00EF6903">
        <w:t>perators are not required to actuate the alternating flashing red warning signal lamps on a school bus when:</w:t>
      </w:r>
    </w:p>
    <w:p w14:paraId="4BFDDB16" w14:textId="77777777" w:rsidR="0080502F" w:rsidRPr="00EF6903" w:rsidRDefault="00900A54" w:rsidP="008866C7">
      <w:pPr>
        <w:pStyle w:val="BodyText"/>
        <w:spacing w:after="240" w:line="276" w:lineRule="auto"/>
        <w:ind w:left="2880" w:hanging="720"/>
        <w:rPr>
          <w:sz w:val="22"/>
          <w:szCs w:val="22"/>
        </w:rPr>
      </w:pPr>
      <w:r w:rsidRPr="00EF6903">
        <w:rPr>
          <w:sz w:val="22"/>
          <w:szCs w:val="22"/>
        </w:rPr>
        <w:t>(1)</w:t>
      </w:r>
      <w:r w:rsidRPr="00EF6903">
        <w:rPr>
          <w:sz w:val="22"/>
          <w:szCs w:val="22"/>
        </w:rPr>
        <w:tab/>
        <w:t>The student stop is at a location where the local traffic regulatory authority has, by prior written designation, declared such actuation unnecessary, and no passenger is required to cross the roadway; or</w:t>
      </w:r>
    </w:p>
    <w:p w14:paraId="64CAC371" w14:textId="5C741053" w:rsidR="0080502F" w:rsidRPr="00EF6903" w:rsidRDefault="00900A54" w:rsidP="008866C7">
      <w:pPr>
        <w:pStyle w:val="BodyText"/>
        <w:spacing w:before="1" w:after="240" w:line="276" w:lineRule="auto"/>
        <w:ind w:left="2880" w:hanging="720"/>
        <w:rPr>
          <w:sz w:val="22"/>
          <w:szCs w:val="22"/>
        </w:rPr>
      </w:pPr>
      <w:r w:rsidRPr="00EF6903">
        <w:rPr>
          <w:sz w:val="22"/>
          <w:szCs w:val="22"/>
        </w:rPr>
        <w:t>(2)</w:t>
      </w:r>
      <w:r w:rsidR="00EF6903">
        <w:rPr>
          <w:sz w:val="22"/>
          <w:szCs w:val="22"/>
        </w:rPr>
        <w:tab/>
      </w:r>
      <w:r w:rsidRPr="00EF6903">
        <w:rPr>
          <w:sz w:val="22"/>
          <w:szCs w:val="22"/>
        </w:rPr>
        <w:t>Discharging or loading passengers who require the assistance of a lift device, and no passenger is required to cross the roadway.</w:t>
      </w:r>
    </w:p>
    <w:p w14:paraId="51B8A7D5" w14:textId="77777777" w:rsidR="00900A54" w:rsidRPr="00EF6903" w:rsidRDefault="00900A54" w:rsidP="008866C7">
      <w:pPr>
        <w:pStyle w:val="BodyText"/>
        <w:spacing w:after="240" w:line="276" w:lineRule="auto"/>
        <w:ind w:left="2880" w:hanging="720"/>
        <w:rPr>
          <w:sz w:val="22"/>
          <w:szCs w:val="22"/>
        </w:rPr>
      </w:pPr>
      <w:r w:rsidRPr="00EF6903">
        <w:rPr>
          <w:sz w:val="22"/>
          <w:szCs w:val="22"/>
        </w:rPr>
        <w:t>(3)</w:t>
      </w:r>
      <w:r w:rsidRPr="00EF6903">
        <w:rPr>
          <w:sz w:val="22"/>
          <w:szCs w:val="22"/>
        </w:rPr>
        <w:tab/>
        <w:t>When using a Type A-1 Multifunction School Activity Bus or Small-Capacity Vehicle for Route purposes.</w:t>
      </w:r>
    </w:p>
    <w:p w14:paraId="340B71CB" w14:textId="345453BB" w:rsidR="0044525E" w:rsidRPr="00EF6903" w:rsidRDefault="0044525E" w:rsidP="008866C7">
      <w:pPr>
        <w:pStyle w:val="BodyText"/>
        <w:spacing w:after="240" w:line="276" w:lineRule="auto"/>
        <w:ind w:left="2160" w:hanging="720"/>
        <w:rPr>
          <w:sz w:val="22"/>
          <w:szCs w:val="22"/>
        </w:rPr>
      </w:pPr>
      <w:r w:rsidRPr="00EF6903">
        <w:rPr>
          <w:sz w:val="22"/>
          <w:szCs w:val="22"/>
        </w:rPr>
        <w:t>(D)</w:t>
      </w:r>
      <w:r w:rsidRPr="00EF6903">
        <w:rPr>
          <w:sz w:val="22"/>
          <w:szCs w:val="22"/>
        </w:rPr>
        <w:tab/>
        <w:t xml:space="preserve">School </w:t>
      </w:r>
      <w:r w:rsidR="00AC7E6B">
        <w:rPr>
          <w:sz w:val="22"/>
          <w:szCs w:val="22"/>
        </w:rPr>
        <w:t>T</w:t>
      </w:r>
      <w:r w:rsidRPr="00EF6903">
        <w:rPr>
          <w:sz w:val="22"/>
          <w:szCs w:val="22"/>
        </w:rPr>
        <w:t xml:space="preserve">ransportation </w:t>
      </w:r>
      <w:r w:rsidR="00AC7E6B">
        <w:rPr>
          <w:sz w:val="22"/>
          <w:szCs w:val="22"/>
        </w:rPr>
        <w:t>V</w:t>
      </w:r>
      <w:r w:rsidRPr="00EF6903">
        <w:rPr>
          <w:sz w:val="22"/>
          <w:szCs w:val="22"/>
        </w:rPr>
        <w:t xml:space="preserve">ehicle </w:t>
      </w:r>
      <w:r w:rsidR="00AC7E6B">
        <w:rPr>
          <w:sz w:val="22"/>
          <w:szCs w:val="22"/>
        </w:rPr>
        <w:t>O</w:t>
      </w:r>
      <w:r w:rsidRPr="00EF6903">
        <w:rPr>
          <w:sz w:val="22"/>
          <w:szCs w:val="22"/>
        </w:rPr>
        <w:t>perators shall not relocate a student stop without the approval of the Educational Entity.</w:t>
      </w:r>
    </w:p>
    <w:p w14:paraId="3619434D" w14:textId="4E1742C5" w:rsidR="00A74CA6" w:rsidRPr="00EF6903" w:rsidRDefault="00A74CA6" w:rsidP="008866C7">
      <w:pPr>
        <w:pStyle w:val="Heading3"/>
        <w:spacing w:line="276" w:lineRule="auto"/>
        <w:rPr>
          <w:szCs w:val="22"/>
        </w:rPr>
      </w:pPr>
      <w:r w:rsidRPr="00EF6903">
        <w:rPr>
          <w:szCs w:val="22"/>
        </w:rPr>
        <w:t>14.4</w:t>
      </w:r>
      <w:r w:rsidR="00EF6903">
        <w:rPr>
          <w:szCs w:val="22"/>
        </w:rPr>
        <w:tab/>
      </w:r>
      <w:r w:rsidRPr="00EF6903">
        <w:rPr>
          <w:szCs w:val="22"/>
        </w:rPr>
        <w:t>Loading and Unloading Procedures</w:t>
      </w:r>
    </w:p>
    <w:p w14:paraId="0237B08D" w14:textId="6D696F0F" w:rsidR="00A74CA6" w:rsidRPr="00EF6903" w:rsidRDefault="00A74CA6" w:rsidP="008866C7">
      <w:pPr>
        <w:pStyle w:val="Style1"/>
        <w:spacing w:line="276" w:lineRule="auto"/>
      </w:pPr>
      <w:r w:rsidRPr="00EF6903">
        <w:lastRenderedPageBreak/>
        <w:t>14.4.1</w:t>
      </w:r>
      <w:r w:rsidR="00EF6903">
        <w:tab/>
      </w:r>
      <w:r w:rsidRPr="00EF6903">
        <w:t>School Bus 8-way System Student Stop Procedure</w:t>
      </w:r>
    </w:p>
    <w:p w14:paraId="2D7CC0F4" w14:textId="2778ADE0" w:rsidR="00A74CA6" w:rsidRPr="00EF6903" w:rsidRDefault="00A74CA6" w:rsidP="008866C7">
      <w:pPr>
        <w:tabs>
          <w:tab w:val="clear" w:pos="720"/>
          <w:tab w:val="clear" w:pos="1440"/>
        </w:tabs>
        <w:spacing w:line="276" w:lineRule="auto"/>
        <w:ind w:left="2160" w:hanging="720"/>
      </w:pPr>
      <w:r w:rsidRPr="00EF6903">
        <w:t>(A)</w:t>
      </w:r>
      <w:r w:rsidRPr="00EF6903">
        <w:tab/>
      </w:r>
      <w:r w:rsidR="00AC7E6B">
        <w:t xml:space="preserve">School Transportation Vehicle </w:t>
      </w:r>
      <w:r w:rsidRPr="00EF6903">
        <w:t xml:space="preserve">Operators of </w:t>
      </w:r>
      <w:r w:rsidR="007114F6">
        <w:t>School Transportation Vehicles</w:t>
      </w:r>
      <w:r w:rsidRPr="00EF6903">
        <w:t xml:space="preserve"> equipped with flashing amber/red systems shall adhere to the following sequence:</w:t>
      </w:r>
    </w:p>
    <w:p w14:paraId="26031F2B" w14:textId="77777777" w:rsidR="00A74CA6" w:rsidRPr="00EF6903" w:rsidRDefault="00A74CA6" w:rsidP="008866C7">
      <w:pPr>
        <w:spacing w:line="276" w:lineRule="auto"/>
        <w:ind w:left="2880" w:hanging="720"/>
      </w:pPr>
      <w:r w:rsidRPr="00EF6903">
        <w:t>(1)</w:t>
      </w:r>
      <w:r w:rsidRPr="00EF6903">
        <w:tab/>
        <w:t>Approach cautiously at a slow rate of speed.</w:t>
      </w:r>
    </w:p>
    <w:p w14:paraId="60CF8CE3" w14:textId="77777777" w:rsidR="00A74CA6" w:rsidRPr="00EF6903" w:rsidRDefault="00A74CA6" w:rsidP="008866C7">
      <w:pPr>
        <w:spacing w:line="276" w:lineRule="auto"/>
        <w:ind w:left="2880" w:hanging="720"/>
      </w:pPr>
      <w:r w:rsidRPr="00EF6903">
        <w:t>(2)</w:t>
      </w:r>
      <w:r w:rsidRPr="00EF6903">
        <w:tab/>
        <w:t>Continuously check all mirrors.</w:t>
      </w:r>
    </w:p>
    <w:p w14:paraId="155CB942" w14:textId="77777777" w:rsidR="00A74CA6" w:rsidRPr="00EF6903" w:rsidRDefault="00A74CA6" w:rsidP="008866C7">
      <w:pPr>
        <w:spacing w:line="276" w:lineRule="auto"/>
        <w:ind w:left="2880" w:hanging="720"/>
      </w:pPr>
      <w:r w:rsidRPr="00EF6903">
        <w:t>(3)</w:t>
      </w:r>
      <w:r w:rsidRPr="00EF6903">
        <w:tab/>
        <w:t>Activate alternating flashing amber warning lights at least 200 feet before the school bus stop.</w:t>
      </w:r>
    </w:p>
    <w:p w14:paraId="213BD5D2" w14:textId="77777777" w:rsidR="00A74CA6" w:rsidRPr="00EF6903" w:rsidRDefault="00A74CA6" w:rsidP="008866C7">
      <w:pPr>
        <w:spacing w:line="276" w:lineRule="auto"/>
        <w:ind w:left="2880" w:hanging="720"/>
      </w:pPr>
      <w:r w:rsidRPr="00EF6903">
        <w:t>(4)</w:t>
      </w:r>
      <w:r w:rsidRPr="00EF6903">
        <w:tab/>
        <w:t>Turn on the right turn signal indicator about 100-300 feet before pulling over.</w:t>
      </w:r>
    </w:p>
    <w:p w14:paraId="0F869FA6" w14:textId="77777777" w:rsidR="00A74CA6" w:rsidRPr="00EF6903" w:rsidRDefault="00A74CA6" w:rsidP="008866C7">
      <w:pPr>
        <w:spacing w:line="276" w:lineRule="auto"/>
        <w:ind w:left="2880" w:hanging="720"/>
      </w:pPr>
      <w:r w:rsidRPr="00EF6903">
        <w:t>(5)</w:t>
      </w:r>
      <w:r w:rsidRPr="00EF6903">
        <w:tab/>
        <w:t>Continuously check mirrors to monitor the danger zones for students, traffic, and other objects.</w:t>
      </w:r>
    </w:p>
    <w:p w14:paraId="3AA76C49" w14:textId="30B98732" w:rsidR="00A74CA6" w:rsidRPr="00EF6903" w:rsidRDefault="00A74CA6" w:rsidP="008866C7">
      <w:pPr>
        <w:widowControl w:val="0"/>
        <w:tabs>
          <w:tab w:val="clear" w:pos="720"/>
          <w:tab w:val="clear" w:pos="1440"/>
          <w:tab w:val="left" w:pos="2160"/>
        </w:tabs>
        <w:autoSpaceDE w:val="0"/>
        <w:autoSpaceDN w:val="0"/>
        <w:spacing w:before="0" w:line="276" w:lineRule="auto"/>
        <w:ind w:left="2880" w:hanging="720"/>
      </w:pPr>
      <w:r w:rsidRPr="00EF6903">
        <w:t>(6)</w:t>
      </w:r>
      <w:r w:rsidRPr="00EF6903">
        <w:tab/>
        <w:t xml:space="preserve">The </w:t>
      </w:r>
      <w:r w:rsidR="00AC7E6B">
        <w:t>School Transportation Vehicle O</w:t>
      </w:r>
      <w:r w:rsidRPr="00EF6903">
        <w:t xml:space="preserve">perator shall stop as far to the right of the roadway, highway, or private road as possible before discharging or loading passengers - allowing sufficient area to the right and front of the vehicle but close enough to the right to prevent traffic from passing on the right - so that students may clear the vehicle safely while in sight of the </w:t>
      </w:r>
      <w:r w:rsidR="00AC7E6B">
        <w:t>School Transportation Vehicle O</w:t>
      </w:r>
      <w:r w:rsidRPr="00EF6903">
        <w:t>perator.</w:t>
      </w:r>
    </w:p>
    <w:p w14:paraId="43F20336" w14:textId="750817D3" w:rsidR="00A74CA6" w:rsidRPr="00EF6903" w:rsidRDefault="00A74CA6" w:rsidP="008866C7">
      <w:pPr>
        <w:widowControl w:val="0"/>
        <w:tabs>
          <w:tab w:val="clear" w:pos="720"/>
          <w:tab w:val="clear" w:pos="1440"/>
          <w:tab w:val="left" w:pos="2160"/>
        </w:tabs>
        <w:autoSpaceDE w:val="0"/>
        <w:autoSpaceDN w:val="0"/>
        <w:spacing w:before="0" w:line="276" w:lineRule="auto"/>
        <w:ind w:left="3600" w:hanging="720"/>
        <w:rPr>
          <w:spacing w:val="-2"/>
        </w:rPr>
      </w:pPr>
      <w:r w:rsidRPr="00EF6903">
        <w:t>(a)</w:t>
      </w:r>
      <w:r w:rsidRPr="00EF6903">
        <w:tab/>
        <w:t xml:space="preserve">Exception: The </w:t>
      </w:r>
      <w:r w:rsidR="00A95869">
        <w:t>School Transportation Vehicle O</w:t>
      </w:r>
      <w:r w:rsidRPr="00EF6903">
        <w:t>perator may block the lane of traffic when passengers being received or discharged are required to cross the roadway.</w:t>
      </w:r>
    </w:p>
    <w:p w14:paraId="36720E87" w14:textId="3E16A53F" w:rsidR="00A74CA6" w:rsidRPr="00EF6903" w:rsidRDefault="00A74CA6" w:rsidP="008866C7">
      <w:pPr>
        <w:spacing w:line="276" w:lineRule="auto"/>
        <w:ind w:left="2880" w:hanging="720"/>
      </w:pPr>
      <w:r w:rsidRPr="00EF6903">
        <w:t>(7)</w:t>
      </w:r>
      <w:r w:rsidRPr="00EF6903">
        <w:tab/>
      </w:r>
      <w:r w:rsidR="00522980">
        <w:t xml:space="preserve">School Transportation Vehicle </w:t>
      </w:r>
      <w:r w:rsidRPr="00EF6903">
        <w:t xml:space="preserve">Operators shall bring the bus to a complete stop with the front bumper positioned not less than </w:t>
      </w:r>
      <w:r w:rsidR="008F4742">
        <w:t>10</w:t>
      </w:r>
      <w:r w:rsidRPr="00EF6903">
        <w:t xml:space="preserve"> feet from students at each designated stop to ensure that students approach the vehicle within the </w:t>
      </w:r>
      <w:r w:rsidR="003C2F17">
        <w:t xml:space="preserve">School Transportation </w:t>
      </w:r>
      <w:r w:rsidR="00E3516E">
        <w:t xml:space="preserve">Vehicle </w:t>
      </w:r>
      <w:r w:rsidR="003C2F17">
        <w:t>O</w:t>
      </w:r>
      <w:r w:rsidRPr="00EF6903">
        <w:t>perator’s line of sight and to enhance visibility of student movement.</w:t>
      </w:r>
    </w:p>
    <w:p w14:paraId="50A417B3" w14:textId="7C86AF0B" w:rsidR="0044525E" w:rsidRPr="00EF6903" w:rsidRDefault="00A74CA6" w:rsidP="008866C7">
      <w:pPr>
        <w:spacing w:line="276" w:lineRule="auto"/>
        <w:ind w:left="2880" w:hanging="720"/>
      </w:pPr>
      <w:r w:rsidRPr="00EF6903">
        <w:t>(8)</w:t>
      </w:r>
      <w:r w:rsidRPr="00EF6903">
        <w:tab/>
        <w:t xml:space="preserve">The </w:t>
      </w:r>
      <w:r w:rsidR="00522980">
        <w:t>School Transportation Vehicle O</w:t>
      </w:r>
      <w:r w:rsidRPr="00EF6903">
        <w:t>perator shall keep their foot on the service brake, apply the parking brake, and shift the vehicle into neutral prior to opening the service door of a bus.</w:t>
      </w:r>
    </w:p>
    <w:p w14:paraId="7C972E4E" w14:textId="77777777" w:rsidR="00A74CA6" w:rsidRPr="00EF6903" w:rsidRDefault="0044525E" w:rsidP="008866C7">
      <w:pPr>
        <w:spacing w:line="276" w:lineRule="auto"/>
        <w:ind w:left="2880" w:hanging="720"/>
      </w:pPr>
      <w:r w:rsidRPr="00EF6903">
        <w:t>(9)</w:t>
      </w:r>
      <w:r w:rsidRPr="00EF6903">
        <w:tab/>
        <w:t>Activate the alternating 8-way red lights warning lights system when traffic is a safe distance from the school bus and ensure the stop arm is extended.</w:t>
      </w:r>
    </w:p>
    <w:p w14:paraId="4ED86E1B" w14:textId="77777777" w:rsidR="0044525E" w:rsidRPr="00EF6903" w:rsidRDefault="0044525E" w:rsidP="008866C7">
      <w:pPr>
        <w:spacing w:line="276" w:lineRule="auto"/>
        <w:ind w:left="2880" w:hanging="720"/>
      </w:pPr>
      <w:r w:rsidRPr="00EF6903">
        <w:lastRenderedPageBreak/>
        <w:t>(10)</w:t>
      </w:r>
      <w:r w:rsidRPr="00EF6903">
        <w:tab/>
        <w:t>Make a final check to see that all traffic has stopped before completely opening the door and signaling students to approach or allowing them to disembark.</w:t>
      </w:r>
    </w:p>
    <w:p w14:paraId="6004E0BE" w14:textId="77777777" w:rsidR="0044525E" w:rsidRPr="00EF6903" w:rsidRDefault="0044525E" w:rsidP="008866C7">
      <w:pPr>
        <w:spacing w:line="276" w:lineRule="auto"/>
        <w:ind w:left="2880" w:hanging="720"/>
      </w:pPr>
      <w:r w:rsidRPr="00EF6903">
        <w:t>(11)</w:t>
      </w:r>
      <w:r w:rsidRPr="00EF6903">
        <w:tab/>
        <w:t>After all students have loaded or disembarked:</w:t>
      </w:r>
    </w:p>
    <w:p w14:paraId="362EB82F" w14:textId="03FEA762" w:rsidR="0044525E" w:rsidRPr="00EF6903" w:rsidRDefault="0044525E" w:rsidP="008866C7">
      <w:pPr>
        <w:spacing w:line="276" w:lineRule="auto"/>
        <w:ind w:left="3600" w:hanging="720"/>
      </w:pPr>
      <w:r w:rsidRPr="00EF6903">
        <w:t>(a)</w:t>
      </w:r>
      <w:r w:rsidRPr="00EF6903">
        <w:tab/>
        <w:t xml:space="preserve">If the students have disembarked, the </w:t>
      </w:r>
      <w:r w:rsidR="00522980">
        <w:t>School Transportation Vehicle O</w:t>
      </w:r>
      <w:r w:rsidRPr="00EF6903">
        <w:t>perator shall verify that all students have crossed or are away from the vehicle, and are counted, prior to moving the vehicle.</w:t>
      </w:r>
    </w:p>
    <w:p w14:paraId="395CB0C7" w14:textId="77777777" w:rsidR="0044525E" w:rsidRPr="00EF6903" w:rsidRDefault="0044525E" w:rsidP="008866C7">
      <w:pPr>
        <w:spacing w:line="276" w:lineRule="auto"/>
        <w:ind w:left="3600" w:hanging="720"/>
      </w:pPr>
      <w:r w:rsidRPr="00EF6903">
        <w:t>(b)</w:t>
      </w:r>
      <w:r w:rsidRPr="00EF6903">
        <w:tab/>
        <w:t>Close the service or passenger door.</w:t>
      </w:r>
    </w:p>
    <w:p w14:paraId="33F683A2" w14:textId="77777777" w:rsidR="0044525E" w:rsidRPr="00EF6903" w:rsidRDefault="0044525E" w:rsidP="008866C7">
      <w:pPr>
        <w:spacing w:line="276" w:lineRule="auto"/>
        <w:ind w:left="3600" w:hanging="720"/>
      </w:pPr>
      <w:r w:rsidRPr="00EF6903">
        <w:t>(c)</w:t>
      </w:r>
      <w:r w:rsidRPr="00EF6903">
        <w:tab/>
        <w:t>Shift from neutral, engage the transmission, and release the parking brake.</w:t>
      </w:r>
    </w:p>
    <w:p w14:paraId="1324A051" w14:textId="77777777" w:rsidR="0044525E" w:rsidRPr="00EF6903" w:rsidRDefault="0044525E" w:rsidP="008866C7">
      <w:pPr>
        <w:spacing w:line="276" w:lineRule="auto"/>
        <w:ind w:left="3600" w:hanging="720"/>
      </w:pPr>
      <w:r w:rsidRPr="00EF6903">
        <w:t>(d)</w:t>
      </w:r>
      <w:r w:rsidRPr="00EF6903">
        <w:tab/>
        <w:t>Turn on the left turn signal and deactivate the eight-way system.</w:t>
      </w:r>
    </w:p>
    <w:p w14:paraId="7F26FB52" w14:textId="05CE3031" w:rsidR="0044525E" w:rsidRPr="00EF6903" w:rsidRDefault="0044525E" w:rsidP="008866C7">
      <w:pPr>
        <w:spacing w:line="276" w:lineRule="auto"/>
        <w:ind w:left="3600" w:hanging="720"/>
      </w:pPr>
      <w:r w:rsidRPr="00EF6903">
        <w:t>(e)</w:t>
      </w:r>
      <w:r w:rsidRPr="00EF6903">
        <w:tab/>
        <w:t>Check all mirrors, allow congested traffic to disperse</w:t>
      </w:r>
      <w:r w:rsidR="001339AE">
        <w:t xml:space="preserve"> as legally permitted</w:t>
      </w:r>
      <w:r w:rsidRPr="00EF6903">
        <w:t>, and enter the flow of traffic when it is safe to do so.</w:t>
      </w:r>
    </w:p>
    <w:p w14:paraId="158465F6" w14:textId="00D67715" w:rsidR="0044525E" w:rsidRPr="00EF6903" w:rsidRDefault="0044525E" w:rsidP="008866C7">
      <w:pPr>
        <w:pStyle w:val="Style1"/>
        <w:spacing w:line="276" w:lineRule="auto"/>
      </w:pPr>
      <w:r w:rsidRPr="00EF6903">
        <w:t>14.4.2</w:t>
      </w:r>
      <w:r w:rsidR="00EF6903">
        <w:tab/>
      </w:r>
      <w:r w:rsidRPr="00EF6903">
        <w:t>Small-Capacity and Type A-1 Multifunction Bus Student Stop Procedure</w:t>
      </w:r>
    </w:p>
    <w:p w14:paraId="13485ADF" w14:textId="6CC4BF7F" w:rsidR="00A74CA6" w:rsidRPr="00EF6903" w:rsidRDefault="0044525E" w:rsidP="008866C7">
      <w:pPr>
        <w:spacing w:line="276" w:lineRule="auto"/>
        <w:ind w:left="2160" w:hanging="720"/>
      </w:pPr>
      <w:proofErr w:type="gramStart"/>
      <w:r w:rsidRPr="00EF6903">
        <w:t>(A)</w:t>
      </w:r>
      <w:r w:rsidRPr="00EF6903">
        <w:tab/>
      </w:r>
      <w:r w:rsidR="00717284" w:rsidRPr="00717284">
        <w:t>When</w:t>
      </w:r>
      <w:proofErr w:type="gramEnd"/>
      <w:r w:rsidR="00717284" w:rsidRPr="00717284">
        <w:t xml:space="preserve"> a Type A-1 Multifunction Bus or Small-Capacity Vehicle is used for Route transportation, students shall </w:t>
      </w:r>
      <w:r w:rsidR="009658DE">
        <w:t>be prohibited from</w:t>
      </w:r>
      <w:r w:rsidR="00717284" w:rsidRPr="00717284">
        <w:t xml:space="preserve"> cross</w:t>
      </w:r>
      <w:r w:rsidR="009658DE">
        <w:t>ing</w:t>
      </w:r>
      <w:r w:rsidR="00717284" w:rsidRPr="00717284">
        <w:t xml:space="preserve"> any roadway, highway, or private road to board or exit the vehicle.</w:t>
      </w:r>
    </w:p>
    <w:p w14:paraId="59D2E1F2" w14:textId="024410C1" w:rsidR="0044525E" w:rsidRPr="00EF6903" w:rsidRDefault="0044525E" w:rsidP="008866C7">
      <w:pPr>
        <w:spacing w:line="276" w:lineRule="auto"/>
        <w:ind w:left="2160" w:hanging="720"/>
      </w:pPr>
      <w:r w:rsidRPr="00EF6903">
        <w:t>(B)</w:t>
      </w:r>
      <w:r w:rsidRPr="00EF6903">
        <w:tab/>
        <w:t xml:space="preserve">When using a Type A-1 Multifunction </w:t>
      </w:r>
      <w:r w:rsidR="00A95982">
        <w:t>Bus</w:t>
      </w:r>
      <w:r w:rsidRPr="00EF6903">
        <w:t xml:space="preserve"> or </w:t>
      </w:r>
      <w:r w:rsidR="00A91AEA">
        <w:t>Small-Capacity Vehicle</w:t>
      </w:r>
      <w:r w:rsidRPr="00EF6903">
        <w:t xml:space="preserve"> for Route:</w:t>
      </w:r>
    </w:p>
    <w:p w14:paraId="0A32DEF4" w14:textId="08437703" w:rsidR="0044525E" w:rsidRPr="00EF6903" w:rsidRDefault="0044525E" w:rsidP="008866C7">
      <w:pPr>
        <w:tabs>
          <w:tab w:val="clear" w:pos="720"/>
          <w:tab w:val="clear" w:pos="1440"/>
        </w:tabs>
        <w:spacing w:line="276" w:lineRule="auto"/>
        <w:ind w:left="2880" w:hanging="720"/>
      </w:pPr>
      <w:r w:rsidRPr="00EF6903">
        <w:t>(1)</w:t>
      </w:r>
      <w:r w:rsidRPr="00EF6903">
        <w:tab/>
        <w:t xml:space="preserve">The </w:t>
      </w:r>
      <w:r w:rsidR="00CB0963">
        <w:t>S</w:t>
      </w:r>
      <w:r w:rsidRPr="00EF6903">
        <w:t xml:space="preserve">chool </w:t>
      </w:r>
      <w:r w:rsidR="00CB0963">
        <w:t>T</w:t>
      </w:r>
      <w:r w:rsidRPr="00EF6903">
        <w:t xml:space="preserve">ransportation </w:t>
      </w:r>
      <w:r w:rsidR="00CB0963">
        <w:t>V</w:t>
      </w:r>
      <w:r w:rsidRPr="00EF6903">
        <w:t xml:space="preserve">ehicle </w:t>
      </w:r>
      <w:r w:rsidR="00CB0963">
        <w:t>O</w:t>
      </w:r>
      <w:r w:rsidRPr="00EF6903">
        <w:t>perator shall stop as far to the right of the roadway, and/or off the roadway</w:t>
      </w:r>
      <w:r w:rsidR="0043664E">
        <w:t>,</w:t>
      </w:r>
      <w:r w:rsidRPr="00EF6903">
        <w:t xml:space="preserve"> when possible, to reduce obstruction to traffic.</w:t>
      </w:r>
    </w:p>
    <w:p w14:paraId="5C9FE88B" w14:textId="1F3958BB" w:rsidR="0044525E" w:rsidRDefault="0044525E" w:rsidP="008866C7">
      <w:pPr>
        <w:spacing w:line="276" w:lineRule="auto"/>
        <w:ind w:left="2880" w:hanging="720"/>
      </w:pPr>
      <w:r w:rsidRPr="00EF6903">
        <w:t>(2)</w:t>
      </w:r>
      <w:r w:rsidRPr="00EF6903">
        <w:tab/>
        <w:t>Activate the right turn signal prior to turning on the four-way hazard warning lamps a minimum of 200 feet prior to the student stop</w:t>
      </w:r>
      <w:r w:rsidR="00572768">
        <w:t>.</w:t>
      </w:r>
    </w:p>
    <w:p w14:paraId="03FC1B48" w14:textId="2883FECD" w:rsidR="007F4DE5" w:rsidRPr="00EF6903" w:rsidRDefault="007F4DE5" w:rsidP="008866C7">
      <w:pPr>
        <w:spacing w:line="276" w:lineRule="auto"/>
        <w:ind w:left="3600" w:hanging="720"/>
      </w:pPr>
      <w:r w:rsidRPr="00EF6903">
        <w:t>(a)</w:t>
      </w:r>
      <w:r w:rsidRPr="00EF6903">
        <w:tab/>
      </w:r>
      <w:r>
        <w:t xml:space="preserve">School Transportation Vehicle </w:t>
      </w:r>
      <w:r w:rsidRPr="00EF6903">
        <w:t xml:space="preserve">Operators of </w:t>
      </w:r>
      <w:r w:rsidR="00E1342E">
        <w:t xml:space="preserve">Type A-1 Multifunction buses or </w:t>
      </w:r>
      <w:r>
        <w:t>S</w:t>
      </w:r>
      <w:r w:rsidRPr="00EF6903">
        <w:t>mall-</w:t>
      </w:r>
      <w:r>
        <w:t>C</w:t>
      </w:r>
      <w:r w:rsidRPr="00EF6903">
        <w:t xml:space="preserve">apacity </w:t>
      </w:r>
      <w:r>
        <w:t>V</w:t>
      </w:r>
      <w:r w:rsidRPr="00EF6903">
        <w:t xml:space="preserve">ehicles shall place the vehicle into park </w:t>
      </w:r>
      <w:r w:rsidR="00D13A8B">
        <w:t>and engage the parking brake</w:t>
      </w:r>
      <w:r w:rsidR="002A5798">
        <w:t xml:space="preserve"> </w:t>
      </w:r>
      <w:r w:rsidRPr="00EF6903">
        <w:t xml:space="preserve">prior to opening the passenger door(s) of </w:t>
      </w:r>
      <w:r w:rsidR="00683EA8">
        <w:t>the</w:t>
      </w:r>
      <w:r w:rsidR="00B14D04">
        <w:t xml:space="preserve"> vehicle</w:t>
      </w:r>
      <w:r w:rsidRPr="00EF6903">
        <w:t>.</w:t>
      </w:r>
    </w:p>
    <w:p w14:paraId="22BDF9C3" w14:textId="6AD2C8CD" w:rsidR="00034698" w:rsidRPr="00EF6903" w:rsidRDefault="0044525E" w:rsidP="008866C7">
      <w:pPr>
        <w:spacing w:line="276" w:lineRule="auto"/>
        <w:ind w:left="2880" w:hanging="720"/>
      </w:pPr>
      <w:r w:rsidRPr="00EF6903">
        <w:lastRenderedPageBreak/>
        <w:t>(3)</w:t>
      </w:r>
      <w:r w:rsidRPr="00EF6903">
        <w:tab/>
        <w:t>Continue to display the four-way hazard warning lamps until the process of discharging or loading passengers has been completed</w:t>
      </w:r>
      <w:r w:rsidR="00572768">
        <w:t>.</w:t>
      </w:r>
    </w:p>
    <w:p w14:paraId="55D6D4B9" w14:textId="336E4182" w:rsidR="0044525E" w:rsidRPr="00EF6903" w:rsidRDefault="0044525E" w:rsidP="008866C7">
      <w:pPr>
        <w:spacing w:line="276" w:lineRule="auto"/>
        <w:ind w:left="2880" w:hanging="720"/>
      </w:pPr>
      <w:r w:rsidRPr="00EF6903">
        <w:t>(4)</w:t>
      </w:r>
      <w:r w:rsidRPr="00EF6903">
        <w:tab/>
        <w:t>Deactivate the four-way hazard lamps before resuming motion, activate the left turn signal, allow congested traffic to disperse</w:t>
      </w:r>
      <w:r w:rsidR="006831CC">
        <w:t xml:space="preserve"> </w:t>
      </w:r>
      <w:r w:rsidR="00F901DA">
        <w:t>as legally permitted</w:t>
      </w:r>
      <w:r w:rsidRPr="00EF6903">
        <w:t>, and enter the flow of traffic when it is safe to do so.</w:t>
      </w:r>
    </w:p>
    <w:p w14:paraId="2DABA9EE" w14:textId="77777777" w:rsidR="007C52E6" w:rsidRPr="00EF6903" w:rsidRDefault="007C52E6" w:rsidP="008866C7">
      <w:pPr>
        <w:pStyle w:val="Heading2"/>
        <w:spacing w:line="276" w:lineRule="auto"/>
        <w:rPr>
          <w:szCs w:val="22"/>
        </w:rPr>
      </w:pPr>
      <w:r w:rsidRPr="00EF6903">
        <w:rPr>
          <w:szCs w:val="22"/>
        </w:rPr>
        <w:t>15.0</w:t>
      </w:r>
      <w:r w:rsidRPr="00EF6903">
        <w:rPr>
          <w:szCs w:val="22"/>
        </w:rPr>
        <w:tab/>
        <w:t>Railroad Crossing Procedures</w:t>
      </w:r>
    </w:p>
    <w:p w14:paraId="2DA2D871" w14:textId="79A3D0E9" w:rsidR="007C52E6" w:rsidRPr="00EF6903" w:rsidRDefault="007C52E6" w:rsidP="008866C7">
      <w:pPr>
        <w:pStyle w:val="Heading3"/>
        <w:spacing w:line="276" w:lineRule="auto"/>
        <w:rPr>
          <w:szCs w:val="22"/>
        </w:rPr>
      </w:pPr>
      <w:r w:rsidRPr="00EF6903">
        <w:rPr>
          <w:szCs w:val="22"/>
        </w:rPr>
        <w:t>15.1</w:t>
      </w:r>
      <w:r w:rsidR="00EF6903">
        <w:rPr>
          <w:szCs w:val="22"/>
        </w:rPr>
        <w:tab/>
      </w:r>
      <w:r w:rsidRPr="00EF6903">
        <w:rPr>
          <w:szCs w:val="22"/>
        </w:rPr>
        <w:t>Mandatory Railroad Crossing Protocol for School Buses, Multifunction Buses, and Motor Coach</w:t>
      </w:r>
      <w:r w:rsidR="00D8354E">
        <w:rPr>
          <w:szCs w:val="22"/>
        </w:rPr>
        <w:t>es</w:t>
      </w:r>
    </w:p>
    <w:p w14:paraId="5B563DBE" w14:textId="511D9051" w:rsidR="0080502F" w:rsidRPr="00EF6903" w:rsidRDefault="007C52E6" w:rsidP="008866C7">
      <w:pPr>
        <w:widowControl w:val="0"/>
        <w:tabs>
          <w:tab w:val="clear" w:pos="720"/>
          <w:tab w:val="clear" w:pos="1440"/>
        </w:tabs>
        <w:autoSpaceDE w:val="0"/>
        <w:autoSpaceDN w:val="0"/>
        <w:spacing w:before="0" w:line="276" w:lineRule="auto"/>
        <w:ind w:left="1440" w:hanging="720"/>
      </w:pPr>
      <w:r w:rsidRPr="00EF6903">
        <w:t>15.1.1</w:t>
      </w:r>
      <w:r w:rsidR="005D041A">
        <w:tab/>
      </w:r>
      <w:r w:rsidRPr="00EF6903">
        <w:t xml:space="preserve">Pursuant to </w:t>
      </w:r>
      <w:r w:rsidR="00383CD8">
        <w:t>section</w:t>
      </w:r>
      <w:r w:rsidR="0043394C">
        <w:t xml:space="preserve"> </w:t>
      </w:r>
      <w:r w:rsidRPr="00EF6903">
        <w:t xml:space="preserve">42-4-707, </w:t>
      </w:r>
      <w:r w:rsidR="00383CD8">
        <w:t xml:space="preserve">C.R.S., </w:t>
      </w:r>
      <w:r w:rsidRPr="00EF6903">
        <w:t xml:space="preserve">School </w:t>
      </w:r>
      <w:r w:rsidR="00CB0963">
        <w:t>T</w:t>
      </w:r>
      <w:r w:rsidRPr="00EF6903">
        <w:t xml:space="preserve">ransportation </w:t>
      </w:r>
      <w:r w:rsidR="00CB0963">
        <w:t>V</w:t>
      </w:r>
      <w:r w:rsidRPr="00EF6903">
        <w:t xml:space="preserve">ehicle </w:t>
      </w:r>
      <w:r w:rsidR="00CB0963">
        <w:t>O</w:t>
      </w:r>
      <w:r w:rsidRPr="00EF6903">
        <w:t>perators of School Buses, Multifunction Buses, and Motor Coach</w:t>
      </w:r>
      <w:r w:rsidR="00D8354E">
        <w:t>es</w:t>
      </w:r>
      <w:r w:rsidRPr="00EF6903">
        <w:t>, whether transporting students or not, shall apply the following procedures during the process of approaching, stopping, and crossing railroad tracks</w:t>
      </w:r>
      <w:r w:rsidR="003711F8">
        <w:t>:</w:t>
      </w:r>
    </w:p>
    <w:p w14:paraId="168B81EF" w14:textId="77777777" w:rsidR="0080502F" w:rsidRPr="00EF6903" w:rsidRDefault="007C52E6" w:rsidP="008866C7">
      <w:pPr>
        <w:pStyle w:val="BodyText"/>
        <w:spacing w:after="240" w:line="276" w:lineRule="auto"/>
        <w:ind w:left="2160" w:hanging="720"/>
        <w:rPr>
          <w:sz w:val="22"/>
          <w:szCs w:val="22"/>
        </w:rPr>
      </w:pPr>
      <w:r w:rsidRPr="00EF6903">
        <w:rPr>
          <w:sz w:val="22"/>
          <w:szCs w:val="22"/>
        </w:rPr>
        <w:t>(A)</w:t>
      </w:r>
      <w:r w:rsidRPr="00EF6903">
        <w:rPr>
          <w:sz w:val="22"/>
          <w:szCs w:val="22"/>
        </w:rPr>
        <w:tab/>
        <w:t>Activate the four-way hazard lamps not less than 200 feet from the railroad crossing to alert other motorists of the pending stop for the crossing;</w:t>
      </w:r>
    </w:p>
    <w:p w14:paraId="0104747C" w14:textId="77777777" w:rsidR="0080502F" w:rsidRPr="00EF6903" w:rsidRDefault="007C52E6" w:rsidP="008866C7">
      <w:pPr>
        <w:pStyle w:val="BodyText"/>
        <w:spacing w:after="240" w:line="276" w:lineRule="auto"/>
        <w:ind w:left="2160" w:hanging="720"/>
        <w:rPr>
          <w:sz w:val="22"/>
          <w:szCs w:val="22"/>
        </w:rPr>
      </w:pPr>
      <w:r w:rsidRPr="00EF6903">
        <w:rPr>
          <w:sz w:val="22"/>
          <w:szCs w:val="22"/>
        </w:rPr>
        <w:t>(B)</w:t>
      </w:r>
      <w:r w:rsidRPr="00EF6903">
        <w:rPr>
          <w:sz w:val="22"/>
          <w:szCs w:val="22"/>
        </w:rPr>
        <w:tab/>
        <w:t>Stop the bus within 50 feet but not less than 15 feet from the nearest rail of the railway;</w:t>
      </w:r>
    </w:p>
    <w:p w14:paraId="22F5778A" w14:textId="77777777" w:rsidR="0080502F" w:rsidRPr="00EF6903" w:rsidRDefault="007C52E6" w:rsidP="008866C7">
      <w:pPr>
        <w:pStyle w:val="BodyText"/>
        <w:spacing w:after="240" w:line="276" w:lineRule="auto"/>
        <w:ind w:left="2160" w:hanging="720"/>
        <w:rPr>
          <w:sz w:val="22"/>
          <w:szCs w:val="22"/>
        </w:rPr>
      </w:pPr>
      <w:r w:rsidRPr="00EF6903">
        <w:rPr>
          <w:sz w:val="22"/>
          <w:szCs w:val="22"/>
        </w:rPr>
        <w:t>(C)</w:t>
      </w:r>
      <w:r w:rsidRPr="00EF6903">
        <w:rPr>
          <w:sz w:val="22"/>
          <w:szCs w:val="22"/>
        </w:rPr>
        <w:tab/>
        <w:t>When stopped, the bus shall be as far to the right of the roadway as possible and shall not form two lanes of traffic unless the highway is marked for four or more lanes of traffic; and</w:t>
      </w:r>
    </w:p>
    <w:p w14:paraId="3DF7AF58" w14:textId="68652DA2" w:rsidR="0080502F" w:rsidRPr="00EF6903" w:rsidRDefault="007C52E6" w:rsidP="008866C7">
      <w:pPr>
        <w:pStyle w:val="BodyText"/>
        <w:spacing w:before="1" w:after="240" w:line="276" w:lineRule="auto"/>
        <w:ind w:left="2160" w:hanging="720"/>
        <w:rPr>
          <w:sz w:val="22"/>
          <w:szCs w:val="22"/>
        </w:rPr>
      </w:pPr>
      <w:r w:rsidRPr="00EF6903">
        <w:rPr>
          <w:sz w:val="22"/>
          <w:szCs w:val="22"/>
        </w:rPr>
        <w:t>(D)</w:t>
      </w:r>
      <w:r w:rsidRPr="00EF6903">
        <w:rPr>
          <w:sz w:val="22"/>
          <w:szCs w:val="22"/>
        </w:rPr>
        <w:tab/>
        <w:t>Use a prearranged signal to alert students to the need for quiet aboard the bus when approaching railroad tracks. Turn off all noise-making equipment (fans, heater, radio, etc.)</w:t>
      </w:r>
      <w:r w:rsidR="00572768">
        <w:rPr>
          <w:sz w:val="22"/>
          <w:szCs w:val="22"/>
        </w:rPr>
        <w:t>.</w:t>
      </w:r>
    </w:p>
    <w:p w14:paraId="620E8983" w14:textId="0C949F75" w:rsidR="0080502F" w:rsidRPr="00EF6903" w:rsidRDefault="007C52E6" w:rsidP="008866C7">
      <w:pPr>
        <w:widowControl w:val="0"/>
        <w:tabs>
          <w:tab w:val="clear" w:pos="720"/>
          <w:tab w:val="clear" w:pos="1440"/>
        </w:tabs>
        <w:autoSpaceDE w:val="0"/>
        <w:autoSpaceDN w:val="0"/>
        <w:spacing w:before="1" w:line="276" w:lineRule="auto"/>
        <w:ind w:left="2160" w:hanging="720"/>
      </w:pPr>
      <w:r w:rsidRPr="00EF6903">
        <w:t>(E)</w:t>
      </w:r>
      <w:r w:rsidRPr="00EF6903">
        <w:tab/>
        <w:t xml:space="preserve">After quietness aboard the stopped bus has been achieved, </w:t>
      </w:r>
      <w:r w:rsidR="00443A51">
        <w:t>School Transportation Vehicle O</w:t>
      </w:r>
      <w:r w:rsidRPr="00EF6903">
        <w:t xml:space="preserve">perators shall open the service door and </w:t>
      </w:r>
      <w:r w:rsidR="00291D49">
        <w:t xml:space="preserve">the </w:t>
      </w:r>
      <w:r w:rsidRPr="00EF6903">
        <w:t xml:space="preserve">operator window. The </w:t>
      </w:r>
      <w:r w:rsidR="00443A51">
        <w:t xml:space="preserve">School Transportation Vehicle </w:t>
      </w:r>
      <w:r w:rsidR="008F11E8">
        <w:t>O</w:t>
      </w:r>
      <w:r w:rsidRPr="00EF6903">
        <w:t>perator shall listen and look in both directions along the track(s) for any approaching train(s) and for signals indicating the approach of a train or on-track equipment.</w:t>
      </w:r>
    </w:p>
    <w:p w14:paraId="10C2460B" w14:textId="5B6A6E12" w:rsidR="00D63A62" w:rsidRDefault="007C52E6" w:rsidP="008866C7">
      <w:pPr>
        <w:pStyle w:val="BodyText"/>
        <w:spacing w:after="240" w:line="276" w:lineRule="auto"/>
        <w:ind w:left="2160" w:hanging="720"/>
        <w:rPr>
          <w:sz w:val="22"/>
          <w:szCs w:val="22"/>
        </w:rPr>
      </w:pPr>
      <w:r w:rsidRPr="00EF6903">
        <w:rPr>
          <w:sz w:val="22"/>
          <w:szCs w:val="22"/>
        </w:rPr>
        <w:t>(F)</w:t>
      </w:r>
      <w:r w:rsidRPr="00EF6903">
        <w:rPr>
          <w:sz w:val="22"/>
          <w:szCs w:val="22"/>
        </w:rPr>
        <w:tab/>
        <w:t xml:space="preserve">If the tracks are clear, the </w:t>
      </w:r>
      <w:r w:rsidR="000C6FFD">
        <w:rPr>
          <w:sz w:val="22"/>
          <w:szCs w:val="22"/>
        </w:rPr>
        <w:t>School Transportation Vehicle Operator</w:t>
      </w:r>
      <w:r w:rsidRPr="00EF6903">
        <w:rPr>
          <w:sz w:val="22"/>
          <w:szCs w:val="22"/>
        </w:rPr>
        <w:t xml:space="preserve"> shall close the service door and may then proceed in a gear low enough to permit crossing the tracks without having to manually shift gears.</w:t>
      </w:r>
    </w:p>
    <w:p w14:paraId="62BE5422" w14:textId="2EEF3EBE" w:rsidR="0080502F" w:rsidRPr="00EF6903" w:rsidRDefault="00D63A62" w:rsidP="008866C7">
      <w:pPr>
        <w:pStyle w:val="BodyText"/>
        <w:spacing w:after="240" w:line="276" w:lineRule="auto"/>
        <w:ind w:left="2160" w:hanging="720"/>
        <w:rPr>
          <w:sz w:val="22"/>
          <w:szCs w:val="22"/>
        </w:rPr>
      </w:pPr>
      <w:r>
        <w:rPr>
          <w:sz w:val="22"/>
          <w:szCs w:val="22"/>
        </w:rPr>
        <w:t>(G)</w:t>
      </w:r>
      <w:r>
        <w:rPr>
          <w:sz w:val="22"/>
          <w:szCs w:val="22"/>
        </w:rPr>
        <w:tab/>
      </w:r>
      <w:r w:rsidR="007C52E6" w:rsidRPr="00EF6903">
        <w:rPr>
          <w:sz w:val="22"/>
          <w:szCs w:val="22"/>
        </w:rPr>
        <w:t xml:space="preserve">The </w:t>
      </w:r>
      <w:r w:rsidR="000C6FFD">
        <w:rPr>
          <w:sz w:val="22"/>
          <w:szCs w:val="22"/>
        </w:rPr>
        <w:t>School Transportation Vehicle</w:t>
      </w:r>
      <w:r w:rsidR="007C52E6" w:rsidRPr="00EF6903">
        <w:rPr>
          <w:sz w:val="22"/>
          <w:szCs w:val="22"/>
        </w:rPr>
        <w:t xml:space="preserve"> </w:t>
      </w:r>
      <w:r w:rsidR="000C6FFD">
        <w:rPr>
          <w:sz w:val="22"/>
          <w:szCs w:val="22"/>
        </w:rPr>
        <w:t>O</w:t>
      </w:r>
      <w:r w:rsidR="007C52E6" w:rsidRPr="00EF6903">
        <w:rPr>
          <w:sz w:val="22"/>
          <w:szCs w:val="22"/>
        </w:rPr>
        <w:t xml:space="preserve">perator shall cancel the four-way hazard lamps after the </w:t>
      </w:r>
      <w:r w:rsidR="00CE21C2" w:rsidRPr="00CE21C2">
        <w:rPr>
          <w:sz w:val="22"/>
          <w:szCs w:val="22"/>
        </w:rPr>
        <w:t xml:space="preserve">rear of the </w:t>
      </w:r>
      <w:r w:rsidR="00331E45">
        <w:rPr>
          <w:sz w:val="22"/>
          <w:szCs w:val="22"/>
        </w:rPr>
        <w:t>bus</w:t>
      </w:r>
      <w:r w:rsidR="00CE21C2" w:rsidRPr="00CE21C2">
        <w:rPr>
          <w:sz w:val="22"/>
          <w:szCs w:val="22"/>
        </w:rPr>
        <w:t xml:space="preserve"> is at least </w:t>
      </w:r>
      <w:r w:rsidR="00331E45">
        <w:rPr>
          <w:sz w:val="22"/>
          <w:szCs w:val="22"/>
        </w:rPr>
        <w:t>15</w:t>
      </w:r>
      <w:r w:rsidR="00CE21C2" w:rsidRPr="00CE21C2">
        <w:rPr>
          <w:sz w:val="22"/>
          <w:szCs w:val="22"/>
        </w:rPr>
        <w:t xml:space="preserve"> feet beyond the last </w:t>
      </w:r>
      <w:r w:rsidR="00CE21C2" w:rsidRPr="00CE21C2">
        <w:rPr>
          <w:sz w:val="22"/>
          <w:szCs w:val="22"/>
        </w:rPr>
        <w:lastRenderedPageBreak/>
        <w:t>rail of the railroad crossing</w:t>
      </w:r>
      <w:r w:rsidR="007C52E6" w:rsidRPr="00EF6903">
        <w:rPr>
          <w:sz w:val="22"/>
          <w:szCs w:val="22"/>
        </w:rPr>
        <w:t>.</w:t>
      </w:r>
    </w:p>
    <w:p w14:paraId="3AAE8B9F" w14:textId="79305C41" w:rsidR="007C52E6" w:rsidRPr="00EF6903" w:rsidRDefault="007C52E6" w:rsidP="008866C7">
      <w:pPr>
        <w:pStyle w:val="Heading3"/>
        <w:spacing w:line="276" w:lineRule="auto"/>
        <w:rPr>
          <w:szCs w:val="22"/>
        </w:rPr>
      </w:pPr>
      <w:r w:rsidRPr="00EF6903">
        <w:rPr>
          <w:szCs w:val="22"/>
        </w:rPr>
        <w:t>15.2</w:t>
      </w:r>
      <w:r w:rsidR="00EF6903">
        <w:rPr>
          <w:szCs w:val="22"/>
        </w:rPr>
        <w:tab/>
      </w:r>
      <w:r w:rsidRPr="00EF6903">
        <w:rPr>
          <w:szCs w:val="22"/>
        </w:rPr>
        <w:t>Clearance Requirements</w:t>
      </w:r>
    </w:p>
    <w:p w14:paraId="552F227C" w14:textId="1331E6B3" w:rsidR="007C52E6" w:rsidRPr="00EF6903" w:rsidRDefault="007C52E6" w:rsidP="008866C7">
      <w:pPr>
        <w:pStyle w:val="Style1"/>
        <w:spacing w:after="240" w:line="276" w:lineRule="auto"/>
      </w:pPr>
      <w:r w:rsidRPr="00EF6903">
        <w:t>15.2.1</w:t>
      </w:r>
      <w:r w:rsidR="00EF6903">
        <w:tab/>
      </w:r>
      <w:r w:rsidRPr="00EF6903">
        <w:t>Multi-track Crossings</w:t>
      </w:r>
    </w:p>
    <w:p w14:paraId="0C4AD314" w14:textId="65C57936" w:rsidR="0080502F" w:rsidRPr="00EF6903" w:rsidRDefault="007C52E6" w:rsidP="008866C7">
      <w:pPr>
        <w:pStyle w:val="BodyText"/>
        <w:spacing w:after="240" w:line="276" w:lineRule="auto"/>
        <w:ind w:left="2160" w:hanging="720"/>
        <w:rPr>
          <w:sz w:val="22"/>
          <w:szCs w:val="22"/>
        </w:rPr>
      </w:pPr>
      <w:r w:rsidRPr="00EF6903">
        <w:rPr>
          <w:sz w:val="22"/>
          <w:szCs w:val="22"/>
        </w:rPr>
        <w:t>(A)</w:t>
      </w:r>
      <w:r w:rsidRPr="00EF6903">
        <w:rPr>
          <w:sz w:val="22"/>
          <w:szCs w:val="22"/>
        </w:rPr>
        <w:tab/>
        <w:t xml:space="preserve">When two or more tracks are to be crossed, the </w:t>
      </w:r>
      <w:r w:rsidR="000C6FFD">
        <w:rPr>
          <w:sz w:val="22"/>
          <w:szCs w:val="22"/>
        </w:rPr>
        <w:t>School Transportation Vehicle O</w:t>
      </w:r>
      <w:r w:rsidRPr="00EF6903">
        <w:rPr>
          <w:sz w:val="22"/>
          <w:szCs w:val="22"/>
        </w:rPr>
        <w:t>perator shall not stop a second time unless the bus is completely clear of the first crossing, with at least 15 feet clearance in the front and at least 15 feet clearance to the rear.</w:t>
      </w:r>
    </w:p>
    <w:p w14:paraId="2D906C8D" w14:textId="2B46CA41" w:rsidR="007C52E6" w:rsidRPr="00EF6903" w:rsidRDefault="007C52E6" w:rsidP="008866C7">
      <w:pPr>
        <w:pStyle w:val="Style1"/>
        <w:spacing w:after="240" w:line="276" w:lineRule="auto"/>
      </w:pPr>
      <w:r w:rsidRPr="00EF6903">
        <w:t>15.2.2</w:t>
      </w:r>
      <w:r w:rsidR="00EF6903">
        <w:tab/>
      </w:r>
      <w:r w:rsidR="003565A8">
        <w:t>Railroad Track</w:t>
      </w:r>
      <w:r w:rsidR="00D62101">
        <w:t xml:space="preserve"> </w:t>
      </w:r>
      <w:r w:rsidRPr="00EF6903">
        <w:t>Storage Space</w:t>
      </w:r>
    </w:p>
    <w:p w14:paraId="18A11F3D" w14:textId="55C9E12D" w:rsidR="0080502F" w:rsidRPr="00EF6903" w:rsidRDefault="007C52E6" w:rsidP="008866C7">
      <w:pPr>
        <w:pStyle w:val="BodyText"/>
        <w:spacing w:after="240" w:line="276" w:lineRule="auto"/>
        <w:ind w:left="2160" w:hanging="720"/>
        <w:rPr>
          <w:sz w:val="22"/>
          <w:szCs w:val="22"/>
        </w:rPr>
      </w:pPr>
      <w:r w:rsidRPr="00EF6903">
        <w:rPr>
          <w:sz w:val="22"/>
          <w:szCs w:val="22"/>
        </w:rPr>
        <w:t>(A)</w:t>
      </w:r>
      <w:r w:rsidRPr="00EF6903">
        <w:rPr>
          <w:sz w:val="22"/>
          <w:szCs w:val="22"/>
        </w:rPr>
        <w:tab/>
        <w:t xml:space="preserve">Before crossing the tracks, the </w:t>
      </w:r>
      <w:r w:rsidR="00765A70">
        <w:rPr>
          <w:sz w:val="22"/>
          <w:szCs w:val="22"/>
        </w:rPr>
        <w:t>School Transportation Vehicle Operator</w:t>
      </w:r>
      <w:r w:rsidRPr="00EF6903">
        <w:rPr>
          <w:sz w:val="22"/>
          <w:szCs w:val="22"/>
        </w:rPr>
        <w:t xml:space="preserve"> shall verify that there is enough space after the tracks for the bus plus 15 feet if it is necessary to stop after crossing the tracks.</w:t>
      </w:r>
    </w:p>
    <w:p w14:paraId="78381B9B" w14:textId="5C8BC5CE" w:rsidR="007C52E6" w:rsidRPr="00EF6903" w:rsidRDefault="007C52E6" w:rsidP="008866C7">
      <w:pPr>
        <w:pStyle w:val="Heading3"/>
        <w:spacing w:line="276" w:lineRule="auto"/>
        <w:rPr>
          <w:szCs w:val="22"/>
        </w:rPr>
      </w:pPr>
      <w:r w:rsidRPr="00EF6903">
        <w:rPr>
          <w:szCs w:val="22"/>
        </w:rPr>
        <w:t>15.3</w:t>
      </w:r>
      <w:r w:rsidR="00EF6903">
        <w:rPr>
          <w:szCs w:val="22"/>
        </w:rPr>
        <w:tab/>
      </w:r>
      <w:r w:rsidRPr="00EF6903">
        <w:rPr>
          <w:szCs w:val="22"/>
        </w:rPr>
        <w:t>Exceptions to Stop Requirements</w:t>
      </w:r>
    </w:p>
    <w:p w14:paraId="1B880F35" w14:textId="65F03AAF" w:rsidR="008E4D21" w:rsidRPr="00EF6903" w:rsidRDefault="007C52E6" w:rsidP="008866C7">
      <w:pPr>
        <w:widowControl w:val="0"/>
        <w:tabs>
          <w:tab w:val="clear" w:pos="720"/>
          <w:tab w:val="clear" w:pos="1440"/>
        </w:tabs>
        <w:autoSpaceDE w:val="0"/>
        <w:autoSpaceDN w:val="0"/>
        <w:spacing w:before="1" w:line="276" w:lineRule="auto"/>
        <w:ind w:left="1440" w:hanging="720"/>
      </w:pPr>
      <w:r w:rsidRPr="00EF6903">
        <w:t>15.3.1</w:t>
      </w:r>
      <w:r w:rsidR="00EF6903">
        <w:tab/>
      </w:r>
      <w:r w:rsidR="005E49C0">
        <w:t xml:space="preserve">School Transportation Vehicle </w:t>
      </w:r>
      <w:r w:rsidRPr="00EF6903">
        <w:t xml:space="preserve">Operators of </w:t>
      </w:r>
      <w:r w:rsidR="009137AA">
        <w:t>S</w:t>
      </w:r>
      <w:r w:rsidRPr="00EF6903">
        <w:t>mall-</w:t>
      </w:r>
      <w:r w:rsidR="009137AA">
        <w:t>C</w:t>
      </w:r>
      <w:r w:rsidRPr="00EF6903">
        <w:t xml:space="preserve">apacity </w:t>
      </w:r>
      <w:r w:rsidR="009137AA">
        <w:t>V</w:t>
      </w:r>
      <w:r w:rsidRPr="00EF6903">
        <w:t>ehicles are excepted from all requirements regarding railroad tracks.</w:t>
      </w:r>
    </w:p>
    <w:p w14:paraId="4DBC2E82" w14:textId="3CD052B7" w:rsidR="0080502F" w:rsidRPr="00EF6903" w:rsidRDefault="008E4D21" w:rsidP="008866C7">
      <w:pPr>
        <w:widowControl w:val="0"/>
        <w:tabs>
          <w:tab w:val="clear" w:pos="720"/>
          <w:tab w:val="clear" w:pos="1440"/>
        </w:tabs>
        <w:autoSpaceDE w:val="0"/>
        <w:autoSpaceDN w:val="0"/>
        <w:spacing w:before="1" w:line="276" w:lineRule="auto"/>
        <w:ind w:left="1440" w:hanging="720"/>
      </w:pPr>
      <w:r w:rsidRPr="00EF6903">
        <w:t>15.3.2</w:t>
      </w:r>
      <w:r w:rsidR="00EF6903">
        <w:tab/>
      </w:r>
      <w:r w:rsidRPr="00EF6903">
        <w:t xml:space="preserve">School </w:t>
      </w:r>
      <w:r w:rsidR="00CB0963">
        <w:t>T</w:t>
      </w:r>
      <w:r w:rsidRPr="00EF6903">
        <w:t xml:space="preserve">ransportation </w:t>
      </w:r>
      <w:r w:rsidR="00CB0963">
        <w:t>V</w:t>
      </w:r>
      <w:r w:rsidRPr="00EF6903">
        <w:t xml:space="preserve">ehicle </w:t>
      </w:r>
      <w:r w:rsidR="00CB0963">
        <w:t>O</w:t>
      </w:r>
      <w:r w:rsidRPr="00EF6903">
        <w:t>perators of School Buses, Multifunction Buses, and Motor Coach</w:t>
      </w:r>
      <w:r w:rsidR="002424D0">
        <w:t>es</w:t>
      </w:r>
      <w:r w:rsidRPr="00EF6903">
        <w:t xml:space="preserve"> are not required to stop at crossings controlled</w:t>
      </w:r>
      <w:r w:rsidR="00FB6D62">
        <w:t>:</w:t>
      </w:r>
    </w:p>
    <w:p w14:paraId="47510B4A" w14:textId="77777777" w:rsidR="0080502F" w:rsidRPr="00EF6903" w:rsidRDefault="007C52E6" w:rsidP="008866C7">
      <w:pPr>
        <w:pStyle w:val="BodyText"/>
        <w:spacing w:before="1" w:after="240" w:line="276" w:lineRule="auto"/>
        <w:ind w:left="2160" w:hanging="720"/>
        <w:rPr>
          <w:sz w:val="22"/>
          <w:szCs w:val="22"/>
        </w:rPr>
      </w:pPr>
      <w:r w:rsidRPr="00EF6903">
        <w:rPr>
          <w:sz w:val="22"/>
          <w:szCs w:val="22"/>
        </w:rPr>
        <w:t>(A)</w:t>
      </w:r>
      <w:r w:rsidRPr="00EF6903">
        <w:rPr>
          <w:sz w:val="22"/>
          <w:szCs w:val="22"/>
        </w:rPr>
        <w:tab/>
        <w:t>Only by a red, amber, or green traffic control signal when it is in the green position;</w:t>
      </w:r>
    </w:p>
    <w:p w14:paraId="0B2AFC77" w14:textId="77777777" w:rsidR="004D53FD" w:rsidRPr="00EF6903" w:rsidRDefault="007C52E6" w:rsidP="008866C7">
      <w:pPr>
        <w:pStyle w:val="BodyText"/>
        <w:spacing w:before="50" w:after="240" w:line="276" w:lineRule="auto"/>
        <w:ind w:left="2160" w:hanging="720"/>
        <w:rPr>
          <w:sz w:val="22"/>
          <w:szCs w:val="22"/>
        </w:rPr>
      </w:pPr>
      <w:r w:rsidRPr="00EF6903">
        <w:rPr>
          <w:sz w:val="22"/>
          <w:szCs w:val="22"/>
        </w:rPr>
        <w:t>(B)</w:t>
      </w:r>
      <w:r w:rsidRPr="00EF6903">
        <w:rPr>
          <w:sz w:val="22"/>
          <w:szCs w:val="22"/>
        </w:rPr>
        <w:tab/>
        <w:t xml:space="preserve">Or when the crossing is controlled by a police officer or human flag person; </w:t>
      </w:r>
    </w:p>
    <w:p w14:paraId="0B2407E6" w14:textId="77777777" w:rsidR="0080502F" w:rsidRPr="00EF6903" w:rsidRDefault="007C52E6" w:rsidP="008866C7">
      <w:pPr>
        <w:pStyle w:val="BodyText"/>
        <w:spacing w:before="50" w:after="240" w:line="276" w:lineRule="auto"/>
        <w:ind w:left="2160" w:hanging="720"/>
        <w:rPr>
          <w:sz w:val="22"/>
          <w:szCs w:val="22"/>
        </w:rPr>
      </w:pPr>
      <w:r w:rsidRPr="00EF6903">
        <w:rPr>
          <w:sz w:val="22"/>
          <w:szCs w:val="22"/>
        </w:rPr>
        <w:t>(C)</w:t>
      </w:r>
      <w:r w:rsidRPr="00EF6903">
        <w:rPr>
          <w:sz w:val="22"/>
          <w:szCs w:val="22"/>
        </w:rPr>
        <w:tab/>
        <w:t>Or when the crossing is marked with an official “exempt” sign placed on the railroad crossing light post or crossbucks post.</w:t>
      </w:r>
    </w:p>
    <w:p w14:paraId="004FAB8B" w14:textId="77777777" w:rsidR="0080502F" w:rsidRPr="00EF6903" w:rsidRDefault="00AC4CC6" w:rsidP="008866C7">
      <w:pPr>
        <w:pStyle w:val="Heading2"/>
        <w:spacing w:line="276" w:lineRule="auto"/>
        <w:rPr>
          <w:spacing w:val="-2"/>
          <w:szCs w:val="22"/>
        </w:rPr>
      </w:pPr>
      <w:r w:rsidRPr="00EF6903">
        <w:rPr>
          <w:szCs w:val="22"/>
        </w:rPr>
        <w:t>16.0</w:t>
      </w:r>
      <w:r w:rsidRPr="00EF6903">
        <w:rPr>
          <w:szCs w:val="22"/>
        </w:rPr>
        <w:tab/>
        <w:t>Emergency Evacuation Drills</w:t>
      </w:r>
    </w:p>
    <w:p w14:paraId="0B74B4B0" w14:textId="4F502372" w:rsidR="008E4D21" w:rsidRPr="00EF6903" w:rsidRDefault="008E4D21" w:rsidP="008866C7">
      <w:pPr>
        <w:pStyle w:val="Heading3"/>
        <w:spacing w:line="276" w:lineRule="auto"/>
        <w:rPr>
          <w:szCs w:val="22"/>
        </w:rPr>
      </w:pPr>
      <w:r w:rsidRPr="00EF6903">
        <w:rPr>
          <w:szCs w:val="22"/>
        </w:rPr>
        <w:t>16.1</w:t>
      </w:r>
      <w:r w:rsidRPr="00EF6903">
        <w:rPr>
          <w:szCs w:val="22"/>
        </w:rPr>
        <w:tab/>
        <w:t>Mandatory Route Operator Evacuation Drills</w:t>
      </w:r>
    </w:p>
    <w:p w14:paraId="17447877" w14:textId="1F020861" w:rsidR="008E4D21" w:rsidRPr="00EF6903" w:rsidRDefault="008E4D21" w:rsidP="008866C7">
      <w:pPr>
        <w:pStyle w:val="BodyText"/>
        <w:spacing w:after="240" w:line="276" w:lineRule="auto"/>
        <w:ind w:left="1440" w:hanging="720"/>
        <w:rPr>
          <w:sz w:val="22"/>
          <w:szCs w:val="22"/>
        </w:rPr>
      </w:pPr>
      <w:r w:rsidRPr="00EF6903">
        <w:rPr>
          <w:sz w:val="22"/>
          <w:szCs w:val="22"/>
        </w:rPr>
        <w:t>16.1.1</w:t>
      </w:r>
      <w:r w:rsidRPr="00EF6903">
        <w:rPr>
          <w:sz w:val="22"/>
          <w:szCs w:val="22"/>
        </w:rPr>
        <w:tab/>
        <w:t>Small-</w:t>
      </w:r>
      <w:r w:rsidR="005E49C0">
        <w:rPr>
          <w:sz w:val="22"/>
          <w:szCs w:val="22"/>
        </w:rPr>
        <w:t>C</w:t>
      </w:r>
      <w:r w:rsidRPr="00EF6903">
        <w:rPr>
          <w:sz w:val="22"/>
          <w:szCs w:val="22"/>
        </w:rPr>
        <w:t xml:space="preserve">apacity </w:t>
      </w:r>
      <w:r w:rsidR="005E49C0">
        <w:rPr>
          <w:sz w:val="22"/>
          <w:szCs w:val="22"/>
        </w:rPr>
        <w:t>V</w:t>
      </w:r>
      <w:r w:rsidRPr="00EF6903">
        <w:rPr>
          <w:sz w:val="22"/>
          <w:szCs w:val="22"/>
        </w:rPr>
        <w:t xml:space="preserve">ehicle </w:t>
      </w:r>
      <w:r w:rsidR="005E49C0">
        <w:rPr>
          <w:sz w:val="22"/>
          <w:szCs w:val="22"/>
        </w:rPr>
        <w:t>O</w:t>
      </w:r>
      <w:r w:rsidRPr="00EF6903">
        <w:rPr>
          <w:sz w:val="22"/>
          <w:szCs w:val="22"/>
        </w:rPr>
        <w:t xml:space="preserve">perators, as defined in </w:t>
      </w:r>
      <w:r w:rsidR="005D041A">
        <w:rPr>
          <w:sz w:val="22"/>
          <w:szCs w:val="22"/>
        </w:rPr>
        <w:t>these rules</w:t>
      </w:r>
      <w:r w:rsidRPr="00EF6903">
        <w:rPr>
          <w:sz w:val="22"/>
          <w:szCs w:val="22"/>
        </w:rPr>
        <w:t>, are exempt from this requirement.</w:t>
      </w:r>
    </w:p>
    <w:p w14:paraId="38CE3BBF" w14:textId="2C08392C" w:rsidR="002A7287" w:rsidRPr="00EF6903" w:rsidRDefault="002A7287" w:rsidP="008866C7">
      <w:pPr>
        <w:widowControl w:val="0"/>
        <w:tabs>
          <w:tab w:val="clear" w:pos="720"/>
          <w:tab w:val="clear" w:pos="1440"/>
        </w:tabs>
        <w:autoSpaceDE w:val="0"/>
        <w:autoSpaceDN w:val="0"/>
        <w:spacing w:before="0" w:line="276" w:lineRule="auto"/>
        <w:ind w:left="1440" w:hanging="720"/>
      </w:pPr>
      <w:r w:rsidRPr="00EF6903">
        <w:t>16.1.2</w:t>
      </w:r>
      <w:r w:rsidRPr="00EF6903">
        <w:tab/>
        <w:t xml:space="preserve">All </w:t>
      </w:r>
      <w:r w:rsidR="00717B66">
        <w:t xml:space="preserve">Route </w:t>
      </w:r>
      <w:r w:rsidRPr="00EF6903">
        <w:t>School Transportation Vehicle Operators and School Transportation Bus Attendants shall conduct emergency evacuation drills with students at least twice during each school year.</w:t>
      </w:r>
    </w:p>
    <w:p w14:paraId="5AD6E6C3" w14:textId="77777777" w:rsidR="0080502F" w:rsidRPr="00EF6903" w:rsidRDefault="008E4D21" w:rsidP="008866C7">
      <w:pPr>
        <w:pStyle w:val="BodyText"/>
        <w:spacing w:after="240" w:line="276" w:lineRule="auto"/>
        <w:ind w:left="2160" w:hanging="720"/>
        <w:rPr>
          <w:sz w:val="22"/>
          <w:szCs w:val="22"/>
        </w:rPr>
      </w:pPr>
      <w:r w:rsidRPr="00EF6903">
        <w:rPr>
          <w:sz w:val="22"/>
          <w:szCs w:val="22"/>
        </w:rPr>
        <w:t>(A)</w:t>
      </w:r>
      <w:r w:rsidRPr="00EF6903">
        <w:rPr>
          <w:sz w:val="22"/>
          <w:szCs w:val="22"/>
        </w:rPr>
        <w:tab/>
        <w:t>One drill shall be conducted in the fall, and the second drill shall be conducted in the spring.</w:t>
      </w:r>
    </w:p>
    <w:p w14:paraId="015FBD3B" w14:textId="52860ED8" w:rsidR="0080502F" w:rsidRPr="00EF6903" w:rsidRDefault="008E4D21" w:rsidP="008866C7">
      <w:pPr>
        <w:pStyle w:val="BodyText"/>
        <w:spacing w:after="240" w:line="276" w:lineRule="auto"/>
        <w:ind w:left="2160" w:hanging="720"/>
        <w:rPr>
          <w:sz w:val="22"/>
          <w:szCs w:val="22"/>
        </w:rPr>
      </w:pPr>
      <w:r w:rsidRPr="00EF6903">
        <w:rPr>
          <w:sz w:val="22"/>
          <w:szCs w:val="22"/>
        </w:rPr>
        <w:lastRenderedPageBreak/>
        <w:t>(B)</w:t>
      </w:r>
      <w:r w:rsidRPr="00EF6903">
        <w:rPr>
          <w:sz w:val="22"/>
          <w:szCs w:val="22"/>
        </w:rPr>
        <w:tab/>
        <w:t xml:space="preserve">Substitute and </w:t>
      </w:r>
      <w:r w:rsidR="0071114C">
        <w:rPr>
          <w:sz w:val="22"/>
          <w:szCs w:val="22"/>
        </w:rPr>
        <w:t>School-Related Event Operators</w:t>
      </w:r>
      <w:r w:rsidRPr="00EF6903">
        <w:rPr>
          <w:sz w:val="22"/>
          <w:szCs w:val="22"/>
        </w:rPr>
        <w:t xml:space="preserve"> shall be trained </w:t>
      </w:r>
      <w:proofErr w:type="gramStart"/>
      <w:r w:rsidRPr="00EF6903">
        <w:rPr>
          <w:sz w:val="22"/>
          <w:szCs w:val="22"/>
        </w:rPr>
        <w:t>on</w:t>
      </w:r>
      <w:proofErr w:type="gramEnd"/>
      <w:r w:rsidRPr="00EF6903">
        <w:rPr>
          <w:sz w:val="22"/>
          <w:szCs w:val="22"/>
        </w:rPr>
        <w:t xml:space="preserve"> how to conduct emergency evacuation drills.</w:t>
      </w:r>
    </w:p>
    <w:p w14:paraId="50EB339C" w14:textId="7597F29E" w:rsidR="008E4D21" w:rsidRPr="00EF6903" w:rsidRDefault="008E4D21" w:rsidP="003B7B1C">
      <w:pPr>
        <w:pStyle w:val="Style1"/>
        <w:spacing w:after="240" w:line="276" w:lineRule="auto"/>
        <w:rPr>
          <w:spacing w:val="-2"/>
        </w:rPr>
      </w:pPr>
      <w:r w:rsidRPr="00EF6903">
        <w:t>16.1.3</w:t>
      </w:r>
      <w:r w:rsidR="005D041A">
        <w:tab/>
      </w:r>
      <w:r w:rsidRPr="00EF6903">
        <w:t>Special Needs Provisions</w:t>
      </w:r>
    </w:p>
    <w:p w14:paraId="2C0D20DE" w14:textId="77777777" w:rsidR="00E80EA1" w:rsidRDefault="008E4D21" w:rsidP="00E80EA1">
      <w:pPr>
        <w:pStyle w:val="BodyText"/>
        <w:spacing w:after="240" w:line="276" w:lineRule="auto"/>
        <w:ind w:left="2160" w:hanging="720"/>
        <w:rPr>
          <w:sz w:val="22"/>
          <w:szCs w:val="22"/>
        </w:rPr>
      </w:pPr>
      <w:r w:rsidRPr="00EF6903">
        <w:rPr>
          <w:sz w:val="22"/>
          <w:szCs w:val="22"/>
        </w:rPr>
        <w:t>(A)</w:t>
      </w:r>
      <w:r w:rsidRPr="00EF6903">
        <w:rPr>
          <w:sz w:val="22"/>
          <w:szCs w:val="22"/>
        </w:rPr>
        <w:tab/>
      </w:r>
      <w:r w:rsidR="00DE43BE" w:rsidRPr="00DE43BE">
        <w:rPr>
          <w:sz w:val="22"/>
          <w:szCs w:val="22"/>
        </w:rPr>
        <w:t>Alternative evacuation plans may replace physical drill participation for students with access and functional needs.</w:t>
      </w:r>
      <w:r w:rsidR="008A79F3">
        <w:rPr>
          <w:sz w:val="22"/>
          <w:szCs w:val="22"/>
        </w:rPr>
        <w:t xml:space="preserve"> </w:t>
      </w:r>
    </w:p>
    <w:p w14:paraId="1290B7B8" w14:textId="1D0D8DFF" w:rsidR="008E4D21" w:rsidRPr="00EF6903" w:rsidRDefault="008E4D21" w:rsidP="008A79F3">
      <w:pPr>
        <w:pStyle w:val="BodyText"/>
        <w:spacing w:after="240" w:line="276" w:lineRule="auto"/>
        <w:ind w:left="2880" w:hanging="720"/>
        <w:rPr>
          <w:sz w:val="22"/>
          <w:szCs w:val="22"/>
        </w:rPr>
      </w:pPr>
      <w:r w:rsidRPr="00EF6903">
        <w:rPr>
          <w:sz w:val="22"/>
          <w:szCs w:val="22"/>
        </w:rPr>
        <w:t>(1)</w:t>
      </w:r>
      <w:r w:rsidRPr="00EF6903">
        <w:rPr>
          <w:sz w:val="22"/>
          <w:szCs w:val="22"/>
        </w:rPr>
        <w:tab/>
      </w:r>
      <w:r w:rsidR="008A79F3">
        <w:rPr>
          <w:sz w:val="22"/>
          <w:szCs w:val="22"/>
        </w:rPr>
        <w:t>At</w:t>
      </w:r>
      <w:r w:rsidRPr="00EF6903">
        <w:rPr>
          <w:sz w:val="22"/>
          <w:szCs w:val="22"/>
        </w:rPr>
        <w:t xml:space="preserve"> a minimum, a detailed written emergency evacuation plan shall be maintained on file by the transportation department. This plan shall be reviewed by </w:t>
      </w:r>
      <w:r w:rsidR="002E6A23">
        <w:rPr>
          <w:sz w:val="22"/>
          <w:szCs w:val="22"/>
        </w:rPr>
        <w:t>Transportation Personnel</w:t>
      </w:r>
      <w:r w:rsidRPr="00EF6903">
        <w:rPr>
          <w:sz w:val="22"/>
          <w:szCs w:val="22"/>
        </w:rPr>
        <w:t xml:space="preserve"> at least twice per school year to ensure accuracy and safety.</w:t>
      </w:r>
    </w:p>
    <w:p w14:paraId="54E4D28D" w14:textId="62C57775" w:rsidR="002A7287" w:rsidRPr="00EF6903" w:rsidRDefault="00AC4CC6" w:rsidP="008866C7">
      <w:pPr>
        <w:pStyle w:val="Heading3"/>
        <w:spacing w:line="276" w:lineRule="auto"/>
        <w:rPr>
          <w:szCs w:val="22"/>
        </w:rPr>
      </w:pPr>
      <w:r w:rsidRPr="00EF6903">
        <w:rPr>
          <w:szCs w:val="22"/>
        </w:rPr>
        <w:t>16.2</w:t>
      </w:r>
      <w:r w:rsidR="00EF6903">
        <w:rPr>
          <w:szCs w:val="22"/>
        </w:rPr>
        <w:tab/>
      </w:r>
      <w:r w:rsidR="009453CD">
        <w:rPr>
          <w:szCs w:val="22"/>
        </w:rPr>
        <w:t xml:space="preserve">School-Related </w:t>
      </w:r>
      <w:r w:rsidRPr="00EF6903">
        <w:rPr>
          <w:szCs w:val="22"/>
        </w:rPr>
        <w:t>Event Instructions</w:t>
      </w:r>
    </w:p>
    <w:p w14:paraId="696E5AB7" w14:textId="1EA176FD" w:rsidR="002A7287" w:rsidRPr="00EF6903" w:rsidRDefault="002A7287" w:rsidP="008866C7">
      <w:pPr>
        <w:widowControl w:val="0"/>
        <w:tabs>
          <w:tab w:val="clear" w:pos="720"/>
          <w:tab w:val="clear" w:pos="1440"/>
        </w:tabs>
        <w:autoSpaceDE w:val="0"/>
        <w:autoSpaceDN w:val="0"/>
        <w:spacing w:before="0" w:line="276" w:lineRule="auto"/>
        <w:ind w:left="1440" w:hanging="720"/>
      </w:pPr>
      <w:r w:rsidRPr="00EF6903">
        <w:t>16.2.1</w:t>
      </w:r>
      <w:r w:rsidRPr="00EF6903">
        <w:tab/>
        <w:t xml:space="preserve">For all </w:t>
      </w:r>
      <w:r w:rsidR="000709CE">
        <w:t>S</w:t>
      </w:r>
      <w:r w:rsidRPr="00EF6903">
        <w:t>chool-</w:t>
      </w:r>
      <w:r w:rsidR="000709CE">
        <w:t>R</w:t>
      </w:r>
      <w:r w:rsidRPr="00EF6903">
        <w:t xml:space="preserve">elated </w:t>
      </w:r>
      <w:r w:rsidR="000709CE">
        <w:t>E</w:t>
      </w:r>
      <w:r w:rsidRPr="00EF6903">
        <w:t xml:space="preserve">vents (field trips, athletics, etc.), passengers </w:t>
      </w:r>
      <w:r w:rsidR="00BF1188">
        <w:t>shall</w:t>
      </w:r>
      <w:r w:rsidRPr="00EF6903">
        <w:t xml:space="preserve"> receive verbal emergency evacuation </w:t>
      </w:r>
      <w:r w:rsidR="007C10B1">
        <w:t>instructions</w:t>
      </w:r>
      <w:r w:rsidRPr="00EF6903">
        <w:t xml:space="preserve"> prior to the initial departure of every trip. This </w:t>
      </w:r>
      <w:r w:rsidR="007C10B1">
        <w:t>instruction</w:t>
      </w:r>
      <w:r w:rsidR="00BF1188">
        <w:t xml:space="preserve"> shall</w:t>
      </w:r>
      <w:r w:rsidRPr="00EF6903">
        <w:t xml:space="preserve"> include the location and operation of emergency exits.</w:t>
      </w:r>
    </w:p>
    <w:p w14:paraId="499B031C" w14:textId="77777777" w:rsidR="0080502F" w:rsidRPr="00EF6903" w:rsidRDefault="00F2128A" w:rsidP="008866C7">
      <w:pPr>
        <w:widowControl w:val="0"/>
        <w:tabs>
          <w:tab w:val="clear" w:pos="720"/>
          <w:tab w:val="clear" w:pos="1440"/>
        </w:tabs>
        <w:autoSpaceDE w:val="0"/>
        <w:autoSpaceDN w:val="0"/>
        <w:spacing w:before="0" w:line="276" w:lineRule="auto"/>
        <w:ind w:left="1440" w:hanging="720"/>
      </w:pPr>
      <w:r w:rsidRPr="00EF6903">
        <w:t>16.2.2</w:t>
      </w:r>
      <w:r w:rsidRPr="00EF6903">
        <w:tab/>
        <w:t>Educational Entities shall maintain records documenting that the required evacuation drills were conducted and/or evacuation instruction was given.</w:t>
      </w:r>
    </w:p>
    <w:p w14:paraId="5AD320D6" w14:textId="77777777" w:rsidR="0080502F" w:rsidRPr="00EF6903" w:rsidRDefault="00A676C9" w:rsidP="008866C7">
      <w:pPr>
        <w:pStyle w:val="Heading2"/>
        <w:spacing w:line="276" w:lineRule="auto"/>
        <w:rPr>
          <w:spacing w:val="-2"/>
          <w:szCs w:val="22"/>
        </w:rPr>
      </w:pPr>
      <w:r w:rsidRPr="00EF6903">
        <w:rPr>
          <w:szCs w:val="22"/>
        </w:rPr>
        <w:t>17.0</w:t>
      </w:r>
      <w:r w:rsidRPr="00EF6903">
        <w:rPr>
          <w:szCs w:val="22"/>
        </w:rPr>
        <w:tab/>
        <w:t>Incorporation by Reference</w:t>
      </w:r>
    </w:p>
    <w:p w14:paraId="709F9F82" w14:textId="3DEFB36A" w:rsidR="0080502F" w:rsidRPr="00EF6903" w:rsidRDefault="00A676C9" w:rsidP="008866C7">
      <w:pPr>
        <w:pStyle w:val="ListParagraph"/>
        <w:widowControl w:val="0"/>
        <w:tabs>
          <w:tab w:val="clear" w:pos="720"/>
          <w:tab w:val="clear" w:pos="1440"/>
        </w:tabs>
        <w:autoSpaceDE w:val="0"/>
        <w:autoSpaceDN w:val="0"/>
        <w:spacing w:before="0" w:after="240" w:line="276" w:lineRule="auto"/>
        <w:ind w:hanging="720"/>
      </w:pPr>
      <w:r w:rsidRPr="00EF6903">
        <w:t>17.1</w:t>
      </w:r>
      <w:r w:rsidR="00EF6903">
        <w:tab/>
      </w:r>
      <w:r w:rsidRPr="00EF6903">
        <w:t xml:space="preserve">The foregoing rules incorporate by reference several sections and appendices from the Federal Motor Carrier Safety Regulations, 49 C.F.R. Parts 380, 382, 391, 395, and 396 (as codified as of </w:t>
      </w:r>
      <w:r w:rsidR="00BF10D7">
        <w:t>August</w:t>
      </w:r>
      <w:r w:rsidRPr="00EF6903">
        <w:t xml:space="preserve"> 3</w:t>
      </w:r>
      <w:r w:rsidR="00BF10D7">
        <w:t>1</w:t>
      </w:r>
      <w:r w:rsidRPr="00EF6903">
        <w:t>, 202</w:t>
      </w:r>
      <w:r w:rsidR="007B033B">
        <w:t>6</w:t>
      </w:r>
      <w:r w:rsidRPr="00EF6903">
        <w:t xml:space="preserve">). They also incorporate by reference </w:t>
      </w:r>
      <w:proofErr w:type="gramStart"/>
      <w:r w:rsidRPr="00EF6903">
        <w:t>select</w:t>
      </w:r>
      <w:proofErr w:type="gramEnd"/>
      <w:r w:rsidRPr="00EF6903">
        <w:t xml:space="preserve"> sections of Volume 34 of the Code of Federal Regulations. The foregoing rules do not incorporate by reference any later amendments or editions to the Federal Motor Carrier Safety Regulations or to the cited sections of 34 C.F.R. The Federal Motor Carrier Safety Regulations and the cited sections of 34 C.F.R. are available at https//www.ecfr.gov/. They are also available for public inspection during regular business hours from the Colorado Department of Education, 201 E. Colfax Ave., Denver, Colorado 80203.</w:t>
      </w:r>
    </w:p>
    <w:sectPr w:rsidR="0080502F" w:rsidRPr="00EF6903" w:rsidSect="0080502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F4773" w14:textId="77777777" w:rsidR="00811445" w:rsidRDefault="00811445" w:rsidP="00890C07">
      <w:pPr>
        <w:spacing w:before="0" w:after="0"/>
      </w:pPr>
      <w:r>
        <w:separator/>
      </w:r>
    </w:p>
  </w:endnote>
  <w:endnote w:type="continuationSeparator" w:id="0">
    <w:p w14:paraId="054DED9D" w14:textId="77777777" w:rsidR="00811445" w:rsidRDefault="00811445" w:rsidP="00890C07">
      <w:pPr>
        <w:spacing w:before="0" w:after="0"/>
      </w:pPr>
      <w:r>
        <w:continuationSeparator/>
      </w:r>
    </w:p>
  </w:endnote>
  <w:endnote w:type="continuationNotice" w:id="1">
    <w:p w14:paraId="5FD95A0F" w14:textId="77777777" w:rsidR="00811445" w:rsidRDefault="0081144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152B5" w14:textId="77777777" w:rsidR="004E6696" w:rsidRDefault="004E66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BB79" w14:textId="77777777" w:rsidR="004E6696" w:rsidRDefault="004E66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9540" w14:textId="77777777" w:rsidR="004E6696" w:rsidRDefault="004E66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6555F" w14:textId="77777777" w:rsidR="00811445" w:rsidRDefault="00811445" w:rsidP="00890C07">
      <w:pPr>
        <w:spacing w:before="0" w:after="0"/>
      </w:pPr>
      <w:r>
        <w:separator/>
      </w:r>
    </w:p>
  </w:footnote>
  <w:footnote w:type="continuationSeparator" w:id="0">
    <w:p w14:paraId="6DE67E8F" w14:textId="77777777" w:rsidR="00811445" w:rsidRDefault="00811445" w:rsidP="00890C07">
      <w:pPr>
        <w:spacing w:before="0" w:after="0"/>
      </w:pPr>
      <w:r>
        <w:continuationSeparator/>
      </w:r>
    </w:p>
  </w:footnote>
  <w:footnote w:type="continuationNotice" w:id="1">
    <w:p w14:paraId="06A5F36C" w14:textId="77777777" w:rsidR="00811445" w:rsidRDefault="0081144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B6A47" w14:textId="77777777" w:rsidR="004E6696" w:rsidRDefault="004E66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54B9D" w14:textId="77777777" w:rsidR="004E6696" w:rsidRDefault="004E66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393C" w14:textId="77777777" w:rsidR="004E6696" w:rsidRDefault="004E66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E6B8D"/>
    <w:multiLevelType w:val="multilevel"/>
    <w:tmpl w:val="C42209AC"/>
    <w:numStyleLink w:val="CDOSCCR"/>
  </w:abstractNum>
  <w:abstractNum w:abstractNumId="11" w15:restartNumberingAfterBreak="0">
    <w:nsid w:val="0F7B1395"/>
    <w:multiLevelType w:val="hybridMultilevel"/>
    <w:tmpl w:val="4EC66120"/>
    <w:lvl w:ilvl="0" w:tplc="B448C7A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474689"/>
    <w:multiLevelType w:val="multilevel"/>
    <w:tmpl w:val="9476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16BB4"/>
    <w:multiLevelType w:val="multilevel"/>
    <w:tmpl w:val="C42209AC"/>
    <w:numStyleLink w:val="CDOSCCR"/>
  </w:abstractNum>
  <w:abstractNum w:abstractNumId="14" w15:restartNumberingAfterBreak="0">
    <w:nsid w:val="1C1C0A7E"/>
    <w:multiLevelType w:val="multilevel"/>
    <w:tmpl w:val="4AA88408"/>
    <w:lvl w:ilvl="0">
      <w:start w:val="20"/>
      <w:numFmt w:val="decimal"/>
      <w:lvlText w:val="%1"/>
      <w:lvlJc w:val="left"/>
      <w:pPr>
        <w:ind w:left="2160" w:hanging="720"/>
      </w:pPr>
      <w:rPr>
        <w:rFonts w:hint="default"/>
        <w:lang w:val="en-US" w:eastAsia="en-US" w:bidi="ar-SA"/>
      </w:rPr>
    </w:lvl>
    <w:lvl w:ilvl="1">
      <w:numFmt w:val="decimal"/>
      <w:lvlText w:val="%1.%2"/>
      <w:lvlJc w:val="left"/>
      <w:pPr>
        <w:ind w:left="2160" w:hanging="720"/>
      </w:pPr>
      <w:rPr>
        <w:rFonts w:ascii="Arial" w:eastAsia="Arial" w:hAnsi="Arial" w:cs="Arial" w:hint="default"/>
        <w:b/>
        <w:bCs/>
        <w:i w:val="0"/>
        <w:iCs w:val="0"/>
        <w:spacing w:val="-1"/>
        <w:w w:val="99"/>
        <w:sz w:val="20"/>
        <w:szCs w:val="20"/>
        <w:lang w:val="en-US" w:eastAsia="en-US" w:bidi="ar-SA"/>
      </w:rPr>
    </w:lvl>
    <w:lvl w:ilvl="2">
      <w:numFmt w:val="bullet"/>
      <w:lvlText w:val="•"/>
      <w:lvlJc w:val="left"/>
      <w:pPr>
        <w:ind w:left="3888" w:hanging="720"/>
      </w:pPr>
      <w:rPr>
        <w:rFonts w:hint="default"/>
        <w:lang w:val="en-US" w:eastAsia="en-US" w:bidi="ar-SA"/>
      </w:rPr>
    </w:lvl>
    <w:lvl w:ilvl="3">
      <w:numFmt w:val="bullet"/>
      <w:lvlText w:val="•"/>
      <w:lvlJc w:val="left"/>
      <w:pPr>
        <w:ind w:left="4752" w:hanging="720"/>
      </w:pPr>
      <w:rPr>
        <w:rFonts w:hint="default"/>
        <w:lang w:val="en-US" w:eastAsia="en-US" w:bidi="ar-SA"/>
      </w:rPr>
    </w:lvl>
    <w:lvl w:ilvl="4">
      <w:numFmt w:val="bullet"/>
      <w:lvlText w:val="•"/>
      <w:lvlJc w:val="left"/>
      <w:pPr>
        <w:ind w:left="5616" w:hanging="720"/>
      </w:pPr>
      <w:rPr>
        <w:rFonts w:hint="default"/>
        <w:lang w:val="en-US" w:eastAsia="en-US" w:bidi="ar-SA"/>
      </w:rPr>
    </w:lvl>
    <w:lvl w:ilvl="5">
      <w:numFmt w:val="bullet"/>
      <w:lvlText w:val="•"/>
      <w:lvlJc w:val="left"/>
      <w:pPr>
        <w:ind w:left="6480" w:hanging="720"/>
      </w:pPr>
      <w:rPr>
        <w:rFonts w:hint="default"/>
        <w:lang w:val="en-US" w:eastAsia="en-US" w:bidi="ar-SA"/>
      </w:rPr>
    </w:lvl>
    <w:lvl w:ilvl="6">
      <w:numFmt w:val="bullet"/>
      <w:lvlText w:val="•"/>
      <w:lvlJc w:val="left"/>
      <w:pPr>
        <w:ind w:left="7344" w:hanging="720"/>
      </w:pPr>
      <w:rPr>
        <w:rFonts w:hint="default"/>
        <w:lang w:val="en-US" w:eastAsia="en-US" w:bidi="ar-SA"/>
      </w:rPr>
    </w:lvl>
    <w:lvl w:ilvl="7">
      <w:numFmt w:val="bullet"/>
      <w:lvlText w:val="•"/>
      <w:lvlJc w:val="left"/>
      <w:pPr>
        <w:ind w:left="8208" w:hanging="720"/>
      </w:pPr>
      <w:rPr>
        <w:rFonts w:hint="default"/>
        <w:lang w:val="en-US" w:eastAsia="en-US" w:bidi="ar-SA"/>
      </w:rPr>
    </w:lvl>
    <w:lvl w:ilvl="8">
      <w:numFmt w:val="bullet"/>
      <w:lvlText w:val="•"/>
      <w:lvlJc w:val="left"/>
      <w:pPr>
        <w:ind w:left="9072" w:hanging="720"/>
      </w:pPr>
      <w:rPr>
        <w:rFonts w:hint="default"/>
        <w:lang w:val="en-US" w:eastAsia="en-US" w:bidi="ar-SA"/>
      </w:rPr>
    </w:lvl>
  </w:abstractNum>
  <w:abstractNum w:abstractNumId="15" w15:restartNumberingAfterBreak="0">
    <w:nsid w:val="215C0823"/>
    <w:multiLevelType w:val="multilevel"/>
    <w:tmpl w:val="C42209AC"/>
    <w:name w:val="test22"/>
    <w:numStyleLink w:val="CDOSCCR"/>
  </w:abstractNum>
  <w:abstractNum w:abstractNumId="16" w15:restartNumberingAfterBreak="0">
    <w:nsid w:val="23DC69AF"/>
    <w:multiLevelType w:val="multilevel"/>
    <w:tmpl w:val="63BC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C6FAF"/>
    <w:multiLevelType w:val="multilevel"/>
    <w:tmpl w:val="C42209AC"/>
    <w:numStyleLink w:val="CDOSCCR"/>
  </w:abstractNum>
  <w:abstractNum w:abstractNumId="18" w15:restartNumberingAfterBreak="0">
    <w:nsid w:val="260709BD"/>
    <w:multiLevelType w:val="multilevel"/>
    <w:tmpl w:val="4AA2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2B3509"/>
    <w:multiLevelType w:val="multilevel"/>
    <w:tmpl w:val="ACC44B28"/>
    <w:lvl w:ilvl="0">
      <w:start w:val="19"/>
      <w:numFmt w:val="decimal"/>
      <w:lvlText w:val="%1"/>
      <w:lvlJc w:val="left"/>
      <w:pPr>
        <w:ind w:left="2160" w:hanging="720"/>
      </w:pPr>
      <w:rPr>
        <w:rFonts w:hint="default"/>
        <w:lang w:val="en-US" w:eastAsia="en-US" w:bidi="ar-SA"/>
      </w:rPr>
    </w:lvl>
    <w:lvl w:ilvl="1">
      <w:numFmt w:val="decimal"/>
      <w:lvlText w:val="%1.%2"/>
      <w:lvlJc w:val="left"/>
      <w:pPr>
        <w:ind w:left="2160" w:hanging="720"/>
      </w:pPr>
      <w:rPr>
        <w:rFonts w:ascii="Arial" w:eastAsia="Arial" w:hAnsi="Arial" w:cs="Arial" w:hint="default"/>
        <w:b/>
        <w:bCs/>
        <w:i w:val="0"/>
        <w:iCs w:val="0"/>
        <w:spacing w:val="-1"/>
        <w:w w:val="99"/>
        <w:sz w:val="20"/>
        <w:szCs w:val="20"/>
        <w:lang w:val="en-US" w:eastAsia="en-US" w:bidi="ar-SA"/>
      </w:rPr>
    </w:lvl>
    <w:lvl w:ilvl="2">
      <w:numFmt w:val="bullet"/>
      <w:lvlText w:val="•"/>
      <w:lvlJc w:val="left"/>
      <w:pPr>
        <w:ind w:left="3888" w:hanging="720"/>
      </w:pPr>
      <w:rPr>
        <w:rFonts w:hint="default"/>
        <w:lang w:val="en-US" w:eastAsia="en-US" w:bidi="ar-SA"/>
      </w:rPr>
    </w:lvl>
    <w:lvl w:ilvl="3">
      <w:numFmt w:val="bullet"/>
      <w:lvlText w:val="•"/>
      <w:lvlJc w:val="left"/>
      <w:pPr>
        <w:ind w:left="4752" w:hanging="720"/>
      </w:pPr>
      <w:rPr>
        <w:rFonts w:hint="default"/>
        <w:lang w:val="en-US" w:eastAsia="en-US" w:bidi="ar-SA"/>
      </w:rPr>
    </w:lvl>
    <w:lvl w:ilvl="4">
      <w:numFmt w:val="bullet"/>
      <w:lvlText w:val="•"/>
      <w:lvlJc w:val="left"/>
      <w:pPr>
        <w:ind w:left="5616" w:hanging="720"/>
      </w:pPr>
      <w:rPr>
        <w:rFonts w:hint="default"/>
        <w:lang w:val="en-US" w:eastAsia="en-US" w:bidi="ar-SA"/>
      </w:rPr>
    </w:lvl>
    <w:lvl w:ilvl="5">
      <w:numFmt w:val="bullet"/>
      <w:lvlText w:val="•"/>
      <w:lvlJc w:val="left"/>
      <w:pPr>
        <w:ind w:left="6480" w:hanging="720"/>
      </w:pPr>
      <w:rPr>
        <w:rFonts w:hint="default"/>
        <w:lang w:val="en-US" w:eastAsia="en-US" w:bidi="ar-SA"/>
      </w:rPr>
    </w:lvl>
    <w:lvl w:ilvl="6">
      <w:numFmt w:val="bullet"/>
      <w:lvlText w:val="•"/>
      <w:lvlJc w:val="left"/>
      <w:pPr>
        <w:ind w:left="7344" w:hanging="720"/>
      </w:pPr>
      <w:rPr>
        <w:rFonts w:hint="default"/>
        <w:lang w:val="en-US" w:eastAsia="en-US" w:bidi="ar-SA"/>
      </w:rPr>
    </w:lvl>
    <w:lvl w:ilvl="7">
      <w:numFmt w:val="bullet"/>
      <w:lvlText w:val="•"/>
      <w:lvlJc w:val="left"/>
      <w:pPr>
        <w:ind w:left="8208" w:hanging="720"/>
      </w:pPr>
      <w:rPr>
        <w:rFonts w:hint="default"/>
        <w:lang w:val="en-US" w:eastAsia="en-US" w:bidi="ar-SA"/>
      </w:rPr>
    </w:lvl>
    <w:lvl w:ilvl="8">
      <w:numFmt w:val="bullet"/>
      <w:lvlText w:val="•"/>
      <w:lvlJc w:val="left"/>
      <w:pPr>
        <w:ind w:left="9072" w:hanging="720"/>
      </w:pPr>
      <w:rPr>
        <w:rFonts w:hint="default"/>
        <w:lang w:val="en-US" w:eastAsia="en-US" w:bidi="ar-SA"/>
      </w:rPr>
    </w:lvl>
  </w:abstractNum>
  <w:abstractNum w:abstractNumId="20" w15:restartNumberingAfterBreak="0">
    <w:nsid w:val="2CF03391"/>
    <w:multiLevelType w:val="multilevel"/>
    <w:tmpl w:val="C42209AC"/>
    <w:name w:val="test"/>
    <w:numStyleLink w:val="CDOSCCR"/>
  </w:abstractNum>
  <w:abstractNum w:abstractNumId="21" w15:restartNumberingAfterBreak="0">
    <w:nsid w:val="37003476"/>
    <w:multiLevelType w:val="multilevel"/>
    <w:tmpl w:val="AA226EA8"/>
    <w:lvl w:ilvl="0">
      <w:start w:val="21"/>
      <w:numFmt w:val="decimal"/>
      <w:lvlText w:val="%1"/>
      <w:lvlJc w:val="left"/>
      <w:pPr>
        <w:ind w:left="2160" w:hanging="720"/>
      </w:pPr>
      <w:rPr>
        <w:rFonts w:hint="default"/>
        <w:lang w:val="en-US" w:eastAsia="en-US" w:bidi="ar-SA"/>
      </w:rPr>
    </w:lvl>
    <w:lvl w:ilvl="1">
      <w:numFmt w:val="decimal"/>
      <w:lvlText w:val="%1.%2"/>
      <w:lvlJc w:val="left"/>
      <w:pPr>
        <w:ind w:left="2160" w:hanging="720"/>
      </w:pPr>
      <w:rPr>
        <w:rFonts w:hint="default"/>
        <w:spacing w:val="-1"/>
        <w:w w:val="99"/>
        <w:lang w:val="en-US" w:eastAsia="en-US" w:bidi="ar-SA"/>
      </w:rPr>
    </w:lvl>
    <w:lvl w:ilvl="2">
      <w:numFmt w:val="bullet"/>
      <w:lvlText w:val="•"/>
      <w:lvlJc w:val="left"/>
      <w:pPr>
        <w:ind w:left="3888" w:hanging="720"/>
      </w:pPr>
      <w:rPr>
        <w:rFonts w:hint="default"/>
        <w:lang w:val="en-US" w:eastAsia="en-US" w:bidi="ar-SA"/>
      </w:rPr>
    </w:lvl>
    <w:lvl w:ilvl="3">
      <w:numFmt w:val="bullet"/>
      <w:lvlText w:val="•"/>
      <w:lvlJc w:val="left"/>
      <w:pPr>
        <w:ind w:left="4752" w:hanging="720"/>
      </w:pPr>
      <w:rPr>
        <w:rFonts w:hint="default"/>
        <w:lang w:val="en-US" w:eastAsia="en-US" w:bidi="ar-SA"/>
      </w:rPr>
    </w:lvl>
    <w:lvl w:ilvl="4">
      <w:numFmt w:val="bullet"/>
      <w:lvlText w:val="•"/>
      <w:lvlJc w:val="left"/>
      <w:pPr>
        <w:ind w:left="5616" w:hanging="720"/>
      </w:pPr>
      <w:rPr>
        <w:rFonts w:hint="default"/>
        <w:lang w:val="en-US" w:eastAsia="en-US" w:bidi="ar-SA"/>
      </w:rPr>
    </w:lvl>
    <w:lvl w:ilvl="5">
      <w:numFmt w:val="bullet"/>
      <w:lvlText w:val="•"/>
      <w:lvlJc w:val="left"/>
      <w:pPr>
        <w:ind w:left="6480" w:hanging="720"/>
      </w:pPr>
      <w:rPr>
        <w:rFonts w:hint="default"/>
        <w:lang w:val="en-US" w:eastAsia="en-US" w:bidi="ar-SA"/>
      </w:rPr>
    </w:lvl>
    <w:lvl w:ilvl="6">
      <w:numFmt w:val="bullet"/>
      <w:lvlText w:val="•"/>
      <w:lvlJc w:val="left"/>
      <w:pPr>
        <w:ind w:left="7344" w:hanging="720"/>
      </w:pPr>
      <w:rPr>
        <w:rFonts w:hint="default"/>
        <w:lang w:val="en-US" w:eastAsia="en-US" w:bidi="ar-SA"/>
      </w:rPr>
    </w:lvl>
    <w:lvl w:ilvl="7">
      <w:numFmt w:val="bullet"/>
      <w:lvlText w:val="•"/>
      <w:lvlJc w:val="left"/>
      <w:pPr>
        <w:ind w:left="8208" w:hanging="720"/>
      </w:pPr>
      <w:rPr>
        <w:rFonts w:hint="default"/>
        <w:lang w:val="en-US" w:eastAsia="en-US" w:bidi="ar-SA"/>
      </w:rPr>
    </w:lvl>
    <w:lvl w:ilvl="8">
      <w:numFmt w:val="bullet"/>
      <w:lvlText w:val="•"/>
      <w:lvlJc w:val="left"/>
      <w:pPr>
        <w:ind w:left="9072" w:hanging="720"/>
      </w:pPr>
      <w:rPr>
        <w:rFonts w:hint="default"/>
        <w:lang w:val="en-US" w:eastAsia="en-US" w:bidi="ar-SA"/>
      </w:rPr>
    </w:lvl>
  </w:abstractNum>
  <w:abstractNum w:abstractNumId="22"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3" w15:restartNumberingAfterBreak="0">
    <w:nsid w:val="3C4E4EA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4" w15:restartNumberingAfterBreak="0">
    <w:nsid w:val="3E0F02F8"/>
    <w:multiLevelType w:val="multilevel"/>
    <w:tmpl w:val="C42209AC"/>
    <w:name w:val="test222"/>
    <w:numStyleLink w:val="CDOSCCR"/>
  </w:abstractNum>
  <w:abstractNum w:abstractNumId="25" w15:restartNumberingAfterBreak="0">
    <w:nsid w:val="3FBD028E"/>
    <w:multiLevelType w:val="hybridMultilevel"/>
    <w:tmpl w:val="2D2AF3E2"/>
    <w:lvl w:ilvl="0" w:tplc="09AC57C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227060"/>
    <w:multiLevelType w:val="multilevel"/>
    <w:tmpl w:val="C42209AC"/>
    <w:numStyleLink w:val="CDOSCCR"/>
  </w:abstractNum>
  <w:abstractNum w:abstractNumId="27" w15:restartNumberingAfterBreak="0">
    <w:nsid w:val="4C1453AA"/>
    <w:multiLevelType w:val="multilevel"/>
    <w:tmpl w:val="C42209AC"/>
    <w:numStyleLink w:val="CDOSCCR"/>
  </w:abstractNum>
  <w:abstractNum w:abstractNumId="28" w15:restartNumberingAfterBreak="0">
    <w:nsid w:val="4F1403FA"/>
    <w:multiLevelType w:val="multilevel"/>
    <w:tmpl w:val="636EFE66"/>
    <w:lvl w:ilvl="0">
      <w:start w:val="18"/>
      <w:numFmt w:val="decimal"/>
      <w:lvlText w:val="%1"/>
      <w:lvlJc w:val="left"/>
      <w:pPr>
        <w:ind w:left="2160" w:hanging="720"/>
      </w:pPr>
      <w:rPr>
        <w:rFonts w:hint="default"/>
        <w:lang w:val="en-US" w:eastAsia="en-US" w:bidi="ar-SA"/>
      </w:rPr>
    </w:lvl>
    <w:lvl w:ilvl="1">
      <w:numFmt w:val="decimal"/>
      <w:lvlText w:val="%1.%2"/>
      <w:lvlJc w:val="left"/>
      <w:pPr>
        <w:ind w:left="2160" w:hanging="720"/>
      </w:pPr>
      <w:rPr>
        <w:rFonts w:ascii="Arial" w:eastAsia="Arial" w:hAnsi="Arial" w:cs="Arial" w:hint="default"/>
        <w:b/>
        <w:bCs/>
        <w:i w:val="0"/>
        <w:iCs w:val="0"/>
        <w:spacing w:val="-1"/>
        <w:w w:val="99"/>
        <w:sz w:val="20"/>
        <w:szCs w:val="20"/>
        <w:lang w:val="en-US" w:eastAsia="en-US" w:bidi="ar-SA"/>
      </w:rPr>
    </w:lvl>
    <w:lvl w:ilvl="2">
      <w:numFmt w:val="bullet"/>
      <w:lvlText w:val="•"/>
      <w:lvlJc w:val="left"/>
      <w:pPr>
        <w:ind w:left="3888" w:hanging="720"/>
      </w:pPr>
      <w:rPr>
        <w:rFonts w:hint="default"/>
        <w:lang w:val="en-US" w:eastAsia="en-US" w:bidi="ar-SA"/>
      </w:rPr>
    </w:lvl>
    <w:lvl w:ilvl="3">
      <w:numFmt w:val="bullet"/>
      <w:lvlText w:val="•"/>
      <w:lvlJc w:val="left"/>
      <w:pPr>
        <w:ind w:left="4752" w:hanging="720"/>
      </w:pPr>
      <w:rPr>
        <w:rFonts w:hint="default"/>
        <w:lang w:val="en-US" w:eastAsia="en-US" w:bidi="ar-SA"/>
      </w:rPr>
    </w:lvl>
    <w:lvl w:ilvl="4">
      <w:numFmt w:val="bullet"/>
      <w:lvlText w:val="•"/>
      <w:lvlJc w:val="left"/>
      <w:pPr>
        <w:ind w:left="5616" w:hanging="720"/>
      </w:pPr>
      <w:rPr>
        <w:rFonts w:hint="default"/>
        <w:lang w:val="en-US" w:eastAsia="en-US" w:bidi="ar-SA"/>
      </w:rPr>
    </w:lvl>
    <w:lvl w:ilvl="5">
      <w:numFmt w:val="bullet"/>
      <w:lvlText w:val="•"/>
      <w:lvlJc w:val="left"/>
      <w:pPr>
        <w:ind w:left="6480" w:hanging="720"/>
      </w:pPr>
      <w:rPr>
        <w:rFonts w:hint="default"/>
        <w:lang w:val="en-US" w:eastAsia="en-US" w:bidi="ar-SA"/>
      </w:rPr>
    </w:lvl>
    <w:lvl w:ilvl="6">
      <w:numFmt w:val="bullet"/>
      <w:lvlText w:val="•"/>
      <w:lvlJc w:val="left"/>
      <w:pPr>
        <w:ind w:left="7344" w:hanging="720"/>
      </w:pPr>
      <w:rPr>
        <w:rFonts w:hint="default"/>
        <w:lang w:val="en-US" w:eastAsia="en-US" w:bidi="ar-SA"/>
      </w:rPr>
    </w:lvl>
    <w:lvl w:ilvl="7">
      <w:numFmt w:val="bullet"/>
      <w:lvlText w:val="•"/>
      <w:lvlJc w:val="left"/>
      <w:pPr>
        <w:ind w:left="8208" w:hanging="720"/>
      </w:pPr>
      <w:rPr>
        <w:rFonts w:hint="default"/>
        <w:lang w:val="en-US" w:eastAsia="en-US" w:bidi="ar-SA"/>
      </w:rPr>
    </w:lvl>
    <w:lvl w:ilvl="8">
      <w:numFmt w:val="bullet"/>
      <w:lvlText w:val="•"/>
      <w:lvlJc w:val="left"/>
      <w:pPr>
        <w:ind w:left="9072" w:hanging="720"/>
      </w:pPr>
      <w:rPr>
        <w:rFonts w:hint="default"/>
        <w:lang w:val="en-US" w:eastAsia="en-US" w:bidi="ar-SA"/>
      </w:rPr>
    </w:lvl>
  </w:abstractNum>
  <w:abstractNum w:abstractNumId="29" w15:restartNumberingAfterBreak="0">
    <w:nsid w:val="52363381"/>
    <w:multiLevelType w:val="multilevel"/>
    <w:tmpl w:val="C42209AC"/>
    <w:numStyleLink w:val="CDOSCCR"/>
  </w:abstractNum>
  <w:abstractNum w:abstractNumId="30" w15:restartNumberingAfterBreak="0">
    <w:nsid w:val="535B7F81"/>
    <w:multiLevelType w:val="multilevel"/>
    <w:tmpl w:val="4AA2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3F6707"/>
    <w:multiLevelType w:val="multilevel"/>
    <w:tmpl w:val="C42209AC"/>
    <w:numStyleLink w:val="CDOSCCR"/>
  </w:abstractNum>
  <w:abstractNum w:abstractNumId="32" w15:restartNumberingAfterBreak="0">
    <w:nsid w:val="58614F54"/>
    <w:multiLevelType w:val="multilevel"/>
    <w:tmpl w:val="C42209AC"/>
    <w:numStyleLink w:val="CDOSCCR"/>
  </w:abstractNum>
  <w:abstractNum w:abstractNumId="33" w15:restartNumberingAfterBreak="0">
    <w:nsid w:val="58F45F3D"/>
    <w:multiLevelType w:val="multilevel"/>
    <w:tmpl w:val="C42209AC"/>
    <w:numStyleLink w:val="CDOSCCR"/>
  </w:abstractNum>
  <w:abstractNum w:abstractNumId="34" w15:restartNumberingAfterBreak="0">
    <w:nsid w:val="5F5F1131"/>
    <w:multiLevelType w:val="multilevel"/>
    <w:tmpl w:val="7A04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C72FA2"/>
    <w:multiLevelType w:val="multilevel"/>
    <w:tmpl w:val="C42209AC"/>
    <w:numStyleLink w:val="CDOSCCR"/>
  </w:abstractNum>
  <w:abstractNum w:abstractNumId="36" w15:restartNumberingAfterBreak="0">
    <w:nsid w:val="71046D9F"/>
    <w:multiLevelType w:val="multilevel"/>
    <w:tmpl w:val="C42209AC"/>
    <w:numStyleLink w:val="CDOSCCR"/>
  </w:abstractNum>
  <w:abstractNum w:abstractNumId="37" w15:restartNumberingAfterBreak="0">
    <w:nsid w:val="71786604"/>
    <w:multiLevelType w:val="multilevel"/>
    <w:tmpl w:val="C42209AC"/>
    <w:numStyleLink w:val="CDOSCCR"/>
  </w:abstractNum>
  <w:abstractNum w:abstractNumId="38" w15:restartNumberingAfterBreak="0">
    <w:nsid w:val="7528404A"/>
    <w:multiLevelType w:val="multilevel"/>
    <w:tmpl w:val="4AA2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760E75"/>
    <w:multiLevelType w:val="multilevel"/>
    <w:tmpl w:val="C42209AC"/>
    <w:name w:val="test2222"/>
    <w:numStyleLink w:val="CDOSCCR"/>
  </w:abstractNum>
  <w:abstractNum w:abstractNumId="40" w15:restartNumberingAfterBreak="0">
    <w:nsid w:val="7A141482"/>
    <w:multiLevelType w:val="multilevel"/>
    <w:tmpl w:val="CB60C7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30EE8"/>
    <w:multiLevelType w:val="multilevel"/>
    <w:tmpl w:val="036A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E6641"/>
    <w:multiLevelType w:val="multilevel"/>
    <w:tmpl w:val="3370C4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018032">
    <w:abstractNumId w:val="22"/>
  </w:num>
  <w:num w:numId="2" w16cid:durableId="445276242">
    <w:abstractNumId w:val="21"/>
  </w:num>
  <w:num w:numId="3" w16cid:durableId="1636181793">
    <w:abstractNumId w:val="14"/>
  </w:num>
  <w:num w:numId="4" w16cid:durableId="815149433">
    <w:abstractNumId w:val="19"/>
  </w:num>
  <w:num w:numId="5" w16cid:durableId="1059980807">
    <w:abstractNumId w:val="28"/>
  </w:num>
  <w:num w:numId="6" w16cid:durableId="113065053">
    <w:abstractNumId w:val="9"/>
  </w:num>
  <w:num w:numId="7" w16cid:durableId="1924989785">
    <w:abstractNumId w:val="7"/>
  </w:num>
  <w:num w:numId="8" w16cid:durableId="375549844">
    <w:abstractNumId w:val="6"/>
  </w:num>
  <w:num w:numId="9" w16cid:durableId="1042172955">
    <w:abstractNumId w:val="5"/>
  </w:num>
  <w:num w:numId="10" w16cid:durableId="2030064683">
    <w:abstractNumId w:val="4"/>
  </w:num>
  <w:num w:numId="11" w16cid:durableId="1005667521">
    <w:abstractNumId w:val="8"/>
  </w:num>
  <w:num w:numId="12" w16cid:durableId="1604681241">
    <w:abstractNumId w:val="3"/>
  </w:num>
  <w:num w:numId="13" w16cid:durableId="1232891976">
    <w:abstractNumId w:val="2"/>
  </w:num>
  <w:num w:numId="14" w16cid:durableId="1362241320">
    <w:abstractNumId w:val="1"/>
  </w:num>
  <w:num w:numId="15" w16cid:durableId="1888254053">
    <w:abstractNumId w:val="0"/>
  </w:num>
  <w:num w:numId="16" w16cid:durableId="1914314933">
    <w:abstractNumId w:val="37"/>
  </w:num>
  <w:num w:numId="17" w16cid:durableId="933316767">
    <w:abstractNumId w:val="26"/>
  </w:num>
  <w:num w:numId="18" w16cid:durableId="119619494">
    <w:abstractNumId w:val="25"/>
  </w:num>
  <w:num w:numId="19" w16cid:durableId="1102991105">
    <w:abstractNumId w:val="13"/>
  </w:num>
  <w:num w:numId="20" w16cid:durableId="17706190">
    <w:abstractNumId w:val="17"/>
  </w:num>
  <w:num w:numId="21" w16cid:durableId="1104495462">
    <w:abstractNumId w:val="11"/>
  </w:num>
  <w:num w:numId="22" w16cid:durableId="1776703719">
    <w:abstractNumId w:val="32"/>
  </w:num>
  <w:num w:numId="23" w16cid:durableId="1771504108">
    <w:abstractNumId w:val="36"/>
  </w:num>
  <w:num w:numId="24" w16cid:durableId="941767262">
    <w:abstractNumId w:val="35"/>
  </w:num>
  <w:num w:numId="25" w16cid:durableId="343283094">
    <w:abstractNumId w:val="27"/>
  </w:num>
  <w:num w:numId="26" w16cid:durableId="1498419209">
    <w:abstractNumId w:val="29"/>
  </w:num>
  <w:num w:numId="27" w16cid:durableId="279651256">
    <w:abstractNumId w:val="10"/>
  </w:num>
  <w:num w:numId="28" w16cid:durableId="1369455413">
    <w:abstractNumId w:val="20"/>
  </w:num>
  <w:num w:numId="29" w16cid:durableId="2006198805">
    <w:abstractNumId w:val="15"/>
  </w:num>
  <w:num w:numId="30" w16cid:durableId="1698578464">
    <w:abstractNumId w:val="24"/>
  </w:num>
  <w:num w:numId="31" w16cid:durableId="429549057">
    <w:abstractNumId w:val="39"/>
  </w:num>
  <w:num w:numId="32" w16cid:durableId="1331518225">
    <w:abstractNumId w:val="33"/>
  </w:num>
  <w:num w:numId="33" w16cid:durableId="2116245184">
    <w:abstractNumId w:val="31"/>
  </w:num>
  <w:num w:numId="34" w16cid:durableId="160433333">
    <w:abstractNumId w:val="23"/>
  </w:num>
  <w:num w:numId="35" w16cid:durableId="1013411029">
    <w:abstractNumId w:val="41"/>
  </w:num>
  <w:num w:numId="36" w16cid:durableId="105200613">
    <w:abstractNumId w:val="42"/>
  </w:num>
  <w:num w:numId="37" w16cid:durableId="19284713">
    <w:abstractNumId w:val="40"/>
  </w:num>
  <w:num w:numId="38" w16cid:durableId="1346320770">
    <w:abstractNumId w:val="16"/>
  </w:num>
  <w:num w:numId="39" w16cid:durableId="1046877831">
    <w:abstractNumId w:val="34"/>
  </w:num>
  <w:num w:numId="40" w16cid:durableId="1660772058">
    <w:abstractNumId w:val="38"/>
  </w:num>
  <w:num w:numId="41" w16cid:durableId="1598753915">
    <w:abstractNumId w:val="12"/>
  </w:num>
  <w:num w:numId="42" w16cid:durableId="1038431986">
    <w:abstractNumId w:val="30"/>
  </w:num>
  <w:num w:numId="43" w16cid:durableId="1078088691">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37A"/>
    <w:rsid w:val="0000391D"/>
    <w:rsid w:val="0000522F"/>
    <w:rsid w:val="000151F7"/>
    <w:rsid w:val="0001540D"/>
    <w:rsid w:val="00017E25"/>
    <w:rsid w:val="0002134A"/>
    <w:rsid w:val="000232D4"/>
    <w:rsid w:val="00023478"/>
    <w:rsid w:val="00027053"/>
    <w:rsid w:val="00027795"/>
    <w:rsid w:val="00030903"/>
    <w:rsid w:val="00030C44"/>
    <w:rsid w:val="00034698"/>
    <w:rsid w:val="00034DA1"/>
    <w:rsid w:val="00035398"/>
    <w:rsid w:val="0003718B"/>
    <w:rsid w:val="00040F09"/>
    <w:rsid w:val="00042797"/>
    <w:rsid w:val="00045845"/>
    <w:rsid w:val="00051260"/>
    <w:rsid w:val="00056B17"/>
    <w:rsid w:val="00057BD2"/>
    <w:rsid w:val="00062121"/>
    <w:rsid w:val="0006675B"/>
    <w:rsid w:val="0006768A"/>
    <w:rsid w:val="000709CE"/>
    <w:rsid w:val="00076CE8"/>
    <w:rsid w:val="00081A93"/>
    <w:rsid w:val="0008267F"/>
    <w:rsid w:val="00083D7A"/>
    <w:rsid w:val="00083EDE"/>
    <w:rsid w:val="000852D1"/>
    <w:rsid w:val="000854E3"/>
    <w:rsid w:val="00085817"/>
    <w:rsid w:val="00086E28"/>
    <w:rsid w:val="0008734D"/>
    <w:rsid w:val="00087AD6"/>
    <w:rsid w:val="00087F2D"/>
    <w:rsid w:val="00092892"/>
    <w:rsid w:val="00093AA5"/>
    <w:rsid w:val="00097D99"/>
    <w:rsid w:val="000A565E"/>
    <w:rsid w:val="000B17D6"/>
    <w:rsid w:val="000B40B0"/>
    <w:rsid w:val="000C1E73"/>
    <w:rsid w:val="000C31F8"/>
    <w:rsid w:val="000C4B36"/>
    <w:rsid w:val="000C65B8"/>
    <w:rsid w:val="000C6FFD"/>
    <w:rsid w:val="000D1A7A"/>
    <w:rsid w:val="000D3CCC"/>
    <w:rsid w:val="000E0211"/>
    <w:rsid w:val="000E4BFD"/>
    <w:rsid w:val="000E5A25"/>
    <w:rsid w:val="000E7F32"/>
    <w:rsid w:val="000F03BA"/>
    <w:rsid w:val="000F0452"/>
    <w:rsid w:val="000F09DB"/>
    <w:rsid w:val="000F4221"/>
    <w:rsid w:val="000F6B0A"/>
    <w:rsid w:val="000F710F"/>
    <w:rsid w:val="00113438"/>
    <w:rsid w:val="0011610F"/>
    <w:rsid w:val="00122101"/>
    <w:rsid w:val="00122829"/>
    <w:rsid w:val="001236EF"/>
    <w:rsid w:val="00124976"/>
    <w:rsid w:val="00126ED1"/>
    <w:rsid w:val="00131B5A"/>
    <w:rsid w:val="001331EE"/>
    <w:rsid w:val="001339AE"/>
    <w:rsid w:val="0014374A"/>
    <w:rsid w:val="00150AE6"/>
    <w:rsid w:val="001527C2"/>
    <w:rsid w:val="0015306A"/>
    <w:rsid w:val="001555D2"/>
    <w:rsid w:val="00156DEC"/>
    <w:rsid w:val="00157A95"/>
    <w:rsid w:val="00160116"/>
    <w:rsid w:val="0016024B"/>
    <w:rsid w:val="00163624"/>
    <w:rsid w:val="00166D81"/>
    <w:rsid w:val="00174448"/>
    <w:rsid w:val="0017722B"/>
    <w:rsid w:val="00181260"/>
    <w:rsid w:val="00183DD4"/>
    <w:rsid w:val="00184522"/>
    <w:rsid w:val="0018498C"/>
    <w:rsid w:val="00187411"/>
    <w:rsid w:val="00191447"/>
    <w:rsid w:val="00192E1A"/>
    <w:rsid w:val="00193D2C"/>
    <w:rsid w:val="0019763C"/>
    <w:rsid w:val="001A0715"/>
    <w:rsid w:val="001A195D"/>
    <w:rsid w:val="001A7A70"/>
    <w:rsid w:val="001B01CA"/>
    <w:rsid w:val="001B450D"/>
    <w:rsid w:val="001B5672"/>
    <w:rsid w:val="001B5CD4"/>
    <w:rsid w:val="001C0244"/>
    <w:rsid w:val="001C0549"/>
    <w:rsid w:val="001C59DF"/>
    <w:rsid w:val="001C5F56"/>
    <w:rsid w:val="001D080F"/>
    <w:rsid w:val="001D0FC8"/>
    <w:rsid w:val="001D11F8"/>
    <w:rsid w:val="001D287F"/>
    <w:rsid w:val="001D7039"/>
    <w:rsid w:val="001E0A0D"/>
    <w:rsid w:val="001E0EB2"/>
    <w:rsid w:val="001E18F9"/>
    <w:rsid w:val="001E31D4"/>
    <w:rsid w:val="001E390F"/>
    <w:rsid w:val="001E58BE"/>
    <w:rsid w:val="001E6D4A"/>
    <w:rsid w:val="001E75A4"/>
    <w:rsid w:val="001F055D"/>
    <w:rsid w:val="001F184D"/>
    <w:rsid w:val="001F3620"/>
    <w:rsid w:val="001F4217"/>
    <w:rsid w:val="00200833"/>
    <w:rsid w:val="00200E73"/>
    <w:rsid w:val="002018A1"/>
    <w:rsid w:val="002032B6"/>
    <w:rsid w:val="00204BB1"/>
    <w:rsid w:val="0020553D"/>
    <w:rsid w:val="00207313"/>
    <w:rsid w:val="00210334"/>
    <w:rsid w:val="00210726"/>
    <w:rsid w:val="00211440"/>
    <w:rsid w:val="002116B8"/>
    <w:rsid w:val="002121A1"/>
    <w:rsid w:val="00212B14"/>
    <w:rsid w:val="0022296E"/>
    <w:rsid w:val="00224CB5"/>
    <w:rsid w:val="00230031"/>
    <w:rsid w:val="00233598"/>
    <w:rsid w:val="002335CC"/>
    <w:rsid w:val="0023436E"/>
    <w:rsid w:val="0024178F"/>
    <w:rsid w:val="00241C10"/>
    <w:rsid w:val="002424D0"/>
    <w:rsid w:val="002425EC"/>
    <w:rsid w:val="00243C1B"/>
    <w:rsid w:val="002466B5"/>
    <w:rsid w:val="00247D5B"/>
    <w:rsid w:val="0025181C"/>
    <w:rsid w:val="00253458"/>
    <w:rsid w:val="0025500E"/>
    <w:rsid w:val="00256DA5"/>
    <w:rsid w:val="00261A84"/>
    <w:rsid w:val="00262BA4"/>
    <w:rsid w:val="00262BC0"/>
    <w:rsid w:val="00264853"/>
    <w:rsid w:val="00265BB4"/>
    <w:rsid w:val="002720A2"/>
    <w:rsid w:val="00272C84"/>
    <w:rsid w:val="0027393C"/>
    <w:rsid w:val="00280B85"/>
    <w:rsid w:val="0028294E"/>
    <w:rsid w:val="0028493D"/>
    <w:rsid w:val="002850BE"/>
    <w:rsid w:val="00285902"/>
    <w:rsid w:val="0028779F"/>
    <w:rsid w:val="00291D49"/>
    <w:rsid w:val="00295C99"/>
    <w:rsid w:val="002A5798"/>
    <w:rsid w:val="002A7287"/>
    <w:rsid w:val="002A74AC"/>
    <w:rsid w:val="002A7D9E"/>
    <w:rsid w:val="002B1CA4"/>
    <w:rsid w:val="002B320C"/>
    <w:rsid w:val="002B328A"/>
    <w:rsid w:val="002B645E"/>
    <w:rsid w:val="002C48C9"/>
    <w:rsid w:val="002C5359"/>
    <w:rsid w:val="002D0961"/>
    <w:rsid w:val="002D1AF0"/>
    <w:rsid w:val="002D42EB"/>
    <w:rsid w:val="002D5573"/>
    <w:rsid w:val="002D6C9F"/>
    <w:rsid w:val="002E6A23"/>
    <w:rsid w:val="002E70BA"/>
    <w:rsid w:val="002E74B5"/>
    <w:rsid w:val="002F02A9"/>
    <w:rsid w:val="002F62DC"/>
    <w:rsid w:val="0030323D"/>
    <w:rsid w:val="003056DC"/>
    <w:rsid w:val="003075A6"/>
    <w:rsid w:val="00315A53"/>
    <w:rsid w:val="0031711A"/>
    <w:rsid w:val="0032024F"/>
    <w:rsid w:val="003215D5"/>
    <w:rsid w:val="00322DDF"/>
    <w:rsid w:val="00325087"/>
    <w:rsid w:val="00326CF4"/>
    <w:rsid w:val="00331E45"/>
    <w:rsid w:val="003401D5"/>
    <w:rsid w:val="0034220E"/>
    <w:rsid w:val="00343599"/>
    <w:rsid w:val="00343684"/>
    <w:rsid w:val="00345AE0"/>
    <w:rsid w:val="0035029F"/>
    <w:rsid w:val="0035069E"/>
    <w:rsid w:val="0035225D"/>
    <w:rsid w:val="00355684"/>
    <w:rsid w:val="003559B0"/>
    <w:rsid w:val="003565A8"/>
    <w:rsid w:val="00363295"/>
    <w:rsid w:val="00366F63"/>
    <w:rsid w:val="0036731B"/>
    <w:rsid w:val="00367C6E"/>
    <w:rsid w:val="003711F8"/>
    <w:rsid w:val="00373F76"/>
    <w:rsid w:val="00375EE3"/>
    <w:rsid w:val="00376E46"/>
    <w:rsid w:val="003816F7"/>
    <w:rsid w:val="00383CD8"/>
    <w:rsid w:val="00386214"/>
    <w:rsid w:val="003875F0"/>
    <w:rsid w:val="0038794F"/>
    <w:rsid w:val="00390370"/>
    <w:rsid w:val="0039292C"/>
    <w:rsid w:val="0039292D"/>
    <w:rsid w:val="0039386B"/>
    <w:rsid w:val="003939A6"/>
    <w:rsid w:val="003962BE"/>
    <w:rsid w:val="003A0469"/>
    <w:rsid w:val="003A0ECF"/>
    <w:rsid w:val="003A2239"/>
    <w:rsid w:val="003A29B3"/>
    <w:rsid w:val="003A40B7"/>
    <w:rsid w:val="003A4E7B"/>
    <w:rsid w:val="003B226C"/>
    <w:rsid w:val="003B31DA"/>
    <w:rsid w:val="003B38DA"/>
    <w:rsid w:val="003B3F5C"/>
    <w:rsid w:val="003B7B1C"/>
    <w:rsid w:val="003C0F1F"/>
    <w:rsid w:val="003C2F17"/>
    <w:rsid w:val="003C64AE"/>
    <w:rsid w:val="003D0904"/>
    <w:rsid w:val="003D247F"/>
    <w:rsid w:val="003D3993"/>
    <w:rsid w:val="003D4CD3"/>
    <w:rsid w:val="003D4D34"/>
    <w:rsid w:val="003D4E1E"/>
    <w:rsid w:val="003E2EAC"/>
    <w:rsid w:val="003E3206"/>
    <w:rsid w:val="003E32F6"/>
    <w:rsid w:val="003E4487"/>
    <w:rsid w:val="003E5221"/>
    <w:rsid w:val="003F0665"/>
    <w:rsid w:val="003F5AA7"/>
    <w:rsid w:val="003F5C1D"/>
    <w:rsid w:val="003F655C"/>
    <w:rsid w:val="003F6862"/>
    <w:rsid w:val="0040221B"/>
    <w:rsid w:val="00405D17"/>
    <w:rsid w:val="00407F59"/>
    <w:rsid w:val="00410724"/>
    <w:rsid w:val="00411F69"/>
    <w:rsid w:val="00413A0D"/>
    <w:rsid w:val="00414976"/>
    <w:rsid w:val="00416E8D"/>
    <w:rsid w:val="00421DEC"/>
    <w:rsid w:val="004247D0"/>
    <w:rsid w:val="00426F9F"/>
    <w:rsid w:val="00430485"/>
    <w:rsid w:val="00430CF9"/>
    <w:rsid w:val="0043258E"/>
    <w:rsid w:val="00432BF3"/>
    <w:rsid w:val="0043394C"/>
    <w:rsid w:val="00435808"/>
    <w:rsid w:val="0043664E"/>
    <w:rsid w:val="00437ADB"/>
    <w:rsid w:val="00443A51"/>
    <w:rsid w:val="0044424A"/>
    <w:rsid w:val="0044525E"/>
    <w:rsid w:val="004469F6"/>
    <w:rsid w:val="0044732A"/>
    <w:rsid w:val="00452DD4"/>
    <w:rsid w:val="00453820"/>
    <w:rsid w:val="004546F5"/>
    <w:rsid w:val="0045499A"/>
    <w:rsid w:val="004565BB"/>
    <w:rsid w:val="00456FDD"/>
    <w:rsid w:val="004604BB"/>
    <w:rsid w:val="004615DC"/>
    <w:rsid w:val="00461DF5"/>
    <w:rsid w:val="00462B1C"/>
    <w:rsid w:val="00463024"/>
    <w:rsid w:val="00464981"/>
    <w:rsid w:val="00474BAA"/>
    <w:rsid w:val="00474EA7"/>
    <w:rsid w:val="00474F3E"/>
    <w:rsid w:val="0047555B"/>
    <w:rsid w:val="00477ED3"/>
    <w:rsid w:val="00482917"/>
    <w:rsid w:val="004870C4"/>
    <w:rsid w:val="00490B58"/>
    <w:rsid w:val="00493EA9"/>
    <w:rsid w:val="00494F3C"/>
    <w:rsid w:val="004A2090"/>
    <w:rsid w:val="004B311B"/>
    <w:rsid w:val="004B5A75"/>
    <w:rsid w:val="004B6C5E"/>
    <w:rsid w:val="004C2EF8"/>
    <w:rsid w:val="004C5311"/>
    <w:rsid w:val="004C5442"/>
    <w:rsid w:val="004C7144"/>
    <w:rsid w:val="004D2896"/>
    <w:rsid w:val="004D3DB7"/>
    <w:rsid w:val="004D43FC"/>
    <w:rsid w:val="004D53FD"/>
    <w:rsid w:val="004D5828"/>
    <w:rsid w:val="004D73D9"/>
    <w:rsid w:val="004E6696"/>
    <w:rsid w:val="004E67BD"/>
    <w:rsid w:val="004F0D8F"/>
    <w:rsid w:val="004F1A9A"/>
    <w:rsid w:val="004F6EA7"/>
    <w:rsid w:val="005002EA"/>
    <w:rsid w:val="00502616"/>
    <w:rsid w:val="00502F41"/>
    <w:rsid w:val="00503A83"/>
    <w:rsid w:val="00504745"/>
    <w:rsid w:val="005049D8"/>
    <w:rsid w:val="00506DCD"/>
    <w:rsid w:val="00510466"/>
    <w:rsid w:val="00511327"/>
    <w:rsid w:val="00511E91"/>
    <w:rsid w:val="00513386"/>
    <w:rsid w:val="00514976"/>
    <w:rsid w:val="00516A88"/>
    <w:rsid w:val="00521335"/>
    <w:rsid w:val="00522980"/>
    <w:rsid w:val="00523E2D"/>
    <w:rsid w:val="005245D6"/>
    <w:rsid w:val="00524BB4"/>
    <w:rsid w:val="005306EE"/>
    <w:rsid w:val="00531FE1"/>
    <w:rsid w:val="00536075"/>
    <w:rsid w:val="00544EFB"/>
    <w:rsid w:val="00546959"/>
    <w:rsid w:val="00547081"/>
    <w:rsid w:val="005472E4"/>
    <w:rsid w:val="00552A4C"/>
    <w:rsid w:val="00554101"/>
    <w:rsid w:val="00557369"/>
    <w:rsid w:val="00560112"/>
    <w:rsid w:val="00560288"/>
    <w:rsid w:val="005613E3"/>
    <w:rsid w:val="0056218C"/>
    <w:rsid w:val="00562681"/>
    <w:rsid w:val="00566185"/>
    <w:rsid w:val="00566B71"/>
    <w:rsid w:val="0057029D"/>
    <w:rsid w:val="005704F3"/>
    <w:rsid w:val="00571FFC"/>
    <w:rsid w:val="00572768"/>
    <w:rsid w:val="0057548D"/>
    <w:rsid w:val="00576A53"/>
    <w:rsid w:val="005772C3"/>
    <w:rsid w:val="005841DD"/>
    <w:rsid w:val="005911A3"/>
    <w:rsid w:val="00591E62"/>
    <w:rsid w:val="00592BC9"/>
    <w:rsid w:val="00593F03"/>
    <w:rsid w:val="00594177"/>
    <w:rsid w:val="00594D35"/>
    <w:rsid w:val="00595B74"/>
    <w:rsid w:val="00595F34"/>
    <w:rsid w:val="0059741B"/>
    <w:rsid w:val="005A06B9"/>
    <w:rsid w:val="005A0797"/>
    <w:rsid w:val="005A09E9"/>
    <w:rsid w:val="005A1A7D"/>
    <w:rsid w:val="005B284C"/>
    <w:rsid w:val="005B3CC7"/>
    <w:rsid w:val="005B49F4"/>
    <w:rsid w:val="005B58B8"/>
    <w:rsid w:val="005B6161"/>
    <w:rsid w:val="005B7E54"/>
    <w:rsid w:val="005C39E6"/>
    <w:rsid w:val="005C4CB6"/>
    <w:rsid w:val="005C7429"/>
    <w:rsid w:val="005C74D2"/>
    <w:rsid w:val="005D041A"/>
    <w:rsid w:val="005D0D0D"/>
    <w:rsid w:val="005D4573"/>
    <w:rsid w:val="005D5CCB"/>
    <w:rsid w:val="005E173A"/>
    <w:rsid w:val="005E49C0"/>
    <w:rsid w:val="005E6AD1"/>
    <w:rsid w:val="005E767A"/>
    <w:rsid w:val="005F20AB"/>
    <w:rsid w:val="005F4B46"/>
    <w:rsid w:val="005F55A2"/>
    <w:rsid w:val="006003D4"/>
    <w:rsid w:val="00600E59"/>
    <w:rsid w:val="00604689"/>
    <w:rsid w:val="006058C4"/>
    <w:rsid w:val="0061002F"/>
    <w:rsid w:val="00610987"/>
    <w:rsid w:val="006111D7"/>
    <w:rsid w:val="00613970"/>
    <w:rsid w:val="00614CF1"/>
    <w:rsid w:val="006176E2"/>
    <w:rsid w:val="0061773F"/>
    <w:rsid w:val="00620693"/>
    <w:rsid w:val="00625D0D"/>
    <w:rsid w:val="00625D43"/>
    <w:rsid w:val="00635F3E"/>
    <w:rsid w:val="0064144A"/>
    <w:rsid w:val="0064208C"/>
    <w:rsid w:val="00642C58"/>
    <w:rsid w:val="00643006"/>
    <w:rsid w:val="00646D3D"/>
    <w:rsid w:val="00647D2A"/>
    <w:rsid w:val="00651945"/>
    <w:rsid w:val="006553EA"/>
    <w:rsid w:val="00665476"/>
    <w:rsid w:val="00670172"/>
    <w:rsid w:val="00675F59"/>
    <w:rsid w:val="00682830"/>
    <w:rsid w:val="006831CC"/>
    <w:rsid w:val="00683C42"/>
    <w:rsid w:val="00683EA8"/>
    <w:rsid w:val="00684B14"/>
    <w:rsid w:val="006917C0"/>
    <w:rsid w:val="006928A9"/>
    <w:rsid w:val="006945CA"/>
    <w:rsid w:val="006A01DE"/>
    <w:rsid w:val="006A35C8"/>
    <w:rsid w:val="006A4995"/>
    <w:rsid w:val="006A52A0"/>
    <w:rsid w:val="006A6270"/>
    <w:rsid w:val="006A69FA"/>
    <w:rsid w:val="006B0C1A"/>
    <w:rsid w:val="006B0F1C"/>
    <w:rsid w:val="006B1811"/>
    <w:rsid w:val="006B3F07"/>
    <w:rsid w:val="006B64DC"/>
    <w:rsid w:val="006C1923"/>
    <w:rsid w:val="006C284B"/>
    <w:rsid w:val="006C2F6E"/>
    <w:rsid w:val="006C5B17"/>
    <w:rsid w:val="006C7061"/>
    <w:rsid w:val="006D4D4A"/>
    <w:rsid w:val="006D5657"/>
    <w:rsid w:val="006D58FD"/>
    <w:rsid w:val="006D5B04"/>
    <w:rsid w:val="006D78E0"/>
    <w:rsid w:val="006E2513"/>
    <w:rsid w:val="006E5598"/>
    <w:rsid w:val="006E7F45"/>
    <w:rsid w:val="006F00BA"/>
    <w:rsid w:val="006F0968"/>
    <w:rsid w:val="006F1F7F"/>
    <w:rsid w:val="006F64D8"/>
    <w:rsid w:val="00702F01"/>
    <w:rsid w:val="00703196"/>
    <w:rsid w:val="00704BB7"/>
    <w:rsid w:val="00706067"/>
    <w:rsid w:val="007074EA"/>
    <w:rsid w:val="00707641"/>
    <w:rsid w:val="0071114C"/>
    <w:rsid w:val="007114F6"/>
    <w:rsid w:val="0071430F"/>
    <w:rsid w:val="00714BD8"/>
    <w:rsid w:val="00717284"/>
    <w:rsid w:val="0071777A"/>
    <w:rsid w:val="00717B66"/>
    <w:rsid w:val="00720AE2"/>
    <w:rsid w:val="00726FCA"/>
    <w:rsid w:val="0073259A"/>
    <w:rsid w:val="007363EE"/>
    <w:rsid w:val="00737DFE"/>
    <w:rsid w:val="00741EFF"/>
    <w:rsid w:val="00743BB4"/>
    <w:rsid w:val="0075208E"/>
    <w:rsid w:val="0075309A"/>
    <w:rsid w:val="0075376F"/>
    <w:rsid w:val="0075734A"/>
    <w:rsid w:val="00761104"/>
    <w:rsid w:val="0076114B"/>
    <w:rsid w:val="00763E86"/>
    <w:rsid w:val="00765A70"/>
    <w:rsid w:val="00765DE5"/>
    <w:rsid w:val="007805C3"/>
    <w:rsid w:val="00781296"/>
    <w:rsid w:val="00781703"/>
    <w:rsid w:val="0078365F"/>
    <w:rsid w:val="00784EAA"/>
    <w:rsid w:val="007912E7"/>
    <w:rsid w:val="0079368C"/>
    <w:rsid w:val="00794206"/>
    <w:rsid w:val="00796744"/>
    <w:rsid w:val="00797776"/>
    <w:rsid w:val="007A7538"/>
    <w:rsid w:val="007A77EA"/>
    <w:rsid w:val="007A7A69"/>
    <w:rsid w:val="007A7AA8"/>
    <w:rsid w:val="007B033B"/>
    <w:rsid w:val="007B7650"/>
    <w:rsid w:val="007C0EC0"/>
    <w:rsid w:val="007C10B1"/>
    <w:rsid w:val="007C52E6"/>
    <w:rsid w:val="007C5F64"/>
    <w:rsid w:val="007C69CC"/>
    <w:rsid w:val="007D35E8"/>
    <w:rsid w:val="007D510F"/>
    <w:rsid w:val="007D6718"/>
    <w:rsid w:val="007D6B92"/>
    <w:rsid w:val="007D75C2"/>
    <w:rsid w:val="007D7893"/>
    <w:rsid w:val="007E0991"/>
    <w:rsid w:val="007E0FD7"/>
    <w:rsid w:val="007E1768"/>
    <w:rsid w:val="007E5227"/>
    <w:rsid w:val="007E7016"/>
    <w:rsid w:val="007E7C8A"/>
    <w:rsid w:val="007F342D"/>
    <w:rsid w:val="007F4DE5"/>
    <w:rsid w:val="007F5745"/>
    <w:rsid w:val="007F668F"/>
    <w:rsid w:val="00801414"/>
    <w:rsid w:val="00802D00"/>
    <w:rsid w:val="00804619"/>
    <w:rsid w:val="0080502F"/>
    <w:rsid w:val="008057A9"/>
    <w:rsid w:val="00811445"/>
    <w:rsid w:val="00812906"/>
    <w:rsid w:val="0081515C"/>
    <w:rsid w:val="008152C6"/>
    <w:rsid w:val="00816B0D"/>
    <w:rsid w:val="00822654"/>
    <w:rsid w:val="00822EEA"/>
    <w:rsid w:val="00823331"/>
    <w:rsid w:val="00834238"/>
    <w:rsid w:val="0083484E"/>
    <w:rsid w:val="0083497F"/>
    <w:rsid w:val="00834BE9"/>
    <w:rsid w:val="00836ACD"/>
    <w:rsid w:val="0083747B"/>
    <w:rsid w:val="00840FF5"/>
    <w:rsid w:val="008456A2"/>
    <w:rsid w:val="00845DB8"/>
    <w:rsid w:val="00847A4C"/>
    <w:rsid w:val="00853679"/>
    <w:rsid w:val="00853D79"/>
    <w:rsid w:val="00855556"/>
    <w:rsid w:val="00864D4D"/>
    <w:rsid w:val="00864E87"/>
    <w:rsid w:val="00866577"/>
    <w:rsid w:val="00866CBF"/>
    <w:rsid w:val="008725EF"/>
    <w:rsid w:val="008801C0"/>
    <w:rsid w:val="00882DB2"/>
    <w:rsid w:val="00883311"/>
    <w:rsid w:val="008866C7"/>
    <w:rsid w:val="00890C07"/>
    <w:rsid w:val="00890D6C"/>
    <w:rsid w:val="00890F58"/>
    <w:rsid w:val="00892D1D"/>
    <w:rsid w:val="008940CF"/>
    <w:rsid w:val="00897BCC"/>
    <w:rsid w:val="008A0C56"/>
    <w:rsid w:val="008A1B5F"/>
    <w:rsid w:val="008A4B27"/>
    <w:rsid w:val="008A79F3"/>
    <w:rsid w:val="008A7D40"/>
    <w:rsid w:val="008B353A"/>
    <w:rsid w:val="008C14C8"/>
    <w:rsid w:val="008C78C8"/>
    <w:rsid w:val="008C7CA6"/>
    <w:rsid w:val="008D0FEA"/>
    <w:rsid w:val="008D1C92"/>
    <w:rsid w:val="008E4D21"/>
    <w:rsid w:val="008E515F"/>
    <w:rsid w:val="008F0FEB"/>
    <w:rsid w:val="008F11E8"/>
    <w:rsid w:val="008F1F38"/>
    <w:rsid w:val="008F2626"/>
    <w:rsid w:val="008F459B"/>
    <w:rsid w:val="008F4742"/>
    <w:rsid w:val="008F57F1"/>
    <w:rsid w:val="008F6DFF"/>
    <w:rsid w:val="00900A54"/>
    <w:rsid w:val="00902DCB"/>
    <w:rsid w:val="00912086"/>
    <w:rsid w:val="009137AA"/>
    <w:rsid w:val="00913A74"/>
    <w:rsid w:val="00914636"/>
    <w:rsid w:val="00915295"/>
    <w:rsid w:val="00922275"/>
    <w:rsid w:val="00923E28"/>
    <w:rsid w:val="00927D01"/>
    <w:rsid w:val="009336F0"/>
    <w:rsid w:val="0093555D"/>
    <w:rsid w:val="0094084D"/>
    <w:rsid w:val="00944ACC"/>
    <w:rsid w:val="009453CD"/>
    <w:rsid w:val="00952808"/>
    <w:rsid w:val="0095370B"/>
    <w:rsid w:val="0096009A"/>
    <w:rsid w:val="009658DE"/>
    <w:rsid w:val="0097280F"/>
    <w:rsid w:val="009747DF"/>
    <w:rsid w:val="00974B06"/>
    <w:rsid w:val="00975707"/>
    <w:rsid w:val="009806D0"/>
    <w:rsid w:val="00985DB8"/>
    <w:rsid w:val="00993ACE"/>
    <w:rsid w:val="00997855"/>
    <w:rsid w:val="009A13FF"/>
    <w:rsid w:val="009A2640"/>
    <w:rsid w:val="009A78DF"/>
    <w:rsid w:val="009B06D7"/>
    <w:rsid w:val="009B124D"/>
    <w:rsid w:val="009B16D7"/>
    <w:rsid w:val="009B2296"/>
    <w:rsid w:val="009B2EF6"/>
    <w:rsid w:val="009B60ED"/>
    <w:rsid w:val="009B7412"/>
    <w:rsid w:val="009C0DC4"/>
    <w:rsid w:val="009C1675"/>
    <w:rsid w:val="009C2A84"/>
    <w:rsid w:val="009C2AA3"/>
    <w:rsid w:val="009D6598"/>
    <w:rsid w:val="009E0240"/>
    <w:rsid w:val="009E19C1"/>
    <w:rsid w:val="009E2339"/>
    <w:rsid w:val="009E3381"/>
    <w:rsid w:val="009E7D26"/>
    <w:rsid w:val="009F24FB"/>
    <w:rsid w:val="009F28A8"/>
    <w:rsid w:val="00A0018A"/>
    <w:rsid w:val="00A0100E"/>
    <w:rsid w:val="00A0126B"/>
    <w:rsid w:val="00A023DC"/>
    <w:rsid w:val="00A03A38"/>
    <w:rsid w:val="00A12EBB"/>
    <w:rsid w:val="00A15DC8"/>
    <w:rsid w:val="00A22613"/>
    <w:rsid w:val="00A229F7"/>
    <w:rsid w:val="00A26D92"/>
    <w:rsid w:val="00A30638"/>
    <w:rsid w:val="00A3078F"/>
    <w:rsid w:val="00A30EFE"/>
    <w:rsid w:val="00A34DCA"/>
    <w:rsid w:val="00A414DB"/>
    <w:rsid w:val="00A43330"/>
    <w:rsid w:val="00A439B5"/>
    <w:rsid w:val="00A44877"/>
    <w:rsid w:val="00A448BC"/>
    <w:rsid w:val="00A46791"/>
    <w:rsid w:val="00A5059E"/>
    <w:rsid w:val="00A50639"/>
    <w:rsid w:val="00A508F8"/>
    <w:rsid w:val="00A53DE7"/>
    <w:rsid w:val="00A547A7"/>
    <w:rsid w:val="00A576C7"/>
    <w:rsid w:val="00A578F7"/>
    <w:rsid w:val="00A57ED2"/>
    <w:rsid w:val="00A60D35"/>
    <w:rsid w:val="00A63A7A"/>
    <w:rsid w:val="00A63B11"/>
    <w:rsid w:val="00A66F8E"/>
    <w:rsid w:val="00A676C9"/>
    <w:rsid w:val="00A735C1"/>
    <w:rsid w:val="00A73E57"/>
    <w:rsid w:val="00A7484C"/>
    <w:rsid w:val="00A74CA6"/>
    <w:rsid w:val="00A77655"/>
    <w:rsid w:val="00A77ABB"/>
    <w:rsid w:val="00A80E56"/>
    <w:rsid w:val="00A824CF"/>
    <w:rsid w:val="00A82B3C"/>
    <w:rsid w:val="00A83EC3"/>
    <w:rsid w:val="00A86F24"/>
    <w:rsid w:val="00A905AA"/>
    <w:rsid w:val="00A90D0C"/>
    <w:rsid w:val="00A91AEA"/>
    <w:rsid w:val="00A93FF6"/>
    <w:rsid w:val="00A95057"/>
    <w:rsid w:val="00A95869"/>
    <w:rsid w:val="00A95982"/>
    <w:rsid w:val="00A96711"/>
    <w:rsid w:val="00A97B47"/>
    <w:rsid w:val="00AA08AA"/>
    <w:rsid w:val="00AA1E61"/>
    <w:rsid w:val="00AA5B38"/>
    <w:rsid w:val="00AA6AB2"/>
    <w:rsid w:val="00AA78DC"/>
    <w:rsid w:val="00AB71DD"/>
    <w:rsid w:val="00AC2EA5"/>
    <w:rsid w:val="00AC4CC6"/>
    <w:rsid w:val="00AC7116"/>
    <w:rsid w:val="00AC7E6B"/>
    <w:rsid w:val="00AD01F3"/>
    <w:rsid w:val="00AD3552"/>
    <w:rsid w:val="00AD3BBD"/>
    <w:rsid w:val="00AD3FB6"/>
    <w:rsid w:val="00AD4A76"/>
    <w:rsid w:val="00AD53CC"/>
    <w:rsid w:val="00AE22B2"/>
    <w:rsid w:val="00AE6A5A"/>
    <w:rsid w:val="00AE7803"/>
    <w:rsid w:val="00AE7D43"/>
    <w:rsid w:val="00AF0C1F"/>
    <w:rsid w:val="00AF1F66"/>
    <w:rsid w:val="00AF7319"/>
    <w:rsid w:val="00B00321"/>
    <w:rsid w:val="00B01E71"/>
    <w:rsid w:val="00B02B84"/>
    <w:rsid w:val="00B059C8"/>
    <w:rsid w:val="00B07CAF"/>
    <w:rsid w:val="00B1263C"/>
    <w:rsid w:val="00B14D04"/>
    <w:rsid w:val="00B159FA"/>
    <w:rsid w:val="00B21642"/>
    <w:rsid w:val="00B24070"/>
    <w:rsid w:val="00B30292"/>
    <w:rsid w:val="00B30C92"/>
    <w:rsid w:val="00B339E4"/>
    <w:rsid w:val="00B34D59"/>
    <w:rsid w:val="00B34F61"/>
    <w:rsid w:val="00B40719"/>
    <w:rsid w:val="00B412DC"/>
    <w:rsid w:val="00B421B6"/>
    <w:rsid w:val="00B42B32"/>
    <w:rsid w:val="00B43078"/>
    <w:rsid w:val="00B529A4"/>
    <w:rsid w:val="00B534FF"/>
    <w:rsid w:val="00B5362A"/>
    <w:rsid w:val="00B57258"/>
    <w:rsid w:val="00B61767"/>
    <w:rsid w:val="00B64C02"/>
    <w:rsid w:val="00B65B16"/>
    <w:rsid w:val="00B671F8"/>
    <w:rsid w:val="00B7046D"/>
    <w:rsid w:val="00B74711"/>
    <w:rsid w:val="00B81207"/>
    <w:rsid w:val="00B82B9F"/>
    <w:rsid w:val="00B833AC"/>
    <w:rsid w:val="00B86B50"/>
    <w:rsid w:val="00B90F27"/>
    <w:rsid w:val="00B91E89"/>
    <w:rsid w:val="00B95942"/>
    <w:rsid w:val="00BA3A00"/>
    <w:rsid w:val="00BA3A3E"/>
    <w:rsid w:val="00BA54EB"/>
    <w:rsid w:val="00BA671C"/>
    <w:rsid w:val="00BA7077"/>
    <w:rsid w:val="00BC1777"/>
    <w:rsid w:val="00BC2833"/>
    <w:rsid w:val="00BC5459"/>
    <w:rsid w:val="00BC58C2"/>
    <w:rsid w:val="00BD1C99"/>
    <w:rsid w:val="00BD2653"/>
    <w:rsid w:val="00BD5461"/>
    <w:rsid w:val="00BE155F"/>
    <w:rsid w:val="00BE65CE"/>
    <w:rsid w:val="00BE6AA2"/>
    <w:rsid w:val="00BE785C"/>
    <w:rsid w:val="00BF10D7"/>
    <w:rsid w:val="00BF1188"/>
    <w:rsid w:val="00BF2FDA"/>
    <w:rsid w:val="00BF3B27"/>
    <w:rsid w:val="00BF7C48"/>
    <w:rsid w:val="00C00850"/>
    <w:rsid w:val="00C01B31"/>
    <w:rsid w:val="00C04CAE"/>
    <w:rsid w:val="00C10DDB"/>
    <w:rsid w:val="00C15C9A"/>
    <w:rsid w:val="00C202E0"/>
    <w:rsid w:val="00C21A20"/>
    <w:rsid w:val="00C2210E"/>
    <w:rsid w:val="00C2643D"/>
    <w:rsid w:val="00C32017"/>
    <w:rsid w:val="00C3335B"/>
    <w:rsid w:val="00C345AB"/>
    <w:rsid w:val="00C34E67"/>
    <w:rsid w:val="00C373BB"/>
    <w:rsid w:val="00C4017E"/>
    <w:rsid w:val="00C43271"/>
    <w:rsid w:val="00C43A59"/>
    <w:rsid w:val="00C43C28"/>
    <w:rsid w:val="00C457C5"/>
    <w:rsid w:val="00C46604"/>
    <w:rsid w:val="00C47109"/>
    <w:rsid w:val="00C47E20"/>
    <w:rsid w:val="00C5037D"/>
    <w:rsid w:val="00C52EBD"/>
    <w:rsid w:val="00C53A5C"/>
    <w:rsid w:val="00C57B72"/>
    <w:rsid w:val="00C61806"/>
    <w:rsid w:val="00C628C6"/>
    <w:rsid w:val="00C64D60"/>
    <w:rsid w:val="00C7028B"/>
    <w:rsid w:val="00C7612B"/>
    <w:rsid w:val="00C7655F"/>
    <w:rsid w:val="00C81C26"/>
    <w:rsid w:val="00C83BD9"/>
    <w:rsid w:val="00C852E6"/>
    <w:rsid w:val="00C85342"/>
    <w:rsid w:val="00C87CF2"/>
    <w:rsid w:val="00C9258F"/>
    <w:rsid w:val="00C93B63"/>
    <w:rsid w:val="00C94587"/>
    <w:rsid w:val="00C94887"/>
    <w:rsid w:val="00C96618"/>
    <w:rsid w:val="00CB0963"/>
    <w:rsid w:val="00CB39EA"/>
    <w:rsid w:val="00CC0DF4"/>
    <w:rsid w:val="00CC798E"/>
    <w:rsid w:val="00CD2EB4"/>
    <w:rsid w:val="00CD3294"/>
    <w:rsid w:val="00CD66F6"/>
    <w:rsid w:val="00CD6B73"/>
    <w:rsid w:val="00CD7F4F"/>
    <w:rsid w:val="00CE085C"/>
    <w:rsid w:val="00CE1AE8"/>
    <w:rsid w:val="00CE1C81"/>
    <w:rsid w:val="00CE21C2"/>
    <w:rsid w:val="00CE42A3"/>
    <w:rsid w:val="00CE713D"/>
    <w:rsid w:val="00CF2F9B"/>
    <w:rsid w:val="00CF3127"/>
    <w:rsid w:val="00CF4233"/>
    <w:rsid w:val="00CF6150"/>
    <w:rsid w:val="00CF6262"/>
    <w:rsid w:val="00CF66C3"/>
    <w:rsid w:val="00CF7F18"/>
    <w:rsid w:val="00D01E4E"/>
    <w:rsid w:val="00D07273"/>
    <w:rsid w:val="00D1088E"/>
    <w:rsid w:val="00D127B1"/>
    <w:rsid w:val="00D12A53"/>
    <w:rsid w:val="00D12E3B"/>
    <w:rsid w:val="00D13A8B"/>
    <w:rsid w:val="00D16791"/>
    <w:rsid w:val="00D1704F"/>
    <w:rsid w:val="00D20538"/>
    <w:rsid w:val="00D243D1"/>
    <w:rsid w:val="00D30654"/>
    <w:rsid w:val="00D31250"/>
    <w:rsid w:val="00D319C6"/>
    <w:rsid w:val="00D3208C"/>
    <w:rsid w:val="00D40C31"/>
    <w:rsid w:val="00D421CD"/>
    <w:rsid w:val="00D4437A"/>
    <w:rsid w:val="00D445E2"/>
    <w:rsid w:val="00D51777"/>
    <w:rsid w:val="00D52004"/>
    <w:rsid w:val="00D529A5"/>
    <w:rsid w:val="00D53194"/>
    <w:rsid w:val="00D545D6"/>
    <w:rsid w:val="00D55897"/>
    <w:rsid w:val="00D571E0"/>
    <w:rsid w:val="00D60E76"/>
    <w:rsid w:val="00D62101"/>
    <w:rsid w:val="00D62C6F"/>
    <w:rsid w:val="00D63A62"/>
    <w:rsid w:val="00D6435F"/>
    <w:rsid w:val="00D6592B"/>
    <w:rsid w:val="00D735E6"/>
    <w:rsid w:val="00D82632"/>
    <w:rsid w:val="00D8354E"/>
    <w:rsid w:val="00D84B85"/>
    <w:rsid w:val="00D85031"/>
    <w:rsid w:val="00D91F7D"/>
    <w:rsid w:val="00D945B0"/>
    <w:rsid w:val="00D95B4C"/>
    <w:rsid w:val="00D968AA"/>
    <w:rsid w:val="00D97D3B"/>
    <w:rsid w:val="00DA1ABC"/>
    <w:rsid w:val="00DA1C5C"/>
    <w:rsid w:val="00DA5D0A"/>
    <w:rsid w:val="00DA636C"/>
    <w:rsid w:val="00DB4372"/>
    <w:rsid w:val="00DB75D2"/>
    <w:rsid w:val="00DC0AEC"/>
    <w:rsid w:val="00DC3ED8"/>
    <w:rsid w:val="00DC5814"/>
    <w:rsid w:val="00DC6825"/>
    <w:rsid w:val="00DC68AA"/>
    <w:rsid w:val="00DC7880"/>
    <w:rsid w:val="00DD2811"/>
    <w:rsid w:val="00DD4802"/>
    <w:rsid w:val="00DE1850"/>
    <w:rsid w:val="00DE2933"/>
    <w:rsid w:val="00DE43BE"/>
    <w:rsid w:val="00DF1E98"/>
    <w:rsid w:val="00DF4740"/>
    <w:rsid w:val="00DF66A3"/>
    <w:rsid w:val="00DF68C7"/>
    <w:rsid w:val="00DF6E5C"/>
    <w:rsid w:val="00E00C61"/>
    <w:rsid w:val="00E02C4E"/>
    <w:rsid w:val="00E056C6"/>
    <w:rsid w:val="00E06E2B"/>
    <w:rsid w:val="00E1159B"/>
    <w:rsid w:val="00E11806"/>
    <w:rsid w:val="00E1342E"/>
    <w:rsid w:val="00E13663"/>
    <w:rsid w:val="00E269B4"/>
    <w:rsid w:val="00E33394"/>
    <w:rsid w:val="00E3516E"/>
    <w:rsid w:val="00E3726B"/>
    <w:rsid w:val="00E45815"/>
    <w:rsid w:val="00E458C6"/>
    <w:rsid w:val="00E46599"/>
    <w:rsid w:val="00E465C5"/>
    <w:rsid w:val="00E512FE"/>
    <w:rsid w:val="00E526D9"/>
    <w:rsid w:val="00E5299E"/>
    <w:rsid w:val="00E53186"/>
    <w:rsid w:val="00E54908"/>
    <w:rsid w:val="00E55175"/>
    <w:rsid w:val="00E620D3"/>
    <w:rsid w:val="00E65FAA"/>
    <w:rsid w:val="00E7167B"/>
    <w:rsid w:val="00E76046"/>
    <w:rsid w:val="00E8037A"/>
    <w:rsid w:val="00E80EA1"/>
    <w:rsid w:val="00E8457E"/>
    <w:rsid w:val="00E92C79"/>
    <w:rsid w:val="00E95498"/>
    <w:rsid w:val="00EA2BDD"/>
    <w:rsid w:val="00EA6659"/>
    <w:rsid w:val="00EB53F8"/>
    <w:rsid w:val="00EB6B80"/>
    <w:rsid w:val="00EB7226"/>
    <w:rsid w:val="00EC226F"/>
    <w:rsid w:val="00ED139C"/>
    <w:rsid w:val="00ED1805"/>
    <w:rsid w:val="00ED3B92"/>
    <w:rsid w:val="00ED419C"/>
    <w:rsid w:val="00ED43DE"/>
    <w:rsid w:val="00ED4E79"/>
    <w:rsid w:val="00ED74FD"/>
    <w:rsid w:val="00EE04F5"/>
    <w:rsid w:val="00EE07F5"/>
    <w:rsid w:val="00EE11B5"/>
    <w:rsid w:val="00EE2B11"/>
    <w:rsid w:val="00EF18CB"/>
    <w:rsid w:val="00EF476D"/>
    <w:rsid w:val="00EF4935"/>
    <w:rsid w:val="00EF5AA6"/>
    <w:rsid w:val="00EF6903"/>
    <w:rsid w:val="00EF718C"/>
    <w:rsid w:val="00F02889"/>
    <w:rsid w:val="00F028F4"/>
    <w:rsid w:val="00F03A4E"/>
    <w:rsid w:val="00F153F6"/>
    <w:rsid w:val="00F1772B"/>
    <w:rsid w:val="00F2128A"/>
    <w:rsid w:val="00F2172A"/>
    <w:rsid w:val="00F21D38"/>
    <w:rsid w:val="00F234A4"/>
    <w:rsid w:val="00F23A96"/>
    <w:rsid w:val="00F23BCB"/>
    <w:rsid w:val="00F30AA5"/>
    <w:rsid w:val="00F339DA"/>
    <w:rsid w:val="00F343A7"/>
    <w:rsid w:val="00F365B3"/>
    <w:rsid w:val="00F4133B"/>
    <w:rsid w:val="00F41976"/>
    <w:rsid w:val="00F45685"/>
    <w:rsid w:val="00F51BB3"/>
    <w:rsid w:val="00F528FB"/>
    <w:rsid w:val="00F60D97"/>
    <w:rsid w:val="00F625D9"/>
    <w:rsid w:val="00F639FB"/>
    <w:rsid w:val="00F6701E"/>
    <w:rsid w:val="00F72B72"/>
    <w:rsid w:val="00F74532"/>
    <w:rsid w:val="00F75A84"/>
    <w:rsid w:val="00F81952"/>
    <w:rsid w:val="00F824DB"/>
    <w:rsid w:val="00F84770"/>
    <w:rsid w:val="00F8485B"/>
    <w:rsid w:val="00F8523E"/>
    <w:rsid w:val="00F901DA"/>
    <w:rsid w:val="00F90BEE"/>
    <w:rsid w:val="00F92675"/>
    <w:rsid w:val="00F96A62"/>
    <w:rsid w:val="00F9709A"/>
    <w:rsid w:val="00FA07EF"/>
    <w:rsid w:val="00FA0A80"/>
    <w:rsid w:val="00FA0C65"/>
    <w:rsid w:val="00FA177D"/>
    <w:rsid w:val="00FA1BB0"/>
    <w:rsid w:val="00FA3924"/>
    <w:rsid w:val="00FA4F35"/>
    <w:rsid w:val="00FA7366"/>
    <w:rsid w:val="00FB14B1"/>
    <w:rsid w:val="00FB21B8"/>
    <w:rsid w:val="00FB23ED"/>
    <w:rsid w:val="00FB254D"/>
    <w:rsid w:val="00FB33A0"/>
    <w:rsid w:val="00FB4615"/>
    <w:rsid w:val="00FB4A10"/>
    <w:rsid w:val="00FB4E32"/>
    <w:rsid w:val="00FB6011"/>
    <w:rsid w:val="00FB6675"/>
    <w:rsid w:val="00FB6756"/>
    <w:rsid w:val="00FB6B7C"/>
    <w:rsid w:val="00FB6D62"/>
    <w:rsid w:val="00FB7C34"/>
    <w:rsid w:val="00FC1976"/>
    <w:rsid w:val="00FC3D95"/>
    <w:rsid w:val="00FC4EB8"/>
    <w:rsid w:val="00FC615B"/>
    <w:rsid w:val="00FC68EF"/>
    <w:rsid w:val="00FC78DF"/>
    <w:rsid w:val="00FC7AD3"/>
    <w:rsid w:val="00FD007C"/>
    <w:rsid w:val="00FD0D5F"/>
    <w:rsid w:val="00FD33C7"/>
    <w:rsid w:val="00FE71DC"/>
    <w:rsid w:val="00FF1B9F"/>
    <w:rsid w:val="00FF1C5F"/>
    <w:rsid w:val="00FF2604"/>
    <w:rsid w:val="00FF5121"/>
    <w:rsid w:val="00FF54F0"/>
    <w:rsid w:val="00FF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D5F811"/>
  <w15:chartTrackingRefBased/>
  <w15:docId w15:val="{05FED3EE-CF24-4CF4-940D-6A155BBEA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Body Text" w:uiPriority="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4EA7"/>
    <w:pPr>
      <w:tabs>
        <w:tab w:val="left" w:pos="720"/>
        <w:tab w:val="left" w:pos="1440"/>
      </w:tabs>
      <w:spacing w:before="240" w:after="240"/>
    </w:pPr>
    <w:rPr>
      <w:rFonts w:ascii="Arial" w:hAnsi="Arial" w:cs="Arial"/>
      <w:sz w:val="22"/>
      <w:szCs w:val="22"/>
    </w:rPr>
  </w:style>
  <w:style w:type="paragraph" w:styleId="Heading1">
    <w:name w:val="heading 1"/>
    <w:basedOn w:val="Normal"/>
    <w:next w:val="Normal"/>
    <w:qFormat/>
    <w:rsid w:val="00474EA7"/>
    <w:pPr>
      <w:tabs>
        <w:tab w:val="left" w:pos="2160"/>
      </w:tabs>
      <w:ind w:left="720" w:hanging="720"/>
      <w:outlineLvl w:val="0"/>
    </w:pPr>
    <w:rPr>
      <w:b/>
      <w:caps/>
      <w:szCs w:val="24"/>
    </w:rPr>
  </w:style>
  <w:style w:type="paragraph" w:styleId="Heading2">
    <w:name w:val="heading 2"/>
    <w:basedOn w:val="Normal"/>
    <w:next w:val="Normal"/>
    <w:qFormat/>
    <w:rsid w:val="00474EA7"/>
    <w:pPr>
      <w:tabs>
        <w:tab w:val="left" w:pos="2160"/>
      </w:tabs>
      <w:ind w:left="720" w:hanging="720"/>
      <w:outlineLvl w:val="1"/>
    </w:pPr>
    <w:rPr>
      <w:b/>
      <w:bCs/>
      <w:szCs w:val="24"/>
    </w:rPr>
  </w:style>
  <w:style w:type="paragraph" w:styleId="Heading3">
    <w:name w:val="heading 3"/>
    <w:basedOn w:val="Heading2"/>
    <w:next w:val="Normal"/>
    <w:qFormat/>
    <w:rsid w:val="00474EA7"/>
    <w:pPr>
      <w:outlineLvl w:val="2"/>
    </w:pPr>
  </w:style>
  <w:style w:type="paragraph" w:styleId="Heading4">
    <w:name w:val="heading 4"/>
    <w:basedOn w:val="Normal"/>
    <w:next w:val="Normal"/>
    <w:link w:val="Heading4Char"/>
    <w:semiHidden/>
    <w:unhideWhenUsed/>
    <w:qFormat/>
    <w:rsid w:val="00C57B7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DOSCCR">
    <w:name w:val="CDOS CCR"/>
    <w:rsid w:val="00474EA7"/>
    <w:pPr>
      <w:numPr>
        <w:numId w:val="1"/>
      </w:numPr>
    </w:pPr>
  </w:style>
  <w:style w:type="paragraph" w:styleId="ListParagraph">
    <w:name w:val="List Paragraph"/>
    <w:basedOn w:val="Normal"/>
    <w:link w:val="ListParagraphChar"/>
    <w:uiPriority w:val="34"/>
    <w:qFormat/>
    <w:rsid w:val="00474EA7"/>
    <w:pPr>
      <w:spacing w:after="0"/>
      <w:ind w:left="720"/>
    </w:pPr>
  </w:style>
  <w:style w:type="paragraph" w:styleId="FootnoteText">
    <w:name w:val="footnote text"/>
    <w:basedOn w:val="Normal"/>
    <w:link w:val="FootnoteTextChar"/>
    <w:rsid w:val="00474EA7"/>
    <w:pPr>
      <w:spacing w:before="0" w:after="0"/>
    </w:pPr>
    <w:rPr>
      <w:szCs w:val="20"/>
    </w:rPr>
  </w:style>
  <w:style w:type="character" w:customStyle="1" w:styleId="FootnoteTextChar">
    <w:name w:val="Footnote Text Char"/>
    <w:basedOn w:val="DefaultParagraphFont"/>
    <w:link w:val="FootnoteText"/>
    <w:rsid w:val="00474EA7"/>
    <w:rPr>
      <w:rFonts w:ascii="Arial" w:hAnsi="Arial" w:cs="Arial"/>
      <w:sz w:val="22"/>
    </w:rPr>
  </w:style>
  <w:style w:type="character" w:styleId="FootnoteReference">
    <w:name w:val="footnote reference"/>
    <w:basedOn w:val="DefaultParagraphFont"/>
    <w:rsid w:val="00474EA7"/>
    <w:rPr>
      <w:vertAlign w:val="superscript"/>
    </w:rPr>
  </w:style>
  <w:style w:type="paragraph" w:customStyle="1" w:styleId="NormalBold">
    <w:name w:val="Normal Bold"/>
    <w:basedOn w:val="Normal"/>
    <w:link w:val="NormalBoldChar"/>
    <w:qFormat/>
    <w:rsid w:val="00474EA7"/>
    <w:rPr>
      <w:b/>
      <w:bCs/>
    </w:rPr>
  </w:style>
  <w:style w:type="character" w:customStyle="1" w:styleId="NormalBoldChar">
    <w:name w:val="Normal Bold Char"/>
    <w:basedOn w:val="DefaultParagraphFont"/>
    <w:link w:val="NormalBold"/>
    <w:rsid w:val="00474EA7"/>
    <w:rPr>
      <w:rFonts w:ascii="Arial" w:hAnsi="Arial" w:cs="Arial"/>
      <w:b/>
      <w:bCs/>
      <w:sz w:val="22"/>
      <w:szCs w:val="22"/>
    </w:rPr>
  </w:style>
  <w:style w:type="paragraph" w:customStyle="1" w:styleId="Indent05Normal">
    <w:name w:val="Indent 0.5&quot; Normal"/>
    <w:basedOn w:val="ListParagraph"/>
    <w:link w:val="Indent05NormalChar"/>
    <w:qFormat/>
    <w:rsid w:val="00474EA7"/>
  </w:style>
  <w:style w:type="character" w:customStyle="1" w:styleId="ListParagraphChar">
    <w:name w:val="List Paragraph Char"/>
    <w:basedOn w:val="DefaultParagraphFont"/>
    <w:link w:val="ListParagraph"/>
    <w:uiPriority w:val="34"/>
    <w:rsid w:val="00474EA7"/>
    <w:rPr>
      <w:rFonts w:ascii="Arial" w:hAnsi="Arial" w:cs="Arial"/>
      <w:sz w:val="22"/>
      <w:szCs w:val="22"/>
    </w:rPr>
  </w:style>
  <w:style w:type="character" w:customStyle="1" w:styleId="Indent05NormalChar">
    <w:name w:val="Indent 0.5&quot; Normal Char"/>
    <w:basedOn w:val="ListParagraphChar"/>
    <w:link w:val="Indent05Normal"/>
    <w:rsid w:val="00474EA7"/>
    <w:rPr>
      <w:rFonts w:ascii="Arial" w:hAnsi="Arial" w:cs="Arial"/>
      <w:sz w:val="22"/>
      <w:szCs w:val="22"/>
    </w:rPr>
  </w:style>
  <w:style w:type="paragraph" w:customStyle="1" w:styleId="Indent10Normal">
    <w:name w:val="Indent 1.0&quot; Normal"/>
    <w:basedOn w:val="ListParagraph"/>
    <w:link w:val="Indent10NormalChar"/>
    <w:qFormat/>
    <w:rsid w:val="00474EA7"/>
    <w:pPr>
      <w:ind w:left="1440"/>
    </w:pPr>
  </w:style>
  <w:style w:type="character" w:customStyle="1" w:styleId="Indent10NormalChar">
    <w:name w:val="Indent 1.0&quot; Normal Char"/>
    <w:basedOn w:val="ListParagraphChar"/>
    <w:link w:val="Indent10Normal"/>
    <w:rsid w:val="00474EA7"/>
    <w:rPr>
      <w:rFonts w:ascii="Arial" w:hAnsi="Arial" w:cs="Arial"/>
      <w:sz w:val="22"/>
      <w:szCs w:val="22"/>
    </w:rPr>
  </w:style>
  <w:style w:type="paragraph" w:customStyle="1" w:styleId="Indent15Normal">
    <w:name w:val="Indent 1.5&quot; Normal"/>
    <w:basedOn w:val="ListParagraph"/>
    <w:link w:val="Indent15NormalChar"/>
    <w:qFormat/>
    <w:rsid w:val="00474EA7"/>
    <w:pPr>
      <w:ind w:left="2160"/>
    </w:pPr>
  </w:style>
  <w:style w:type="character" w:customStyle="1" w:styleId="Indent15NormalChar">
    <w:name w:val="Indent 1.5&quot; Normal Char"/>
    <w:basedOn w:val="ListParagraphChar"/>
    <w:link w:val="Indent15Normal"/>
    <w:rsid w:val="00474EA7"/>
    <w:rPr>
      <w:rFonts w:ascii="Arial" w:hAnsi="Arial" w:cs="Arial"/>
      <w:sz w:val="22"/>
      <w:szCs w:val="22"/>
    </w:rPr>
  </w:style>
  <w:style w:type="paragraph" w:customStyle="1" w:styleId="Indent20Normal">
    <w:name w:val="Indent 2.0&quot; Normal"/>
    <w:basedOn w:val="ListParagraph"/>
    <w:link w:val="Indent20NormalChar"/>
    <w:qFormat/>
    <w:rsid w:val="00474EA7"/>
    <w:pPr>
      <w:ind w:left="2880"/>
    </w:pPr>
  </w:style>
  <w:style w:type="character" w:customStyle="1" w:styleId="Indent20NormalChar">
    <w:name w:val="Indent 2.0&quot; Normal Char"/>
    <w:basedOn w:val="ListParagraphChar"/>
    <w:link w:val="Indent20Normal"/>
    <w:rsid w:val="00474EA7"/>
    <w:rPr>
      <w:rFonts w:ascii="Arial" w:hAnsi="Arial" w:cs="Arial"/>
      <w:sz w:val="22"/>
      <w:szCs w:val="22"/>
    </w:rPr>
  </w:style>
  <w:style w:type="paragraph" w:customStyle="1" w:styleId="Indent25Normal">
    <w:name w:val="Indent 2.5&quot; Normal"/>
    <w:basedOn w:val="ListParagraph"/>
    <w:link w:val="Indent25NormalChar"/>
    <w:qFormat/>
    <w:rsid w:val="00474EA7"/>
    <w:pPr>
      <w:ind w:left="3600"/>
    </w:pPr>
  </w:style>
  <w:style w:type="character" w:customStyle="1" w:styleId="Indent25NormalChar">
    <w:name w:val="Indent 2.5&quot; Normal Char"/>
    <w:basedOn w:val="ListParagraphChar"/>
    <w:link w:val="Indent25Normal"/>
    <w:rsid w:val="00474EA7"/>
    <w:rPr>
      <w:rFonts w:ascii="Arial" w:hAnsi="Arial" w:cs="Arial"/>
      <w:sz w:val="22"/>
      <w:szCs w:val="22"/>
    </w:rPr>
  </w:style>
  <w:style w:type="paragraph" w:styleId="BodyText">
    <w:name w:val="Body Text"/>
    <w:basedOn w:val="Normal"/>
    <w:link w:val="BodyTextChar"/>
    <w:uiPriority w:val="1"/>
    <w:qFormat/>
    <w:rsid w:val="001B01CA"/>
    <w:pPr>
      <w:widowControl w:val="0"/>
      <w:tabs>
        <w:tab w:val="clear" w:pos="720"/>
        <w:tab w:val="clear" w:pos="1440"/>
      </w:tabs>
      <w:autoSpaceDE w:val="0"/>
      <w:autoSpaceDN w:val="0"/>
      <w:spacing w:before="0" w:after="0"/>
    </w:pPr>
    <w:rPr>
      <w:rFonts w:eastAsia="Arial"/>
      <w:sz w:val="20"/>
      <w:szCs w:val="20"/>
    </w:rPr>
  </w:style>
  <w:style w:type="character" w:customStyle="1" w:styleId="BodyTextChar">
    <w:name w:val="Body Text Char"/>
    <w:basedOn w:val="DefaultParagraphFont"/>
    <w:link w:val="BodyText"/>
    <w:uiPriority w:val="1"/>
    <w:rsid w:val="001B01CA"/>
    <w:rPr>
      <w:rFonts w:ascii="Arial" w:eastAsia="Arial" w:hAnsi="Arial" w:cs="Arial"/>
    </w:rPr>
  </w:style>
  <w:style w:type="paragraph" w:customStyle="1" w:styleId="TableParagraph">
    <w:name w:val="Table Paragraph"/>
    <w:basedOn w:val="Normal"/>
    <w:uiPriority w:val="1"/>
    <w:qFormat/>
    <w:rsid w:val="0080502F"/>
    <w:pPr>
      <w:widowControl w:val="0"/>
      <w:tabs>
        <w:tab w:val="clear" w:pos="720"/>
        <w:tab w:val="clear" w:pos="1440"/>
      </w:tabs>
      <w:autoSpaceDE w:val="0"/>
      <w:autoSpaceDN w:val="0"/>
      <w:spacing w:before="0" w:after="0"/>
    </w:pPr>
    <w:rPr>
      <w:rFonts w:eastAsia="Arial"/>
    </w:rPr>
  </w:style>
  <w:style w:type="paragraph" w:styleId="Revision">
    <w:name w:val="Revision"/>
    <w:hidden/>
    <w:uiPriority w:val="99"/>
    <w:semiHidden/>
    <w:rsid w:val="003C0F1F"/>
    <w:rPr>
      <w:rFonts w:ascii="Arial" w:hAnsi="Arial" w:cs="Arial"/>
      <w:sz w:val="22"/>
      <w:szCs w:val="22"/>
    </w:rPr>
  </w:style>
  <w:style w:type="paragraph" w:customStyle="1" w:styleId="Style1">
    <w:name w:val="Style1"/>
    <w:basedOn w:val="Heading4"/>
    <w:link w:val="Style1Char"/>
    <w:qFormat/>
    <w:rsid w:val="00C57B72"/>
    <w:pPr>
      <w:tabs>
        <w:tab w:val="clear" w:pos="720"/>
        <w:tab w:val="clear" w:pos="1440"/>
      </w:tabs>
      <w:ind w:left="1440" w:hanging="720"/>
    </w:pPr>
    <w:rPr>
      <w:rFonts w:ascii="Arial" w:hAnsi="Arial"/>
      <w:b/>
      <w:i w:val="0"/>
      <w:color w:val="auto"/>
    </w:rPr>
  </w:style>
  <w:style w:type="character" w:customStyle="1" w:styleId="Heading4Char">
    <w:name w:val="Heading 4 Char"/>
    <w:basedOn w:val="DefaultParagraphFont"/>
    <w:link w:val="Heading4"/>
    <w:semiHidden/>
    <w:rsid w:val="00C57B72"/>
    <w:rPr>
      <w:rFonts w:asciiTheme="majorHAnsi" w:eastAsiaTheme="majorEastAsia" w:hAnsiTheme="majorHAnsi" w:cstheme="majorBidi"/>
      <w:i/>
      <w:iCs/>
      <w:color w:val="0F4761" w:themeColor="accent1" w:themeShade="BF"/>
      <w:sz w:val="22"/>
      <w:szCs w:val="22"/>
    </w:rPr>
  </w:style>
  <w:style w:type="character" w:customStyle="1" w:styleId="Style1Char">
    <w:name w:val="Style1 Char"/>
    <w:basedOn w:val="Heading4Char"/>
    <w:link w:val="Style1"/>
    <w:rsid w:val="00C57B72"/>
    <w:rPr>
      <w:rFonts w:ascii="Arial" w:eastAsiaTheme="majorEastAsia" w:hAnsi="Arial" w:cstheme="majorBidi"/>
      <w:b/>
      <w:i w:val="0"/>
      <w:iCs/>
      <w:color w:val="0F4761" w:themeColor="accent1" w:themeShade="BF"/>
      <w:sz w:val="22"/>
      <w:szCs w:val="22"/>
    </w:rPr>
  </w:style>
  <w:style w:type="table" w:styleId="TableGrid">
    <w:name w:val="Table Grid"/>
    <w:basedOn w:val="TableNormal"/>
    <w:rsid w:val="00CE71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CE713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
    <w:name w:val="List Table 4"/>
    <w:basedOn w:val="TableNormal"/>
    <w:uiPriority w:val="49"/>
    <w:rsid w:val="00CE713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A80E5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A80E5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rmalWeb">
    <w:name w:val="Normal (Web)"/>
    <w:basedOn w:val="Normal"/>
    <w:rsid w:val="0044525E"/>
    <w:rPr>
      <w:rFonts w:ascii="Times New Roman" w:hAnsi="Times New Roman" w:cs="Times New Roman"/>
      <w:sz w:val="24"/>
      <w:szCs w:val="24"/>
    </w:rPr>
  </w:style>
  <w:style w:type="paragraph" w:styleId="Header">
    <w:name w:val="header"/>
    <w:basedOn w:val="Normal"/>
    <w:link w:val="HeaderChar"/>
    <w:rsid w:val="004E6696"/>
    <w:pPr>
      <w:tabs>
        <w:tab w:val="clear" w:pos="720"/>
        <w:tab w:val="clear" w:pos="1440"/>
        <w:tab w:val="center" w:pos="4680"/>
        <w:tab w:val="right" w:pos="9360"/>
      </w:tabs>
      <w:spacing w:before="0" w:after="0"/>
    </w:pPr>
  </w:style>
  <w:style w:type="character" w:customStyle="1" w:styleId="HeaderChar">
    <w:name w:val="Header Char"/>
    <w:basedOn w:val="DefaultParagraphFont"/>
    <w:link w:val="Header"/>
    <w:rsid w:val="004E6696"/>
    <w:rPr>
      <w:rFonts w:ascii="Arial" w:hAnsi="Arial" w:cs="Arial"/>
      <w:sz w:val="22"/>
      <w:szCs w:val="22"/>
    </w:rPr>
  </w:style>
  <w:style w:type="paragraph" w:styleId="Footer">
    <w:name w:val="footer"/>
    <w:basedOn w:val="Normal"/>
    <w:link w:val="FooterChar"/>
    <w:rsid w:val="004E6696"/>
    <w:pPr>
      <w:tabs>
        <w:tab w:val="clear" w:pos="720"/>
        <w:tab w:val="clear" w:pos="1440"/>
        <w:tab w:val="center" w:pos="4680"/>
        <w:tab w:val="right" w:pos="9360"/>
      </w:tabs>
      <w:spacing w:before="0" w:after="0"/>
    </w:pPr>
  </w:style>
  <w:style w:type="character" w:customStyle="1" w:styleId="FooterChar">
    <w:name w:val="Footer Char"/>
    <w:basedOn w:val="DefaultParagraphFont"/>
    <w:link w:val="Footer"/>
    <w:rsid w:val="004E6696"/>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ykes_r\OneDrive%20-%20CDEColorado\Documents\Regulations\RuleTemplate-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20bf900-9e6b-4e53-929a-99bffc379680">
      <Terms xmlns="http://schemas.microsoft.com/office/infopath/2007/PartnerControls"/>
    </lcf76f155ced4ddcb4097134ff3c332f>
    <TaxCatchAll xmlns="6e8f6ed2-6e68-400b-b962-dc2d623f73d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541C5B4B954745A77064A8F4C21D6A" ma:contentTypeVersion="14" ma:contentTypeDescription="Create a new document." ma:contentTypeScope="" ma:versionID="0782a8db4e2dcf696b5853e5e9a3ef7c">
  <xsd:schema xmlns:xsd="http://www.w3.org/2001/XMLSchema" xmlns:xs="http://www.w3.org/2001/XMLSchema" xmlns:p="http://schemas.microsoft.com/office/2006/metadata/properties" xmlns:ns2="020bf900-9e6b-4e53-929a-99bffc379680" xmlns:ns3="6e8f6ed2-6e68-400b-b962-dc2d623f73df" targetNamespace="http://schemas.microsoft.com/office/2006/metadata/properties" ma:root="true" ma:fieldsID="bc5b0ef4b8c35b1808e0c6bdf65432da" ns2:_="" ns3:_="">
    <xsd:import namespace="020bf900-9e6b-4e53-929a-99bffc379680"/>
    <xsd:import namespace="6e8f6ed2-6e68-400b-b962-dc2d623f73d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bf900-9e6b-4e53-929a-99bffc3796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20d17-7577-462f-b385-95738aee4da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8f6ed2-6e68-400b-b962-dc2d623f73d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e7c988d6-9b8c-4a1d-9796-5e80dd746e60}" ma:internalName="TaxCatchAll" ma:showField="CatchAllData" ma:web="6e8f6ed2-6e68-400b-b962-dc2d623f73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DC93B8-FE19-4468-ACB9-9ED478EE42A5}">
  <ds:schemaRefs>
    <ds:schemaRef ds:uri="http://schemas.openxmlformats.org/officeDocument/2006/bibliography"/>
  </ds:schemaRefs>
</ds:datastoreItem>
</file>

<file path=customXml/itemProps2.xml><?xml version="1.0" encoding="utf-8"?>
<ds:datastoreItem xmlns:ds="http://schemas.openxmlformats.org/officeDocument/2006/customXml" ds:itemID="{F9CF22E0-C49E-46DB-A15F-589E9EDECFDF}">
  <ds:schemaRefs>
    <ds:schemaRef ds:uri="http://schemas.microsoft.com/sharepoint/v3/contenttype/forms"/>
  </ds:schemaRefs>
</ds:datastoreItem>
</file>

<file path=customXml/itemProps3.xml><?xml version="1.0" encoding="utf-8"?>
<ds:datastoreItem xmlns:ds="http://schemas.openxmlformats.org/officeDocument/2006/customXml" ds:itemID="{6C715B72-5380-407F-BF1E-7091831287AE}">
  <ds:schemaRefs>
    <ds:schemaRef ds:uri="http://schemas.microsoft.com/office/2006/metadata/properties"/>
    <ds:schemaRef ds:uri="http://schemas.microsoft.com/office/infopath/2007/PartnerControls"/>
    <ds:schemaRef ds:uri="020bf900-9e6b-4e53-929a-99bffc379680"/>
    <ds:schemaRef ds:uri="6e8f6ed2-6e68-400b-b962-dc2d623f73df"/>
  </ds:schemaRefs>
</ds:datastoreItem>
</file>

<file path=customXml/itemProps4.xml><?xml version="1.0" encoding="utf-8"?>
<ds:datastoreItem xmlns:ds="http://schemas.openxmlformats.org/officeDocument/2006/customXml" ds:itemID="{1A4D4228-7FA2-449B-993D-9D07B0C57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bf900-9e6b-4e53-929a-99bffc379680"/>
    <ds:schemaRef ds:uri="6e8f6ed2-6e68-400b-b962-dc2d623f73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RuleTemplate-Blank</Template>
  <TotalTime>937</TotalTime>
  <Pages>51</Pages>
  <Words>13271</Words>
  <Characters>75649</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CCR Template</vt:lpstr>
    </vt:vector>
  </TitlesOfParts>
  <Company>Colorado Secretary of State</Company>
  <LinksUpToDate>false</LinksUpToDate>
  <CharactersWithSpaces>88743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 Template</dc:title>
  <dc:subject/>
  <dc:creator>Sykes, Rebecca</dc:creator>
  <cp:keywords/>
  <dc:description/>
  <cp:lastModifiedBy>Van Schooten, Daniel</cp:lastModifiedBy>
  <cp:revision>557</cp:revision>
  <cp:lastPrinted>2026-07-30T22:58:00Z</cp:lastPrinted>
  <dcterms:created xsi:type="dcterms:W3CDTF">2026-03-13T01:03:00Z</dcterms:created>
  <dcterms:modified xsi:type="dcterms:W3CDTF">2026-08-24T21:53:00Z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2024-08-14T20:38:39Z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cffe7019-bd7a-486c-9460-d8b2fddde044</vt:lpwstr>
  </property>
  <property fmtid="{D5CDD505-2E9C-101B-9397-08002B2CF9AE}" pid="8" name="MSIP_Label_59e4beaa-c4ba-4ea9-a1f4-4e52626a3d73_ContentBits">
    <vt:lpwstr>0</vt:lpwstr>
  </property>
  <property fmtid="{D5CDD505-2E9C-101B-9397-08002B2CF9AE}" pid="9" name="ContentTypeId">
    <vt:lpwstr>0x010100C6541C5B4B954745A77064A8F4C21D6A</vt:lpwstr>
  </property>
  <property fmtid="{D5CDD505-2E9C-101B-9397-08002B2CF9AE}" pid="10" name="MediaServiceImageTags">
    <vt:lpwstr/>
  </property>
  <property fmtid="{D5CDD505-2E9C-101B-9397-08002B2CF9AE}" pid="11" name="GrammarlyDocumentId">
    <vt:lpwstr>ea01cca7-ff6a-4d92-af71-031aa5438cdd</vt:lpwstr>
  </property>
</Properties>
</file>