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6EAA" w14:textId="77777777" w:rsidR="0062371C" w:rsidRPr="00E64E81" w:rsidRDefault="0062371C" w:rsidP="00E64E81">
      <w:pPr>
        <w:pStyle w:val="Heading1"/>
        <w:rPr>
          <w:sz w:val="24"/>
        </w:rPr>
      </w:pPr>
      <w:r w:rsidRPr="00E64E81">
        <w:rPr>
          <w:sz w:val="24"/>
        </w:rPr>
        <w:t>DEPARTMENT OF REVENUE</w:t>
      </w:r>
    </w:p>
    <w:p w14:paraId="1E8138FA" w14:textId="7A14A064" w:rsidR="00FD18EC" w:rsidRDefault="0062371C" w:rsidP="0062371C">
      <w:pPr>
        <w:pStyle w:val="upar1"/>
        <w:rPr>
          <w:b/>
          <w:bCs/>
        </w:rPr>
      </w:pPr>
      <w:r w:rsidRPr="0062371C">
        <w:rPr>
          <w:b/>
          <w:bCs/>
        </w:rPr>
        <w:t>Division of Motor Vehicles</w:t>
      </w:r>
    </w:p>
    <w:p w14:paraId="11D9EA27" w14:textId="461375FF" w:rsidR="00FD18EC" w:rsidRDefault="00FD18EC" w:rsidP="0062371C">
      <w:pPr>
        <w:pStyle w:val="upar1"/>
        <w:rPr>
          <w:b/>
          <w:bCs/>
        </w:rPr>
      </w:pPr>
      <w:r>
        <w:rPr>
          <w:b/>
          <w:bCs/>
        </w:rPr>
        <w:t xml:space="preserve"> VEHICLE SERVICES PROGRAM</w:t>
      </w:r>
    </w:p>
    <w:p w14:paraId="1970A4B9" w14:textId="045A28BF" w:rsidR="0062371C" w:rsidRPr="00E64E81" w:rsidRDefault="0062371C" w:rsidP="00E64E81">
      <w:pPr>
        <w:pStyle w:val="Heading1"/>
        <w:rPr>
          <w:sz w:val="24"/>
        </w:rPr>
      </w:pPr>
      <w:r w:rsidRPr="00E64E81">
        <w:rPr>
          <w:sz w:val="24"/>
        </w:rPr>
        <w:t>1 CCR 204-10</w:t>
      </w:r>
    </w:p>
    <w:p w14:paraId="116C03AF" w14:textId="77777777" w:rsidR="0062371C" w:rsidRPr="0062371C" w:rsidRDefault="0062371C" w:rsidP="0062371C">
      <w:pPr>
        <w:pStyle w:val="Footnote"/>
        <w:rPr>
          <w:i/>
          <w:sz w:val="24"/>
          <w:szCs w:val="24"/>
        </w:rPr>
      </w:pPr>
      <w:r w:rsidRPr="0062371C">
        <w:rPr>
          <w:i/>
          <w:sz w:val="24"/>
          <w:szCs w:val="24"/>
        </w:rPr>
        <w:t>[Editor’s Notes follow the text of the rules at the end of this CCR Document.]</w:t>
      </w:r>
    </w:p>
    <w:p w14:paraId="77D60612" w14:textId="77777777" w:rsidR="0062371C" w:rsidRPr="0062371C" w:rsidRDefault="0062371C" w:rsidP="0062371C">
      <w:pPr>
        <w:pStyle w:val="upar1"/>
      </w:pPr>
      <w:r w:rsidRPr="0062371C">
        <w:t>______________________________________________________________________</w:t>
      </w:r>
    </w:p>
    <w:p w14:paraId="68B3D4E7" w14:textId="573C8CB4" w:rsidR="0062371C" w:rsidRPr="00E64E81" w:rsidRDefault="0062371C" w:rsidP="0062371C">
      <w:pPr>
        <w:rPr>
          <w:rStyle w:val="Heading1Char"/>
          <w:sz w:val="24"/>
        </w:rPr>
      </w:pPr>
      <w:r w:rsidRPr="00E64E81">
        <w:rPr>
          <w:rStyle w:val="Heading1Char"/>
          <w:sz w:val="24"/>
        </w:rPr>
        <w:t>RULE 10.</w:t>
      </w:r>
      <w:r w:rsidRPr="00E64E81">
        <w:rPr>
          <w:rStyle w:val="Heading1Char"/>
          <w:sz w:val="24"/>
        </w:rPr>
        <w:tab/>
        <w:t>OBTAINING TITLE FOR A MOTOR VEHICLE ABANDONED AT A</w:t>
      </w:r>
      <w:r w:rsidRPr="0062371C">
        <w:rPr>
          <w:b/>
          <w:bCs/>
          <w:sz w:val="24"/>
          <w:szCs w:val="24"/>
        </w:rPr>
        <w:t xml:space="preserve"> </w:t>
      </w:r>
      <w:r w:rsidRPr="00E64E81">
        <w:rPr>
          <w:rStyle w:val="Heading1Char"/>
          <w:sz w:val="24"/>
        </w:rPr>
        <w:t>MOTOR VEHICLE REPAIR FACILITY</w:t>
      </w:r>
    </w:p>
    <w:p w14:paraId="11791EA5" w14:textId="77777777" w:rsidR="0062371C" w:rsidRPr="0062371C" w:rsidRDefault="0062371C" w:rsidP="0062371C">
      <w:pPr>
        <w:rPr>
          <w:sz w:val="24"/>
          <w:szCs w:val="24"/>
        </w:rPr>
      </w:pPr>
      <w:r>
        <w:rPr>
          <w:b/>
          <w:bCs/>
          <w:sz w:val="24"/>
          <w:szCs w:val="24"/>
        </w:rPr>
        <w:t>Basis</w:t>
      </w:r>
      <w:proofErr w:type="gramStart"/>
      <w:r>
        <w:rPr>
          <w:b/>
          <w:bCs/>
          <w:sz w:val="24"/>
          <w:szCs w:val="24"/>
        </w:rPr>
        <w:t xml:space="preserve">:  </w:t>
      </w:r>
      <w:r w:rsidRPr="0062371C">
        <w:rPr>
          <w:sz w:val="24"/>
          <w:szCs w:val="24"/>
        </w:rPr>
        <w:t>The</w:t>
      </w:r>
      <w:proofErr w:type="gramEnd"/>
      <w:r w:rsidRPr="0062371C">
        <w:rPr>
          <w:sz w:val="24"/>
          <w:szCs w:val="24"/>
        </w:rPr>
        <w:t xml:space="preserve"> statutory bases for this rule are 38-20-116, 42-1-204, 42-6-102, 42-6-104, 42-6-115(3)(a), 42-6-116, 42-6-136, 42-6-136.5, 42-6-137, and 42-9-102, C.R.S.</w:t>
      </w:r>
    </w:p>
    <w:p w14:paraId="4E7BA149" w14:textId="10DDA1FB" w:rsidR="00F64892" w:rsidRPr="0062371C" w:rsidRDefault="0062371C" w:rsidP="00F64892">
      <w:pPr>
        <w:rPr>
          <w:sz w:val="24"/>
          <w:szCs w:val="24"/>
        </w:rPr>
      </w:pPr>
      <w:r>
        <w:rPr>
          <w:b/>
          <w:bCs/>
          <w:sz w:val="24"/>
          <w:szCs w:val="24"/>
        </w:rPr>
        <w:t>Purpose</w:t>
      </w:r>
      <w:proofErr w:type="gramStart"/>
      <w:r>
        <w:rPr>
          <w:b/>
          <w:bCs/>
          <w:sz w:val="24"/>
          <w:szCs w:val="24"/>
        </w:rPr>
        <w:t xml:space="preserve">:  </w:t>
      </w:r>
      <w:r w:rsidR="00F64892" w:rsidRPr="0062371C">
        <w:rPr>
          <w:sz w:val="24"/>
          <w:szCs w:val="24"/>
        </w:rPr>
        <w:t>The</w:t>
      </w:r>
      <w:proofErr w:type="gramEnd"/>
      <w:r w:rsidR="00F64892" w:rsidRPr="0062371C">
        <w:rPr>
          <w:sz w:val="24"/>
          <w:szCs w:val="24"/>
        </w:rPr>
        <w:t xml:space="preserve"> purpose of this rule is to establish requirements for obtaining a Colorado certificate of title for a motor vehicle that has been abandoned at a Motor Vehicle Repair Facility.</w:t>
      </w:r>
    </w:p>
    <w:p w14:paraId="1879F666" w14:textId="77777777" w:rsidR="00F64892" w:rsidRPr="00E64E81" w:rsidRDefault="00F64892" w:rsidP="00294374">
      <w:pPr>
        <w:pStyle w:val="Heading2"/>
        <w:rPr>
          <w:sz w:val="24"/>
        </w:rPr>
      </w:pPr>
      <w:proofErr w:type="gramStart"/>
      <w:r w:rsidRPr="00E64E81">
        <w:rPr>
          <w:sz w:val="24"/>
        </w:rPr>
        <w:t xml:space="preserve">1.0  </w:t>
      </w:r>
      <w:r w:rsidRPr="00E64E81">
        <w:rPr>
          <w:sz w:val="24"/>
        </w:rPr>
        <w:tab/>
      </w:r>
      <w:proofErr w:type="gramEnd"/>
      <w:r w:rsidRPr="00E64E81">
        <w:rPr>
          <w:sz w:val="24"/>
        </w:rPr>
        <w:t>Definitions</w:t>
      </w:r>
    </w:p>
    <w:p w14:paraId="19EE6014" w14:textId="77777777" w:rsidR="00F64892" w:rsidRPr="0062371C" w:rsidRDefault="00F64892" w:rsidP="0062371C">
      <w:pPr>
        <w:ind w:left="720" w:hanging="720"/>
        <w:rPr>
          <w:sz w:val="24"/>
          <w:szCs w:val="24"/>
        </w:rPr>
      </w:pPr>
      <w:proofErr w:type="gramStart"/>
      <w:r w:rsidRPr="0062371C">
        <w:rPr>
          <w:sz w:val="24"/>
          <w:szCs w:val="24"/>
        </w:rPr>
        <w:t xml:space="preserve">1.1  </w:t>
      </w:r>
      <w:r w:rsidRPr="0062371C">
        <w:rPr>
          <w:sz w:val="24"/>
          <w:szCs w:val="24"/>
        </w:rPr>
        <w:tab/>
      </w:r>
      <w:proofErr w:type="gramEnd"/>
      <w:r w:rsidRPr="0062371C">
        <w:rPr>
          <w:sz w:val="24"/>
          <w:szCs w:val="24"/>
        </w:rPr>
        <w:t>“Abandoned Motor Vehicle” for the purposes of this rule means the same as it is defined in 38-20-116(</w:t>
      </w:r>
      <w:proofErr w:type="gramStart"/>
      <w:r w:rsidRPr="0062371C">
        <w:rPr>
          <w:sz w:val="24"/>
          <w:szCs w:val="24"/>
        </w:rPr>
        <w:t>2.5)(</w:t>
      </w:r>
      <w:proofErr w:type="gramEnd"/>
      <w:r w:rsidRPr="0062371C">
        <w:rPr>
          <w:sz w:val="24"/>
          <w:szCs w:val="24"/>
        </w:rPr>
        <w:t>b), C.R.S.</w:t>
      </w:r>
    </w:p>
    <w:p w14:paraId="68E8A702" w14:textId="77777777" w:rsidR="00F64892" w:rsidRPr="0062371C" w:rsidRDefault="00F64892" w:rsidP="0062371C">
      <w:pPr>
        <w:ind w:left="720" w:hanging="720"/>
        <w:rPr>
          <w:sz w:val="24"/>
          <w:szCs w:val="24"/>
        </w:rPr>
      </w:pPr>
      <w:r w:rsidRPr="0062371C">
        <w:rPr>
          <w:sz w:val="24"/>
          <w:szCs w:val="24"/>
        </w:rPr>
        <w:t xml:space="preserve">1.2   </w:t>
      </w:r>
      <w:proofErr w:type="gramStart"/>
      <w:r w:rsidRPr="0062371C">
        <w:rPr>
          <w:sz w:val="24"/>
          <w:szCs w:val="24"/>
        </w:rPr>
        <w:t xml:space="preserve">   “</w:t>
      </w:r>
      <w:proofErr w:type="gramEnd"/>
      <w:r w:rsidRPr="0062371C">
        <w:rPr>
          <w:sz w:val="24"/>
          <w:szCs w:val="24"/>
        </w:rPr>
        <w:t>Last Good Faith Effort” for the purpose of this rule means notifying the vehicle owner as required pursuant to 38-20-116(2), C.R.S.</w:t>
      </w:r>
    </w:p>
    <w:p w14:paraId="405BE1B7" w14:textId="77777777" w:rsidR="00F64892" w:rsidRPr="0062371C" w:rsidRDefault="00F64892" w:rsidP="0062371C">
      <w:pPr>
        <w:ind w:left="720" w:hanging="720"/>
        <w:rPr>
          <w:sz w:val="24"/>
          <w:szCs w:val="24"/>
        </w:rPr>
      </w:pPr>
      <w:r w:rsidRPr="0062371C">
        <w:rPr>
          <w:sz w:val="24"/>
          <w:szCs w:val="24"/>
        </w:rPr>
        <w:t xml:space="preserve">1.3   </w:t>
      </w:r>
      <w:proofErr w:type="gramStart"/>
      <w:r w:rsidRPr="0062371C">
        <w:rPr>
          <w:sz w:val="24"/>
          <w:szCs w:val="24"/>
        </w:rPr>
        <w:t xml:space="preserve">   “</w:t>
      </w:r>
      <w:proofErr w:type="gramEnd"/>
      <w:r w:rsidRPr="0062371C">
        <w:rPr>
          <w:sz w:val="24"/>
          <w:szCs w:val="24"/>
        </w:rPr>
        <w:t>Motor Vehicle Repair Facility” means the same as it is defined in 42-9-102(3), C.R.S.</w:t>
      </w:r>
    </w:p>
    <w:p w14:paraId="1FEEED85" w14:textId="73A29046" w:rsidR="00F64892" w:rsidRPr="0062371C" w:rsidRDefault="00F64892" w:rsidP="0062371C">
      <w:pPr>
        <w:ind w:left="720" w:hanging="720"/>
        <w:rPr>
          <w:sz w:val="24"/>
          <w:szCs w:val="24"/>
        </w:rPr>
      </w:pPr>
      <w:r w:rsidRPr="0062371C">
        <w:rPr>
          <w:sz w:val="24"/>
          <w:szCs w:val="24"/>
        </w:rPr>
        <w:t xml:space="preserve">1.4   </w:t>
      </w:r>
      <w:proofErr w:type="gramStart"/>
      <w:r w:rsidRPr="0062371C">
        <w:rPr>
          <w:sz w:val="24"/>
          <w:szCs w:val="24"/>
        </w:rPr>
        <w:t xml:space="preserve">   “Work Day</w:t>
      </w:r>
      <w:proofErr w:type="gramEnd"/>
      <w:r w:rsidRPr="0062371C">
        <w:rPr>
          <w:sz w:val="24"/>
          <w:szCs w:val="24"/>
        </w:rPr>
        <w:t xml:space="preserve">” for the purposes of this rule means Monday through Friday, excluding </w:t>
      </w:r>
      <w:r w:rsidR="00F754B5">
        <w:rPr>
          <w:sz w:val="24"/>
          <w:szCs w:val="24"/>
        </w:rPr>
        <w:t xml:space="preserve">federal and </w:t>
      </w:r>
      <w:r w:rsidRPr="0062371C">
        <w:rPr>
          <w:sz w:val="24"/>
          <w:szCs w:val="24"/>
        </w:rPr>
        <w:t xml:space="preserve">Colorado State </w:t>
      </w:r>
      <w:r w:rsidR="00F754B5">
        <w:rPr>
          <w:sz w:val="24"/>
          <w:szCs w:val="24"/>
        </w:rPr>
        <w:t>g</w:t>
      </w:r>
      <w:r w:rsidRPr="0062371C">
        <w:rPr>
          <w:sz w:val="24"/>
          <w:szCs w:val="24"/>
        </w:rPr>
        <w:t>overnment recognized holidays.</w:t>
      </w:r>
    </w:p>
    <w:p w14:paraId="2C1AB819" w14:textId="77777777" w:rsidR="00F64892" w:rsidRPr="0062371C" w:rsidRDefault="00F64892" w:rsidP="0062371C">
      <w:pPr>
        <w:ind w:left="720" w:hanging="720"/>
        <w:rPr>
          <w:sz w:val="24"/>
          <w:szCs w:val="24"/>
        </w:rPr>
      </w:pPr>
      <w:r w:rsidRPr="0062371C">
        <w:rPr>
          <w:sz w:val="24"/>
          <w:szCs w:val="24"/>
        </w:rPr>
        <w:t xml:space="preserve">1.5   </w:t>
      </w:r>
      <w:proofErr w:type="gramStart"/>
      <w:r w:rsidRPr="0062371C">
        <w:rPr>
          <w:sz w:val="24"/>
          <w:szCs w:val="24"/>
        </w:rPr>
        <w:t xml:space="preserve">   “</w:t>
      </w:r>
      <w:proofErr w:type="gramEnd"/>
      <w:r w:rsidRPr="0062371C">
        <w:rPr>
          <w:sz w:val="24"/>
          <w:szCs w:val="24"/>
        </w:rPr>
        <w:t>Work Order” means the same as it is defined in 42-9-102(6), C.R.S.</w:t>
      </w:r>
    </w:p>
    <w:p w14:paraId="18155414" w14:textId="77777777" w:rsidR="00F64892" w:rsidRPr="00E64E81" w:rsidRDefault="00F64892" w:rsidP="00294374">
      <w:pPr>
        <w:pStyle w:val="Heading2"/>
        <w:rPr>
          <w:sz w:val="24"/>
        </w:rPr>
      </w:pPr>
      <w:proofErr w:type="gramStart"/>
      <w:r w:rsidRPr="00E64E81">
        <w:rPr>
          <w:sz w:val="24"/>
        </w:rPr>
        <w:t xml:space="preserve">2.0  </w:t>
      </w:r>
      <w:r w:rsidRPr="00E64E81">
        <w:rPr>
          <w:sz w:val="24"/>
        </w:rPr>
        <w:tab/>
      </w:r>
      <w:proofErr w:type="gramEnd"/>
      <w:r w:rsidRPr="00E64E81">
        <w:rPr>
          <w:sz w:val="24"/>
        </w:rPr>
        <w:t>Requirements</w:t>
      </w:r>
    </w:p>
    <w:p w14:paraId="05473133" w14:textId="2D7F3990" w:rsidR="00F64892" w:rsidRPr="0062371C" w:rsidRDefault="00F64892" w:rsidP="0062371C">
      <w:pPr>
        <w:ind w:left="720" w:hanging="720"/>
        <w:rPr>
          <w:sz w:val="24"/>
          <w:szCs w:val="24"/>
        </w:rPr>
      </w:pPr>
      <w:r w:rsidRPr="0062371C">
        <w:rPr>
          <w:sz w:val="24"/>
          <w:szCs w:val="24"/>
        </w:rPr>
        <w:t xml:space="preserve">2.1      A Motor Vehicle Repair Facility in possession of an Abandoned Motor Vehicle may obtain a Colorado certificate of title in its name by completing the steps below. The </w:t>
      </w:r>
      <w:r w:rsidR="00F754B5">
        <w:rPr>
          <w:sz w:val="24"/>
          <w:szCs w:val="24"/>
        </w:rPr>
        <w:t xml:space="preserve">following </w:t>
      </w:r>
      <w:r w:rsidRPr="0062371C">
        <w:rPr>
          <w:sz w:val="24"/>
          <w:szCs w:val="24"/>
        </w:rPr>
        <w:t xml:space="preserve">steps </w:t>
      </w:r>
      <w:r w:rsidR="00F754B5">
        <w:rPr>
          <w:sz w:val="24"/>
          <w:szCs w:val="24"/>
        </w:rPr>
        <w:t xml:space="preserve">in subparagraphs [A] – [G] </w:t>
      </w:r>
      <w:r w:rsidRPr="0062371C">
        <w:rPr>
          <w:sz w:val="24"/>
          <w:szCs w:val="24"/>
        </w:rPr>
        <w:t>are the recommended order of completion</w:t>
      </w:r>
      <w:r w:rsidR="00B74E1F">
        <w:rPr>
          <w:sz w:val="24"/>
          <w:szCs w:val="24"/>
        </w:rPr>
        <w:t>. T</w:t>
      </w:r>
      <w:r w:rsidRPr="0062371C">
        <w:rPr>
          <w:sz w:val="24"/>
          <w:szCs w:val="24"/>
        </w:rPr>
        <w:t xml:space="preserve">he Motor Vehicle Repair Facility may complete the </w:t>
      </w:r>
      <w:r w:rsidR="00F754B5">
        <w:rPr>
          <w:sz w:val="24"/>
          <w:szCs w:val="24"/>
        </w:rPr>
        <w:t xml:space="preserve">following </w:t>
      </w:r>
      <w:r w:rsidRPr="0062371C">
        <w:rPr>
          <w:sz w:val="24"/>
          <w:szCs w:val="24"/>
        </w:rPr>
        <w:t xml:space="preserve">steps in any order, but all steps must be completed before the Motor Vehicle Repair Facility can obtain a Colorado certificate of title in its name.   </w:t>
      </w:r>
    </w:p>
    <w:p w14:paraId="17373245" w14:textId="04D01F7C" w:rsidR="00F64892" w:rsidRPr="0062371C" w:rsidRDefault="00ED01E3" w:rsidP="0062371C">
      <w:pPr>
        <w:tabs>
          <w:tab w:val="clear" w:pos="720"/>
          <w:tab w:val="clear" w:pos="1440"/>
        </w:tabs>
        <w:ind w:left="1440" w:hanging="720"/>
        <w:rPr>
          <w:sz w:val="24"/>
          <w:szCs w:val="24"/>
        </w:rPr>
      </w:pPr>
      <w:r>
        <w:rPr>
          <w:sz w:val="24"/>
          <w:szCs w:val="24"/>
        </w:rPr>
        <w:t>A</w:t>
      </w:r>
      <w:proofErr w:type="gramStart"/>
      <w:r w:rsidR="00F64892" w:rsidRPr="0062371C">
        <w:rPr>
          <w:sz w:val="24"/>
          <w:szCs w:val="24"/>
        </w:rPr>
        <w:t xml:space="preserve">.     </w:t>
      </w:r>
      <w:r>
        <w:rPr>
          <w:sz w:val="24"/>
          <w:szCs w:val="24"/>
        </w:rPr>
        <w:tab/>
      </w:r>
      <w:r w:rsidR="00F64892" w:rsidRPr="0062371C">
        <w:rPr>
          <w:sz w:val="24"/>
          <w:szCs w:val="24"/>
        </w:rPr>
        <w:t>Complete</w:t>
      </w:r>
      <w:proofErr w:type="gramEnd"/>
      <w:r w:rsidR="00F64892" w:rsidRPr="0062371C">
        <w:rPr>
          <w:sz w:val="24"/>
          <w:szCs w:val="24"/>
        </w:rPr>
        <w:t xml:space="preserve"> a title record search pursuant to 38-20-116(</w:t>
      </w:r>
      <w:proofErr w:type="gramStart"/>
      <w:r w:rsidR="00F64892" w:rsidRPr="0062371C">
        <w:rPr>
          <w:sz w:val="24"/>
          <w:szCs w:val="24"/>
        </w:rPr>
        <w:t>2.5)(</w:t>
      </w:r>
      <w:proofErr w:type="gramEnd"/>
      <w:r w:rsidR="00F64892" w:rsidRPr="0062371C">
        <w:rPr>
          <w:sz w:val="24"/>
          <w:szCs w:val="24"/>
        </w:rPr>
        <w:t>c)(III), C.R.S.</w:t>
      </w:r>
    </w:p>
    <w:p w14:paraId="3B903225" w14:textId="28D2ACDB" w:rsidR="00F64892" w:rsidRPr="0062371C" w:rsidRDefault="00ED01E3" w:rsidP="0062371C">
      <w:pPr>
        <w:tabs>
          <w:tab w:val="clear" w:pos="720"/>
          <w:tab w:val="clear" w:pos="1440"/>
        </w:tabs>
        <w:ind w:left="2160" w:hanging="720"/>
        <w:rPr>
          <w:sz w:val="24"/>
          <w:szCs w:val="24"/>
        </w:rPr>
      </w:pPr>
      <w:r>
        <w:rPr>
          <w:sz w:val="24"/>
          <w:szCs w:val="24"/>
        </w:rPr>
        <w:lastRenderedPageBreak/>
        <w:t>1</w:t>
      </w:r>
      <w:proofErr w:type="gramStart"/>
      <w:r w:rsidR="00F64892" w:rsidRPr="0062371C">
        <w:rPr>
          <w:sz w:val="24"/>
          <w:szCs w:val="24"/>
        </w:rPr>
        <w:t xml:space="preserve">.   </w:t>
      </w:r>
      <w:r>
        <w:rPr>
          <w:sz w:val="24"/>
          <w:szCs w:val="24"/>
        </w:rPr>
        <w:tab/>
        <w:t>If</w:t>
      </w:r>
      <w:proofErr w:type="gramEnd"/>
      <w:r w:rsidR="00F64892" w:rsidRPr="0062371C">
        <w:rPr>
          <w:sz w:val="24"/>
          <w:szCs w:val="24"/>
        </w:rPr>
        <w:t xml:space="preserve"> the Abandoned Motor Vehicle is a motor vehicle registered in Colorado, </w:t>
      </w:r>
      <w:r w:rsidR="00F754B5">
        <w:rPr>
          <w:sz w:val="24"/>
          <w:szCs w:val="24"/>
        </w:rPr>
        <w:t xml:space="preserve">complete and </w:t>
      </w:r>
      <w:r w:rsidR="00F64892" w:rsidRPr="0062371C">
        <w:rPr>
          <w:sz w:val="24"/>
          <w:szCs w:val="24"/>
        </w:rPr>
        <w:t>submit form DR 2489A Motor Vehicle Record Requestor Release Affidavit of Intended Use and attach thereto a copy of the Work Order.</w:t>
      </w:r>
    </w:p>
    <w:p w14:paraId="25E08E4F" w14:textId="353E096D" w:rsidR="00F64892" w:rsidRPr="0062371C" w:rsidRDefault="00325D50" w:rsidP="0062371C">
      <w:pPr>
        <w:tabs>
          <w:tab w:val="clear" w:pos="720"/>
          <w:tab w:val="clear" w:pos="1440"/>
        </w:tabs>
        <w:ind w:left="2880" w:hanging="720"/>
        <w:rPr>
          <w:sz w:val="24"/>
          <w:szCs w:val="24"/>
        </w:rPr>
      </w:pPr>
      <w:r>
        <w:rPr>
          <w:sz w:val="24"/>
          <w:szCs w:val="24"/>
        </w:rPr>
        <w:t>a</w:t>
      </w:r>
      <w:proofErr w:type="gramStart"/>
      <w:r w:rsidR="00F64892" w:rsidRPr="0062371C">
        <w:rPr>
          <w:sz w:val="24"/>
          <w:szCs w:val="24"/>
        </w:rPr>
        <w:t xml:space="preserve">.     </w:t>
      </w:r>
      <w:r w:rsidR="00ED01E3">
        <w:rPr>
          <w:sz w:val="24"/>
          <w:szCs w:val="24"/>
        </w:rPr>
        <w:tab/>
      </w:r>
      <w:r w:rsidR="00F64892" w:rsidRPr="0062371C">
        <w:rPr>
          <w:sz w:val="24"/>
          <w:szCs w:val="24"/>
        </w:rPr>
        <w:t>A</w:t>
      </w:r>
      <w:proofErr w:type="gramEnd"/>
      <w:r w:rsidR="00F64892" w:rsidRPr="0062371C">
        <w:rPr>
          <w:sz w:val="24"/>
          <w:szCs w:val="24"/>
        </w:rPr>
        <w:t xml:space="preserve"> certified Vehicle Identification Number (VIN) inspection may be submitted in lieu of a Work Order when the Work Order is not available.</w:t>
      </w:r>
    </w:p>
    <w:p w14:paraId="32C03083" w14:textId="1BCC55B2" w:rsidR="00F64892" w:rsidRDefault="00325D50" w:rsidP="0062371C">
      <w:pPr>
        <w:tabs>
          <w:tab w:val="clear" w:pos="720"/>
          <w:tab w:val="clear" w:pos="1440"/>
        </w:tabs>
        <w:ind w:left="2160" w:hanging="720"/>
        <w:rPr>
          <w:sz w:val="24"/>
          <w:szCs w:val="24"/>
        </w:rPr>
      </w:pPr>
      <w:r>
        <w:rPr>
          <w:sz w:val="24"/>
          <w:szCs w:val="24"/>
        </w:rPr>
        <w:t>2</w:t>
      </w:r>
      <w:proofErr w:type="gramStart"/>
      <w:r w:rsidR="00F64892" w:rsidRPr="0062371C">
        <w:rPr>
          <w:sz w:val="24"/>
          <w:szCs w:val="24"/>
        </w:rPr>
        <w:t xml:space="preserve">.     </w:t>
      </w:r>
      <w:r>
        <w:rPr>
          <w:sz w:val="24"/>
          <w:szCs w:val="24"/>
        </w:rPr>
        <w:tab/>
      </w:r>
      <w:r w:rsidR="00F64892" w:rsidRPr="0062371C">
        <w:rPr>
          <w:sz w:val="24"/>
          <w:szCs w:val="24"/>
        </w:rPr>
        <w:t>If</w:t>
      </w:r>
      <w:proofErr w:type="gramEnd"/>
      <w:r w:rsidR="00F64892" w:rsidRPr="0062371C">
        <w:rPr>
          <w:sz w:val="24"/>
          <w:szCs w:val="24"/>
        </w:rPr>
        <w:t xml:space="preserve"> the Abandoned Motor Vehicle is registered in </w:t>
      </w:r>
      <w:r w:rsidR="001628DE">
        <w:rPr>
          <w:sz w:val="24"/>
          <w:szCs w:val="24"/>
        </w:rPr>
        <w:t xml:space="preserve">a </w:t>
      </w:r>
      <w:r w:rsidR="00F64892" w:rsidRPr="0062371C">
        <w:rPr>
          <w:sz w:val="24"/>
          <w:szCs w:val="24"/>
        </w:rPr>
        <w:t>jurisdiction</w:t>
      </w:r>
      <w:r w:rsidR="00F754B5">
        <w:rPr>
          <w:sz w:val="24"/>
          <w:szCs w:val="24"/>
        </w:rPr>
        <w:t xml:space="preserve"> other than Colorado</w:t>
      </w:r>
      <w:r w:rsidR="00F64892" w:rsidRPr="0062371C">
        <w:rPr>
          <w:sz w:val="24"/>
          <w:szCs w:val="24"/>
        </w:rPr>
        <w:t>, a title and lien search from the other jurisdiction is required. The results of that search shall be submitted with the application for a Colorado certificate of title.</w:t>
      </w:r>
    </w:p>
    <w:p w14:paraId="1211D3D4" w14:textId="09005F7D" w:rsidR="00F64892" w:rsidRPr="0062371C" w:rsidRDefault="00325D50" w:rsidP="0062371C">
      <w:pPr>
        <w:tabs>
          <w:tab w:val="clear" w:pos="720"/>
          <w:tab w:val="clear" w:pos="1440"/>
        </w:tabs>
        <w:ind w:left="1440" w:hanging="720"/>
        <w:rPr>
          <w:sz w:val="24"/>
          <w:szCs w:val="24"/>
        </w:rPr>
      </w:pPr>
      <w:r>
        <w:rPr>
          <w:sz w:val="24"/>
          <w:szCs w:val="24"/>
        </w:rPr>
        <w:t>B</w:t>
      </w:r>
      <w:r w:rsidR="00F64892" w:rsidRPr="0062371C">
        <w:rPr>
          <w:sz w:val="24"/>
          <w:szCs w:val="24"/>
        </w:rPr>
        <w:t xml:space="preserve">.     </w:t>
      </w:r>
      <w:r w:rsidR="00ED01E3">
        <w:rPr>
          <w:sz w:val="24"/>
          <w:szCs w:val="24"/>
        </w:rPr>
        <w:tab/>
      </w:r>
      <w:r w:rsidR="00F64892" w:rsidRPr="0062371C">
        <w:rPr>
          <w:sz w:val="24"/>
          <w:szCs w:val="24"/>
        </w:rPr>
        <w:t>Notify the owner(s) and all lienholders</w:t>
      </w:r>
      <w:r w:rsidR="00F23683">
        <w:rPr>
          <w:sz w:val="24"/>
          <w:szCs w:val="24"/>
        </w:rPr>
        <w:t xml:space="preserve"> by certified mail</w:t>
      </w:r>
      <w:r w:rsidR="00F64892" w:rsidRPr="0062371C">
        <w:rPr>
          <w:sz w:val="24"/>
          <w:szCs w:val="24"/>
        </w:rPr>
        <w:t xml:space="preserve"> in accordance with subsection 38-20-116(</w:t>
      </w:r>
      <w:proofErr w:type="gramStart"/>
      <w:r w:rsidR="00F64892" w:rsidRPr="0062371C">
        <w:rPr>
          <w:sz w:val="24"/>
          <w:szCs w:val="24"/>
        </w:rPr>
        <w:t>2.5)(</w:t>
      </w:r>
      <w:proofErr w:type="gramEnd"/>
      <w:r w:rsidR="00F64892" w:rsidRPr="0062371C">
        <w:rPr>
          <w:sz w:val="24"/>
          <w:szCs w:val="24"/>
        </w:rPr>
        <w:t>c)(IV), C.R.S.</w:t>
      </w:r>
    </w:p>
    <w:p w14:paraId="50F8355F" w14:textId="6E5BFF5F" w:rsidR="00F64892" w:rsidRPr="0062371C" w:rsidRDefault="00325D50" w:rsidP="0062371C">
      <w:pPr>
        <w:tabs>
          <w:tab w:val="clear" w:pos="720"/>
          <w:tab w:val="clear" w:pos="1440"/>
        </w:tabs>
        <w:ind w:left="1440" w:hanging="720"/>
        <w:rPr>
          <w:sz w:val="24"/>
          <w:szCs w:val="24"/>
        </w:rPr>
      </w:pPr>
      <w:r>
        <w:rPr>
          <w:sz w:val="24"/>
          <w:szCs w:val="24"/>
        </w:rPr>
        <w:t>C</w:t>
      </w:r>
      <w:proofErr w:type="gramStart"/>
      <w:r w:rsidR="00F64892" w:rsidRPr="0062371C">
        <w:rPr>
          <w:sz w:val="24"/>
          <w:szCs w:val="24"/>
        </w:rPr>
        <w:t xml:space="preserve">.     </w:t>
      </w:r>
      <w:r w:rsidR="00ED01E3">
        <w:rPr>
          <w:sz w:val="24"/>
          <w:szCs w:val="24"/>
        </w:rPr>
        <w:tab/>
      </w:r>
      <w:r w:rsidR="00F64892" w:rsidRPr="0062371C">
        <w:rPr>
          <w:sz w:val="24"/>
          <w:szCs w:val="24"/>
        </w:rPr>
        <w:t>Complete</w:t>
      </w:r>
      <w:proofErr w:type="gramEnd"/>
      <w:r w:rsidR="00F64892" w:rsidRPr="0062371C">
        <w:rPr>
          <w:sz w:val="24"/>
          <w:szCs w:val="24"/>
        </w:rPr>
        <w:t xml:space="preserve"> a certified VIN inspection pursuant to 38-20-116(</w:t>
      </w:r>
      <w:proofErr w:type="gramStart"/>
      <w:r w:rsidR="00F64892" w:rsidRPr="0062371C">
        <w:rPr>
          <w:sz w:val="24"/>
          <w:szCs w:val="24"/>
        </w:rPr>
        <w:t>2.5)(</w:t>
      </w:r>
      <w:proofErr w:type="gramEnd"/>
      <w:r w:rsidR="00F64892" w:rsidRPr="0062371C">
        <w:rPr>
          <w:sz w:val="24"/>
          <w:szCs w:val="24"/>
        </w:rPr>
        <w:t>c)(II)(A) and (B), C.R.S. on form DR 2704 Colorado Certified VIN Inspection.</w:t>
      </w:r>
    </w:p>
    <w:p w14:paraId="5D2450AE" w14:textId="5A60CBDB" w:rsidR="00F64892" w:rsidRPr="0062371C" w:rsidRDefault="00325D50" w:rsidP="0062371C">
      <w:pPr>
        <w:tabs>
          <w:tab w:val="clear" w:pos="720"/>
          <w:tab w:val="clear" w:pos="1440"/>
        </w:tabs>
        <w:ind w:left="1440" w:hanging="720"/>
        <w:rPr>
          <w:sz w:val="24"/>
          <w:szCs w:val="24"/>
        </w:rPr>
      </w:pPr>
      <w:r>
        <w:rPr>
          <w:sz w:val="24"/>
          <w:szCs w:val="24"/>
        </w:rPr>
        <w:t>D</w:t>
      </w:r>
      <w:proofErr w:type="gramStart"/>
      <w:r w:rsidR="00F64892" w:rsidRPr="0062371C">
        <w:rPr>
          <w:sz w:val="24"/>
          <w:szCs w:val="24"/>
        </w:rPr>
        <w:t xml:space="preserve">.     </w:t>
      </w:r>
      <w:r w:rsidR="00ED01E3">
        <w:rPr>
          <w:sz w:val="24"/>
          <w:szCs w:val="24"/>
        </w:rPr>
        <w:tab/>
      </w:r>
      <w:r w:rsidR="00F64892" w:rsidRPr="0062371C">
        <w:rPr>
          <w:sz w:val="24"/>
          <w:szCs w:val="24"/>
        </w:rPr>
        <w:t>Establish</w:t>
      </w:r>
      <w:proofErr w:type="gramEnd"/>
      <w:r w:rsidR="00F64892" w:rsidRPr="0062371C">
        <w:rPr>
          <w:sz w:val="24"/>
          <w:szCs w:val="24"/>
        </w:rPr>
        <w:t xml:space="preserve"> the retail fair market value of the Abandoned Motor Vehicle pursuant to section 38-20-116(</w:t>
      </w:r>
      <w:proofErr w:type="gramStart"/>
      <w:r w:rsidR="00F64892" w:rsidRPr="0062371C">
        <w:rPr>
          <w:sz w:val="24"/>
          <w:szCs w:val="24"/>
        </w:rPr>
        <w:t>2.5)(</w:t>
      </w:r>
      <w:proofErr w:type="gramEnd"/>
      <w:r w:rsidR="00F64892" w:rsidRPr="0062371C">
        <w:rPr>
          <w:sz w:val="24"/>
          <w:szCs w:val="24"/>
        </w:rPr>
        <w:t>c)(I), C.R.S.</w:t>
      </w:r>
    </w:p>
    <w:p w14:paraId="553814E0" w14:textId="4E798393" w:rsidR="00F64892" w:rsidRPr="0062371C" w:rsidRDefault="00325D50" w:rsidP="0062371C">
      <w:pPr>
        <w:tabs>
          <w:tab w:val="clear" w:pos="720"/>
          <w:tab w:val="clear" w:pos="1440"/>
        </w:tabs>
        <w:ind w:left="1440" w:hanging="720"/>
        <w:rPr>
          <w:sz w:val="24"/>
          <w:szCs w:val="24"/>
        </w:rPr>
      </w:pPr>
      <w:r>
        <w:rPr>
          <w:sz w:val="24"/>
          <w:szCs w:val="24"/>
        </w:rPr>
        <w:t>E</w:t>
      </w:r>
      <w:proofErr w:type="gramStart"/>
      <w:r w:rsidR="00F64892" w:rsidRPr="0062371C">
        <w:rPr>
          <w:sz w:val="24"/>
          <w:szCs w:val="24"/>
        </w:rPr>
        <w:t xml:space="preserve">.     </w:t>
      </w:r>
      <w:r w:rsidR="00ED01E3">
        <w:rPr>
          <w:sz w:val="24"/>
          <w:szCs w:val="24"/>
        </w:rPr>
        <w:tab/>
      </w:r>
      <w:r w:rsidR="00F64892" w:rsidRPr="0062371C">
        <w:rPr>
          <w:sz w:val="24"/>
          <w:szCs w:val="24"/>
        </w:rPr>
        <w:t>Purchase</w:t>
      </w:r>
      <w:proofErr w:type="gramEnd"/>
      <w:r w:rsidR="00F64892" w:rsidRPr="0062371C">
        <w:rPr>
          <w:sz w:val="24"/>
          <w:szCs w:val="24"/>
        </w:rPr>
        <w:t xml:space="preserve"> a surety bond </w:t>
      </w:r>
      <w:r w:rsidR="002D40A8">
        <w:rPr>
          <w:sz w:val="24"/>
          <w:szCs w:val="24"/>
        </w:rPr>
        <w:t xml:space="preserve">for twice the fair market value </w:t>
      </w:r>
      <w:r w:rsidR="00F64892" w:rsidRPr="0062371C">
        <w:rPr>
          <w:sz w:val="24"/>
          <w:szCs w:val="24"/>
        </w:rPr>
        <w:t>pursuant to 42-6-115(3)(a) and 38-20-116(</w:t>
      </w:r>
      <w:proofErr w:type="gramStart"/>
      <w:r w:rsidR="00F64892" w:rsidRPr="0062371C">
        <w:rPr>
          <w:sz w:val="24"/>
          <w:szCs w:val="24"/>
        </w:rPr>
        <w:t>2.5)(</w:t>
      </w:r>
      <w:proofErr w:type="gramEnd"/>
      <w:r w:rsidR="00F64892" w:rsidRPr="0062371C">
        <w:rPr>
          <w:sz w:val="24"/>
          <w:szCs w:val="24"/>
        </w:rPr>
        <w:t>c)(V), C.R.S.</w:t>
      </w:r>
    </w:p>
    <w:p w14:paraId="6385C444" w14:textId="26B97146" w:rsidR="00F64892" w:rsidRPr="0062371C" w:rsidRDefault="00325D50" w:rsidP="0062371C">
      <w:pPr>
        <w:tabs>
          <w:tab w:val="clear" w:pos="720"/>
          <w:tab w:val="clear" w:pos="1440"/>
        </w:tabs>
        <w:ind w:left="1440" w:hanging="720"/>
        <w:rPr>
          <w:sz w:val="24"/>
          <w:szCs w:val="24"/>
        </w:rPr>
      </w:pPr>
      <w:r>
        <w:rPr>
          <w:sz w:val="24"/>
          <w:szCs w:val="24"/>
        </w:rPr>
        <w:t>F</w:t>
      </w:r>
      <w:proofErr w:type="gramStart"/>
      <w:r w:rsidR="00F64892" w:rsidRPr="0062371C">
        <w:rPr>
          <w:sz w:val="24"/>
          <w:szCs w:val="24"/>
        </w:rPr>
        <w:t xml:space="preserve">.      </w:t>
      </w:r>
      <w:r w:rsidR="00ED01E3">
        <w:rPr>
          <w:sz w:val="24"/>
          <w:szCs w:val="24"/>
        </w:rPr>
        <w:tab/>
      </w:r>
      <w:r w:rsidR="00F64892" w:rsidRPr="0062371C">
        <w:rPr>
          <w:sz w:val="24"/>
          <w:szCs w:val="24"/>
        </w:rPr>
        <w:t>Disclose</w:t>
      </w:r>
      <w:proofErr w:type="gramEnd"/>
      <w:r w:rsidR="00F64892" w:rsidRPr="0062371C">
        <w:rPr>
          <w:sz w:val="24"/>
          <w:szCs w:val="24"/>
        </w:rPr>
        <w:t xml:space="preserve"> current or previous salvage information.</w:t>
      </w:r>
    </w:p>
    <w:p w14:paraId="1DC75E50" w14:textId="2DB245F9" w:rsidR="00F64892" w:rsidRPr="0062371C" w:rsidRDefault="00325D50" w:rsidP="00ED01E3">
      <w:pPr>
        <w:tabs>
          <w:tab w:val="clear" w:pos="720"/>
          <w:tab w:val="clear" w:pos="1440"/>
        </w:tabs>
        <w:ind w:left="2160" w:hanging="720"/>
        <w:rPr>
          <w:sz w:val="24"/>
          <w:szCs w:val="24"/>
        </w:rPr>
      </w:pPr>
      <w:r>
        <w:rPr>
          <w:sz w:val="24"/>
          <w:szCs w:val="24"/>
        </w:rPr>
        <w:t>1</w:t>
      </w:r>
      <w:r w:rsidR="00F64892" w:rsidRPr="0062371C">
        <w:rPr>
          <w:sz w:val="24"/>
          <w:szCs w:val="24"/>
        </w:rPr>
        <w:t xml:space="preserve">.      </w:t>
      </w:r>
      <w:r w:rsidR="00ED01E3">
        <w:rPr>
          <w:sz w:val="24"/>
          <w:szCs w:val="24"/>
        </w:rPr>
        <w:tab/>
      </w:r>
      <w:r w:rsidR="00F64892" w:rsidRPr="0062371C">
        <w:rPr>
          <w:sz w:val="24"/>
          <w:szCs w:val="24"/>
        </w:rPr>
        <w:t xml:space="preserve">If the Colorado </w:t>
      </w:r>
      <w:r w:rsidR="002D40A8">
        <w:rPr>
          <w:sz w:val="24"/>
          <w:szCs w:val="24"/>
        </w:rPr>
        <w:t xml:space="preserve">or out of state </w:t>
      </w:r>
      <w:r w:rsidR="00F64892" w:rsidRPr="0062371C">
        <w:rPr>
          <w:sz w:val="24"/>
          <w:szCs w:val="24"/>
        </w:rPr>
        <w:t>certificate of title record search indicates the Abandoned Motor Vehicle is branded as salvage, the DR 2704 Colorado Certified VIN Inspection form must indicate that the Abandoned Motor Vehicle is “Not Roadworthy</w:t>
      </w:r>
      <w:r w:rsidR="002D40A8">
        <w:rPr>
          <w:sz w:val="24"/>
          <w:szCs w:val="24"/>
        </w:rPr>
        <w:t>.</w:t>
      </w:r>
      <w:r w:rsidR="00F64892" w:rsidRPr="0062371C">
        <w:rPr>
          <w:sz w:val="24"/>
          <w:szCs w:val="24"/>
        </w:rPr>
        <w:t>”</w:t>
      </w:r>
    </w:p>
    <w:p w14:paraId="0479F556" w14:textId="4E1DE1F4" w:rsidR="00F64892" w:rsidRPr="0062371C" w:rsidRDefault="00325D50" w:rsidP="00ED01E3">
      <w:pPr>
        <w:tabs>
          <w:tab w:val="clear" w:pos="720"/>
          <w:tab w:val="clear" w:pos="1440"/>
        </w:tabs>
        <w:ind w:left="2880" w:hanging="720"/>
        <w:rPr>
          <w:sz w:val="24"/>
          <w:szCs w:val="24"/>
        </w:rPr>
      </w:pPr>
      <w:r>
        <w:rPr>
          <w:sz w:val="24"/>
          <w:szCs w:val="24"/>
        </w:rPr>
        <w:t>a</w:t>
      </w:r>
      <w:r w:rsidR="00F64892" w:rsidRPr="0062371C">
        <w:rPr>
          <w:sz w:val="24"/>
          <w:szCs w:val="24"/>
        </w:rPr>
        <w:t xml:space="preserve">.     </w:t>
      </w:r>
      <w:r w:rsidR="00ED01E3">
        <w:rPr>
          <w:sz w:val="24"/>
          <w:szCs w:val="24"/>
        </w:rPr>
        <w:tab/>
      </w:r>
      <w:r w:rsidR="00F64892" w:rsidRPr="0062371C">
        <w:rPr>
          <w:sz w:val="24"/>
          <w:szCs w:val="24"/>
        </w:rPr>
        <w:t xml:space="preserve">If an Abandoned Motor Vehicle previously having a salvage brand has been repaired to a roadworthy condition, the Motor Vehicle Repair Facility may apply for a Colorado rebuilt from salvage certificate of title by completing the requirements listed in form DR 2415 Rebuilt Title Established by Salvage Title Checklist and completing form DR 2424 </w:t>
      </w:r>
      <w:r w:rsidR="000732C9">
        <w:rPr>
          <w:sz w:val="24"/>
          <w:szCs w:val="24"/>
        </w:rPr>
        <w:t xml:space="preserve">Rebuilt from </w:t>
      </w:r>
      <w:r w:rsidR="00F64892" w:rsidRPr="0062371C">
        <w:rPr>
          <w:sz w:val="24"/>
          <w:szCs w:val="24"/>
        </w:rPr>
        <w:t>Salvage Title Statement of Fact indicating what repairs were made to the Abandoned Motor Vehicle to bring it to a roadworthy condition as defined in section 42-6-102(15), C.R.S.</w:t>
      </w:r>
    </w:p>
    <w:p w14:paraId="55C5A8A7" w14:textId="165B801B" w:rsidR="00F64892" w:rsidRPr="0062371C" w:rsidRDefault="00325D50" w:rsidP="00ED01E3">
      <w:pPr>
        <w:tabs>
          <w:tab w:val="clear" w:pos="720"/>
          <w:tab w:val="clear" w:pos="1440"/>
        </w:tabs>
        <w:ind w:left="3600" w:hanging="720"/>
        <w:rPr>
          <w:sz w:val="24"/>
          <w:szCs w:val="24"/>
        </w:rPr>
      </w:pPr>
      <w:r>
        <w:rPr>
          <w:sz w:val="24"/>
          <w:szCs w:val="24"/>
        </w:rPr>
        <w:t>(1</w:t>
      </w:r>
      <w:proofErr w:type="gramStart"/>
      <w:r>
        <w:rPr>
          <w:sz w:val="24"/>
          <w:szCs w:val="24"/>
        </w:rPr>
        <w:t>)</w:t>
      </w:r>
      <w:r w:rsidR="00F64892" w:rsidRPr="0062371C">
        <w:rPr>
          <w:sz w:val="24"/>
          <w:szCs w:val="24"/>
        </w:rPr>
        <w:t xml:space="preserve">   </w:t>
      </w:r>
      <w:r>
        <w:rPr>
          <w:sz w:val="24"/>
          <w:szCs w:val="24"/>
        </w:rPr>
        <w:tab/>
      </w:r>
      <w:r w:rsidR="00F64892" w:rsidRPr="0062371C">
        <w:rPr>
          <w:sz w:val="24"/>
          <w:szCs w:val="24"/>
        </w:rPr>
        <w:t>After</w:t>
      </w:r>
      <w:proofErr w:type="gramEnd"/>
      <w:r w:rsidR="00F64892" w:rsidRPr="0062371C">
        <w:rPr>
          <w:sz w:val="24"/>
          <w:szCs w:val="24"/>
        </w:rPr>
        <w:t xml:space="preserve"> making repairs to bring the branded salvage Abandoned Motor Vehicle to a roadworthy condition, a new form DR 2704 Colorado Certified VIN </w:t>
      </w:r>
      <w:r w:rsidR="00F64892" w:rsidRPr="0062371C">
        <w:rPr>
          <w:sz w:val="24"/>
          <w:szCs w:val="24"/>
        </w:rPr>
        <w:lastRenderedPageBreak/>
        <w:t>Inspection must be submitted with the application for Colorado certificate of title.</w:t>
      </w:r>
    </w:p>
    <w:p w14:paraId="1AE3E24A" w14:textId="4F4E5803" w:rsidR="00F64892" w:rsidRPr="0062371C" w:rsidRDefault="00325D50" w:rsidP="00ED01E3">
      <w:pPr>
        <w:tabs>
          <w:tab w:val="clear" w:pos="720"/>
          <w:tab w:val="clear" w:pos="1440"/>
        </w:tabs>
        <w:ind w:left="2880" w:hanging="720"/>
        <w:rPr>
          <w:sz w:val="24"/>
          <w:szCs w:val="24"/>
        </w:rPr>
      </w:pPr>
      <w:proofErr w:type="gramStart"/>
      <w:r>
        <w:rPr>
          <w:sz w:val="24"/>
          <w:szCs w:val="24"/>
        </w:rPr>
        <w:t>b</w:t>
      </w:r>
      <w:r w:rsidR="00F64892" w:rsidRPr="0062371C">
        <w:rPr>
          <w:sz w:val="24"/>
          <w:szCs w:val="24"/>
        </w:rPr>
        <w:t xml:space="preserve">.     </w:t>
      </w:r>
      <w:r w:rsidR="00ED01E3">
        <w:rPr>
          <w:sz w:val="24"/>
          <w:szCs w:val="24"/>
        </w:rPr>
        <w:tab/>
      </w:r>
      <w:r w:rsidR="00F64892" w:rsidRPr="0062371C">
        <w:rPr>
          <w:sz w:val="24"/>
          <w:szCs w:val="24"/>
        </w:rPr>
        <w:t>If</w:t>
      </w:r>
      <w:proofErr w:type="gramEnd"/>
      <w:r w:rsidR="00F64892" w:rsidRPr="0062371C">
        <w:rPr>
          <w:sz w:val="24"/>
          <w:szCs w:val="24"/>
        </w:rPr>
        <w:t xml:space="preserve"> the salvage branded Abandoned Motor Vehicle is not repaired to a roadworthy condition, the Motor Vehicle Repair Facility may apply for a salvage branded title using form DR 2410 Application for Salvage Title or Nonrepairable Title.</w:t>
      </w:r>
    </w:p>
    <w:p w14:paraId="336CFFA2" w14:textId="2B333AFF" w:rsidR="00F64892" w:rsidRPr="0062371C" w:rsidRDefault="00325D50" w:rsidP="00ED01E3">
      <w:pPr>
        <w:tabs>
          <w:tab w:val="clear" w:pos="720"/>
          <w:tab w:val="clear" w:pos="1440"/>
        </w:tabs>
        <w:ind w:left="2880" w:hanging="720"/>
        <w:rPr>
          <w:sz w:val="24"/>
          <w:szCs w:val="24"/>
        </w:rPr>
      </w:pPr>
      <w:r>
        <w:rPr>
          <w:sz w:val="24"/>
          <w:szCs w:val="24"/>
        </w:rPr>
        <w:t>c</w:t>
      </w:r>
      <w:r w:rsidR="00F64892" w:rsidRPr="0062371C">
        <w:rPr>
          <w:sz w:val="24"/>
          <w:szCs w:val="24"/>
        </w:rPr>
        <w:t xml:space="preserve">.     </w:t>
      </w:r>
      <w:r w:rsidR="00ED01E3">
        <w:rPr>
          <w:sz w:val="24"/>
          <w:szCs w:val="24"/>
        </w:rPr>
        <w:tab/>
      </w:r>
      <w:r w:rsidR="00F64892" w:rsidRPr="0062371C">
        <w:rPr>
          <w:sz w:val="24"/>
          <w:szCs w:val="24"/>
        </w:rPr>
        <w:t xml:space="preserve">If the Colorado </w:t>
      </w:r>
      <w:r w:rsidR="002D40A8">
        <w:rPr>
          <w:sz w:val="24"/>
          <w:szCs w:val="24"/>
        </w:rPr>
        <w:t xml:space="preserve">or out of state </w:t>
      </w:r>
      <w:r w:rsidR="00F64892" w:rsidRPr="0062371C">
        <w:rPr>
          <w:sz w:val="24"/>
          <w:szCs w:val="24"/>
        </w:rPr>
        <w:t>certificate of title record search indicates that the Abandoned Motor Vehicle was branded as “Previous Salvage (Rebuilt from Salvage)” and the form DR 2704 indicates that the Abandoned Motor Vehicle is roadworthy, the Motor Vehicle Repair Facility must request a salvage history on the Abandoned Motor Vehicle from the Department.</w:t>
      </w:r>
    </w:p>
    <w:p w14:paraId="7797C004" w14:textId="59AFE2F0" w:rsidR="00F64892" w:rsidRPr="0062371C" w:rsidRDefault="00325D50" w:rsidP="00ED01E3">
      <w:pPr>
        <w:tabs>
          <w:tab w:val="clear" w:pos="720"/>
          <w:tab w:val="clear" w:pos="1440"/>
        </w:tabs>
        <w:ind w:left="3600" w:hanging="720"/>
        <w:rPr>
          <w:sz w:val="24"/>
          <w:szCs w:val="24"/>
        </w:rPr>
      </w:pPr>
      <w:r>
        <w:rPr>
          <w:sz w:val="24"/>
          <w:szCs w:val="24"/>
        </w:rPr>
        <w:t>(1</w:t>
      </w:r>
      <w:proofErr w:type="gramStart"/>
      <w:r>
        <w:rPr>
          <w:sz w:val="24"/>
          <w:szCs w:val="24"/>
        </w:rPr>
        <w:t>)</w:t>
      </w:r>
      <w:r w:rsidR="00F64892" w:rsidRPr="0062371C">
        <w:rPr>
          <w:sz w:val="24"/>
          <w:szCs w:val="24"/>
        </w:rPr>
        <w:t xml:space="preserve">   </w:t>
      </w:r>
      <w:r w:rsidR="00F64892" w:rsidRPr="0062371C">
        <w:rPr>
          <w:sz w:val="24"/>
          <w:szCs w:val="24"/>
        </w:rPr>
        <w:tab/>
        <w:t>Upon</w:t>
      </w:r>
      <w:proofErr w:type="gramEnd"/>
      <w:r w:rsidR="00F64892" w:rsidRPr="0062371C">
        <w:rPr>
          <w:sz w:val="24"/>
          <w:szCs w:val="24"/>
        </w:rPr>
        <w:t xml:space="preserve"> determination of the reason for the vehicle being branded salvage, the Motor Vehicle Repair Facility must complete </w:t>
      </w:r>
      <w:proofErr w:type="gramStart"/>
      <w:r w:rsidR="00F64892" w:rsidRPr="0062371C">
        <w:rPr>
          <w:sz w:val="24"/>
          <w:szCs w:val="24"/>
        </w:rPr>
        <w:t>form</w:t>
      </w:r>
      <w:proofErr w:type="gramEnd"/>
      <w:r w:rsidR="00F64892" w:rsidRPr="0062371C">
        <w:rPr>
          <w:sz w:val="24"/>
          <w:szCs w:val="24"/>
        </w:rPr>
        <w:t xml:space="preserve"> DR 2710 Branded Title Disclosure Statement.</w:t>
      </w:r>
    </w:p>
    <w:p w14:paraId="13AE5550" w14:textId="1FB666B7" w:rsidR="00F64892" w:rsidRPr="0062371C" w:rsidRDefault="00325D50" w:rsidP="00ED01E3">
      <w:pPr>
        <w:tabs>
          <w:tab w:val="clear" w:pos="720"/>
          <w:tab w:val="clear" w:pos="1440"/>
        </w:tabs>
        <w:ind w:left="3600" w:hanging="720"/>
        <w:rPr>
          <w:sz w:val="24"/>
          <w:szCs w:val="24"/>
        </w:rPr>
      </w:pPr>
      <w:r>
        <w:rPr>
          <w:sz w:val="24"/>
          <w:szCs w:val="24"/>
        </w:rPr>
        <w:t>(2)</w:t>
      </w:r>
      <w:r w:rsidR="00F64892" w:rsidRPr="0062371C">
        <w:rPr>
          <w:sz w:val="24"/>
          <w:szCs w:val="24"/>
        </w:rPr>
        <w:t xml:space="preserve">   </w:t>
      </w:r>
      <w:r w:rsidR="00F64892" w:rsidRPr="0062371C">
        <w:rPr>
          <w:sz w:val="24"/>
          <w:szCs w:val="24"/>
        </w:rPr>
        <w:tab/>
        <w:t>If the reason for the vehicle being branded salvage is indeterminate, the Motor Vehicle Repair Facility must complete form DR 2710 Branded Title Disclosure Statement, marking the “Other” box on the form and must write “Purchased as an abandoned vehicle, unable to obtain a salvage history, reason for salvage unknown” in the space provided to the right of the “Other” box.</w:t>
      </w:r>
    </w:p>
    <w:p w14:paraId="220B9B48" w14:textId="338F3959" w:rsidR="00F64892" w:rsidRPr="0062371C" w:rsidRDefault="00325D50" w:rsidP="003C69D5">
      <w:pPr>
        <w:tabs>
          <w:tab w:val="clear" w:pos="720"/>
          <w:tab w:val="clear" w:pos="1440"/>
        </w:tabs>
        <w:ind w:left="1350" w:hanging="630"/>
        <w:rPr>
          <w:sz w:val="24"/>
          <w:szCs w:val="24"/>
        </w:rPr>
      </w:pPr>
      <w:r>
        <w:rPr>
          <w:sz w:val="24"/>
          <w:szCs w:val="24"/>
        </w:rPr>
        <w:t>G</w:t>
      </w:r>
      <w:r w:rsidR="00F64892" w:rsidRPr="0062371C">
        <w:rPr>
          <w:sz w:val="24"/>
          <w:szCs w:val="24"/>
        </w:rPr>
        <w:t>.     Complete form DR 2438 Storage Lien Bond Statement Guide or form DR 2444 Statement of Fact, providing the information required pursuant to section 38-20-116</w:t>
      </w:r>
      <w:r w:rsidR="002D40A8">
        <w:rPr>
          <w:sz w:val="24"/>
          <w:szCs w:val="24"/>
        </w:rPr>
        <w:t>(</w:t>
      </w:r>
      <w:proofErr w:type="gramStart"/>
      <w:r w:rsidR="002D40A8">
        <w:rPr>
          <w:sz w:val="24"/>
          <w:szCs w:val="24"/>
        </w:rPr>
        <w:t>2.5)</w:t>
      </w:r>
      <w:r w:rsidR="00F64892" w:rsidRPr="0062371C">
        <w:rPr>
          <w:sz w:val="24"/>
          <w:szCs w:val="24"/>
        </w:rPr>
        <w:t>(</w:t>
      </w:r>
      <w:proofErr w:type="gramEnd"/>
      <w:r w:rsidR="00F64892" w:rsidRPr="0062371C">
        <w:rPr>
          <w:sz w:val="24"/>
          <w:szCs w:val="24"/>
        </w:rPr>
        <w:t>c)(VI), C.R.S.</w:t>
      </w:r>
    </w:p>
    <w:p w14:paraId="3250DBFE" w14:textId="1897CE05" w:rsidR="00F64892" w:rsidRPr="0062371C" w:rsidRDefault="00F64892" w:rsidP="0062371C">
      <w:pPr>
        <w:ind w:left="720" w:hanging="720"/>
        <w:rPr>
          <w:sz w:val="24"/>
          <w:szCs w:val="24"/>
        </w:rPr>
      </w:pPr>
      <w:r w:rsidRPr="0062371C">
        <w:rPr>
          <w:sz w:val="24"/>
          <w:szCs w:val="24"/>
        </w:rPr>
        <w:t xml:space="preserve">2.2      After completion of all steps in paragraph 2.1 above, the Motor Vehicle Repair Facility may apply for a Colorado certificate of title or salvage branded title. The application and related forms must be filed in the name of the Motor Vehicle Repair Facility, and in the county where the Motor Vehicle Repair Facility is located. The County Clerk and Recorder will issue the Colorado certificate of title in the Motor Vehicle Repair </w:t>
      </w:r>
      <w:r w:rsidR="004B73FC">
        <w:rPr>
          <w:sz w:val="24"/>
          <w:szCs w:val="24"/>
        </w:rPr>
        <w:t>Facility’s</w:t>
      </w:r>
      <w:r w:rsidR="004B73FC" w:rsidRPr="0062371C">
        <w:rPr>
          <w:sz w:val="24"/>
          <w:szCs w:val="24"/>
        </w:rPr>
        <w:t xml:space="preserve"> </w:t>
      </w:r>
      <w:r w:rsidRPr="0062371C">
        <w:rPr>
          <w:sz w:val="24"/>
          <w:szCs w:val="24"/>
        </w:rPr>
        <w:t>name using the previous title code of “BOS REP” (Bill of Sale Repair Facility) and assess the appropriate fees pursuant to 42-6-137, C.R.S.</w:t>
      </w:r>
    </w:p>
    <w:p w14:paraId="63147A03" w14:textId="12C7629F" w:rsidR="00F64892" w:rsidRPr="0062371C" w:rsidRDefault="00325D50" w:rsidP="00ED01E3">
      <w:pPr>
        <w:tabs>
          <w:tab w:val="clear" w:pos="720"/>
        </w:tabs>
        <w:ind w:left="1440" w:hanging="720"/>
        <w:rPr>
          <w:sz w:val="24"/>
          <w:szCs w:val="24"/>
        </w:rPr>
      </w:pPr>
      <w:r>
        <w:rPr>
          <w:sz w:val="24"/>
          <w:szCs w:val="24"/>
        </w:rPr>
        <w:t>A</w:t>
      </w:r>
      <w:r w:rsidR="00F64892" w:rsidRPr="0062371C">
        <w:rPr>
          <w:sz w:val="24"/>
          <w:szCs w:val="24"/>
        </w:rPr>
        <w:t xml:space="preserve">.     </w:t>
      </w:r>
      <w:r w:rsidR="00ED01E3">
        <w:rPr>
          <w:sz w:val="24"/>
          <w:szCs w:val="24"/>
        </w:rPr>
        <w:tab/>
      </w:r>
      <w:r w:rsidR="00F64892" w:rsidRPr="0062371C">
        <w:rPr>
          <w:sz w:val="24"/>
          <w:szCs w:val="24"/>
        </w:rPr>
        <w:t xml:space="preserve">An Abandoned Motor Vehicle with a retail fair market value of less than $200.00 can be sold only for the purposes of junking, scrapping, or dismantling. No certificate of title will be issued. </w:t>
      </w:r>
      <w:r w:rsidR="002D40A8">
        <w:rPr>
          <w:sz w:val="24"/>
          <w:szCs w:val="24"/>
        </w:rPr>
        <w:t xml:space="preserve">The bill of sale shall state that the purchaser acquires no right to a certificate of title for such vehicle. </w:t>
      </w:r>
      <w:r w:rsidR="00F64892" w:rsidRPr="0062371C">
        <w:rPr>
          <w:sz w:val="24"/>
          <w:szCs w:val="24"/>
        </w:rPr>
        <w:lastRenderedPageBreak/>
        <w:t>The sale must be executed in accordance with subsection 38-20-116(</w:t>
      </w:r>
      <w:proofErr w:type="gramStart"/>
      <w:r w:rsidR="00F64892" w:rsidRPr="0062371C">
        <w:rPr>
          <w:sz w:val="24"/>
          <w:szCs w:val="24"/>
        </w:rPr>
        <w:t>2.5)(</w:t>
      </w:r>
      <w:proofErr w:type="gramEnd"/>
      <w:r w:rsidR="00F64892" w:rsidRPr="0062371C">
        <w:rPr>
          <w:sz w:val="24"/>
          <w:szCs w:val="24"/>
        </w:rPr>
        <w:t>c)(VII)(B), C.R.S.</w:t>
      </w:r>
    </w:p>
    <w:p w14:paraId="23999DA8" w14:textId="061F2836" w:rsidR="00F64892" w:rsidRPr="0062371C" w:rsidRDefault="00F64892" w:rsidP="0062371C">
      <w:pPr>
        <w:ind w:left="720" w:hanging="720"/>
        <w:rPr>
          <w:sz w:val="24"/>
          <w:szCs w:val="24"/>
        </w:rPr>
      </w:pPr>
      <w:r w:rsidRPr="0062371C">
        <w:rPr>
          <w:sz w:val="24"/>
          <w:szCs w:val="24"/>
        </w:rPr>
        <w:t>2.3      After the Motor Vehicle Repair Facility has obtained a Colorado certificate of title for the Abandoned Motor Vehicle, the vehicle must be sold in a commercially reasonabl</w:t>
      </w:r>
      <w:r w:rsidR="002D40A8">
        <w:rPr>
          <w:sz w:val="24"/>
          <w:szCs w:val="24"/>
        </w:rPr>
        <w:t>e</w:t>
      </w:r>
      <w:r w:rsidRPr="0062371C">
        <w:rPr>
          <w:sz w:val="24"/>
          <w:szCs w:val="24"/>
        </w:rPr>
        <w:t xml:space="preserve"> manner pursuant to section 38-20-116</w:t>
      </w:r>
      <w:r w:rsidR="002D40A8">
        <w:rPr>
          <w:sz w:val="24"/>
          <w:szCs w:val="24"/>
        </w:rPr>
        <w:t>(</w:t>
      </w:r>
      <w:proofErr w:type="gramStart"/>
      <w:r w:rsidR="002D40A8">
        <w:rPr>
          <w:sz w:val="24"/>
          <w:szCs w:val="24"/>
        </w:rPr>
        <w:t>2.5)</w:t>
      </w:r>
      <w:r w:rsidRPr="0062371C">
        <w:rPr>
          <w:sz w:val="24"/>
          <w:szCs w:val="24"/>
        </w:rPr>
        <w:t>(</w:t>
      </w:r>
      <w:proofErr w:type="gramEnd"/>
      <w:r w:rsidRPr="0062371C">
        <w:rPr>
          <w:sz w:val="24"/>
          <w:szCs w:val="24"/>
        </w:rPr>
        <w:t>d)(I), C.R.S.</w:t>
      </w:r>
    </w:p>
    <w:p w14:paraId="57420455" w14:textId="77777777" w:rsidR="00F64892" w:rsidRPr="00E64E81" w:rsidRDefault="00F64892" w:rsidP="00294374">
      <w:pPr>
        <w:pStyle w:val="Heading2"/>
        <w:rPr>
          <w:sz w:val="24"/>
        </w:rPr>
      </w:pPr>
      <w:r w:rsidRPr="00E64E81">
        <w:rPr>
          <w:sz w:val="24"/>
        </w:rPr>
        <w:t>3.0      Agents Acting on Behalf of the Motor Vehicle Repair Facility</w:t>
      </w:r>
    </w:p>
    <w:p w14:paraId="1AAD039A" w14:textId="77777777" w:rsidR="00F64892" w:rsidRPr="0062371C" w:rsidRDefault="00F64892" w:rsidP="0062371C">
      <w:pPr>
        <w:ind w:left="720" w:hanging="720"/>
        <w:rPr>
          <w:sz w:val="24"/>
          <w:szCs w:val="24"/>
        </w:rPr>
      </w:pPr>
      <w:proofErr w:type="gramStart"/>
      <w:r w:rsidRPr="0062371C">
        <w:rPr>
          <w:sz w:val="24"/>
          <w:szCs w:val="24"/>
        </w:rPr>
        <w:t xml:space="preserve">3.1  </w:t>
      </w:r>
      <w:r w:rsidRPr="0062371C">
        <w:rPr>
          <w:sz w:val="24"/>
          <w:szCs w:val="24"/>
        </w:rPr>
        <w:tab/>
      </w:r>
      <w:proofErr w:type="gramEnd"/>
      <w:r w:rsidRPr="0062371C">
        <w:rPr>
          <w:sz w:val="24"/>
          <w:szCs w:val="24"/>
        </w:rPr>
        <w:t>An agent may obtain title to an Abandoned Motor Vehicle in a Motor Vehicle Repair Facility’s name upon presenting a Power of Attorney or Permission Letter authorizing the agent to act on the Motor Vehicle Repair Facility’s behalf.</w:t>
      </w:r>
    </w:p>
    <w:p w14:paraId="7A6FF2CC" w14:textId="2CE7269A" w:rsidR="00F64892" w:rsidRPr="0062371C" w:rsidRDefault="00F64892" w:rsidP="0062371C">
      <w:pPr>
        <w:ind w:left="720" w:hanging="720"/>
        <w:rPr>
          <w:sz w:val="24"/>
          <w:szCs w:val="24"/>
        </w:rPr>
      </w:pPr>
      <w:proofErr w:type="gramStart"/>
      <w:r w:rsidRPr="0062371C">
        <w:rPr>
          <w:sz w:val="24"/>
          <w:szCs w:val="24"/>
        </w:rPr>
        <w:t xml:space="preserve">3.2  </w:t>
      </w:r>
      <w:r w:rsidRPr="0062371C">
        <w:rPr>
          <w:sz w:val="24"/>
          <w:szCs w:val="24"/>
        </w:rPr>
        <w:tab/>
      </w:r>
      <w:proofErr w:type="gramEnd"/>
      <w:r w:rsidRPr="0062371C">
        <w:rPr>
          <w:sz w:val="24"/>
          <w:szCs w:val="24"/>
        </w:rPr>
        <w:t>The Permission Letter listed in paragraph 3.1 must include the make, model, model year, and VIN of the Abandoned Motor Vehicle</w:t>
      </w:r>
      <w:r w:rsidR="004B73FC">
        <w:rPr>
          <w:sz w:val="24"/>
          <w:szCs w:val="24"/>
        </w:rPr>
        <w:t>,</w:t>
      </w:r>
      <w:r w:rsidRPr="0062371C">
        <w:rPr>
          <w:sz w:val="24"/>
          <w:szCs w:val="24"/>
        </w:rPr>
        <w:t xml:space="preserve"> the business name, address, and telephone number of the Motor Vehicle Repair Facility</w:t>
      </w:r>
      <w:r w:rsidR="004B73FC">
        <w:rPr>
          <w:sz w:val="24"/>
          <w:szCs w:val="24"/>
        </w:rPr>
        <w:t>,</w:t>
      </w:r>
      <w:r w:rsidR="004B73FC" w:rsidRPr="0062371C">
        <w:rPr>
          <w:sz w:val="24"/>
          <w:szCs w:val="24"/>
        </w:rPr>
        <w:t xml:space="preserve"> </w:t>
      </w:r>
      <w:r w:rsidRPr="0062371C">
        <w:rPr>
          <w:sz w:val="24"/>
          <w:szCs w:val="24"/>
        </w:rPr>
        <w:t xml:space="preserve">and a statement that “[Name of Motor Vehicle Repair Facility] hereby authorizes [agent’s name] to act on my behalf in processing the title application for the above-referenced motor vehicle.” The permission letter must be either (1) signed under penalty of perjury or (2) notarized.  </w:t>
      </w:r>
    </w:p>
    <w:p w14:paraId="45E094C7" w14:textId="77777777" w:rsidR="008A1B5F" w:rsidRPr="0062371C" w:rsidRDefault="008A1B5F" w:rsidP="00F64892">
      <w:pPr>
        <w:rPr>
          <w:sz w:val="24"/>
          <w:szCs w:val="24"/>
        </w:rPr>
      </w:pPr>
    </w:p>
    <w:sectPr w:rsidR="008A1B5F" w:rsidRPr="006237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78B8" w14:textId="77777777" w:rsidR="00D8447C" w:rsidRDefault="00D8447C" w:rsidP="00890C07">
      <w:pPr>
        <w:spacing w:before="0" w:after="0"/>
      </w:pPr>
      <w:r>
        <w:separator/>
      </w:r>
    </w:p>
  </w:endnote>
  <w:endnote w:type="continuationSeparator" w:id="0">
    <w:p w14:paraId="3B681EEA" w14:textId="77777777" w:rsidR="00D8447C" w:rsidRDefault="00D8447C" w:rsidP="00890C07">
      <w:pPr>
        <w:spacing w:before="0" w:after="0"/>
      </w:pPr>
      <w:r>
        <w:continuationSeparator/>
      </w:r>
    </w:p>
  </w:endnote>
  <w:endnote w:type="continuationNotice" w:id="1">
    <w:p w14:paraId="7DFA5DB5" w14:textId="77777777" w:rsidR="00D8447C" w:rsidRDefault="00D8447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C138" w14:textId="77777777" w:rsidR="00D8447C" w:rsidRDefault="00D8447C" w:rsidP="00890C07">
      <w:pPr>
        <w:spacing w:before="0" w:after="0"/>
      </w:pPr>
      <w:r>
        <w:separator/>
      </w:r>
    </w:p>
  </w:footnote>
  <w:footnote w:type="continuationSeparator" w:id="0">
    <w:p w14:paraId="0FA681F0" w14:textId="77777777" w:rsidR="00D8447C" w:rsidRDefault="00D8447C" w:rsidP="00890C07">
      <w:pPr>
        <w:spacing w:before="0" w:after="0"/>
      </w:pPr>
      <w:r>
        <w:continuationSeparator/>
      </w:r>
    </w:p>
  </w:footnote>
  <w:footnote w:type="continuationNotice" w:id="1">
    <w:p w14:paraId="2B057690" w14:textId="77777777" w:rsidR="00D8447C" w:rsidRDefault="00D8447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03B"/>
    <w:rsid w:val="000732C9"/>
    <w:rsid w:val="00083EDE"/>
    <w:rsid w:val="000852D1"/>
    <w:rsid w:val="00122829"/>
    <w:rsid w:val="001628DE"/>
    <w:rsid w:val="001A195D"/>
    <w:rsid w:val="001D0FC8"/>
    <w:rsid w:val="00243C1B"/>
    <w:rsid w:val="00294374"/>
    <w:rsid w:val="002D40A8"/>
    <w:rsid w:val="002E74B5"/>
    <w:rsid w:val="00322DDF"/>
    <w:rsid w:val="00325D50"/>
    <w:rsid w:val="00366F63"/>
    <w:rsid w:val="003C69D5"/>
    <w:rsid w:val="003E4487"/>
    <w:rsid w:val="00426F9F"/>
    <w:rsid w:val="004469F6"/>
    <w:rsid w:val="0047555B"/>
    <w:rsid w:val="004B6AA3"/>
    <w:rsid w:val="004B73FC"/>
    <w:rsid w:val="005002EA"/>
    <w:rsid w:val="00523E2D"/>
    <w:rsid w:val="00562681"/>
    <w:rsid w:val="0057548D"/>
    <w:rsid w:val="005E767A"/>
    <w:rsid w:val="005F403B"/>
    <w:rsid w:val="0062371C"/>
    <w:rsid w:val="00635F3E"/>
    <w:rsid w:val="006553EA"/>
    <w:rsid w:val="00676915"/>
    <w:rsid w:val="006B1811"/>
    <w:rsid w:val="006E2513"/>
    <w:rsid w:val="006F1F7F"/>
    <w:rsid w:val="007201E3"/>
    <w:rsid w:val="00776224"/>
    <w:rsid w:val="007805C3"/>
    <w:rsid w:val="007A77EA"/>
    <w:rsid w:val="007C0EC0"/>
    <w:rsid w:val="007C3169"/>
    <w:rsid w:val="007E0991"/>
    <w:rsid w:val="0083497F"/>
    <w:rsid w:val="00834BE9"/>
    <w:rsid w:val="00884331"/>
    <w:rsid w:val="00890C07"/>
    <w:rsid w:val="00890D6C"/>
    <w:rsid w:val="008A1B5F"/>
    <w:rsid w:val="008C14C8"/>
    <w:rsid w:val="009B06D7"/>
    <w:rsid w:val="00A0126B"/>
    <w:rsid w:val="00A204F2"/>
    <w:rsid w:val="00A43330"/>
    <w:rsid w:val="00A5059E"/>
    <w:rsid w:val="00A63A7A"/>
    <w:rsid w:val="00AB68F5"/>
    <w:rsid w:val="00AF1F66"/>
    <w:rsid w:val="00B271B2"/>
    <w:rsid w:val="00B34D59"/>
    <w:rsid w:val="00B529A4"/>
    <w:rsid w:val="00B65B16"/>
    <w:rsid w:val="00B74E1F"/>
    <w:rsid w:val="00C02C42"/>
    <w:rsid w:val="00C15C9A"/>
    <w:rsid w:val="00C4017E"/>
    <w:rsid w:val="00C628C6"/>
    <w:rsid w:val="00CB4F54"/>
    <w:rsid w:val="00CC3061"/>
    <w:rsid w:val="00D243D1"/>
    <w:rsid w:val="00D8447C"/>
    <w:rsid w:val="00D97D3B"/>
    <w:rsid w:val="00DC6825"/>
    <w:rsid w:val="00DC7880"/>
    <w:rsid w:val="00DF4740"/>
    <w:rsid w:val="00E64E81"/>
    <w:rsid w:val="00ED01E3"/>
    <w:rsid w:val="00ED139C"/>
    <w:rsid w:val="00F23683"/>
    <w:rsid w:val="00F57C3D"/>
    <w:rsid w:val="00F64892"/>
    <w:rsid w:val="00F754B5"/>
    <w:rsid w:val="00FC7AD3"/>
    <w:rsid w:val="00FD1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68EF6"/>
  <w15:chartTrackingRefBased/>
  <w15:docId w15:val="{84528206-2E8C-444D-B6D7-0215CC89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4374"/>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294374"/>
    <w:pPr>
      <w:tabs>
        <w:tab w:val="left" w:pos="2160"/>
      </w:tabs>
      <w:ind w:left="720" w:hanging="720"/>
      <w:outlineLvl w:val="0"/>
    </w:pPr>
    <w:rPr>
      <w:b/>
      <w:caps/>
      <w:szCs w:val="24"/>
    </w:rPr>
  </w:style>
  <w:style w:type="paragraph" w:styleId="Heading2">
    <w:name w:val="heading 2"/>
    <w:basedOn w:val="Normal"/>
    <w:next w:val="Normal"/>
    <w:qFormat/>
    <w:rsid w:val="00294374"/>
    <w:pPr>
      <w:tabs>
        <w:tab w:val="left" w:pos="2160"/>
      </w:tabs>
      <w:ind w:left="720" w:hanging="720"/>
      <w:outlineLvl w:val="1"/>
    </w:pPr>
    <w:rPr>
      <w:b/>
      <w:bCs/>
      <w:szCs w:val="24"/>
    </w:rPr>
  </w:style>
  <w:style w:type="paragraph" w:styleId="Heading3">
    <w:name w:val="heading 3"/>
    <w:basedOn w:val="Heading2"/>
    <w:next w:val="Normal"/>
    <w:qFormat/>
    <w:rsid w:val="00294374"/>
    <w:pPr>
      <w:outlineLvl w:val="2"/>
    </w:pPr>
  </w:style>
  <w:style w:type="character" w:default="1" w:styleId="DefaultParagraphFont">
    <w:name w:val="Default Paragraph Font"/>
    <w:uiPriority w:val="1"/>
    <w:semiHidden/>
    <w:unhideWhenUsed/>
    <w:rsid w:val="002943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374"/>
  </w:style>
  <w:style w:type="numbering" w:customStyle="1" w:styleId="CDOSCCR">
    <w:name w:val="CDOS CCR"/>
    <w:rsid w:val="00294374"/>
    <w:pPr>
      <w:numPr>
        <w:numId w:val="11"/>
      </w:numPr>
    </w:pPr>
  </w:style>
  <w:style w:type="paragraph" w:styleId="ListParagraph">
    <w:name w:val="List Paragraph"/>
    <w:basedOn w:val="Normal"/>
    <w:link w:val="ListParagraphChar"/>
    <w:uiPriority w:val="34"/>
    <w:qFormat/>
    <w:rsid w:val="00294374"/>
    <w:pPr>
      <w:spacing w:after="0"/>
      <w:ind w:left="720"/>
    </w:pPr>
  </w:style>
  <w:style w:type="paragraph" w:styleId="FootnoteText">
    <w:name w:val="footnote text"/>
    <w:basedOn w:val="Normal"/>
    <w:link w:val="FootnoteTextChar"/>
    <w:rsid w:val="00294374"/>
    <w:pPr>
      <w:spacing w:before="0" w:after="0"/>
    </w:pPr>
    <w:rPr>
      <w:szCs w:val="20"/>
    </w:rPr>
  </w:style>
  <w:style w:type="character" w:customStyle="1" w:styleId="FootnoteTextChar">
    <w:name w:val="Footnote Text Char"/>
    <w:basedOn w:val="DefaultParagraphFont"/>
    <w:link w:val="FootnoteText"/>
    <w:rsid w:val="00294374"/>
    <w:rPr>
      <w:rFonts w:ascii="Arial" w:hAnsi="Arial" w:cs="Arial"/>
      <w:sz w:val="22"/>
    </w:rPr>
  </w:style>
  <w:style w:type="character" w:styleId="FootnoteReference">
    <w:name w:val="footnote reference"/>
    <w:basedOn w:val="DefaultParagraphFont"/>
    <w:rsid w:val="00294374"/>
    <w:rPr>
      <w:vertAlign w:val="superscript"/>
    </w:rPr>
  </w:style>
  <w:style w:type="paragraph" w:customStyle="1" w:styleId="NormalBold">
    <w:name w:val="Normal Bold"/>
    <w:basedOn w:val="Normal"/>
    <w:link w:val="NormalBoldChar"/>
    <w:qFormat/>
    <w:rsid w:val="00294374"/>
    <w:rPr>
      <w:b/>
      <w:bCs/>
    </w:rPr>
  </w:style>
  <w:style w:type="character" w:customStyle="1" w:styleId="NormalBoldChar">
    <w:name w:val="Normal Bold Char"/>
    <w:basedOn w:val="DefaultParagraphFont"/>
    <w:link w:val="NormalBold"/>
    <w:rsid w:val="00294374"/>
    <w:rPr>
      <w:rFonts w:ascii="Arial" w:hAnsi="Arial" w:cs="Arial"/>
      <w:b/>
      <w:bCs/>
      <w:sz w:val="22"/>
      <w:szCs w:val="22"/>
    </w:rPr>
  </w:style>
  <w:style w:type="paragraph" w:customStyle="1" w:styleId="Indent05Normal">
    <w:name w:val="Indent 0.5&quot; Normal"/>
    <w:basedOn w:val="ListParagraph"/>
    <w:link w:val="Indent05NormalChar"/>
    <w:qFormat/>
    <w:rsid w:val="00294374"/>
  </w:style>
  <w:style w:type="character" w:customStyle="1" w:styleId="ListParagraphChar">
    <w:name w:val="List Paragraph Char"/>
    <w:basedOn w:val="DefaultParagraphFont"/>
    <w:link w:val="ListParagraph"/>
    <w:uiPriority w:val="34"/>
    <w:rsid w:val="00294374"/>
    <w:rPr>
      <w:rFonts w:ascii="Arial" w:hAnsi="Arial" w:cs="Arial"/>
      <w:sz w:val="22"/>
      <w:szCs w:val="22"/>
    </w:rPr>
  </w:style>
  <w:style w:type="character" w:customStyle="1" w:styleId="Indent05NormalChar">
    <w:name w:val="Indent 0.5&quot; Normal Char"/>
    <w:basedOn w:val="ListParagraphChar"/>
    <w:link w:val="Indent05Normal"/>
    <w:rsid w:val="00294374"/>
    <w:rPr>
      <w:rFonts w:ascii="Arial" w:hAnsi="Arial" w:cs="Arial"/>
      <w:sz w:val="22"/>
      <w:szCs w:val="22"/>
    </w:rPr>
  </w:style>
  <w:style w:type="paragraph" w:customStyle="1" w:styleId="Indent10Normal">
    <w:name w:val="Indent 1.0&quot; Normal"/>
    <w:basedOn w:val="ListParagraph"/>
    <w:link w:val="Indent10NormalChar"/>
    <w:qFormat/>
    <w:rsid w:val="00294374"/>
    <w:pPr>
      <w:ind w:left="1440"/>
    </w:pPr>
  </w:style>
  <w:style w:type="character" w:customStyle="1" w:styleId="Indent10NormalChar">
    <w:name w:val="Indent 1.0&quot; Normal Char"/>
    <w:basedOn w:val="ListParagraphChar"/>
    <w:link w:val="Indent10Normal"/>
    <w:rsid w:val="00294374"/>
    <w:rPr>
      <w:rFonts w:ascii="Arial" w:hAnsi="Arial" w:cs="Arial"/>
      <w:sz w:val="22"/>
      <w:szCs w:val="22"/>
    </w:rPr>
  </w:style>
  <w:style w:type="paragraph" w:customStyle="1" w:styleId="Indent15Normal">
    <w:name w:val="Indent 1.5&quot; Normal"/>
    <w:basedOn w:val="ListParagraph"/>
    <w:link w:val="Indent15NormalChar"/>
    <w:qFormat/>
    <w:rsid w:val="00294374"/>
    <w:pPr>
      <w:ind w:left="2160"/>
    </w:pPr>
  </w:style>
  <w:style w:type="character" w:customStyle="1" w:styleId="Indent15NormalChar">
    <w:name w:val="Indent 1.5&quot; Normal Char"/>
    <w:basedOn w:val="ListParagraphChar"/>
    <w:link w:val="Indent15Normal"/>
    <w:rsid w:val="00294374"/>
    <w:rPr>
      <w:rFonts w:ascii="Arial" w:hAnsi="Arial" w:cs="Arial"/>
      <w:sz w:val="22"/>
      <w:szCs w:val="22"/>
    </w:rPr>
  </w:style>
  <w:style w:type="paragraph" w:customStyle="1" w:styleId="Indent20Normal">
    <w:name w:val="Indent 2.0&quot; Normal"/>
    <w:basedOn w:val="ListParagraph"/>
    <w:link w:val="Indent20NormalChar"/>
    <w:qFormat/>
    <w:rsid w:val="00294374"/>
    <w:pPr>
      <w:ind w:left="2880"/>
    </w:pPr>
  </w:style>
  <w:style w:type="character" w:customStyle="1" w:styleId="Indent20NormalChar">
    <w:name w:val="Indent 2.0&quot; Normal Char"/>
    <w:basedOn w:val="ListParagraphChar"/>
    <w:link w:val="Indent20Normal"/>
    <w:rsid w:val="00294374"/>
    <w:rPr>
      <w:rFonts w:ascii="Arial" w:hAnsi="Arial" w:cs="Arial"/>
      <w:sz w:val="22"/>
      <w:szCs w:val="22"/>
    </w:rPr>
  </w:style>
  <w:style w:type="paragraph" w:customStyle="1" w:styleId="Indent25Normal">
    <w:name w:val="Indent 2.5&quot; Normal"/>
    <w:basedOn w:val="ListParagraph"/>
    <w:link w:val="Indent25NormalChar"/>
    <w:qFormat/>
    <w:rsid w:val="00294374"/>
    <w:pPr>
      <w:ind w:left="3600"/>
    </w:pPr>
  </w:style>
  <w:style w:type="character" w:customStyle="1" w:styleId="Indent25NormalChar">
    <w:name w:val="Indent 2.5&quot; Normal Char"/>
    <w:basedOn w:val="ListParagraphChar"/>
    <w:link w:val="Indent25Normal"/>
    <w:rsid w:val="00294374"/>
    <w:rPr>
      <w:rFonts w:ascii="Arial" w:hAnsi="Arial" w:cs="Arial"/>
      <w:sz w:val="22"/>
      <w:szCs w:val="22"/>
    </w:rPr>
  </w:style>
  <w:style w:type="paragraph" w:customStyle="1" w:styleId="upar1">
    <w:name w:val="upar1"/>
    <w:basedOn w:val="Normal"/>
    <w:link w:val="upar1Char"/>
    <w:rsid w:val="0062371C"/>
    <w:pPr>
      <w:spacing w:before="0" w:after="160" w:line="278" w:lineRule="auto"/>
    </w:pPr>
    <w:rPr>
      <w:rFonts w:eastAsia="Aptos"/>
      <w:kern w:val="2"/>
      <w:sz w:val="24"/>
      <w:szCs w:val="24"/>
    </w:rPr>
  </w:style>
  <w:style w:type="paragraph" w:customStyle="1" w:styleId="Footnote">
    <w:name w:val="Footnote"/>
    <w:basedOn w:val="Normal"/>
    <w:rsid w:val="0062371C"/>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62371C"/>
    <w:rPr>
      <w:rFonts w:ascii="Arial" w:hAnsi="Arial" w:cs="Arial"/>
      <w:b/>
      <w:caps/>
      <w:sz w:val="22"/>
      <w:szCs w:val="24"/>
    </w:rPr>
  </w:style>
  <w:style w:type="character" w:customStyle="1" w:styleId="upar1Char">
    <w:name w:val="upar1 Char"/>
    <w:link w:val="upar1"/>
    <w:locked/>
    <w:rsid w:val="0062371C"/>
    <w:rPr>
      <w:rFonts w:ascii="Arial" w:eastAsia="Aptos" w:hAnsi="Arial" w:cs="Arial"/>
      <w:kern w:val="2"/>
      <w:sz w:val="24"/>
      <w:szCs w:val="24"/>
    </w:rPr>
  </w:style>
  <w:style w:type="paragraph" w:styleId="Revision">
    <w:name w:val="Revision"/>
    <w:hidden/>
    <w:uiPriority w:val="99"/>
    <w:semiHidden/>
    <w:rsid w:val="00ED01E3"/>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RuleTemplate-Blank</Template>
  <TotalTime>4</TotalTime>
  <Pages>4</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2026-07-31T15:58:00Z</dcterms:created>
  <dcterms:modified xsi:type="dcterms:W3CDTF">2026-08-26T16:47:00Z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