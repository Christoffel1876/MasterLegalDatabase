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FD8319" w14:textId="2C5FE0FE" w:rsidR="00945184" w:rsidRPr="00C8287D" w:rsidRDefault="006E4D64" w:rsidP="006A6F05">
      <w:pPr>
        <w:pStyle w:val="Upar1Bold"/>
        <w:spacing w:before="200"/>
        <w:rPr>
          <w:sz w:val="22"/>
          <w:szCs w:val="22"/>
        </w:rPr>
      </w:pPr>
      <w:r w:rsidRPr="00C8287D">
        <w:rPr>
          <w:sz w:val="22"/>
          <w:szCs w:val="22"/>
        </w:rPr>
        <w:t>Department of Education</w:t>
      </w:r>
    </w:p>
    <w:p w14:paraId="199B4102" w14:textId="77E897F0" w:rsidR="00945184" w:rsidRPr="00C8287D" w:rsidRDefault="006E4D64" w:rsidP="006A6F05">
      <w:pPr>
        <w:pStyle w:val="Upar1Bold"/>
        <w:spacing w:before="200"/>
        <w:rPr>
          <w:sz w:val="22"/>
          <w:szCs w:val="22"/>
        </w:rPr>
      </w:pPr>
      <w:r w:rsidRPr="00C8287D">
        <w:rPr>
          <w:sz w:val="22"/>
          <w:szCs w:val="22"/>
        </w:rPr>
        <w:t>Facility Schools Board</w:t>
      </w:r>
    </w:p>
    <w:p w14:paraId="7419A4FE" w14:textId="753DB792" w:rsidR="00945184" w:rsidRPr="00C8287D" w:rsidRDefault="006E4D64" w:rsidP="006A6F05">
      <w:pPr>
        <w:pStyle w:val="Heading1"/>
        <w:spacing w:before="200" w:after="0"/>
        <w:rPr>
          <w:sz w:val="22"/>
          <w:szCs w:val="22"/>
        </w:rPr>
      </w:pPr>
      <w:r w:rsidRPr="00C8287D">
        <w:rPr>
          <w:sz w:val="22"/>
          <w:szCs w:val="22"/>
        </w:rPr>
        <w:t>Rules for the administration of the facility schools act</w:t>
      </w:r>
    </w:p>
    <w:p w14:paraId="16DB981E" w14:textId="35111243" w:rsidR="00945184" w:rsidRPr="00C8287D" w:rsidRDefault="006E4D64" w:rsidP="006A6F05">
      <w:pPr>
        <w:pStyle w:val="Upar1Bold"/>
        <w:spacing w:before="200"/>
        <w:rPr>
          <w:sz w:val="22"/>
          <w:szCs w:val="22"/>
        </w:rPr>
      </w:pPr>
      <w:r w:rsidRPr="00C8287D">
        <w:rPr>
          <w:sz w:val="22"/>
          <w:szCs w:val="22"/>
        </w:rPr>
        <w:t>1 CCR 304-1</w:t>
      </w:r>
    </w:p>
    <w:p w14:paraId="0167637C" w14:textId="77777777" w:rsidR="00945184" w:rsidRPr="00C8287D" w:rsidRDefault="00945184" w:rsidP="006A6F05">
      <w:pPr>
        <w:pStyle w:val="FootnoteItalic"/>
        <w:pBdr>
          <w:bottom w:val="single" w:sz="12" w:space="1" w:color="auto"/>
        </w:pBdr>
        <w:spacing w:before="200"/>
        <w:rPr>
          <w:sz w:val="22"/>
          <w:szCs w:val="22"/>
        </w:rPr>
      </w:pPr>
      <w:r w:rsidRPr="00C8287D">
        <w:rPr>
          <w:sz w:val="22"/>
          <w:szCs w:val="22"/>
        </w:rPr>
        <w:t>[Editor’s Notes follow the text of the rules at the end of this CCR Document.]</w:t>
      </w:r>
    </w:p>
    <w:p w14:paraId="76604271" w14:textId="6AB9601C" w:rsidR="00945184" w:rsidRPr="00173F55" w:rsidRDefault="005052EF" w:rsidP="00173F55">
      <w:pPr>
        <w:pStyle w:val="Heading2"/>
      </w:pPr>
      <w:r w:rsidRPr="00173F55">
        <w:t>Rule 1</w:t>
      </w:r>
      <w:r w:rsidR="00847C5F" w:rsidRPr="00173F55">
        <w:tab/>
      </w:r>
      <w:r w:rsidR="000A3E83" w:rsidRPr="00173F55">
        <w:t>Statement of Basis and Purpose</w:t>
      </w:r>
    </w:p>
    <w:p w14:paraId="65E1E44F" w14:textId="242DF1DF" w:rsidR="00847C5F" w:rsidRPr="00BF15F1" w:rsidRDefault="00847C5F" w:rsidP="00A5306A">
      <w:pPr>
        <w:pStyle w:val="par1"/>
        <w:ind w:left="0" w:firstLine="0"/>
        <w:rPr>
          <w:sz w:val="22"/>
          <w:szCs w:val="22"/>
        </w:rPr>
      </w:pPr>
      <w:r w:rsidRPr="00BF15F1">
        <w:rPr>
          <w:sz w:val="22"/>
          <w:szCs w:val="22"/>
        </w:rPr>
        <w:t>This regulation is adopted pursuant to the authority in section</w:t>
      </w:r>
      <w:r w:rsidR="006E4D64" w:rsidRPr="00BF15F1">
        <w:rPr>
          <w:sz w:val="22"/>
          <w:szCs w:val="22"/>
        </w:rPr>
        <w:t>s</w:t>
      </w:r>
      <w:r w:rsidRPr="00BF15F1">
        <w:rPr>
          <w:sz w:val="22"/>
          <w:szCs w:val="22"/>
        </w:rPr>
        <w:t xml:space="preserve"> </w:t>
      </w:r>
      <w:r w:rsidR="006E4D64" w:rsidRPr="00BF15F1">
        <w:rPr>
          <w:sz w:val="22"/>
          <w:szCs w:val="22"/>
        </w:rPr>
        <w:t>22-2-406 and 22-2-407</w:t>
      </w:r>
      <w:r w:rsidRPr="00BF15F1">
        <w:rPr>
          <w:sz w:val="22"/>
          <w:szCs w:val="22"/>
        </w:rPr>
        <w:t>, C.R.S.</w:t>
      </w:r>
      <w:r w:rsidR="000A3E83" w:rsidRPr="00BF15F1">
        <w:rPr>
          <w:sz w:val="22"/>
          <w:szCs w:val="22"/>
        </w:rPr>
        <w:t xml:space="preserve">, </w:t>
      </w:r>
      <w:r w:rsidRPr="00BF15F1">
        <w:rPr>
          <w:sz w:val="22"/>
          <w:szCs w:val="22"/>
        </w:rPr>
        <w:t>consistent with the requirements of the State Administrative Procedures Act, section</w:t>
      </w:r>
      <w:r w:rsidR="00DD365D" w:rsidRPr="00BF15F1">
        <w:rPr>
          <w:sz w:val="22"/>
          <w:szCs w:val="22"/>
        </w:rPr>
        <w:t>s</w:t>
      </w:r>
      <w:r w:rsidRPr="00BF15F1">
        <w:rPr>
          <w:sz w:val="22"/>
          <w:szCs w:val="22"/>
        </w:rPr>
        <w:t xml:space="preserve"> 24-4-101 et seq., C.R.S.</w:t>
      </w:r>
      <w:r w:rsidR="000A3E83" w:rsidRPr="00BF15F1">
        <w:rPr>
          <w:sz w:val="22"/>
          <w:szCs w:val="22"/>
        </w:rPr>
        <w:t xml:space="preserve">, to implement </w:t>
      </w:r>
      <w:r w:rsidRPr="00BF15F1">
        <w:rPr>
          <w:sz w:val="22"/>
          <w:szCs w:val="22"/>
        </w:rPr>
        <w:t xml:space="preserve">the </w:t>
      </w:r>
      <w:r w:rsidR="006E4D64" w:rsidRPr="00BF15F1">
        <w:rPr>
          <w:sz w:val="22"/>
          <w:szCs w:val="22"/>
        </w:rPr>
        <w:t>Facility Schools</w:t>
      </w:r>
      <w:r w:rsidRPr="00BF15F1">
        <w:rPr>
          <w:sz w:val="22"/>
          <w:szCs w:val="22"/>
        </w:rPr>
        <w:t xml:space="preserve"> Act, sections </w:t>
      </w:r>
      <w:r w:rsidR="006E4D64" w:rsidRPr="00BF15F1">
        <w:rPr>
          <w:sz w:val="22"/>
          <w:szCs w:val="22"/>
        </w:rPr>
        <w:t>22</w:t>
      </w:r>
      <w:r w:rsidRPr="00BF15F1">
        <w:rPr>
          <w:sz w:val="22"/>
          <w:szCs w:val="22"/>
        </w:rPr>
        <w:t>-</w:t>
      </w:r>
      <w:r w:rsidR="006E4D64" w:rsidRPr="00BF15F1">
        <w:rPr>
          <w:sz w:val="22"/>
          <w:szCs w:val="22"/>
        </w:rPr>
        <w:t>2</w:t>
      </w:r>
      <w:r w:rsidRPr="00BF15F1">
        <w:rPr>
          <w:sz w:val="22"/>
          <w:szCs w:val="22"/>
        </w:rPr>
        <w:t>-</w:t>
      </w:r>
      <w:r w:rsidR="006E4D64" w:rsidRPr="00BF15F1">
        <w:rPr>
          <w:sz w:val="22"/>
          <w:szCs w:val="22"/>
        </w:rPr>
        <w:t>401</w:t>
      </w:r>
      <w:r w:rsidRPr="00BF15F1">
        <w:rPr>
          <w:sz w:val="22"/>
          <w:szCs w:val="22"/>
        </w:rPr>
        <w:t xml:space="preserve"> et seq., C.R.S.</w:t>
      </w:r>
    </w:p>
    <w:p w14:paraId="24C57209" w14:textId="785530F5" w:rsidR="00621C66" w:rsidRPr="006661BF" w:rsidRDefault="005052EF" w:rsidP="00173F55">
      <w:pPr>
        <w:pStyle w:val="Heading2"/>
      </w:pPr>
      <w:r w:rsidRPr="006661BF">
        <w:t xml:space="preserve">Rule </w:t>
      </w:r>
      <w:r w:rsidR="000A3E83">
        <w:t>2</w:t>
      </w:r>
      <w:r w:rsidR="00621C66" w:rsidRPr="006661BF">
        <w:tab/>
        <w:t>Definitions</w:t>
      </w:r>
    </w:p>
    <w:p w14:paraId="122D9A4C" w14:textId="3970C2EF" w:rsidR="00D7119A" w:rsidRDefault="00173F55" w:rsidP="006661BF">
      <w:pPr>
        <w:spacing w:before="200"/>
        <w:rPr>
          <w:sz w:val="22"/>
          <w:szCs w:val="22"/>
        </w:rPr>
      </w:pPr>
      <w:r>
        <w:rPr>
          <w:sz w:val="22"/>
          <w:szCs w:val="22"/>
        </w:rPr>
        <w:t>“</w:t>
      </w:r>
      <w:r w:rsidR="00D7119A" w:rsidRPr="00D7119A">
        <w:rPr>
          <w:sz w:val="22"/>
          <w:szCs w:val="22"/>
        </w:rPr>
        <w:t>Administrative unit</w:t>
      </w:r>
      <w:r>
        <w:rPr>
          <w:sz w:val="22"/>
          <w:szCs w:val="22"/>
        </w:rPr>
        <w:t>”</w:t>
      </w:r>
      <w:r w:rsidR="00D7119A" w:rsidRPr="00D7119A">
        <w:rPr>
          <w:sz w:val="22"/>
          <w:szCs w:val="22"/>
        </w:rPr>
        <w:t xml:space="preserve"> means a school district, a board of cooperative </w:t>
      </w:r>
      <w:r w:rsidR="00D7119A">
        <w:rPr>
          <w:sz w:val="22"/>
          <w:szCs w:val="22"/>
        </w:rPr>
        <w:t xml:space="preserve">educational </w:t>
      </w:r>
      <w:r w:rsidR="00D7119A" w:rsidRPr="00D7119A">
        <w:rPr>
          <w:sz w:val="22"/>
          <w:szCs w:val="22"/>
        </w:rPr>
        <w:t xml:space="preserve">services, a multi-district administrative unit, a charter school network, a charter school collaborative, or the state </w:t>
      </w:r>
      <w:r w:rsidR="00D7119A">
        <w:rPr>
          <w:sz w:val="22"/>
          <w:szCs w:val="22"/>
        </w:rPr>
        <w:t>C</w:t>
      </w:r>
      <w:r w:rsidR="00D7119A" w:rsidRPr="00D7119A">
        <w:rPr>
          <w:sz w:val="22"/>
          <w:szCs w:val="22"/>
        </w:rPr>
        <w:t xml:space="preserve">harter </w:t>
      </w:r>
      <w:r w:rsidR="00D7119A">
        <w:rPr>
          <w:sz w:val="22"/>
          <w:szCs w:val="22"/>
        </w:rPr>
        <w:t>S</w:t>
      </w:r>
      <w:r w:rsidR="00D7119A" w:rsidRPr="00D7119A">
        <w:rPr>
          <w:sz w:val="22"/>
          <w:szCs w:val="22"/>
        </w:rPr>
        <w:t xml:space="preserve">chool </w:t>
      </w:r>
      <w:r w:rsidR="00D7119A">
        <w:rPr>
          <w:sz w:val="22"/>
          <w:szCs w:val="22"/>
        </w:rPr>
        <w:t>I</w:t>
      </w:r>
      <w:r w:rsidR="00D7119A" w:rsidRPr="00D7119A">
        <w:rPr>
          <w:sz w:val="22"/>
          <w:szCs w:val="22"/>
        </w:rPr>
        <w:t xml:space="preserve">nstitute, that is providing educational services to exceptional children and that is responsible for the local administration of </w:t>
      </w:r>
      <w:r w:rsidR="00D7119A">
        <w:rPr>
          <w:sz w:val="22"/>
          <w:szCs w:val="22"/>
        </w:rPr>
        <w:t xml:space="preserve">the </w:t>
      </w:r>
      <w:r w:rsidR="00D7119A" w:rsidRPr="00D7119A">
        <w:rPr>
          <w:sz w:val="22"/>
          <w:szCs w:val="22"/>
        </w:rPr>
        <w:t>Exceptional Children's Educational Act</w:t>
      </w:r>
      <w:r w:rsidR="00D7119A">
        <w:rPr>
          <w:sz w:val="22"/>
          <w:szCs w:val="22"/>
        </w:rPr>
        <w:t>.</w:t>
      </w:r>
    </w:p>
    <w:p w14:paraId="2F3B7B7F" w14:textId="7F0D4E07" w:rsidR="00D7119A" w:rsidRDefault="00D7119A" w:rsidP="0092073B">
      <w:pPr>
        <w:spacing w:before="200"/>
        <w:rPr>
          <w:sz w:val="22"/>
          <w:szCs w:val="22"/>
        </w:rPr>
      </w:pPr>
      <w:r>
        <w:rPr>
          <w:sz w:val="22"/>
          <w:szCs w:val="22"/>
        </w:rPr>
        <w:t xml:space="preserve">“Administrative unit of residence” has the same meaning as in the “Rules for the Administration of the Exceptional Children’s Education Act,” 1 CCR 301-8, </w:t>
      </w:r>
      <w:r w:rsidR="00766075">
        <w:rPr>
          <w:sz w:val="22"/>
          <w:szCs w:val="22"/>
        </w:rPr>
        <w:t>Rule</w:t>
      </w:r>
      <w:r>
        <w:rPr>
          <w:sz w:val="22"/>
          <w:szCs w:val="22"/>
        </w:rPr>
        <w:t xml:space="preserve"> 2.02(1)</w:t>
      </w:r>
      <w:r w:rsidR="0092073B">
        <w:rPr>
          <w:sz w:val="22"/>
          <w:szCs w:val="22"/>
        </w:rPr>
        <w:t>.</w:t>
      </w:r>
    </w:p>
    <w:p w14:paraId="3AB7C6AD" w14:textId="6E24BB2D" w:rsidR="006E4D64" w:rsidRPr="00C8287D" w:rsidRDefault="006E4D64" w:rsidP="006661BF">
      <w:pPr>
        <w:spacing w:before="200"/>
        <w:rPr>
          <w:sz w:val="22"/>
          <w:szCs w:val="22"/>
        </w:rPr>
      </w:pPr>
      <w:r w:rsidRPr="00C8287D">
        <w:rPr>
          <w:sz w:val="22"/>
          <w:szCs w:val="22"/>
        </w:rPr>
        <w:t xml:space="preserve">“Approved facility school” means an educational program that is operated by a facility to provide educational services to students placed in the facility and that, pursuant to </w:t>
      </w:r>
      <w:r w:rsidR="0099407B" w:rsidRPr="00C8287D">
        <w:rPr>
          <w:sz w:val="22"/>
          <w:szCs w:val="22"/>
        </w:rPr>
        <w:t xml:space="preserve">section </w:t>
      </w:r>
      <w:r w:rsidRPr="00C8287D">
        <w:rPr>
          <w:sz w:val="22"/>
          <w:szCs w:val="22"/>
        </w:rPr>
        <w:t xml:space="preserve">22-2-407(2), </w:t>
      </w:r>
      <w:r w:rsidR="0099407B" w:rsidRPr="00C8287D">
        <w:rPr>
          <w:sz w:val="22"/>
          <w:szCs w:val="22"/>
        </w:rPr>
        <w:t xml:space="preserve">C.R.S., </w:t>
      </w:r>
      <w:r w:rsidRPr="00C8287D">
        <w:rPr>
          <w:sz w:val="22"/>
          <w:szCs w:val="22"/>
        </w:rPr>
        <w:t>has been placed on the list of facility schools that are approved to receive reimbursement for providing educational services to students placed in a facility.</w:t>
      </w:r>
    </w:p>
    <w:p w14:paraId="38733422" w14:textId="678FDDA1" w:rsidR="006E4D64" w:rsidRPr="00C8287D" w:rsidRDefault="006E4D64" w:rsidP="006A6F05">
      <w:pPr>
        <w:spacing w:before="200"/>
        <w:rPr>
          <w:sz w:val="22"/>
          <w:szCs w:val="22"/>
        </w:rPr>
      </w:pPr>
      <w:r w:rsidRPr="00C8287D">
        <w:rPr>
          <w:sz w:val="22"/>
          <w:szCs w:val="22"/>
        </w:rPr>
        <w:t xml:space="preserve">“Board” means the Facility Schools Board created pursuant to </w:t>
      </w:r>
      <w:r w:rsidR="0099407B" w:rsidRPr="00C8287D">
        <w:rPr>
          <w:sz w:val="22"/>
          <w:szCs w:val="22"/>
        </w:rPr>
        <w:t>section</w:t>
      </w:r>
      <w:r w:rsidRPr="00C8287D">
        <w:rPr>
          <w:sz w:val="22"/>
          <w:szCs w:val="22"/>
        </w:rPr>
        <w:t xml:space="preserve"> 22-2-404</w:t>
      </w:r>
      <w:r w:rsidR="0099407B" w:rsidRPr="00C8287D">
        <w:rPr>
          <w:sz w:val="22"/>
          <w:szCs w:val="22"/>
        </w:rPr>
        <w:t>, C.R.S</w:t>
      </w:r>
      <w:r w:rsidRPr="00C8287D">
        <w:rPr>
          <w:sz w:val="22"/>
          <w:szCs w:val="22"/>
        </w:rPr>
        <w:t>.</w:t>
      </w:r>
    </w:p>
    <w:p w14:paraId="4291532F" w14:textId="571FDE4E" w:rsidR="006E4D64" w:rsidRPr="00C8287D" w:rsidRDefault="006E4D64" w:rsidP="006A6F05">
      <w:pPr>
        <w:spacing w:before="200"/>
        <w:rPr>
          <w:sz w:val="22"/>
          <w:szCs w:val="22"/>
        </w:rPr>
      </w:pPr>
      <w:r w:rsidRPr="00C8287D">
        <w:rPr>
          <w:sz w:val="22"/>
          <w:szCs w:val="22"/>
        </w:rPr>
        <w:t xml:space="preserve">“Day treatment center” </w:t>
      </w:r>
      <w:r w:rsidR="00A02574">
        <w:rPr>
          <w:sz w:val="22"/>
          <w:szCs w:val="22"/>
        </w:rPr>
        <w:t xml:space="preserve">(also known as a “day treatment facility”) </w:t>
      </w:r>
      <w:r w:rsidRPr="00C8287D">
        <w:rPr>
          <w:sz w:val="22"/>
          <w:szCs w:val="22"/>
        </w:rPr>
        <w:t>means a facility that</w:t>
      </w:r>
      <w:r w:rsidR="00D33290">
        <w:rPr>
          <w:sz w:val="22"/>
          <w:szCs w:val="22"/>
        </w:rPr>
        <w:t>,</w:t>
      </w:r>
      <w:r w:rsidRPr="00C8287D">
        <w:rPr>
          <w:sz w:val="22"/>
          <w:szCs w:val="22"/>
        </w:rPr>
        <w:t xml:space="preserve"> except as provided in subsection (8)(a)(II)</w:t>
      </w:r>
      <w:r w:rsidR="00D33290">
        <w:rPr>
          <w:sz w:val="22"/>
          <w:szCs w:val="22"/>
        </w:rPr>
        <w:t>, C.R.S.</w:t>
      </w:r>
      <w:r w:rsidRPr="00C8287D">
        <w:rPr>
          <w:sz w:val="22"/>
          <w:szCs w:val="22"/>
        </w:rPr>
        <w:t xml:space="preserve">, provides less than 24-hour care for groups of five or more children who are three years of age or older, but less than 21 years of age; and provides a structured program of various types of psycho-social and behavioral treatment to prevent or reduce the need for placement of the child out of the home or community. “Day treatment center” does not include special education programs operated by a public or private school system or programs that are licensed by the Colorado Department of Early Childhood for less than 24-hour care of children, such as a </w:t>
      </w:r>
      <w:proofErr w:type="gramStart"/>
      <w:r w:rsidRPr="00C8287D">
        <w:rPr>
          <w:sz w:val="22"/>
          <w:szCs w:val="22"/>
        </w:rPr>
        <w:t>child care</w:t>
      </w:r>
      <w:proofErr w:type="gramEnd"/>
      <w:r w:rsidRPr="00C8287D">
        <w:rPr>
          <w:sz w:val="22"/>
          <w:szCs w:val="22"/>
        </w:rPr>
        <w:t xml:space="preserve"> center.</w:t>
      </w:r>
    </w:p>
    <w:p w14:paraId="6257CE05" w14:textId="0C2DCAF1" w:rsidR="006E4D64" w:rsidRPr="00C8287D" w:rsidRDefault="006E4D64" w:rsidP="006A6F05">
      <w:pPr>
        <w:spacing w:before="200"/>
        <w:rPr>
          <w:sz w:val="22"/>
          <w:szCs w:val="22"/>
        </w:rPr>
      </w:pPr>
      <w:r w:rsidRPr="00C8287D">
        <w:rPr>
          <w:sz w:val="22"/>
          <w:szCs w:val="22"/>
        </w:rPr>
        <w:t>“Days” means calendar days.</w:t>
      </w:r>
    </w:p>
    <w:p w14:paraId="339EE5FE" w14:textId="0B070422" w:rsidR="006E4D64" w:rsidRDefault="006E4D64" w:rsidP="006A6F05">
      <w:pPr>
        <w:spacing w:before="200"/>
        <w:rPr>
          <w:sz w:val="22"/>
          <w:szCs w:val="22"/>
        </w:rPr>
      </w:pPr>
      <w:r w:rsidRPr="00C8287D">
        <w:rPr>
          <w:sz w:val="22"/>
          <w:szCs w:val="22"/>
        </w:rPr>
        <w:t xml:space="preserve">“Facility” means a day treatment center, residential </w:t>
      </w:r>
      <w:proofErr w:type="gramStart"/>
      <w:r w:rsidRPr="00C8287D">
        <w:rPr>
          <w:sz w:val="22"/>
          <w:szCs w:val="22"/>
        </w:rPr>
        <w:t>child care</w:t>
      </w:r>
      <w:proofErr w:type="gramEnd"/>
      <w:r w:rsidRPr="00C8287D">
        <w:rPr>
          <w:sz w:val="22"/>
          <w:szCs w:val="22"/>
        </w:rPr>
        <w:t xml:space="preserve"> facility, or other facility licensed by the Colorado Department of Human Services pursuant to </w:t>
      </w:r>
      <w:r w:rsidR="0099407B" w:rsidRPr="00C8287D">
        <w:rPr>
          <w:sz w:val="22"/>
          <w:szCs w:val="22"/>
        </w:rPr>
        <w:t>section</w:t>
      </w:r>
      <w:r w:rsidRPr="00C8287D">
        <w:rPr>
          <w:sz w:val="22"/>
          <w:szCs w:val="22"/>
        </w:rPr>
        <w:t xml:space="preserve"> 26-6-905, </w:t>
      </w:r>
      <w:r w:rsidR="0099407B" w:rsidRPr="00C8287D">
        <w:rPr>
          <w:sz w:val="22"/>
          <w:szCs w:val="22"/>
        </w:rPr>
        <w:t xml:space="preserve">C.R.S.; </w:t>
      </w:r>
      <w:r w:rsidRPr="00C8287D">
        <w:rPr>
          <w:sz w:val="22"/>
          <w:szCs w:val="22"/>
        </w:rPr>
        <w:t xml:space="preserve">a hospital licensed by the Colorado Department of Public Health and Environment pursuant to </w:t>
      </w:r>
      <w:r w:rsidR="0099407B" w:rsidRPr="00C8287D">
        <w:rPr>
          <w:sz w:val="22"/>
          <w:szCs w:val="22"/>
        </w:rPr>
        <w:t>section</w:t>
      </w:r>
      <w:r w:rsidRPr="00C8287D">
        <w:rPr>
          <w:sz w:val="22"/>
          <w:szCs w:val="22"/>
        </w:rPr>
        <w:t xml:space="preserve"> 25-1.5-103, </w:t>
      </w:r>
      <w:r w:rsidR="0099407B" w:rsidRPr="00C8287D">
        <w:rPr>
          <w:sz w:val="22"/>
          <w:szCs w:val="22"/>
        </w:rPr>
        <w:t xml:space="preserve">C.R.S.; </w:t>
      </w:r>
      <w:r w:rsidRPr="00C8287D">
        <w:rPr>
          <w:sz w:val="22"/>
          <w:szCs w:val="22"/>
        </w:rPr>
        <w:t>or a specialized day school authorized by the Office</w:t>
      </w:r>
      <w:r w:rsidR="0099407B" w:rsidRPr="00C8287D">
        <w:rPr>
          <w:sz w:val="22"/>
          <w:szCs w:val="22"/>
        </w:rPr>
        <w:t xml:space="preserve"> pursuant to section 22-2-406, C.R.S</w:t>
      </w:r>
      <w:r w:rsidRPr="00C8287D">
        <w:rPr>
          <w:sz w:val="22"/>
          <w:szCs w:val="22"/>
        </w:rPr>
        <w:t>.</w:t>
      </w:r>
    </w:p>
    <w:p w14:paraId="7AB200FF" w14:textId="77777777" w:rsidR="00E40BE7" w:rsidRDefault="00E40BE7" w:rsidP="006A6F05">
      <w:pPr>
        <w:spacing w:before="200"/>
        <w:rPr>
          <w:sz w:val="22"/>
          <w:szCs w:val="22"/>
        </w:rPr>
      </w:pPr>
    </w:p>
    <w:p w14:paraId="1502D11C" w14:textId="48E0ADDD" w:rsidR="00830061" w:rsidRPr="00C8287D" w:rsidRDefault="00DD72C7" w:rsidP="00830061">
      <w:pPr>
        <w:spacing w:before="200"/>
        <w:rPr>
          <w:sz w:val="22"/>
          <w:szCs w:val="22"/>
        </w:rPr>
      </w:pPr>
      <w:r>
        <w:rPr>
          <w:sz w:val="22"/>
          <w:szCs w:val="22"/>
        </w:rPr>
        <w:lastRenderedPageBreak/>
        <w:t>“</w:t>
      </w:r>
      <w:r w:rsidR="00830061" w:rsidRPr="00830061">
        <w:rPr>
          <w:sz w:val="22"/>
          <w:szCs w:val="22"/>
        </w:rPr>
        <w:t>Individual Career and Academic Plan</w:t>
      </w:r>
      <w:r>
        <w:rPr>
          <w:sz w:val="22"/>
          <w:szCs w:val="22"/>
        </w:rPr>
        <w:t>” means a</w:t>
      </w:r>
      <w:r w:rsidR="00830061" w:rsidRPr="00830061">
        <w:rPr>
          <w:sz w:val="22"/>
          <w:szCs w:val="22"/>
        </w:rPr>
        <w:t>n individualized plan, developed by the student</w:t>
      </w:r>
      <w:r w:rsidR="00830061">
        <w:rPr>
          <w:sz w:val="22"/>
          <w:szCs w:val="22"/>
        </w:rPr>
        <w:t xml:space="preserve"> </w:t>
      </w:r>
      <w:r w:rsidR="00830061" w:rsidRPr="00830061">
        <w:rPr>
          <w:sz w:val="22"/>
          <w:szCs w:val="22"/>
        </w:rPr>
        <w:t>and the student</w:t>
      </w:r>
      <w:r w:rsidR="00173F55">
        <w:rPr>
          <w:sz w:val="22"/>
          <w:szCs w:val="22"/>
        </w:rPr>
        <w:t>’</w:t>
      </w:r>
      <w:r w:rsidR="00830061" w:rsidRPr="00830061">
        <w:rPr>
          <w:sz w:val="22"/>
          <w:szCs w:val="22"/>
        </w:rPr>
        <w:t>s parent or legal guardian, in collaboration with their school counselors, school</w:t>
      </w:r>
      <w:r w:rsidR="00830061">
        <w:rPr>
          <w:sz w:val="22"/>
          <w:szCs w:val="22"/>
        </w:rPr>
        <w:t xml:space="preserve"> </w:t>
      </w:r>
      <w:r w:rsidR="00830061" w:rsidRPr="00830061">
        <w:rPr>
          <w:sz w:val="22"/>
          <w:szCs w:val="22"/>
        </w:rPr>
        <w:t xml:space="preserve">administrators, school personnel and/or </w:t>
      </w:r>
      <w:r w:rsidR="00173F55">
        <w:rPr>
          <w:sz w:val="22"/>
          <w:szCs w:val="22"/>
        </w:rPr>
        <w:t>a</w:t>
      </w:r>
      <w:r w:rsidR="00830061" w:rsidRPr="00830061">
        <w:rPr>
          <w:sz w:val="22"/>
          <w:szCs w:val="22"/>
        </w:rPr>
        <w:t xml:space="preserve">pproved </w:t>
      </w:r>
      <w:r w:rsidR="00173F55">
        <w:rPr>
          <w:sz w:val="22"/>
          <w:szCs w:val="22"/>
        </w:rPr>
        <w:t>p</w:t>
      </w:r>
      <w:r w:rsidR="00830061" w:rsidRPr="00830061">
        <w:rPr>
          <w:sz w:val="22"/>
          <w:szCs w:val="22"/>
        </w:rPr>
        <w:t xml:space="preserve">ostsecondary </w:t>
      </w:r>
      <w:r w:rsidR="00173F55">
        <w:rPr>
          <w:sz w:val="22"/>
          <w:szCs w:val="22"/>
        </w:rPr>
        <w:t>s</w:t>
      </w:r>
      <w:r w:rsidR="00830061" w:rsidRPr="00830061">
        <w:rPr>
          <w:sz w:val="22"/>
          <w:szCs w:val="22"/>
        </w:rPr>
        <w:t xml:space="preserve">ervice </w:t>
      </w:r>
      <w:r w:rsidR="00173F55">
        <w:rPr>
          <w:sz w:val="22"/>
          <w:szCs w:val="22"/>
        </w:rPr>
        <w:t>p</w:t>
      </w:r>
      <w:r w:rsidR="00830061" w:rsidRPr="00830061">
        <w:rPr>
          <w:sz w:val="22"/>
          <w:szCs w:val="22"/>
        </w:rPr>
        <w:t>roviders that is used</w:t>
      </w:r>
      <w:r w:rsidR="00830061">
        <w:rPr>
          <w:sz w:val="22"/>
          <w:szCs w:val="22"/>
        </w:rPr>
        <w:t xml:space="preserve"> </w:t>
      </w:r>
      <w:r w:rsidR="00830061" w:rsidRPr="00830061">
        <w:rPr>
          <w:sz w:val="22"/>
          <w:szCs w:val="22"/>
        </w:rPr>
        <w:t>to help establish personalized academic and career goals, explore postsecondary career and</w:t>
      </w:r>
      <w:r w:rsidR="00830061">
        <w:rPr>
          <w:sz w:val="22"/>
          <w:szCs w:val="22"/>
        </w:rPr>
        <w:t xml:space="preserve"> </w:t>
      </w:r>
      <w:r w:rsidR="00830061" w:rsidRPr="00830061">
        <w:rPr>
          <w:sz w:val="22"/>
          <w:szCs w:val="22"/>
        </w:rPr>
        <w:t>educational opportunities, align course work and curriculum, apply to postsecondary institutions,</w:t>
      </w:r>
      <w:r w:rsidR="00830061">
        <w:rPr>
          <w:sz w:val="22"/>
          <w:szCs w:val="22"/>
        </w:rPr>
        <w:t xml:space="preserve"> </w:t>
      </w:r>
      <w:r w:rsidR="00830061" w:rsidRPr="00830061">
        <w:rPr>
          <w:sz w:val="22"/>
          <w:szCs w:val="22"/>
        </w:rPr>
        <w:t>secure financial aid and ultimately enter the workforce school.</w:t>
      </w:r>
    </w:p>
    <w:p w14:paraId="3B478E6B" w14:textId="40025407" w:rsidR="006E4D64" w:rsidRPr="00C8287D" w:rsidRDefault="006E4D64" w:rsidP="006A6F05">
      <w:pPr>
        <w:spacing w:before="200"/>
        <w:rPr>
          <w:sz w:val="22"/>
          <w:szCs w:val="22"/>
        </w:rPr>
      </w:pPr>
      <w:r w:rsidRPr="00C8287D">
        <w:rPr>
          <w:sz w:val="22"/>
          <w:szCs w:val="22"/>
        </w:rPr>
        <w:t xml:space="preserve">“Office” means the Office of Facility Schools created within the Colorado Department of Education pursuant to </w:t>
      </w:r>
      <w:r w:rsidR="0099407B" w:rsidRPr="00C8287D">
        <w:rPr>
          <w:sz w:val="22"/>
          <w:szCs w:val="22"/>
        </w:rPr>
        <w:t>section</w:t>
      </w:r>
      <w:r w:rsidRPr="00C8287D">
        <w:rPr>
          <w:sz w:val="22"/>
          <w:szCs w:val="22"/>
        </w:rPr>
        <w:t xml:space="preserve"> 22-2-403</w:t>
      </w:r>
      <w:r w:rsidR="0099407B" w:rsidRPr="00C8287D">
        <w:rPr>
          <w:sz w:val="22"/>
          <w:szCs w:val="22"/>
        </w:rPr>
        <w:t>, C.R.S</w:t>
      </w:r>
      <w:r w:rsidRPr="00C8287D">
        <w:rPr>
          <w:sz w:val="22"/>
          <w:szCs w:val="22"/>
        </w:rPr>
        <w:t>.</w:t>
      </w:r>
    </w:p>
    <w:p w14:paraId="0CF7C9A8" w14:textId="5DD84442" w:rsidR="006E4D64" w:rsidRPr="00C8287D" w:rsidRDefault="006E4D64" w:rsidP="006A6F05">
      <w:pPr>
        <w:spacing w:before="200"/>
        <w:rPr>
          <w:sz w:val="22"/>
          <w:szCs w:val="22"/>
        </w:rPr>
      </w:pPr>
      <w:r w:rsidRPr="00C8287D">
        <w:rPr>
          <w:sz w:val="22"/>
          <w:szCs w:val="22"/>
        </w:rPr>
        <w:t xml:space="preserve">“Residential </w:t>
      </w:r>
      <w:proofErr w:type="gramStart"/>
      <w:r w:rsidRPr="00C8287D">
        <w:rPr>
          <w:sz w:val="22"/>
          <w:szCs w:val="22"/>
        </w:rPr>
        <w:t>child care</w:t>
      </w:r>
      <w:proofErr w:type="gramEnd"/>
      <w:r w:rsidRPr="00C8287D">
        <w:rPr>
          <w:sz w:val="22"/>
          <w:szCs w:val="22"/>
        </w:rPr>
        <w:t xml:space="preserve"> facility” means a facility licensed by the Colorado Department of Human Services pursuant to part 9 of article 6 in title 26 to provide 24-hour group care and treatment for five or more children operated under private, public, or nonprofit sponsorship. “Residential </w:t>
      </w:r>
      <w:proofErr w:type="gramStart"/>
      <w:r w:rsidRPr="00C8287D">
        <w:rPr>
          <w:sz w:val="22"/>
          <w:szCs w:val="22"/>
        </w:rPr>
        <w:t>child care</w:t>
      </w:r>
      <w:proofErr w:type="gramEnd"/>
      <w:r w:rsidRPr="00C8287D">
        <w:rPr>
          <w:sz w:val="22"/>
          <w:szCs w:val="22"/>
        </w:rPr>
        <w:t xml:space="preserve"> facility” includes community-based residential </w:t>
      </w:r>
      <w:proofErr w:type="gramStart"/>
      <w:r w:rsidRPr="00C8287D">
        <w:rPr>
          <w:sz w:val="22"/>
          <w:szCs w:val="22"/>
        </w:rPr>
        <w:t>child care</w:t>
      </w:r>
      <w:proofErr w:type="gramEnd"/>
      <w:r w:rsidRPr="00C8287D">
        <w:rPr>
          <w:sz w:val="22"/>
          <w:szCs w:val="22"/>
        </w:rPr>
        <w:t xml:space="preserve"> facilities; qualified residential treatment programs, as defined in </w:t>
      </w:r>
      <w:r w:rsidR="0099407B" w:rsidRPr="00C8287D">
        <w:rPr>
          <w:sz w:val="22"/>
          <w:szCs w:val="22"/>
        </w:rPr>
        <w:t>section</w:t>
      </w:r>
      <w:r w:rsidRPr="00C8287D">
        <w:rPr>
          <w:sz w:val="22"/>
          <w:szCs w:val="22"/>
        </w:rPr>
        <w:t xml:space="preserve"> 26-5.4-102(2)</w:t>
      </w:r>
      <w:r w:rsidR="0099407B" w:rsidRPr="00C8287D">
        <w:rPr>
          <w:sz w:val="22"/>
          <w:szCs w:val="22"/>
        </w:rPr>
        <w:t>, C.R.S.</w:t>
      </w:r>
      <w:r w:rsidRPr="00C8287D">
        <w:rPr>
          <w:sz w:val="22"/>
          <w:szCs w:val="22"/>
        </w:rPr>
        <w:t>; shelter facilities; and psychiatric residential treatment facilities, as defined in </w:t>
      </w:r>
      <w:r w:rsidR="0099407B" w:rsidRPr="00C8287D">
        <w:rPr>
          <w:sz w:val="22"/>
          <w:szCs w:val="22"/>
        </w:rPr>
        <w:t>section</w:t>
      </w:r>
      <w:r w:rsidRPr="00C8287D">
        <w:rPr>
          <w:sz w:val="22"/>
          <w:szCs w:val="22"/>
        </w:rPr>
        <w:t xml:space="preserve"> 25.5-4-103(19.5)</w:t>
      </w:r>
      <w:r w:rsidR="0099407B" w:rsidRPr="00C8287D">
        <w:rPr>
          <w:sz w:val="22"/>
          <w:szCs w:val="22"/>
        </w:rPr>
        <w:t>, C.R.S</w:t>
      </w:r>
      <w:r w:rsidRPr="00C8287D">
        <w:rPr>
          <w:sz w:val="22"/>
          <w:szCs w:val="22"/>
        </w:rPr>
        <w:t>.</w:t>
      </w:r>
    </w:p>
    <w:p w14:paraId="10B73E0E" w14:textId="1C4CEAA4" w:rsidR="00A90305" w:rsidRPr="00C8287D" w:rsidRDefault="006E4D64" w:rsidP="006A6F05">
      <w:pPr>
        <w:spacing w:before="200"/>
        <w:rPr>
          <w:sz w:val="22"/>
          <w:szCs w:val="22"/>
        </w:rPr>
      </w:pPr>
      <w:r w:rsidRPr="00C8287D">
        <w:rPr>
          <w:sz w:val="22"/>
          <w:szCs w:val="22"/>
        </w:rPr>
        <w:t>“Specialized day school” means a school that serves students who are referred to or placed by a public entity or placed in a specialized day school by a hospital, healthcare provider, behavioral health provider, case management service, court, Division of Youth Services, school district, county department of human or social services, or other state agency because the students’ behavioral and educational needs are beyond the capacity of the students’ current educational placement due to the severity of the students’ needs or the requirement for highly specialized programming.</w:t>
      </w:r>
    </w:p>
    <w:p w14:paraId="60D4467F" w14:textId="0CC08CA8" w:rsidR="00621C66" w:rsidRPr="00C8287D" w:rsidRDefault="005052EF" w:rsidP="00173F55">
      <w:pPr>
        <w:pStyle w:val="Heading2"/>
      </w:pPr>
      <w:r w:rsidRPr="00C8287D">
        <w:t xml:space="preserve">Rule </w:t>
      </w:r>
      <w:r w:rsidR="000A3E83">
        <w:t>3</w:t>
      </w:r>
      <w:r w:rsidR="00621C66" w:rsidRPr="00C8287D">
        <w:tab/>
      </w:r>
      <w:r w:rsidR="00433FE0" w:rsidRPr="00C8287D">
        <w:t xml:space="preserve">Authorization </w:t>
      </w:r>
      <w:r w:rsidR="00F309B8">
        <w:t xml:space="preserve">and Reauthorization </w:t>
      </w:r>
      <w:r w:rsidR="00433FE0" w:rsidRPr="00C8287D">
        <w:t>of Specialized Day Schools</w:t>
      </w:r>
    </w:p>
    <w:p w14:paraId="5484E7C4" w14:textId="36A98D85" w:rsidR="003B38AB" w:rsidRPr="00C8287D" w:rsidRDefault="000A3E83" w:rsidP="006A6F05">
      <w:pPr>
        <w:pStyle w:val="Heading3"/>
        <w:spacing w:before="200" w:after="0"/>
        <w:rPr>
          <w:sz w:val="22"/>
          <w:szCs w:val="22"/>
        </w:rPr>
      </w:pPr>
      <w:r>
        <w:rPr>
          <w:sz w:val="22"/>
          <w:szCs w:val="22"/>
        </w:rPr>
        <w:t>3</w:t>
      </w:r>
      <w:r w:rsidR="003B38AB" w:rsidRPr="00C8287D">
        <w:rPr>
          <w:sz w:val="22"/>
          <w:szCs w:val="22"/>
        </w:rPr>
        <w:t>.1</w:t>
      </w:r>
      <w:r w:rsidR="003B38AB" w:rsidRPr="00C8287D">
        <w:rPr>
          <w:sz w:val="22"/>
          <w:szCs w:val="22"/>
        </w:rPr>
        <w:tab/>
      </w:r>
      <w:r w:rsidR="00433FE0" w:rsidRPr="00C8287D">
        <w:rPr>
          <w:sz w:val="22"/>
          <w:szCs w:val="22"/>
        </w:rPr>
        <w:t>Application</w:t>
      </w:r>
      <w:r w:rsidR="00F31525" w:rsidRPr="00C8287D">
        <w:rPr>
          <w:sz w:val="22"/>
          <w:szCs w:val="22"/>
        </w:rPr>
        <w:t xml:space="preserve"> Submission</w:t>
      </w:r>
      <w:r w:rsidR="00FA7CFE" w:rsidRPr="00C8287D">
        <w:rPr>
          <w:sz w:val="22"/>
          <w:szCs w:val="22"/>
        </w:rPr>
        <w:t>s</w:t>
      </w:r>
    </w:p>
    <w:p w14:paraId="19858B18" w14:textId="7E018772" w:rsidR="009E78E1" w:rsidRDefault="009E78E1" w:rsidP="00CD6349">
      <w:pPr>
        <w:pStyle w:val="ListParagraph"/>
        <w:numPr>
          <w:ilvl w:val="0"/>
          <w:numId w:val="2"/>
        </w:numPr>
        <w:spacing w:before="200"/>
        <w:rPr>
          <w:sz w:val="22"/>
        </w:rPr>
      </w:pPr>
      <w:r>
        <w:rPr>
          <w:sz w:val="22"/>
        </w:rPr>
        <w:t>An applicant seeking authorization as a specialized day school is responsible for:</w:t>
      </w:r>
    </w:p>
    <w:p w14:paraId="6286453F" w14:textId="57F3502E" w:rsidR="009E78E1" w:rsidRDefault="00BC1305" w:rsidP="00CD6349">
      <w:pPr>
        <w:pStyle w:val="ListParagraph"/>
        <w:numPr>
          <w:ilvl w:val="1"/>
          <w:numId w:val="2"/>
        </w:numPr>
        <w:spacing w:before="200"/>
        <w:rPr>
          <w:sz w:val="22"/>
        </w:rPr>
      </w:pPr>
      <w:r>
        <w:rPr>
          <w:sz w:val="22"/>
        </w:rPr>
        <w:t xml:space="preserve">Identifying </w:t>
      </w:r>
      <w:r w:rsidR="005A5C5A">
        <w:rPr>
          <w:sz w:val="22"/>
        </w:rPr>
        <w:t>the</w:t>
      </w:r>
      <w:r>
        <w:rPr>
          <w:sz w:val="22"/>
        </w:rPr>
        <w:t xml:space="preserve"> health and safety inspections </w:t>
      </w:r>
      <w:r w:rsidR="005A5C5A">
        <w:rPr>
          <w:sz w:val="22"/>
        </w:rPr>
        <w:t xml:space="preserve">that </w:t>
      </w:r>
      <w:r>
        <w:rPr>
          <w:sz w:val="22"/>
        </w:rPr>
        <w:t>are required for the school and c</w:t>
      </w:r>
      <w:r w:rsidR="009E78E1" w:rsidRPr="009E78E1">
        <w:rPr>
          <w:sz w:val="22"/>
        </w:rPr>
        <w:t xml:space="preserve">ontacting the applicable </w:t>
      </w:r>
      <w:r w:rsidR="009E78E1">
        <w:rPr>
          <w:sz w:val="22"/>
        </w:rPr>
        <w:t xml:space="preserve">local </w:t>
      </w:r>
      <w:r w:rsidR="009E78E1" w:rsidRPr="009E78E1">
        <w:rPr>
          <w:sz w:val="22"/>
        </w:rPr>
        <w:t>inspection entit</w:t>
      </w:r>
      <w:r>
        <w:rPr>
          <w:sz w:val="22"/>
        </w:rPr>
        <w:t>ies</w:t>
      </w:r>
      <w:r w:rsidR="009E78E1" w:rsidRPr="009E78E1">
        <w:rPr>
          <w:sz w:val="22"/>
        </w:rPr>
        <w:t xml:space="preserve"> to arrange for inspections</w:t>
      </w:r>
      <w:r w:rsidR="009E78E1">
        <w:rPr>
          <w:sz w:val="22"/>
        </w:rPr>
        <w:t>;</w:t>
      </w:r>
    </w:p>
    <w:p w14:paraId="5A993FBA" w14:textId="2BC5D946" w:rsidR="009E78E1" w:rsidRDefault="00BC1305" w:rsidP="00CD6349">
      <w:pPr>
        <w:pStyle w:val="ListParagraph"/>
        <w:numPr>
          <w:ilvl w:val="1"/>
          <w:numId w:val="2"/>
        </w:numPr>
        <w:spacing w:before="200"/>
        <w:rPr>
          <w:sz w:val="22"/>
        </w:rPr>
      </w:pPr>
      <w:r>
        <w:rPr>
          <w:sz w:val="22"/>
        </w:rPr>
        <w:t xml:space="preserve">Identifying </w:t>
      </w:r>
      <w:r w:rsidR="005A5C5A">
        <w:rPr>
          <w:sz w:val="22"/>
        </w:rPr>
        <w:t>the</w:t>
      </w:r>
      <w:r>
        <w:rPr>
          <w:sz w:val="22"/>
        </w:rPr>
        <w:t xml:space="preserve"> zoning approval required for the school and c</w:t>
      </w:r>
      <w:r w:rsidR="009E78E1" w:rsidRPr="009E78E1">
        <w:rPr>
          <w:sz w:val="22"/>
        </w:rPr>
        <w:t xml:space="preserve">ontacting the applicable </w:t>
      </w:r>
      <w:r w:rsidR="009E78E1">
        <w:rPr>
          <w:sz w:val="22"/>
        </w:rPr>
        <w:t xml:space="preserve">local </w:t>
      </w:r>
      <w:r w:rsidR="009E78E1" w:rsidRPr="009E78E1">
        <w:rPr>
          <w:sz w:val="22"/>
        </w:rPr>
        <w:t>zoning entity</w:t>
      </w:r>
      <w:r>
        <w:rPr>
          <w:sz w:val="22"/>
        </w:rPr>
        <w:t xml:space="preserve"> </w:t>
      </w:r>
      <w:r w:rsidR="009E78E1" w:rsidRPr="009E78E1">
        <w:rPr>
          <w:sz w:val="22"/>
        </w:rPr>
        <w:t>to arrange for zoning approval</w:t>
      </w:r>
      <w:r>
        <w:rPr>
          <w:sz w:val="22"/>
        </w:rPr>
        <w:t>;</w:t>
      </w:r>
      <w:r w:rsidR="00765C38">
        <w:rPr>
          <w:sz w:val="22"/>
        </w:rPr>
        <w:t xml:space="preserve"> and</w:t>
      </w:r>
    </w:p>
    <w:p w14:paraId="4DCBDE1F" w14:textId="498D7218" w:rsidR="005A5C5A" w:rsidRDefault="005A5C5A" w:rsidP="00CD6349">
      <w:pPr>
        <w:pStyle w:val="ListParagraph"/>
        <w:numPr>
          <w:ilvl w:val="1"/>
          <w:numId w:val="2"/>
        </w:numPr>
        <w:spacing w:before="200"/>
        <w:rPr>
          <w:sz w:val="22"/>
        </w:rPr>
      </w:pPr>
      <w:r>
        <w:rPr>
          <w:sz w:val="22"/>
        </w:rPr>
        <w:t>Conducting criminal background checks for all school employees, contractors, and volunteers.</w:t>
      </w:r>
    </w:p>
    <w:p w14:paraId="09BC33DB" w14:textId="10B7F386" w:rsidR="008F1452" w:rsidRPr="00C8287D" w:rsidRDefault="00433FE0" w:rsidP="00CD6349">
      <w:pPr>
        <w:pStyle w:val="ListParagraph"/>
        <w:numPr>
          <w:ilvl w:val="0"/>
          <w:numId w:val="2"/>
        </w:numPr>
        <w:spacing w:before="200"/>
        <w:rPr>
          <w:sz w:val="22"/>
        </w:rPr>
      </w:pPr>
      <w:r w:rsidRPr="00C8287D">
        <w:rPr>
          <w:sz w:val="22"/>
        </w:rPr>
        <w:t>An applicant seeking authorization as a specialized day school shall submit the following to the Office</w:t>
      </w:r>
      <w:r w:rsidR="00A90C97">
        <w:rPr>
          <w:sz w:val="22"/>
        </w:rPr>
        <w:t xml:space="preserve"> no later than February 1</w:t>
      </w:r>
      <w:r w:rsidR="00D36242">
        <w:rPr>
          <w:sz w:val="22"/>
        </w:rPr>
        <w:t xml:space="preserve"> (to open in July or August of the same calendar year)</w:t>
      </w:r>
      <w:r w:rsidRPr="00C8287D">
        <w:rPr>
          <w:sz w:val="22"/>
        </w:rPr>
        <w:t>:</w:t>
      </w:r>
    </w:p>
    <w:p w14:paraId="7A2FA364" w14:textId="1B9197B7" w:rsidR="00433FE0" w:rsidRDefault="00433FE0" w:rsidP="00CD6349">
      <w:pPr>
        <w:pStyle w:val="ListParagraph"/>
        <w:numPr>
          <w:ilvl w:val="1"/>
          <w:numId w:val="2"/>
        </w:numPr>
        <w:spacing w:before="200"/>
        <w:rPr>
          <w:sz w:val="22"/>
        </w:rPr>
      </w:pPr>
      <w:r w:rsidRPr="00C8287D">
        <w:rPr>
          <w:sz w:val="22"/>
        </w:rPr>
        <w:t xml:space="preserve">The name of the corporation or organization that </w:t>
      </w:r>
      <w:r w:rsidR="004450E8">
        <w:rPr>
          <w:sz w:val="22"/>
        </w:rPr>
        <w:t xml:space="preserve">would </w:t>
      </w:r>
      <w:r w:rsidRPr="00C8287D">
        <w:rPr>
          <w:sz w:val="22"/>
        </w:rPr>
        <w:t xml:space="preserve">operate the </w:t>
      </w:r>
      <w:r w:rsidR="00173F55">
        <w:rPr>
          <w:sz w:val="22"/>
        </w:rPr>
        <w:t>proposed school</w:t>
      </w:r>
      <w:r w:rsidR="004450E8">
        <w:rPr>
          <w:sz w:val="22"/>
        </w:rPr>
        <w:t>;</w:t>
      </w:r>
    </w:p>
    <w:p w14:paraId="37CDF61D" w14:textId="53C7C765" w:rsidR="009922BB" w:rsidRPr="00C8287D" w:rsidRDefault="009922BB" w:rsidP="00CD6349">
      <w:pPr>
        <w:pStyle w:val="ListParagraph"/>
        <w:numPr>
          <w:ilvl w:val="1"/>
          <w:numId w:val="2"/>
        </w:numPr>
        <w:spacing w:before="200"/>
        <w:rPr>
          <w:sz w:val="22"/>
        </w:rPr>
      </w:pPr>
      <w:r>
        <w:rPr>
          <w:sz w:val="22"/>
        </w:rPr>
        <w:t xml:space="preserve">The type of organization (e.g., nonprofit, </w:t>
      </w:r>
      <w:r w:rsidR="00D07B81">
        <w:rPr>
          <w:sz w:val="22"/>
        </w:rPr>
        <w:t>for-profit</w:t>
      </w:r>
      <w:r>
        <w:rPr>
          <w:sz w:val="22"/>
        </w:rPr>
        <w:t xml:space="preserve"> corporation, etc.) that would operate the proposed school;</w:t>
      </w:r>
    </w:p>
    <w:p w14:paraId="49882F1D" w14:textId="2CDDA52B" w:rsidR="00433FE0" w:rsidRPr="00C8287D" w:rsidRDefault="00433FE0" w:rsidP="00CD6349">
      <w:pPr>
        <w:pStyle w:val="ListParagraph"/>
        <w:numPr>
          <w:ilvl w:val="1"/>
          <w:numId w:val="2"/>
        </w:numPr>
        <w:spacing w:before="200"/>
        <w:rPr>
          <w:sz w:val="22"/>
        </w:rPr>
      </w:pPr>
      <w:r w:rsidRPr="00C8287D">
        <w:rPr>
          <w:sz w:val="22"/>
        </w:rPr>
        <w:t xml:space="preserve">The name of the </w:t>
      </w:r>
      <w:r w:rsidR="004450E8">
        <w:rPr>
          <w:sz w:val="22"/>
        </w:rPr>
        <w:t>proposed school;</w:t>
      </w:r>
    </w:p>
    <w:p w14:paraId="4DC6976A" w14:textId="1D27C59B" w:rsidR="00433FE0" w:rsidRPr="00C8287D" w:rsidRDefault="00433FE0" w:rsidP="00CD6349">
      <w:pPr>
        <w:pStyle w:val="ListParagraph"/>
        <w:numPr>
          <w:ilvl w:val="1"/>
          <w:numId w:val="2"/>
        </w:numPr>
        <w:spacing w:before="200"/>
        <w:rPr>
          <w:sz w:val="22"/>
        </w:rPr>
      </w:pPr>
      <w:r w:rsidRPr="00C8287D">
        <w:rPr>
          <w:sz w:val="22"/>
        </w:rPr>
        <w:t xml:space="preserve">The physical address of the </w:t>
      </w:r>
      <w:r w:rsidR="004450E8">
        <w:rPr>
          <w:sz w:val="22"/>
        </w:rPr>
        <w:t>proposed school;</w:t>
      </w:r>
      <w:r w:rsidRPr="00C8287D">
        <w:rPr>
          <w:sz w:val="22"/>
        </w:rPr>
        <w:t xml:space="preserve"> </w:t>
      </w:r>
    </w:p>
    <w:p w14:paraId="69A0822A" w14:textId="0AEDB5B8" w:rsidR="00433FE0" w:rsidRPr="00C8287D" w:rsidRDefault="00433FE0" w:rsidP="00CD6349">
      <w:pPr>
        <w:pStyle w:val="ListParagraph"/>
        <w:numPr>
          <w:ilvl w:val="1"/>
          <w:numId w:val="2"/>
        </w:numPr>
        <w:spacing w:before="200"/>
        <w:rPr>
          <w:sz w:val="22"/>
        </w:rPr>
      </w:pPr>
      <w:r w:rsidRPr="00C8287D">
        <w:rPr>
          <w:sz w:val="22"/>
        </w:rPr>
        <w:lastRenderedPageBreak/>
        <w:t>The name, position or title, email address, phone number, and mailing address of the primary contact for the application</w:t>
      </w:r>
      <w:r w:rsidR="004450E8">
        <w:rPr>
          <w:sz w:val="22"/>
        </w:rPr>
        <w:t>;</w:t>
      </w:r>
    </w:p>
    <w:p w14:paraId="7A288CC4" w14:textId="0B60D8FC" w:rsidR="00433FE0" w:rsidRPr="00C8287D" w:rsidRDefault="00433FE0" w:rsidP="00CD6349">
      <w:pPr>
        <w:pStyle w:val="ListParagraph"/>
        <w:numPr>
          <w:ilvl w:val="1"/>
          <w:numId w:val="2"/>
        </w:numPr>
        <w:spacing w:before="200"/>
        <w:rPr>
          <w:sz w:val="22"/>
        </w:rPr>
      </w:pPr>
      <w:r w:rsidRPr="00C8287D">
        <w:rPr>
          <w:sz w:val="22"/>
        </w:rPr>
        <w:t xml:space="preserve">A current lease agreement or proof of ownership for the facility at which the </w:t>
      </w:r>
      <w:r w:rsidR="00173F55">
        <w:rPr>
          <w:sz w:val="22"/>
        </w:rPr>
        <w:t xml:space="preserve">proposed </w:t>
      </w:r>
      <w:r w:rsidRPr="00C8287D">
        <w:rPr>
          <w:sz w:val="22"/>
        </w:rPr>
        <w:t>school will be located</w:t>
      </w:r>
      <w:r w:rsidR="004450E8">
        <w:rPr>
          <w:sz w:val="22"/>
        </w:rPr>
        <w:t>;</w:t>
      </w:r>
    </w:p>
    <w:p w14:paraId="77D68D4E" w14:textId="6C59AF47" w:rsidR="00C16301" w:rsidRPr="00C8287D" w:rsidRDefault="00433FE0" w:rsidP="00CD6349">
      <w:pPr>
        <w:pStyle w:val="ListParagraph"/>
        <w:numPr>
          <w:ilvl w:val="1"/>
          <w:numId w:val="2"/>
        </w:numPr>
        <w:spacing w:before="200"/>
        <w:rPr>
          <w:sz w:val="22"/>
        </w:rPr>
      </w:pPr>
      <w:r w:rsidRPr="00C8287D">
        <w:rPr>
          <w:sz w:val="22"/>
        </w:rPr>
        <w:t>Proof of successful health, fire, and safety inspections</w:t>
      </w:r>
      <w:r w:rsidR="00173F55">
        <w:rPr>
          <w:sz w:val="22"/>
        </w:rPr>
        <w:t xml:space="preserve"> of </w:t>
      </w:r>
      <w:r w:rsidR="00173F55" w:rsidRPr="00C8287D">
        <w:rPr>
          <w:sz w:val="22"/>
        </w:rPr>
        <w:t xml:space="preserve">the facility at which the </w:t>
      </w:r>
      <w:r w:rsidR="00173F55">
        <w:rPr>
          <w:sz w:val="22"/>
        </w:rPr>
        <w:t xml:space="preserve">proposed </w:t>
      </w:r>
      <w:r w:rsidR="00173F55" w:rsidRPr="00C8287D">
        <w:rPr>
          <w:sz w:val="22"/>
        </w:rPr>
        <w:t>school will be located</w:t>
      </w:r>
      <w:r w:rsidRPr="00C8287D">
        <w:rPr>
          <w:sz w:val="22"/>
        </w:rPr>
        <w:t>, as evidenced by a letter or certificate issued by the applicable inspection entity</w:t>
      </w:r>
      <w:r w:rsidR="004450E8">
        <w:rPr>
          <w:sz w:val="22"/>
        </w:rPr>
        <w:t>;</w:t>
      </w:r>
    </w:p>
    <w:p w14:paraId="581FAD1D" w14:textId="2CF61138" w:rsidR="00C16301" w:rsidRPr="00C8287D" w:rsidRDefault="004A7BBE" w:rsidP="00CD6349">
      <w:pPr>
        <w:pStyle w:val="ListParagraph"/>
        <w:numPr>
          <w:ilvl w:val="1"/>
          <w:numId w:val="2"/>
        </w:numPr>
        <w:spacing w:before="200"/>
        <w:rPr>
          <w:sz w:val="22"/>
        </w:rPr>
      </w:pPr>
      <w:r>
        <w:rPr>
          <w:sz w:val="22"/>
        </w:rPr>
        <w:t>Proof</w:t>
      </w:r>
      <w:r w:rsidR="00433FE0" w:rsidRPr="00C8287D">
        <w:rPr>
          <w:sz w:val="22"/>
        </w:rPr>
        <w:t xml:space="preserve"> of city and county zoning approval to operate the </w:t>
      </w:r>
      <w:r w:rsidR="00173F55">
        <w:rPr>
          <w:sz w:val="22"/>
        </w:rPr>
        <w:t>proposed</w:t>
      </w:r>
      <w:r w:rsidR="00433FE0" w:rsidRPr="00C8287D">
        <w:rPr>
          <w:sz w:val="22"/>
        </w:rPr>
        <w:t xml:space="preserve"> school, if required by applicable city and county regulations</w:t>
      </w:r>
      <w:r w:rsidR="004450E8">
        <w:rPr>
          <w:sz w:val="22"/>
        </w:rPr>
        <w:t>;</w:t>
      </w:r>
    </w:p>
    <w:p w14:paraId="06EC0C10" w14:textId="29543AF4" w:rsidR="00C16301" w:rsidRPr="00C8287D" w:rsidRDefault="00433FE0" w:rsidP="00CD6349">
      <w:pPr>
        <w:pStyle w:val="ListParagraph"/>
        <w:numPr>
          <w:ilvl w:val="1"/>
          <w:numId w:val="2"/>
        </w:numPr>
        <w:spacing w:before="200"/>
        <w:rPr>
          <w:sz w:val="22"/>
        </w:rPr>
      </w:pPr>
      <w:r w:rsidRPr="00C8287D">
        <w:rPr>
          <w:sz w:val="22"/>
        </w:rPr>
        <w:t xml:space="preserve">Proof of insurance coverage, including, at a minimum, comprehensive general liability, workers’ compensation, </w:t>
      </w:r>
      <w:r w:rsidR="0016241B">
        <w:rPr>
          <w:sz w:val="22"/>
        </w:rPr>
        <w:t xml:space="preserve">and </w:t>
      </w:r>
      <w:r w:rsidRPr="00C8287D">
        <w:rPr>
          <w:sz w:val="22"/>
        </w:rPr>
        <w:t>property</w:t>
      </w:r>
      <w:r w:rsidR="00173F55">
        <w:rPr>
          <w:sz w:val="22"/>
        </w:rPr>
        <w:t xml:space="preserve"> insurance</w:t>
      </w:r>
      <w:r w:rsidR="004450E8">
        <w:rPr>
          <w:sz w:val="22"/>
        </w:rPr>
        <w:t>;</w:t>
      </w:r>
    </w:p>
    <w:p w14:paraId="6F9D39BD" w14:textId="58D9A1C1" w:rsidR="00433FE0" w:rsidRPr="00C8287D" w:rsidRDefault="00433FE0" w:rsidP="00CD6349">
      <w:pPr>
        <w:pStyle w:val="ListParagraph"/>
        <w:numPr>
          <w:ilvl w:val="1"/>
          <w:numId w:val="2"/>
        </w:numPr>
        <w:spacing w:before="200"/>
        <w:rPr>
          <w:sz w:val="22"/>
        </w:rPr>
      </w:pPr>
      <w:r w:rsidRPr="00C8287D">
        <w:rPr>
          <w:sz w:val="22"/>
        </w:rPr>
        <w:t>A safety plan</w:t>
      </w:r>
      <w:r w:rsidR="00A17B0B">
        <w:rPr>
          <w:sz w:val="22"/>
        </w:rPr>
        <w:t xml:space="preserve"> that addresses </w:t>
      </w:r>
      <w:r w:rsidR="007C1169">
        <w:rPr>
          <w:sz w:val="22"/>
        </w:rPr>
        <w:t xml:space="preserve">threat assessments, </w:t>
      </w:r>
      <w:r w:rsidR="00A17B0B">
        <w:rPr>
          <w:sz w:val="22"/>
        </w:rPr>
        <w:t>safety training (e.g., crisis intervention, first aid, etc.), drills (e.g., evacuations and lockdowns), inspections,</w:t>
      </w:r>
      <w:r w:rsidRPr="00C8287D">
        <w:rPr>
          <w:sz w:val="22"/>
        </w:rPr>
        <w:t xml:space="preserve"> and</w:t>
      </w:r>
      <w:r w:rsidR="00A17B0B">
        <w:rPr>
          <w:sz w:val="22"/>
        </w:rPr>
        <w:t xml:space="preserve"> other procedures;</w:t>
      </w:r>
      <w:r w:rsidRPr="00C8287D">
        <w:rPr>
          <w:sz w:val="22"/>
        </w:rPr>
        <w:t xml:space="preserve"> </w:t>
      </w:r>
    </w:p>
    <w:p w14:paraId="5FF5487C" w14:textId="45898067" w:rsidR="005F3CE5" w:rsidRDefault="00BE49CA" w:rsidP="00CD6349">
      <w:pPr>
        <w:pStyle w:val="ListParagraph"/>
        <w:numPr>
          <w:ilvl w:val="1"/>
          <w:numId w:val="2"/>
        </w:numPr>
        <w:spacing w:before="200"/>
        <w:rPr>
          <w:sz w:val="22"/>
        </w:rPr>
      </w:pPr>
      <w:r>
        <w:rPr>
          <w:sz w:val="22"/>
        </w:rPr>
        <w:t>Admissions</w:t>
      </w:r>
      <w:r w:rsidR="0098363A">
        <w:rPr>
          <w:sz w:val="22"/>
        </w:rPr>
        <w:t xml:space="preserve"> policies and procedures;</w:t>
      </w:r>
    </w:p>
    <w:p w14:paraId="1CC17563" w14:textId="71B49DA1" w:rsidR="000729C3" w:rsidRDefault="002E7BAF" w:rsidP="00CD6349">
      <w:pPr>
        <w:pStyle w:val="ListParagraph"/>
        <w:numPr>
          <w:ilvl w:val="1"/>
          <w:numId w:val="2"/>
        </w:numPr>
        <w:spacing w:before="200"/>
        <w:rPr>
          <w:sz w:val="22"/>
        </w:rPr>
      </w:pPr>
      <w:r>
        <w:rPr>
          <w:sz w:val="22"/>
        </w:rPr>
        <w:t>W</w:t>
      </w:r>
      <w:r w:rsidR="00433FE0" w:rsidRPr="00C8287D">
        <w:rPr>
          <w:sz w:val="22"/>
        </w:rPr>
        <w:t>ritten polic</w:t>
      </w:r>
      <w:r>
        <w:rPr>
          <w:sz w:val="22"/>
        </w:rPr>
        <w:t>ies and procedures</w:t>
      </w:r>
      <w:r w:rsidR="00433FE0" w:rsidRPr="00C8287D">
        <w:rPr>
          <w:sz w:val="22"/>
        </w:rPr>
        <w:t xml:space="preserve"> for tracking and reporting incidents</w:t>
      </w:r>
      <w:r w:rsidR="000729C3">
        <w:rPr>
          <w:sz w:val="22"/>
        </w:rPr>
        <w:t>, including:</w:t>
      </w:r>
    </w:p>
    <w:p w14:paraId="54E35A50" w14:textId="46DD03E1" w:rsidR="000729C3" w:rsidRDefault="000729C3" w:rsidP="00CD6349">
      <w:pPr>
        <w:pStyle w:val="ListParagraph"/>
        <w:numPr>
          <w:ilvl w:val="2"/>
          <w:numId w:val="2"/>
        </w:numPr>
        <w:spacing w:before="200"/>
        <w:rPr>
          <w:sz w:val="22"/>
        </w:rPr>
      </w:pPr>
      <w:r>
        <w:rPr>
          <w:sz w:val="22"/>
        </w:rPr>
        <w:t>What shall be reported</w:t>
      </w:r>
      <w:r w:rsidR="00F123C1">
        <w:rPr>
          <w:sz w:val="22"/>
        </w:rPr>
        <w:t>, including, but not necessarily limited to,</w:t>
      </w:r>
      <w:r>
        <w:rPr>
          <w:sz w:val="22"/>
        </w:rPr>
        <w:t xml:space="preserve"> </w:t>
      </w:r>
      <w:r w:rsidR="00433FE0" w:rsidRPr="00C8287D">
        <w:rPr>
          <w:sz w:val="22"/>
        </w:rPr>
        <w:t>emergency medical and law enforcement calls, physical managements (</w:t>
      </w:r>
      <w:r w:rsidR="00765C38">
        <w:rPr>
          <w:sz w:val="22"/>
        </w:rPr>
        <w:t>i.e., placing one’s hands on an individual student, such as a restraint</w:t>
      </w:r>
      <w:r w:rsidR="00433FE0" w:rsidRPr="00C8287D">
        <w:rPr>
          <w:sz w:val="22"/>
        </w:rPr>
        <w:t xml:space="preserve">), </w:t>
      </w:r>
      <w:r w:rsidR="00765C38">
        <w:rPr>
          <w:sz w:val="22"/>
        </w:rPr>
        <w:t xml:space="preserve">seclusions, </w:t>
      </w:r>
      <w:r w:rsidR="00433FE0" w:rsidRPr="00C8287D">
        <w:rPr>
          <w:sz w:val="22"/>
        </w:rPr>
        <w:t>injuries, threats</w:t>
      </w:r>
      <w:r w:rsidR="005B1DF8">
        <w:rPr>
          <w:sz w:val="22"/>
        </w:rPr>
        <w:t xml:space="preserve"> of physical harm to self or others</w:t>
      </w:r>
      <w:r w:rsidR="00433FE0" w:rsidRPr="00C8287D">
        <w:rPr>
          <w:sz w:val="22"/>
        </w:rPr>
        <w:t>, safety concerns, missed medications, and child abuse</w:t>
      </w:r>
      <w:r w:rsidR="002E7BAF">
        <w:rPr>
          <w:sz w:val="22"/>
        </w:rPr>
        <w:t>;</w:t>
      </w:r>
    </w:p>
    <w:p w14:paraId="149A1ACE" w14:textId="21AEC552" w:rsidR="00433FE0" w:rsidRDefault="000729C3" w:rsidP="00CD6349">
      <w:pPr>
        <w:pStyle w:val="ListParagraph"/>
        <w:numPr>
          <w:ilvl w:val="2"/>
          <w:numId w:val="2"/>
        </w:numPr>
        <w:spacing w:before="200"/>
        <w:rPr>
          <w:sz w:val="22"/>
        </w:rPr>
      </w:pPr>
      <w:r>
        <w:rPr>
          <w:sz w:val="22"/>
        </w:rPr>
        <w:t xml:space="preserve">Where reports are to be made (e.g., the county human services offices, local law enforcement, administrative units, </w:t>
      </w:r>
      <w:r w:rsidR="00381F68">
        <w:rPr>
          <w:sz w:val="22"/>
        </w:rPr>
        <w:t xml:space="preserve">parents and guardians, </w:t>
      </w:r>
      <w:r>
        <w:rPr>
          <w:sz w:val="22"/>
        </w:rPr>
        <w:t>etc.)</w:t>
      </w:r>
      <w:r w:rsidR="004A7BBE">
        <w:rPr>
          <w:sz w:val="22"/>
        </w:rPr>
        <w:t>;</w:t>
      </w:r>
    </w:p>
    <w:p w14:paraId="6D039093" w14:textId="66D61F41" w:rsidR="000729C3" w:rsidRDefault="000729C3" w:rsidP="00CD6349">
      <w:pPr>
        <w:pStyle w:val="ListParagraph"/>
        <w:numPr>
          <w:ilvl w:val="2"/>
          <w:numId w:val="2"/>
        </w:numPr>
        <w:spacing w:before="200"/>
        <w:rPr>
          <w:sz w:val="22"/>
        </w:rPr>
      </w:pPr>
      <w:r>
        <w:rPr>
          <w:sz w:val="22"/>
        </w:rPr>
        <w:t>When (i.e., how quickly) reports shall be made;</w:t>
      </w:r>
    </w:p>
    <w:p w14:paraId="29D47DCD" w14:textId="3C022D5C" w:rsidR="000729C3" w:rsidRPr="000729C3" w:rsidRDefault="000729C3" w:rsidP="00CD6349">
      <w:pPr>
        <w:pStyle w:val="ListParagraph"/>
        <w:numPr>
          <w:ilvl w:val="2"/>
          <w:numId w:val="2"/>
        </w:numPr>
        <w:spacing w:before="200"/>
        <w:rPr>
          <w:sz w:val="22"/>
        </w:rPr>
      </w:pPr>
      <w:r>
        <w:rPr>
          <w:sz w:val="22"/>
        </w:rPr>
        <w:t xml:space="preserve">Who is responsible for ensuring reports are made (i.e., the titles or positions of the </w:t>
      </w:r>
      <w:proofErr w:type="gramStart"/>
      <w:r>
        <w:rPr>
          <w:sz w:val="22"/>
        </w:rPr>
        <w:t>responsible employees</w:t>
      </w:r>
      <w:proofErr w:type="gramEnd"/>
      <w:r>
        <w:rPr>
          <w:sz w:val="22"/>
        </w:rPr>
        <w:t>);</w:t>
      </w:r>
    </w:p>
    <w:p w14:paraId="6230B416" w14:textId="704CF64C" w:rsidR="00A73B45" w:rsidRPr="00C8287D" w:rsidRDefault="00A90C97" w:rsidP="00CD6349">
      <w:pPr>
        <w:pStyle w:val="ListParagraph"/>
        <w:numPr>
          <w:ilvl w:val="1"/>
          <w:numId w:val="2"/>
        </w:numPr>
        <w:spacing w:before="200"/>
        <w:rPr>
          <w:sz w:val="22"/>
        </w:rPr>
      </w:pPr>
      <w:r>
        <w:rPr>
          <w:sz w:val="22"/>
        </w:rPr>
        <w:t xml:space="preserve">A signed assurances document committing the specialized day school to comply with the requirements set forth in the document, including </w:t>
      </w:r>
      <w:r w:rsidR="00A73B45" w:rsidRPr="00C8287D">
        <w:rPr>
          <w:sz w:val="22"/>
        </w:rPr>
        <w:t xml:space="preserve">that the </w:t>
      </w:r>
      <w:r w:rsidR="00CD3416">
        <w:rPr>
          <w:sz w:val="22"/>
        </w:rPr>
        <w:t>specialized day school</w:t>
      </w:r>
      <w:r w:rsidR="00A73B45" w:rsidRPr="00C8287D">
        <w:rPr>
          <w:sz w:val="22"/>
        </w:rPr>
        <w:t xml:space="preserve"> will</w:t>
      </w:r>
      <w:r>
        <w:rPr>
          <w:sz w:val="22"/>
        </w:rPr>
        <w:t xml:space="preserve">, </w:t>
      </w:r>
      <w:proofErr w:type="gramStart"/>
      <w:r>
        <w:rPr>
          <w:sz w:val="22"/>
        </w:rPr>
        <w:t>at all times</w:t>
      </w:r>
      <w:proofErr w:type="gramEnd"/>
      <w:r w:rsidR="00A73B45" w:rsidRPr="00C8287D">
        <w:rPr>
          <w:sz w:val="22"/>
        </w:rPr>
        <w:t>:</w:t>
      </w:r>
    </w:p>
    <w:p w14:paraId="553ABF93" w14:textId="5BB73973" w:rsidR="00A73B45" w:rsidRPr="00C8287D" w:rsidRDefault="00A73B45" w:rsidP="00CD6349">
      <w:pPr>
        <w:pStyle w:val="ListParagraph"/>
        <w:numPr>
          <w:ilvl w:val="2"/>
          <w:numId w:val="2"/>
        </w:numPr>
        <w:spacing w:before="200"/>
        <w:rPr>
          <w:sz w:val="22"/>
        </w:rPr>
      </w:pPr>
      <w:r w:rsidRPr="00C8287D">
        <w:rPr>
          <w:sz w:val="22"/>
        </w:rPr>
        <w:t xml:space="preserve">Maintain proof of </w:t>
      </w:r>
      <w:r w:rsidR="002E7BAF">
        <w:rPr>
          <w:sz w:val="22"/>
        </w:rPr>
        <w:t>up-to-date</w:t>
      </w:r>
      <w:r w:rsidRPr="00C8287D">
        <w:rPr>
          <w:sz w:val="22"/>
        </w:rPr>
        <w:t xml:space="preserve"> successful health, fire, and safety inspections</w:t>
      </w:r>
      <w:r w:rsidR="00A17B0B">
        <w:rPr>
          <w:sz w:val="22"/>
        </w:rPr>
        <w:t>;</w:t>
      </w:r>
    </w:p>
    <w:p w14:paraId="49D43E8C" w14:textId="2A056562" w:rsidR="00A73B45" w:rsidRPr="00C8287D" w:rsidRDefault="00A73B45" w:rsidP="00CD6349">
      <w:pPr>
        <w:pStyle w:val="ListParagraph"/>
        <w:numPr>
          <w:ilvl w:val="2"/>
          <w:numId w:val="2"/>
        </w:numPr>
        <w:spacing w:before="200"/>
        <w:rPr>
          <w:sz w:val="22"/>
        </w:rPr>
      </w:pPr>
      <w:r w:rsidRPr="00C8287D">
        <w:rPr>
          <w:sz w:val="22"/>
        </w:rPr>
        <w:t xml:space="preserve">Maintain </w:t>
      </w:r>
      <w:r w:rsidR="00CD3416">
        <w:rPr>
          <w:sz w:val="22"/>
        </w:rPr>
        <w:t>proof</w:t>
      </w:r>
      <w:r w:rsidRPr="00C8287D">
        <w:rPr>
          <w:sz w:val="22"/>
        </w:rPr>
        <w:t xml:space="preserve"> of </w:t>
      </w:r>
      <w:r w:rsidR="002E7BAF">
        <w:rPr>
          <w:sz w:val="22"/>
        </w:rPr>
        <w:t>up-to-date</w:t>
      </w:r>
      <w:r w:rsidRPr="00C8287D">
        <w:rPr>
          <w:sz w:val="22"/>
        </w:rPr>
        <w:t xml:space="preserve"> city and county zoning approval to operate the specialized day school, if required by applicable city and county regulations</w:t>
      </w:r>
      <w:r w:rsidR="00A17B0B">
        <w:rPr>
          <w:sz w:val="22"/>
        </w:rPr>
        <w:t>;</w:t>
      </w:r>
    </w:p>
    <w:p w14:paraId="6E705A06" w14:textId="56A9C989" w:rsidR="00A73B45" w:rsidRPr="00C8287D" w:rsidRDefault="00A90C97" w:rsidP="00CD6349">
      <w:pPr>
        <w:pStyle w:val="ListParagraph"/>
        <w:numPr>
          <w:ilvl w:val="2"/>
          <w:numId w:val="2"/>
        </w:numPr>
        <w:spacing w:before="200"/>
        <w:rPr>
          <w:sz w:val="22"/>
        </w:rPr>
      </w:pPr>
      <w:r>
        <w:rPr>
          <w:sz w:val="22"/>
        </w:rPr>
        <w:t>M</w:t>
      </w:r>
      <w:r w:rsidR="00A73B45" w:rsidRPr="00C8287D">
        <w:rPr>
          <w:sz w:val="22"/>
        </w:rPr>
        <w:t xml:space="preserve">aintain proof of </w:t>
      </w:r>
      <w:r w:rsidR="00CA7B7F">
        <w:rPr>
          <w:sz w:val="22"/>
        </w:rPr>
        <w:t xml:space="preserve">current </w:t>
      </w:r>
      <w:r w:rsidR="00A73B45" w:rsidRPr="00C8287D">
        <w:rPr>
          <w:sz w:val="22"/>
        </w:rPr>
        <w:t xml:space="preserve">insurance coverage, including, at a minimum, comprehensive general liability, workers’ compensation, </w:t>
      </w:r>
      <w:r w:rsidR="00AB2D92">
        <w:rPr>
          <w:sz w:val="22"/>
        </w:rPr>
        <w:t xml:space="preserve">and </w:t>
      </w:r>
      <w:r w:rsidR="00A73B45" w:rsidRPr="00C8287D">
        <w:rPr>
          <w:sz w:val="22"/>
        </w:rPr>
        <w:t>property</w:t>
      </w:r>
      <w:r w:rsidR="00AB2D92">
        <w:rPr>
          <w:sz w:val="22"/>
        </w:rPr>
        <w:t xml:space="preserve"> insurance</w:t>
      </w:r>
      <w:r w:rsidR="00A17B0B">
        <w:rPr>
          <w:sz w:val="22"/>
        </w:rPr>
        <w:t>;</w:t>
      </w:r>
    </w:p>
    <w:p w14:paraId="4915317A" w14:textId="5FD1A39C" w:rsidR="00A73B45" w:rsidRPr="0051767A" w:rsidRDefault="00A73B45" w:rsidP="0051767A">
      <w:pPr>
        <w:pStyle w:val="ListParagraph"/>
        <w:numPr>
          <w:ilvl w:val="2"/>
          <w:numId w:val="2"/>
        </w:numPr>
        <w:spacing w:before="200"/>
        <w:rPr>
          <w:sz w:val="22"/>
        </w:rPr>
      </w:pPr>
      <w:r w:rsidRPr="0051767A">
        <w:rPr>
          <w:sz w:val="22"/>
        </w:rPr>
        <w:lastRenderedPageBreak/>
        <w:t xml:space="preserve">Maintain and follow a written policy for tracking and reporting incidents, including, but not limited to, emergency medical and law enforcement calls, physical managements (e.g., restraints), </w:t>
      </w:r>
      <w:r w:rsidR="00A47673" w:rsidRPr="0051767A">
        <w:rPr>
          <w:sz w:val="22"/>
        </w:rPr>
        <w:t xml:space="preserve">seclusions, </w:t>
      </w:r>
      <w:r w:rsidRPr="0051767A">
        <w:rPr>
          <w:sz w:val="22"/>
        </w:rPr>
        <w:t>injuries, threats, safety concerns, missed medications, and child abuse</w:t>
      </w:r>
      <w:r w:rsidR="001A27B2" w:rsidRPr="0051767A">
        <w:rPr>
          <w:sz w:val="22"/>
        </w:rPr>
        <w:t>;</w:t>
      </w:r>
    </w:p>
    <w:p w14:paraId="195B88E5" w14:textId="79A908B0" w:rsidR="005D1B01" w:rsidRDefault="00A73B45" w:rsidP="00CD6349">
      <w:pPr>
        <w:pStyle w:val="ListParagraph"/>
        <w:numPr>
          <w:ilvl w:val="2"/>
          <w:numId w:val="2"/>
        </w:numPr>
        <w:spacing w:before="200"/>
        <w:rPr>
          <w:sz w:val="22"/>
        </w:rPr>
      </w:pPr>
      <w:r w:rsidRPr="00C8287D">
        <w:rPr>
          <w:sz w:val="22"/>
        </w:rPr>
        <w:t>Comply with accounting standards</w:t>
      </w:r>
      <w:r w:rsidR="00040164">
        <w:rPr>
          <w:sz w:val="22"/>
        </w:rPr>
        <w:t xml:space="preserve">, </w:t>
      </w:r>
      <w:r w:rsidR="00BE49CA">
        <w:rPr>
          <w:sz w:val="22"/>
        </w:rPr>
        <w:t xml:space="preserve">as </w:t>
      </w:r>
      <w:r w:rsidR="00040164">
        <w:rPr>
          <w:sz w:val="22"/>
        </w:rPr>
        <w:t xml:space="preserve">set forth by </w:t>
      </w:r>
      <w:r w:rsidR="00BE49CA">
        <w:rPr>
          <w:sz w:val="22"/>
        </w:rPr>
        <w:t>the Colorado Department of Education</w:t>
      </w:r>
      <w:r w:rsidR="00040164">
        <w:rPr>
          <w:sz w:val="22"/>
        </w:rPr>
        <w:t>,</w:t>
      </w:r>
      <w:r w:rsidRPr="00C8287D">
        <w:rPr>
          <w:sz w:val="22"/>
        </w:rPr>
        <w:t xml:space="preserve"> for the use of public funds</w:t>
      </w:r>
      <w:r w:rsidR="00CD3416">
        <w:rPr>
          <w:sz w:val="22"/>
        </w:rPr>
        <w:t xml:space="preserve">; </w:t>
      </w:r>
      <w:r w:rsidR="0051767A">
        <w:rPr>
          <w:sz w:val="22"/>
        </w:rPr>
        <w:t>and</w:t>
      </w:r>
    </w:p>
    <w:p w14:paraId="4D17E724" w14:textId="209E0C33" w:rsidR="00A73B45" w:rsidRPr="00C8287D" w:rsidRDefault="00B108E5" w:rsidP="00CD6349">
      <w:pPr>
        <w:pStyle w:val="ListParagraph"/>
        <w:numPr>
          <w:ilvl w:val="2"/>
          <w:numId w:val="2"/>
        </w:numPr>
        <w:spacing w:before="200"/>
        <w:rPr>
          <w:sz w:val="22"/>
        </w:rPr>
      </w:pPr>
      <w:r>
        <w:rPr>
          <w:sz w:val="22"/>
        </w:rPr>
        <w:t xml:space="preserve">As capacity permits, </w:t>
      </w:r>
      <w:r w:rsidR="00A140C7">
        <w:rPr>
          <w:sz w:val="22"/>
        </w:rPr>
        <w:t xml:space="preserve">and consistent with the school’s program design, </w:t>
      </w:r>
      <w:r>
        <w:rPr>
          <w:sz w:val="22"/>
        </w:rPr>
        <w:t>a</w:t>
      </w:r>
      <w:r w:rsidR="005D1B01">
        <w:rPr>
          <w:sz w:val="22"/>
        </w:rPr>
        <w:t xml:space="preserve">ccept youth from all </w:t>
      </w:r>
      <w:r w:rsidR="004B0E59">
        <w:rPr>
          <w:sz w:val="22"/>
        </w:rPr>
        <w:t xml:space="preserve">administrative units and public </w:t>
      </w:r>
      <w:r w:rsidR="005D1B01">
        <w:rPr>
          <w:sz w:val="22"/>
        </w:rPr>
        <w:t>agencies</w:t>
      </w:r>
      <w:r>
        <w:rPr>
          <w:sz w:val="22"/>
        </w:rPr>
        <w:t xml:space="preserve"> that are eligible to place or refer students</w:t>
      </w:r>
      <w:r w:rsidR="0051767A">
        <w:rPr>
          <w:sz w:val="22"/>
        </w:rPr>
        <w:t>.</w:t>
      </w:r>
    </w:p>
    <w:p w14:paraId="0943B22A" w14:textId="1C380BFC" w:rsidR="00F31525" w:rsidRPr="00C8287D" w:rsidRDefault="000A3E83" w:rsidP="006A6F05">
      <w:pPr>
        <w:pStyle w:val="Heading3"/>
        <w:spacing w:before="200" w:after="0"/>
        <w:rPr>
          <w:sz w:val="22"/>
          <w:szCs w:val="22"/>
        </w:rPr>
      </w:pPr>
      <w:r>
        <w:rPr>
          <w:sz w:val="22"/>
          <w:szCs w:val="22"/>
        </w:rPr>
        <w:t>3</w:t>
      </w:r>
      <w:r w:rsidR="00F31525" w:rsidRPr="00C8287D">
        <w:rPr>
          <w:sz w:val="22"/>
          <w:szCs w:val="22"/>
        </w:rPr>
        <w:t>.2</w:t>
      </w:r>
      <w:r w:rsidR="00F31525" w:rsidRPr="00C8287D">
        <w:rPr>
          <w:sz w:val="22"/>
          <w:szCs w:val="22"/>
        </w:rPr>
        <w:tab/>
        <w:t>Application Review</w:t>
      </w:r>
      <w:r w:rsidR="00FA7CFE" w:rsidRPr="00C8287D">
        <w:rPr>
          <w:sz w:val="22"/>
          <w:szCs w:val="22"/>
        </w:rPr>
        <w:t>s</w:t>
      </w:r>
    </w:p>
    <w:p w14:paraId="60978144" w14:textId="0027BF8C" w:rsidR="00F31525" w:rsidRPr="00C8287D" w:rsidRDefault="00F31525" w:rsidP="00CD6349">
      <w:pPr>
        <w:pStyle w:val="ListParagraph"/>
        <w:numPr>
          <w:ilvl w:val="0"/>
          <w:numId w:val="3"/>
        </w:numPr>
        <w:spacing w:before="200"/>
        <w:rPr>
          <w:sz w:val="22"/>
        </w:rPr>
      </w:pPr>
      <w:r w:rsidRPr="00C8287D">
        <w:rPr>
          <w:sz w:val="22"/>
        </w:rPr>
        <w:t xml:space="preserve">Within 60 days of receiving an application for authorization as a specialized day school, the Office </w:t>
      </w:r>
      <w:r w:rsidR="008A7923">
        <w:rPr>
          <w:sz w:val="22"/>
        </w:rPr>
        <w:t>shall</w:t>
      </w:r>
      <w:r w:rsidR="00EC39E1">
        <w:rPr>
          <w:sz w:val="22"/>
        </w:rPr>
        <w:t>, at a minimum</w:t>
      </w:r>
      <w:r w:rsidRPr="00C8287D">
        <w:rPr>
          <w:sz w:val="22"/>
        </w:rPr>
        <w:t>:</w:t>
      </w:r>
    </w:p>
    <w:p w14:paraId="16980F3B" w14:textId="0C27F4FC" w:rsidR="00F31525" w:rsidRPr="00C8287D" w:rsidRDefault="009C420E" w:rsidP="00CD6349">
      <w:pPr>
        <w:pStyle w:val="ListParagraph"/>
        <w:numPr>
          <w:ilvl w:val="1"/>
          <w:numId w:val="3"/>
        </w:numPr>
        <w:tabs>
          <w:tab w:val="clear" w:pos="720"/>
        </w:tabs>
        <w:spacing w:before="200"/>
        <w:rPr>
          <w:sz w:val="22"/>
        </w:rPr>
      </w:pPr>
      <w:r>
        <w:rPr>
          <w:sz w:val="22"/>
        </w:rPr>
        <w:t>Assess</w:t>
      </w:r>
      <w:r w:rsidR="00F31525" w:rsidRPr="00C8287D">
        <w:rPr>
          <w:sz w:val="22"/>
        </w:rPr>
        <w:t xml:space="preserve"> the application</w:t>
      </w:r>
      <w:r>
        <w:rPr>
          <w:sz w:val="22"/>
        </w:rPr>
        <w:t xml:space="preserve"> using a standardized </w:t>
      </w:r>
      <w:r w:rsidR="006D12C7">
        <w:rPr>
          <w:sz w:val="22"/>
        </w:rPr>
        <w:t>checklist</w:t>
      </w:r>
      <w:r>
        <w:rPr>
          <w:sz w:val="22"/>
        </w:rPr>
        <w:t>;</w:t>
      </w:r>
    </w:p>
    <w:p w14:paraId="79AB7B9E" w14:textId="762318D4" w:rsidR="00F31525" w:rsidRDefault="009C420E" w:rsidP="00CD6349">
      <w:pPr>
        <w:pStyle w:val="ListParagraph"/>
        <w:numPr>
          <w:ilvl w:val="1"/>
          <w:numId w:val="3"/>
        </w:numPr>
        <w:tabs>
          <w:tab w:val="clear" w:pos="720"/>
        </w:tabs>
        <w:spacing w:before="200"/>
        <w:rPr>
          <w:sz w:val="22"/>
        </w:rPr>
      </w:pPr>
      <w:r>
        <w:rPr>
          <w:sz w:val="22"/>
        </w:rPr>
        <w:t>Visit the facility</w:t>
      </w:r>
      <w:r w:rsidR="00F31525" w:rsidRPr="00C8287D">
        <w:rPr>
          <w:sz w:val="22"/>
        </w:rPr>
        <w:t xml:space="preserve"> to </w:t>
      </w:r>
      <w:r w:rsidR="00E064CE" w:rsidRPr="00C8287D">
        <w:rPr>
          <w:sz w:val="22"/>
        </w:rPr>
        <w:t>assess</w:t>
      </w:r>
      <w:r w:rsidR="00F31525" w:rsidRPr="00C8287D">
        <w:rPr>
          <w:sz w:val="22"/>
        </w:rPr>
        <w:t xml:space="preserve"> the physical site</w:t>
      </w:r>
      <w:r w:rsidR="00383ECF">
        <w:rPr>
          <w:sz w:val="22"/>
        </w:rPr>
        <w:t xml:space="preserve">, </w:t>
      </w:r>
      <w:r w:rsidR="00F31525" w:rsidRPr="00C8287D">
        <w:rPr>
          <w:sz w:val="22"/>
        </w:rPr>
        <w:t xml:space="preserve">interview </w:t>
      </w:r>
      <w:r w:rsidR="00CA0D66">
        <w:rPr>
          <w:sz w:val="22"/>
        </w:rPr>
        <w:t xml:space="preserve">at least some of </w:t>
      </w:r>
      <w:r w:rsidR="00E064CE" w:rsidRPr="00C8287D">
        <w:rPr>
          <w:sz w:val="22"/>
        </w:rPr>
        <w:t xml:space="preserve">the </w:t>
      </w:r>
      <w:proofErr w:type="gramStart"/>
      <w:r w:rsidR="00E064CE" w:rsidRPr="00C8287D">
        <w:rPr>
          <w:sz w:val="22"/>
        </w:rPr>
        <w:t>applicant’s</w:t>
      </w:r>
      <w:proofErr w:type="gramEnd"/>
      <w:r w:rsidR="00E064CE" w:rsidRPr="00C8287D">
        <w:rPr>
          <w:sz w:val="22"/>
        </w:rPr>
        <w:t xml:space="preserve"> </w:t>
      </w:r>
      <w:r w:rsidR="00F31525" w:rsidRPr="00C8287D">
        <w:rPr>
          <w:sz w:val="22"/>
        </w:rPr>
        <w:t>employees</w:t>
      </w:r>
      <w:r w:rsidR="00383ECF">
        <w:rPr>
          <w:sz w:val="22"/>
        </w:rPr>
        <w:t>,</w:t>
      </w:r>
      <w:r w:rsidR="00F31525" w:rsidRPr="00C8287D">
        <w:rPr>
          <w:sz w:val="22"/>
        </w:rPr>
        <w:t xml:space="preserve"> inspect additional documentation</w:t>
      </w:r>
      <w:r w:rsidR="00CA0D66">
        <w:rPr>
          <w:sz w:val="22"/>
        </w:rPr>
        <w:t xml:space="preserve"> (e.g., personnel records)</w:t>
      </w:r>
      <w:r w:rsidR="00A47673">
        <w:rPr>
          <w:sz w:val="22"/>
        </w:rPr>
        <w:t>, and complete the onsite portion of the standardized checklist</w:t>
      </w:r>
      <w:r>
        <w:rPr>
          <w:sz w:val="22"/>
        </w:rPr>
        <w:t>;</w:t>
      </w:r>
    </w:p>
    <w:p w14:paraId="42B25A34" w14:textId="3D21FD56" w:rsidR="00F31525" w:rsidRDefault="0045598A" w:rsidP="00CD6349">
      <w:pPr>
        <w:pStyle w:val="ListParagraph"/>
        <w:numPr>
          <w:ilvl w:val="1"/>
          <w:numId w:val="3"/>
        </w:numPr>
        <w:tabs>
          <w:tab w:val="clear" w:pos="720"/>
        </w:tabs>
        <w:spacing w:before="200"/>
        <w:rPr>
          <w:sz w:val="22"/>
        </w:rPr>
      </w:pPr>
      <w:r>
        <w:rPr>
          <w:sz w:val="22"/>
        </w:rPr>
        <w:t>In its discretion, determine whether to deny authorization, conditionally authorize (i.e</w:t>
      </w:r>
      <w:r w:rsidR="00B453E3">
        <w:rPr>
          <w:sz w:val="22"/>
        </w:rPr>
        <w:t>.</w:t>
      </w:r>
      <w:r>
        <w:rPr>
          <w:sz w:val="22"/>
        </w:rPr>
        <w:t>, approve contingent upon the applicant taking specific steps by a certain date), or grant authorization</w:t>
      </w:r>
      <w:r w:rsidR="00470521">
        <w:rPr>
          <w:sz w:val="22"/>
        </w:rPr>
        <w:t>; and</w:t>
      </w:r>
    </w:p>
    <w:p w14:paraId="4920EBF3" w14:textId="0289689B" w:rsidR="0045598A" w:rsidRDefault="0045598A" w:rsidP="00CD6349">
      <w:pPr>
        <w:pStyle w:val="ListParagraph"/>
        <w:numPr>
          <w:ilvl w:val="1"/>
          <w:numId w:val="3"/>
        </w:numPr>
        <w:tabs>
          <w:tab w:val="clear" w:pos="720"/>
        </w:tabs>
        <w:spacing w:before="200"/>
        <w:rPr>
          <w:sz w:val="22"/>
        </w:rPr>
      </w:pPr>
      <w:r>
        <w:rPr>
          <w:sz w:val="22"/>
        </w:rPr>
        <w:t>Provide written notice of its decision to the applicant and the Board.</w:t>
      </w:r>
    </w:p>
    <w:p w14:paraId="78B35285" w14:textId="36D79E4F" w:rsidR="00470521" w:rsidRPr="00C8287D" w:rsidRDefault="00470521" w:rsidP="00470521">
      <w:pPr>
        <w:pStyle w:val="ListParagraph"/>
        <w:numPr>
          <w:ilvl w:val="0"/>
          <w:numId w:val="3"/>
        </w:numPr>
        <w:tabs>
          <w:tab w:val="clear" w:pos="720"/>
        </w:tabs>
        <w:spacing w:before="200"/>
        <w:rPr>
          <w:sz w:val="22"/>
        </w:rPr>
      </w:pPr>
      <w:r>
        <w:rPr>
          <w:sz w:val="22"/>
        </w:rPr>
        <w:t>The authorization decision of the Office is final.</w:t>
      </w:r>
      <w:r w:rsidR="009922BB">
        <w:rPr>
          <w:sz w:val="22"/>
        </w:rPr>
        <w:t xml:space="preserve"> An applicant may reapply in subsequent application cycles.</w:t>
      </w:r>
    </w:p>
    <w:p w14:paraId="4EA5D3EB" w14:textId="3A5CF120" w:rsidR="00E064CE" w:rsidRPr="00C8287D" w:rsidRDefault="000A3E83" w:rsidP="00FA1BB9">
      <w:pPr>
        <w:pStyle w:val="Heading3"/>
        <w:tabs>
          <w:tab w:val="left" w:pos="720"/>
          <w:tab w:val="left" w:pos="1440"/>
          <w:tab w:val="left" w:pos="2160"/>
          <w:tab w:val="left" w:pos="2880"/>
          <w:tab w:val="left" w:pos="3600"/>
          <w:tab w:val="left" w:pos="4320"/>
          <w:tab w:val="left" w:pos="5415"/>
        </w:tabs>
        <w:spacing w:before="200" w:after="0"/>
        <w:rPr>
          <w:sz w:val="22"/>
          <w:szCs w:val="22"/>
        </w:rPr>
      </w:pPr>
      <w:r>
        <w:rPr>
          <w:sz w:val="22"/>
          <w:szCs w:val="22"/>
        </w:rPr>
        <w:t>3</w:t>
      </w:r>
      <w:r w:rsidR="00E064CE" w:rsidRPr="00C8287D">
        <w:rPr>
          <w:sz w:val="22"/>
          <w:szCs w:val="22"/>
        </w:rPr>
        <w:t>.3</w:t>
      </w:r>
      <w:r w:rsidR="00E064CE" w:rsidRPr="00C8287D">
        <w:rPr>
          <w:sz w:val="22"/>
          <w:szCs w:val="22"/>
        </w:rPr>
        <w:tab/>
        <w:t>Periodic Review</w:t>
      </w:r>
      <w:r w:rsidR="00FA7CFE" w:rsidRPr="00C8287D">
        <w:rPr>
          <w:sz w:val="22"/>
          <w:szCs w:val="22"/>
        </w:rPr>
        <w:t>s</w:t>
      </w:r>
      <w:r w:rsidR="002A5C0C">
        <w:rPr>
          <w:sz w:val="22"/>
          <w:szCs w:val="22"/>
        </w:rPr>
        <w:t xml:space="preserve"> and Reauthorization</w:t>
      </w:r>
      <w:r w:rsidR="00FA1BB9">
        <w:rPr>
          <w:sz w:val="22"/>
          <w:szCs w:val="22"/>
        </w:rPr>
        <w:tab/>
      </w:r>
    </w:p>
    <w:p w14:paraId="0FB6971A" w14:textId="7A087684" w:rsidR="00176371" w:rsidRDefault="00176371" w:rsidP="00CD6349">
      <w:pPr>
        <w:pStyle w:val="ListParagraph"/>
        <w:numPr>
          <w:ilvl w:val="0"/>
          <w:numId w:val="4"/>
        </w:numPr>
        <w:spacing w:before="200"/>
        <w:rPr>
          <w:sz w:val="22"/>
        </w:rPr>
      </w:pPr>
      <w:r w:rsidRPr="00C8287D">
        <w:rPr>
          <w:sz w:val="22"/>
        </w:rPr>
        <w:t xml:space="preserve">Specialized day schools </w:t>
      </w:r>
      <w:r w:rsidR="004E1D40">
        <w:rPr>
          <w:sz w:val="22"/>
        </w:rPr>
        <w:t>shall</w:t>
      </w:r>
      <w:r w:rsidRPr="00C8287D">
        <w:rPr>
          <w:sz w:val="22"/>
        </w:rPr>
        <w:t xml:space="preserve"> maintain documentation demonstrating ongoing compliance with the requirements</w:t>
      </w:r>
      <w:r w:rsidR="002A5C0C">
        <w:rPr>
          <w:sz w:val="22"/>
        </w:rPr>
        <w:t xml:space="preserve"> set forth</w:t>
      </w:r>
      <w:r w:rsidRPr="00C8287D">
        <w:rPr>
          <w:sz w:val="22"/>
        </w:rPr>
        <w:t xml:space="preserve"> in </w:t>
      </w:r>
      <w:r w:rsidR="007E6F63">
        <w:rPr>
          <w:sz w:val="22"/>
        </w:rPr>
        <w:t>rule</w:t>
      </w:r>
      <w:r w:rsidR="0045598A">
        <w:rPr>
          <w:sz w:val="22"/>
        </w:rPr>
        <w:t xml:space="preserve"> 3.1(B)</w:t>
      </w:r>
      <w:r w:rsidRPr="00C8287D">
        <w:rPr>
          <w:sz w:val="22"/>
        </w:rPr>
        <w:t xml:space="preserve"> of these Rules and make the documentation available for the Office’s inspection.</w:t>
      </w:r>
    </w:p>
    <w:p w14:paraId="30CC07B4" w14:textId="2BBD02C7" w:rsidR="004E56E6" w:rsidRDefault="004E56E6" w:rsidP="00CD6349">
      <w:pPr>
        <w:pStyle w:val="ListParagraph"/>
        <w:numPr>
          <w:ilvl w:val="0"/>
          <w:numId w:val="4"/>
        </w:numPr>
        <w:spacing w:before="200"/>
        <w:rPr>
          <w:sz w:val="22"/>
        </w:rPr>
      </w:pPr>
      <w:r>
        <w:rPr>
          <w:sz w:val="22"/>
        </w:rPr>
        <w:t xml:space="preserve">During the first three years after a specialized day school is authorized, the Office shall review the specialized day school at least once a year </w:t>
      </w:r>
      <w:r w:rsidRPr="00C8287D">
        <w:rPr>
          <w:sz w:val="22"/>
        </w:rPr>
        <w:t xml:space="preserve">to determine whether it continues to maintain compliance in the areas described in </w:t>
      </w:r>
      <w:r>
        <w:rPr>
          <w:sz w:val="22"/>
        </w:rPr>
        <w:t>rule</w:t>
      </w:r>
      <w:r w:rsidRPr="00C8287D">
        <w:rPr>
          <w:sz w:val="22"/>
        </w:rPr>
        <w:t xml:space="preserve"> </w:t>
      </w:r>
      <w:r>
        <w:rPr>
          <w:sz w:val="22"/>
        </w:rPr>
        <w:t>3.1(B)</w:t>
      </w:r>
      <w:r w:rsidRPr="00C8287D">
        <w:rPr>
          <w:sz w:val="22"/>
        </w:rPr>
        <w:t xml:space="preserve"> of these Rules</w:t>
      </w:r>
      <w:r>
        <w:rPr>
          <w:sz w:val="22"/>
        </w:rPr>
        <w:t xml:space="preserve"> and should be reauthorized</w:t>
      </w:r>
      <w:r w:rsidRPr="00C8287D">
        <w:rPr>
          <w:sz w:val="22"/>
        </w:rPr>
        <w:t>.</w:t>
      </w:r>
    </w:p>
    <w:p w14:paraId="04D168C9" w14:textId="356596AF" w:rsidR="0045598A" w:rsidRDefault="004E56E6" w:rsidP="00CD6349">
      <w:pPr>
        <w:pStyle w:val="ListParagraph"/>
        <w:numPr>
          <w:ilvl w:val="0"/>
          <w:numId w:val="4"/>
        </w:numPr>
        <w:spacing w:before="200"/>
        <w:rPr>
          <w:sz w:val="22"/>
        </w:rPr>
      </w:pPr>
      <w:r>
        <w:rPr>
          <w:sz w:val="22"/>
        </w:rPr>
        <w:t xml:space="preserve">After a specialized day school has been authorized </w:t>
      </w:r>
      <w:r w:rsidR="00492765">
        <w:rPr>
          <w:sz w:val="22"/>
        </w:rPr>
        <w:t xml:space="preserve">by the Office </w:t>
      </w:r>
      <w:r>
        <w:rPr>
          <w:sz w:val="22"/>
        </w:rPr>
        <w:t>for three years, t</w:t>
      </w:r>
      <w:r w:rsidR="00E064CE" w:rsidRPr="00C8287D">
        <w:rPr>
          <w:sz w:val="22"/>
        </w:rPr>
        <w:t xml:space="preserve">he Office shall review </w:t>
      </w:r>
      <w:r>
        <w:rPr>
          <w:sz w:val="22"/>
        </w:rPr>
        <w:t>the</w:t>
      </w:r>
      <w:r w:rsidR="00E064CE" w:rsidRPr="00C8287D">
        <w:rPr>
          <w:sz w:val="22"/>
        </w:rPr>
        <w:t xml:space="preserve"> specialized day school </w:t>
      </w:r>
      <w:r w:rsidR="002A5C0C">
        <w:rPr>
          <w:sz w:val="22"/>
        </w:rPr>
        <w:t xml:space="preserve">at least once every two years </w:t>
      </w:r>
      <w:r w:rsidR="00E064CE" w:rsidRPr="00C8287D">
        <w:rPr>
          <w:sz w:val="22"/>
        </w:rPr>
        <w:t xml:space="preserve">to determine whether it continues to maintain compliance in the areas described in </w:t>
      </w:r>
      <w:r w:rsidR="007E6F63">
        <w:rPr>
          <w:sz w:val="22"/>
        </w:rPr>
        <w:t>rule</w:t>
      </w:r>
      <w:r w:rsidR="00E064CE" w:rsidRPr="00C8287D">
        <w:rPr>
          <w:sz w:val="22"/>
        </w:rPr>
        <w:t xml:space="preserve"> </w:t>
      </w:r>
      <w:r w:rsidR="0045598A">
        <w:rPr>
          <w:sz w:val="22"/>
        </w:rPr>
        <w:t>3.1(B)</w:t>
      </w:r>
      <w:r w:rsidR="00E064CE" w:rsidRPr="00C8287D">
        <w:rPr>
          <w:sz w:val="22"/>
        </w:rPr>
        <w:t xml:space="preserve"> of these Rules</w:t>
      </w:r>
      <w:r w:rsidR="0045598A">
        <w:rPr>
          <w:sz w:val="22"/>
        </w:rPr>
        <w:t xml:space="preserve"> and should be reauthorized</w:t>
      </w:r>
      <w:r w:rsidR="00E064CE" w:rsidRPr="00C8287D">
        <w:rPr>
          <w:sz w:val="22"/>
        </w:rPr>
        <w:t>.</w:t>
      </w:r>
      <w:r w:rsidR="002A5C0C">
        <w:rPr>
          <w:sz w:val="22"/>
        </w:rPr>
        <w:t xml:space="preserve"> </w:t>
      </w:r>
    </w:p>
    <w:p w14:paraId="7DC1E4C1" w14:textId="50B36FBE" w:rsidR="00E064CE" w:rsidRDefault="0045598A" w:rsidP="00CD6349">
      <w:pPr>
        <w:pStyle w:val="ListParagraph"/>
        <w:numPr>
          <w:ilvl w:val="0"/>
          <w:numId w:val="4"/>
        </w:numPr>
        <w:spacing w:before="200"/>
        <w:rPr>
          <w:sz w:val="22"/>
        </w:rPr>
      </w:pPr>
      <w:r>
        <w:rPr>
          <w:sz w:val="22"/>
        </w:rPr>
        <w:t>Within 60 days of completing each specialized day school reauthorization review, t</w:t>
      </w:r>
      <w:r w:rsidR="002A5C0C">
        <w:rPr>
          <w:sz w:val="22"/>
        </w:rPr>
        <w:t>he Office</w:t>
      </w:r>
      <w:r>
        <w:rPr>
          <w:sz w:val="22"/>
        </w:rPr>
        <w:t xml:space="preserve"> shall</w:t>
      </w:r>
      <w:r w:rsidR="00EC39E1">
        <w:rPr>
          <w:sz w:val="22"/>
        </w:rPr>
        <w:t>, at a minimum</w:t>
      </w:r>
      <w:r w:rsidR="002A5C0C">
        <w:rPr>
          <w:sz w:val="22"/>
        </w:rPr>
        <w:t>:</w:t>
      </w:r>
    </w:p>
    <w:p w14:paraId="103736F5" w14:textId="3DD413E4" w:rsidR="002A5C0C" w:rsidRDefault="002A5C0C" w:rsidP="00CD6349">
      <w:pPr>
        <w:pStyle w:val="ListParagraph"/>
        <w:numPr>
          <w:ilvl w:val="1"/>
          <w:numId w:val="4"/>
        </w:numPr>
        <w:spacing w:before="200"/>
        <w:rPr>
          <w:sz w:val="22"/>
        </w:rPr>
      </w:pPr>
      <w:r>
        <w:rPr>
          <w:sz w:val="22"/>
        </w:rPr>
        <w:t>Review information and records from the specialized day school;</w:t>
      </w:r>
    </w:p>
    <w:p w14:paraId="0AA3433E" w14:textId="019F2B07" w:rsidR="002A5C0C" w:rsidRDefault="002A5C0C" w:rsidP="00CD6349">
      <w:pPr>
        <w:pStyle w:val="ListParagraph"/>
        <w:numPr>
          <w:ilvl w:val="1"/>
          <w:numId w:val="4"/>
        </w:numPr>
        <w:spacing w:before="200"/>
        <w:rPr>
          <w:sz w:val="22"/>
        </w:rPr>
      </w:pPr>
      <w:r>
        <w:rPr>
          <w:sz w:val="22"/>
        </w:rPr>
        <w:lastRenderedPageBreak/>
        <w:t xml:space="preserve">Visit the specialized day school </w:t>
      </w:r>
      <w:r w:rsidR="001A3718">
        <w:rPr>
          <w:sz w:val="22"/>
        </w:rPr>
        <w:t xml:space="preserve">(announced or unannounced ahead of time) </w:t>
      </w:r>
      <w:r w:rsidRPr="00C8287D">
        <w:rPr>
          <w:sz w:val="22"/>
        </w:rPr>
        <w:t>to assess the physical site and, as necessary, interview the applicant’s employees and inspect additional documentation</w:t>
      </w:r>
      <w:r>
        <w:rPr>
          <w:sz w:val="22"/>
        </w:rPr>
        <w:t>;</w:t>
      </w:r>
    </w:p>
    <w:p w14:paraId="75732CDA" w14:textId="4AC7E85D" w:rsidR="002A5C0C" w:rsidRDefault="002A5C0C" w:rsidP="00CD6349">
      <w:pPr>
        <w:pStyle w:val="ListParagraph"/>
        <w:numPr>
          <w:ilvl w:val="1"/>
          <w:numId w:val="4"/>
        </w:numPr>
        <w:spacing w:before="200"/>
        <w:rPr>
          <w:sz w:val="22"/>
        </w:rPr>
      </w:pPr>
      <w:r>
        <w:rPr>
          <w:sz w:val="22"/>
        </w:rPr>
        <w:t>Complet</w:t>
      </w:r>
      <w:r w:rsidR="0045598A">
        <w:rPr>
          <w:sz w:val="22"/>
        </w:rPr>
        <w:t>e</w:t>
      </w:r>
      <w:r>
        <w:rPr>
          <w:sz w:val="22"/>
        </w:rPr>
        <w:t xml:space="preserve"> a standardized </w:t>
      </w:r>
      <w:r w:rsidR="0045598A">
        <w:rPr>
          <w:sz w:val="22"/>
        </w:rPr>
        <w:t>re</w:t>
      </w:r>
      <w:r>
        <w:rPr>
          <w:sz w:val="22"/>
        </w:rPr>
        <w:t xml:space="preserve">authorization </w:t>
      </w:r>
      <w:r w:rsidR="00FF02CC">
        <w:rPr>
          <w:sz w:val="22"/>
        </w:rPr>
        <w:t>checklist</w:t>
      </w:r>
      <w:r w:rsidR="00EC39E1">
        <w:rPr>
          <w:sz w:val="22"/>
        </w:rPr>
        <w:t>;</w:t>
      </w:r>
    </w:p>
    <w:p w14:paraId="6B5EB398" w14:textId="66948214" w:rsidR="00EC39E1" w:rsidRDefault="004C50D7" w:rsidP="00CD6349">
      <w:pPr>
        <w:pStyle w:val="ListParagraph"/>
        <w:numPr>
          <w:ilvl w:val="1"/>
          <w:numId w:val="4"/>
        </w:numPr>
        <w:spacing w:before="200"/>
        <w:rPr>
          <w:sz w:val="22"/>
        </w:rPr>
      </w:pPr>
      <w:r>
        <w:rPr>
          <w:sz w:val="22"/>
        </w:rPr>
        <w:t xml:space="preserve">In its discretion, </w:t>
      </w:r>
      <w:r w:rsidR="0045598A">
        <w:rPr>
          <w:sz w:val="22"/>
        </w:rPr>
        <w:t>determine</w:t>
      </w:r>
      <w:r w:rsidR="00EC39E1" w:rsidRPr="00C8287D">
        <w:rPr>
          <w:sz w:val="22"/>
        </w:rPr>
        <w:t xml:space="preserve"> whether to </w:t>
      </w:r>
      <w:r w:rsidR="00EC39E1">
        <w:rPr>
          <w:sz w:val="22"/>
        </w:rPr>
        <w:t>reauthorize the specialize</w:t>
      </w:r>
      <w:r w:rsidR="00E26792">
        <w:rPr>
          <w:sz w:val="22"/>
        </w:rPr>
        <w:t>d</w:t>
      </w:r>
      <w:r w:rsidR="00EC39E1">
        <w:rPr>
          <w:sz w:val="22"/>
        </w:rPr>
        <w:t xml:space="preserve"> day school</w:t>
      </w:r>
      <w:r w:rsidR="00D32F9A">
        <w:rPr>
          <w:sz w:val="22"/>
        </w:rPr>
        <w:t xml:space="preserve"> or reauthorize the specialized day school pending completion to corrective action</w:t>
      </w:r>
      <w:r w:rsidR="00EC39E1">
        <w:rPr>
          <w:sz w:val="22"/>
        </w:rPr>
        <w:t>; and</w:t>
      </w:r>
    </w:p>
    <w:p w14:paraId="4C00D112" w14:textId="396DD3F8" w:rsidR="00EC39E1" w:rsidRDefault="00EC39E1" w:rsidP="00CD6349">
      <w:pPr>
        <w:pStyle w:val="ListParagraph"/>
        <w:numPr>
          <w:ilvl w:val="1"/>
          <w:numId w:val="4"/>
        </w:numPr>
        <w:spacing w:before="200"/>
        <w:rPr>
          <w:sz w:val="22"/>
        </w:rPr>
      </w:pPr>
      <w:r w:rsidRPr="00C8287D">
        <w:rPr>
          <w:sz w:val="22"/>
        </w:rPr>
        <w:t>Provide written notice of its decision</w:t>
      </w:r>
      <w:r w:rsidR="00D32F9A">
        <w:rPr>
          <w:sz w:val="22"/>
        </w:rPr>
        <w:t xml:space="preserve"> – and, if applicable, a corrective action plan –</w:t>
      </w:r>
      <w:r w:rsidRPr="00C8287D">
        <w:rPr>
          <w:sz w:val="22"/>
        </w:rPr>
        <w:t xml:space="preserve"> to the </w:t>
      </w:r>
      <w:r>
        <w:rPr>
          <w:sz w:val="22"/>
        </w:rPr>
        <w:t>specialized day school</w:t>
      </w:r>
      <w:r w:rsidRPr="00C8287D">
        <w:rPr>
          <w:sz w:val="22"/>
        </w:rPr>
        <w:t xml:space="preserve"> and the </w:t>
      </w:r>
      <w:r w:rsidR="0045598A">
        <w:rPr>
          <w:sz w:val="22"/>
        </w:rPr>
        <w:t>Board</w:t>
      </w:r>
      <w:r w:rsidRPr="00C8287D">
        <w:rPr>
          <w:sz w:val="22"/>
        </w:rPr>
        <w:t>.</w:t>
      </w:r>
    </w:p>
    <w:p w14:paraId="247F8628" w14:textId="344750D6" w:rsidR="00E26792" w:rsidRDefault="00E26792" w:rsidP="00CD6349">
      <w:pPr>
        <w:pStyle w:val="ListParagraph"/>
        <w:numPr>
          <w:ilvl w:val="0"/>
          <w:numId w:val="4"/>
        </w:numPr>
        <w:spacing w:before="200"/>
        <w:rPr>
          <w:sz w:val="22"/>
        </w:rPr>
      </w:pPr>
      <w:r>
        <w:rPr>
          <w:sz w:val="22"/>
        </w:rPr>
        <w:t xml:space="preserve">The reauthorization decision of the </w:t>
      </w:r>
      <w:r w:rsidR="0045598A">
        <w:rPr>
          <w:sz w:val="22"/>
        </w:rPr>
        <w:t>Office</w:t>
      </w:r>
      <w:r>
        <w:rPr>
          <w:sz w:val="22"/>
        </w:rPr>
        <w:t xml:space="preserve"> is final.</w:t>
      </w:r>
    </w:p>
    <w:p w14:paraId="16A24654" w14:textId="131AB733" w:rsidR="00D86034" w:rsidRPr="00C8287D" w:rsidRDefault="00D86034" w:rsidP="00CD6349">
      <w:pPr>
        <w:pStyle w:val="ListParagraph"/>
        <w:numPr>
          <w:ilvl w:val="0"/>
          <w:numId w:val="4"/>
        </w:numPr>
        <w:spacing w:before="200"/>
        <w:rPr>
          <w:sz w:val="22"/>
        </w:rPr>
      </w:pPr>
      <w:r>
        <w:rPr>
          <w:sz w:val="22"/>
        </w:rPr>
        <w:t xml:space="preserve">Violation of the assurances in </w:t>
      </w:r>
      <w:r w:rsidR="007E6F63">
        <w:rPr>
          <w:sz w:val="22"/>
        </w:rPr>
        <w:t>rule</w:t>
      </w:r>
      <w:r>
        <w:rPr>
          <w:sz w:val="22"/>
        </w:rPr>
        <w:t xml:space="preserve"> </w:t>
      </w:r>
      <w:r w:rsidR="00470521">
        <w:rPr>
          <w:sz w:val="22"/>
        </w:rPr>
        <w:t>3.1(B)(12)</w:t>
      </w:r>
      <w:r>
        <w:rPr>
          <w:sz w:val="22"/>
        </w:rPr>
        <w:t xml:space="preserve"> of </w:t>
      </w:r>
      <w:r w:rsidR="007E6F63">
        <w:rPr>
          <w:sz w:val="22"/>
        </w:rPr>
        <w:t>these</w:t>
      </w:r>
      <w:r>
        <w:rPr>
          <w:sz w:val="22"/>
        </w:rPr>
        <w:t xml:space="preserve"> Rule</w:t>
      </w:r>
      <w:r w:rsidR="007E6F63">
        <w:rPr>
          <w:sz w:val="22"/>
        </w:rPr>
        <w:t>s</w:t>
      </w:r>
      <w:r>
        <w:rPr>
          <w:sz w:val="22"/>
        </w:rPr>
        <w:t xml:space="preserve"> may result in immediate removal of authorization, at the discretion of the Office.</w:t>
      </w:r>
    </w:p>
    <w:p w14:paraId="01C48C9A" w14:textId="4BEF334D" w:rsidR="008F1452" w:rsidRPr="00C8287D" w:rsidRDefault="005052EF" w:rsidP="00173F55">
      <w:pPr>
        <w:pStyle w:val="Heading2"/>
      </w:pPr>
      <w:r w:rsidRPr="00C8287D">
        <w:t xml:space="preserve">Rule </w:t>
      </w:r>
      <w:r w:rsidR="000A3E83">
        <w:t>4</w:t>
      </w:r>
      <w:r w:rsidR="008F1452" w:rsidRPr="00C8287D">
        <w:tab/>
      </w:r>
      <w:r w:rsidR="00E064CE" w:rsidRPr="00C8287D">
        <w:t>Approval of Facility Schools</w:t>
      </w:r>
    </w:p>
    <w:p w14:paraId="44E1E731" w14:textId="596BD9FD" w:rsidR="00E064CE" w:rsidRPr="00C8287D" w:rsidRDefault="000A3E83" w:rsidP="006A6F05">
      <w:pPr>
        <w:pStyle w:val="Heading3"/>
        <w:spacing w:before="200" w:after="0"/>
        <w:rPr>
          <w:sz w:val="22"/>
          <w:szCs w:val="22"/>
        </w:rPr>
      </w:pPr>
      <w:r>
        <w:rPr>
          <w:sz w:val="22"/>
          <w:szCs w:val="22"/>
        </w:rPr>
        <w:t>4</w:t>
      </w:r>
      <w:r w:rsidR="00E064CE" w:rsidRPr="00C8287D">
        <w:rPr>
          <w:sz w:val="22"/>
          <w:szCs w:val="22"/>
        </w:rPr>
        <w:t>.1</w:t>
      </w:r>
      <w:r w:rsidR="00E064CE" w:rsidRPr="00C8287D">
        <w:rPr>
          <w:sz w:val="22"/>
          <w:szCs w:val="22"/>
        </w:rPr>
        <w:tab/>
        <w:t>Application Submission</w:t>
      </w:r>
      <w:r w:rsidR="00FA7CFE" w:rsidRPr="00C8287D">
        <w:rPr>
          <w:sz w:val="22"/>
          <w:szCs w:val="22"/>
        </w:rPr>
        <w:t>s</w:t>
      </w:r>
    </w:p>
    <w:p w14:paraId="0B57BF3D" w14:textId="3CA9D2B7" w:rsidR="00014E55" w:rsidRPr="00014E55" w:rsidRDefault="00014E55" w:rsidP="00CD6349">
      <w:pPr>
        <w:pStyle w:val="ListParagraph"/>
        <w:numPr>
          <w:ilvl w:val="0"/>
          <w:numId w:val="5"/>
        </w:numPr>
        <w:spacing w:before="200"/>
        <w:rPr>
          <w:sz w:val="22"/>
        </w:rPr>
      </w:pPr>
      <w:r w:rsidRPr="00014E55">
        <w:rPr>
          <w:sz w:val="22"/>
        </w:rPr>
        <w:t>Once</w:t>
      </w:r>
      <w:r w:rsidRPr="00014E55">
        <w:rPr>
          <w:spacing w:val="-3"/>
          <w:sz w:val="22"/>
        </w:rPr>
        <w:t xml:space="preserve"> </w:t>
      </w:r>
      <w:r w:rsidRPr="00014E55">
        <w:rPr>
          <w:sz w:val="22"/>
        </w:rPr>
        <w:t>authorized</w:t>
      </w:r>
      <w:r w:rsidRPr="00014E55">
        <w:rPr>
          <w:spacing w:val="-3"/>
          <w:sz w:val="22"/>
        </w:rPr>
        <w:t xml:space="preserve"> </w:t>
      </w:r>
      <w:r w:rsidRPr="00014E55">
        <w:rPr>
          <w:sz w:val="22"/>
        </w:rPr>
        <w:t>as</w:t>
      </w:r>
      <w:r w:rsidRPr="00014E55">
        <w:rPr>
          <w:spacing w:val="-2"/>
          <w:sz w:val="22"/>
        </w:rPr>
        <w:t xml:space="preserve"> </w:t>
      </w:r>
      <w:r w:rsidRPr="00014E55">
        <w:rPr>
          <w:sz w:val="22"/>
        </w:rPr>
        <w:t>a</w:t>
      </w:r>
      <w:r w:rsidRPr="00014E55">
        <w:rPr>
          <w:spacing w:val="-4"/>
          <w:sz w:val="22"/>
        </w:rPr>
        <w:t xml:space="preserve"> </w:t>
      </w:r>
      <w:r w:rsidRPr="00014E55">
        <w:rPr>
          <w:sz w:val="22"/>
        </w:rPr>
        <w:t>specialized</w:t>
      </w:r>
      <w:r w:rsidRPr="00014E55">
        <w:rPr>
          <w:spacing w:val="-3"/>
          <w:sz w:val="22"/>
        </w:rPr>
        <w:t xml:space="preserve"> </w:t>
      </w:r>
      <w:r w:rsidRPr="00014E55">
        <w:rPr>
          <w:sz w:val="22"/>
        </w:rPr>
        <w:t>day</w:t>
      </w:r>
      <w:r w:rsidRPr="00014E55">
        <w:rPr>
          <w:spacing w:val="-2"/>
          <w:sz w:val="22"/>
        </w:rPr>
        <w:t xml:space="preserve"> </w:t>
      </w:r>
      <w:r w:rsidRPr="00014E55">
        <w:rPr>
          <w:sz w:val="22"/>
        </w:rPr>
        <w:t>school</w:t>
      </w:r>
      <w:r w:rsidRPr="00014E55">
        <w:rPr>
          <w:spacing w:val="-2"/>
          <w:sz w:val="22"/>
        </w:rPr>
        <w:t xml:space="preserve"> </w:t>
      </w:r>
      <w:r w:rsidRPr="00014E55">
        <w:rPr>
          <w:sz w:val="22"/>
        </w:rPr>
        <w:t>or</w:t>
      </w:r>
      <w:r w:rsidRPr="00014E55">
        <w:rPr>
          <w:spacing w:val="-3"/>
          <w:sz w:val="22"/>
        </w:rPr>
        <w:t xml:space="preserve"> </w:t>
      </w:r>
      <w:r w:rsidRPr="00014E55">
        <w:rPr>
          <w:sz w:val="22"/>
        </w:rPr>
        <w:t>licensed</w:t>
      </w:r>
      <w:r w:rsidRPr="00014E55">
        <w:rPr>
          <w:spacing w:val="-3"/>
          <w:sz w:val="22"/>
        </w:rPr>
        <w:t xml:space="preserve"> </w:t>
      </w:r>
      <w:r w:rsidRPr="00014E55">
        <w:rPr>
          <w:sz w:val="22"/>
        </w:rPr>
        <w:t>as</w:t>
      </w:r>
      <w:r w:rsidRPr="00014E55">
        <w:rPr>
          <w:spacing w:val="-2"/>
          <w:sz w:val="22"/>
        </w:rPr>
        <w:t xml:space="preserve"> </w:t>
      </w:r>
      <w:r w:rsidRPr="00014E55">
        <w:rPr>
          <w:sz w:val="22"/>
        </w:rPr>
        <w:t>a</w:t>
      </w:r>
      <w:r w:rsidRPr="00014E55">
        <w:rPr>
          <w:spacing w:val="-4"/>
          <w:sz w:val="22"/>
        </w:rPr>
        <w:t xml:space="preserve"> </w:t>
      </w:r>
      <w:r w:rsidRPr="00014E55">
        <w:rPr>
          <w:sz w:val="22"/>
        </w:rPr>
        <w:t>facility,</w:t>
      </w:r>
      <w:r w:rsidRPr="00014E55">
        <w:rPr>
          <w:spacing w:val="-3"/>
          <w:sz w:val="22"/>
        </w:rPr>
        <w:t xml:space="preserve"> </w:t>
      </w:r>
      <w:r w:rsidRPr="00014E55">
        <w:rPr>
          <w:sz w:val="22"/>
        </w:rPr>
        <w:t>a</w:t>
      </w:r>
      <w:r w:rsidRPr="00014E55">
        <w:rPr>
          <w:spacing w:val="-1"/>
          <w:sz w:val="22"/>
        </w:rPr>
        <w:t xml:space="preserve"> </w:t>
      </w:r>
      <w:r w:rsidRPr="00014E55">
        <w:rPr>
          <w:sz w:val="22"/>
        </w:rPr>
        <w:t>facility</w:t>
      </w:r>
      <w:r w:rsidRPr="00014E55">
        <w:rPr>
          <w:spacing w:val="-2"/>
          <w:sz w:val="22"/>
        </w:rPr>
        <w:t xml:space="preserve"> </w:t>
      </w:r>
      <w:r w:rsidRPr="00014E55">
        <w:rPr>
          <w:sz w:val="22"/>
        </w:rPr>
        <w:t>wishing</w:t>
      </w:r>
      <w:r w:rsidRPr="00014E55">
        <w:rPr>
          <w:spacing w:val="-2"/>
          <w:sz w:val="22"/>
        </w:rPr>
        <w:t xml:space="preserve"> </w:t>
      </w:r>
      <w:r w:rsidRPr="00014E55">
        <w:rPr>
          <w:sz w:val="22"/>
        </w:rPr>
        <w:t>to obtain</w:t>
      </w:r>
      <w:r w:rsidRPr="00014E55">
        <w:rPr>
          <w:spacing w:val="-4"/>
          <w:sz w:val="22"/>
        </w:rPr>
        <w:t xml:space="preserve"> </w:t>
      </w:r>
      <w:r w:rsidRPr="00014E55">
        <w:rPr>
          <w:sz w:val="22"/>
        </w:rPr>
        <w:t>state</w:t>
      </w:r>
      <w:r w:rsidRPr="00014E55">
        <w:rPr>
          <w:spacing w:val="-5"/>
          <w:sz w:val="22"/>
        </w:rPr>
        <w:t xml:space="preserve"> </w:t>
      </w:r>
      <w:r w:rsidRPr="00014E55">
        <w:rPr>
          <w:sz w:val="22"/>
        </w:rPr>
        <w:t>or</w:t>
      </w:r>
      <w:r w:rsidRPr="00014E55">
        <w:rPr>
          <w:spacing w:val="-4"/>
          <w:sz w:val="22"/>
        </w:rPr>
        <w:t xml:space="preserve"> </w:t>
      </w:r>
      <w:r w:rsidRPr="00014E55">
        <w:rPr>
          <w:sz w:val="22"/>
        </w:rPr>
        <w:t>federal</w:t>
      </w:r>
      <w:r w:rsidRPr="00014E55">
        <w:rPr>
          <w:spacing w:val="-5"/>
          <w:sz w:val="22"/>
        </w:rPr>
        <w:t xml:space="preserve"> </w:t>
      </w:r>
      <w:r w:rsidRPr="00014E55">
        <w:rPr>
          <w:sz w:val="22"/>
        </w:rPr>
        <w:t>funds</w:t>
      </w:r>
      <w:r w:rsidRPr="00014E55">
        <w:rPr>
          <w:spacing w:val="-3"/>
          <w:sz w:val="22"/>
        </w:rPr>
        <w:t xml:space="preserve"> </w:t>
      </w:r>
      <w:r w:rsidRPr="00014E55">
        <w:rPr>
          <w:sz w:val="22"/>
        </w:rPr>
        <w:t>to</w:t>
      </w:r>
      <w:r w:rsidRPr="00014E55">
        <w:rPr>
          <w:spacing w:val="-5"/>
          <w:sz w:val="22"/>
        </w:rPr>
        <w:t xml:space="preserve"> </w:t>
      </w:r>
      <w:r w:rsidRPr="00014E55">
        <w:rPr>
          <w:sz w:val="22"/>
        </w:rPr>
        <w:t>provide</w:t>
      </w:r>
      <w:r w:rsidRPr="00014E55">
        <w:rPr>
          <w:spacing w:val="-4"/>
          <w:sz w:val="22"/>
        </w:rPr>
        <w:t xml:space="preserve"> </w:t>
      </w:r>
      <w:r w:rsidRPr="00014E55">
        <w:rPr>
          <w:sz w:val="22"/>
        </w:rPr>
        <w:t>education</w:t>
      </w:r>
      <w:r w:rsidRPr="00014E55">
        <w:rPr>
          <w:spacing w:val="-2"/>
          <w:sz w:val="22"/>
        </w:rPr>
        <w:t xml:space="preserve"> </w:t>
      </w:r>
      <w:r w:rsidRPr="00014E55">
        <w:rPr>
          <w:sz w:val="22"/>
        </w:rPr>
        <w:t>services</w:t>
      </w:r>
      <w:r w:rsidRPr="00014E55">
        <w:rPr>
          <w:spacing w:val="-3"/>
          <w:sz w:val="22"/>
        </w:rPr>
        <w:t xml:space="preserve"> </w:t>
      </w:r>
      <w:r w:rsidRPr="00014E55">
        <w:rPr>
          <w:sz w:val="22"/>
        </w:rPr>
        <w:t>to</w:t>
      </w:r>
      <w:r w:rsidRPr="00014E55">
        <w:rPr>
          <w:spacing w:val="-5"/>
          <w:sz w:val="22"/>
        </w:rPr>
        <w:t xml:space="preserve"> </w:t>
      </w:r>
      <w:r w:rsidRPr="00014E55">
        <w:rPr>
          <w:sz w:val="22"/>
        </w:rPr>
        <w:t>students,</w:t>
      </w:r>
      <w:r w:rsidRPr="00014E55">
        <w:rPr>
          <w:spacing w:val="-4"/>
          <w:sz w:val="22"/>
        </w:rPr>
        <w:t xml:space="preserve"> </w:t>
      </w:r>
      <w:r w:rsidRPr="00014E55">
        <w:rPr>
          <w:sz w:val="22"/>
        </w:rPr>
        <w:t>including</w:t>
      </w:r>
      <w:r w:rsidRPr="00014E55">
        <w:rPr>
          <w:spacing w:val="-4"/>
          <w:sz w:val="22"/>
        </w:rPr>
        <w:t xml:space="preserve"> </w:t>
      </w:r>
      <w:r w:rsidRPr="00014E55">
        <w:rPr>
          <w:sz w:val="22"/>
        </w:rPr>
        <w:t xml:space="preserve">children with disabilities, </w:t>
      </w:r>
      <w:r w:rsidR="004E1D40">
        <w:rPr>
          <w:sz w:val="22"/>
        </w:rPr>
        <w:t>shall</w:t>
      </w:r>
      <w:r w:rsidRPr="00014E55">
        <w:rPr>
          <w:sz w:val="22"/>
        </w:rPr>
        <w:t xml:space="preserve"> be approved by the </w:t>
      </w:r>
      <w:r w:rsidR="00E86F97" w:rsidRPr="00E86F97">
        <w:rPr>
          <w:sz w:val="22"/>
        </w:rPr>
        <w:t>Board</w:t>
      </w:r>
      <w:r w:rsidRPr="00014E55">
        <w:rPr>
          <w:sz w:val="22"/>
        </w:rPr>
        <w:t>.</w:t>
      </w:r>
    </w:p>
    <w:p w14:paraId="30301D80" w14:textId="67AE4C5D" w:rsidR="00E064CE" w:rsidRPr="00C8287D" w:rsidRDefault="00E86F97" w:rsidP="00CD6349">
      <w:pPr>
        <w:pStyle w:val="ListParagraph"/>
        <w:numPr>
          <w:ilvl w:val="0"/>
          <w:numId w:val="5"/>
        </w:numPr>
        <w:spacing w:before="200"/>
        <w:rPr>
          <w:sz w:val="22"/>
        </w:rPr>
      </w:pPr>
      <w:r>
        <w:rPr>
          <w:sz w:val="22"/>
        </w:rPr>
        <w:t xml:space="preserve">A facility </w:t>
      </w:r>
      <w:r w:rsidR="00850A81" w:rsidRPr="00C8287D">
        <w:rPr>
          <w:sz w:val="22"/>
        </w:rPr>
        <w:t xml:space="preserve">wishing to establish an approved facility school shall </w:t>
      </w:r>
      <w:proofErr w:type="gramStart"/>
      <w:r w:rsidR="00850A81" w:rsidRPr="00C8287D">
        <w:rPr>
          <w:sz w:val="22"/>
        </w:rPr>
        <w:t>submit an application</w:t>
      </w:r>
      <w:proofErr w:type="gramEnd"/>
      <w:r w:rsidR="00850A81" w:rsidRPr="00C8287D">
        <w:rPr>
          <w:sz w:val="22"/>
        </w:rPr>
        <w:t xml:space="preserve"> to the Office </w:t>
      </w:r>
      <w:r>
        <w:rPr>
          <w:sz w:val="22"/>
        </w:rPr>
        <w:t>by April 1 (for approval in July or August of the same calendar year)</w:t>
      </w:r>
      <w:r w:rsidR="00850A81" w:rsidRPr="00C8287D">
        <w:rPr>
          <w:sz w:val="22"/>
        </w:rPr>
        <w:t>. The application shall include:</w:t>
      </w:r>
    </w:p>
    <w:p w14:paraId="2F4CCB29" w14:textId="647D360D" w:rsidR="00E064CE" w:rsidRPr="00C8287D" w:rsidRDefault="00850A81" w:rsidP="00CD6349">
      <w:pPr>
        <w:pStyle w:val="ListParagraph"/>
        <w:numPr>
          <w:ilvl w:val="1"/>
          <w:numId w:val="5"/>
        </w:numPr>
        <w:spacing w:before="200"/>
        <w:rPr>
          <w:sz w:val="22"/>
        </w:rPr>
      </w:pPr>
      <w:r w:rsidRPr="00C8287D">
        <w:rPr>
          <w:sz w:val="22"/>
        </w:rPr>
        <w:t>Basic information</w:t>
      </w:r>
      <w:r w:rsidR="0099407B" w:rsidRPr="00C8287D">
        <w:rPr>
          <w:sz w:val="22"/>
        </w:rPr>
        <w:t>, including:</w:t>
      </w:r>
    </w:p>
    <w:p w14:paraId="28DC82F0" w14:textId="22B13472" w:rsidR="006712A2" w:rsidRPr="00C8287D" w:rsidRDefault="006712A2" w:rsidP="00CD6349">
      <w:pPr>
        <w:pStyle w:val="ListParagraph"/>
        <w:numPr>
          <w:ilvl w:val="2"/>
          <w:numId w:val="5"/>
        </w:numPr>
        <w:spacing w:before="200"/>
        <w:rPr>
          <w:sz w:val="22"/>
        </w:rPr>
      </w:pPr>
      <w:r w:rsidRPr="00C8287D">
        <w:rPr>
          <w:sz w:val="22"/>
        </w:rPr>
        <w:t>The type of facility (e.g., specialized day school, day treatment center, psychiatric residential treatment facility, qualified residential treatment program, hospital, etc.)</w:t>
      </w:r>
      <w:r w:rsidR="007858B2">
        <w:rPr>
          <w:sz w:val="22"/>
        </w:rPr>
        <w:t>;</w:t>
      </w:r>
    </w:p>
    <w:p w14:paraId="307D6305" w14:textId="29F2B07D" w:rsidR="00850A81" w:rsidRDefault="00850A81" w:rsidP="00CD6349">
      <w:pPr>
        <w:pStyle w:val="ListParagraph"/>
        <w:numPr>
          <w:ilvl w:val="2"/>
          <w:numId w:val="5"/>
        </w:numPr>
        <w:spacing w:before="200"/>
        <w:rPr>
          <w:sz w:val="22"/>
        </w:rPr>
      </w:pPr>
      <w:r w:rsidRPr="00C8287D">
        <w:rPr>
          <w:sz w:val="22"/>
        </w:rPr>
        <w:t>The name of the entity that owns and operates the facility</w:t>
      </w:r>
      <w:r w:rsidR="007858B2">
        <w:rPr>
          <w:sz w:val="22"/>
        </w:rPr>
        <w:t>;</w:t>
      </w:r>
    </w:p>
    <w:p w14:paraId="65AE931A" w14:textId="11B2162E" w:rsidR="009922BB" w:rsidRPr="00C8287D" w:rsidRDefault="009922BB" w:rsidP="00CD6349">
      <w:pPr>
        <w:pStyle w:val="ListParagraph"/>
        <w:numPr>
          <w:ilvl w:val="2"/>
          <w:numId w:val="5"/>
        </w:numPr>
        <w:spacing w:before="200"/>
        <w:rPr>
          <w:sz w:val="22"/>
        </w:rPr>
      </w:pPr>
      <w:r>
        <w:rPr>
          <w:sz w:val="22"/>
        </w:rPr>
        <w:t>All former and other names (e.g., a “doing business as” name) of the entity that owns and operates the facility, if any;</w:t>
      </w:r>
    </w:p>
    <w:p w14:paraId="554C8C4F" w14:textId="0BEE3631" w:rsidR="00850A81" w:rsidRPr="00C8287D" w:rsidRDefault="00850A81" w:rsidP="00CD6349">
      <w:pPr>
        <w:pStyle w:val="ListParagraph"/>
        <w:numPr>
          <w:ilvl w:val="2"/>
          <w:numId w:val="5"/>
        </w:numPr>
        <w:spacing w:before="200"/>
        <w:rPr>
          <w:sz w:val="22"/>
        </w:rPr>
      </w:pPr>
      <w:r w:rsidRPr="00C8287D">
        <w:rPr>
          <w:sz w:val="22"/>
        </w:rPr>
        <w:t>The name of the facility</w:t>
      </w:r>
      <w:r w:rsidR="007858B2">
        <w:rPr>
          <w:sz w:val="22"/>
        </w:rPr>
        <w:t>;</w:t>
      </w:r>
    </w:p>
    <w:p w14:paraId="02366232" w14:textId="712CD75C" w:rsidR="00850A81" w:rsidRPr="00C8287D" w:rsidRDefault="00850A81" w:rsidP="00CD6349">
      <w:pPr>
        <w:pStyle w:val="ListParagraph"/>
        <w:numPr>
          <w:ilvl w:val="2"/>
          <w:numId w:val="5"/>
        </w:numPr>
        <w:spacing w:before="200"/>
        <w:rPr>
          <w:sz w:val="22"/>
        </w:rPr>
      </w:pPr>
      <w:r w:rsidRPr="00C8287D">
        <w:rPr>
          <w:sz w:val="22"/>
        </w:rPr>
        <w:t>The mailing address of the facility</w:t>
      </w:r>
      <w:r w:rsidR="007858B2">
        <w:rPr>
          <w:sz w:val="22"/>
        </w:rPr>
        <w:t>;</w:t>
      </w:r>
    </w:p>
    <w:p w14:paraId="74AF9633" w14:textId="4EE22363" w:rsidR="00850A81" w:rsidRPr="00C8287D" w:rsidRDefault="00850A81" w:rsidP="00CD6349">
      <w:pPr>
        <w:pStyle w:val="ListParagraph"/>
        <w:numPr>
          <w:ilvl w:val="2"/>
          <w:numId w:val="5"/>
        </w:numPr>
        <w:spacing w:before="200"/>
        <w:rPr>
          <w:sz w:val="22"/>
        </w:rPr>
      </w:pPr>
      <w:r w:rsidRPr="00C8287D">
        <w:rPr>
          <w:sz w:val="22"/>
        </w:rPr>
        <w:t>The physical address of the facility</w:t>
      </w:r>
      <w:r w:rsidR="007858B2">
        <w:rPr>
          <w:sz w:val="22"/>
        </w:rPr>
        <w:t>;</w:t>
      </w:r>
    </w:p>
    <w:p w14:paraId="0F222B20" w14:textId="3D1DEDD7" w:rsidR="00850A81" w:rsidRPr="00C8287D" w:rsidRDefault="00850A81" w:rsidP="00CD6349">
      <w:pPr>
        <w:pStyle w:val="ListParagraph"/>
        <w:numPr>
          <w:ilvl w:val="2"/>
          <w:numId w:val="5"/>
        </w:numPr>
        <w:spacing w:before="200"/>
        <w:rPr>
          <w:sz w:val="22"/>
        </w:rPr>
      </w:pPr>
      <w:r w:rsidRPr="00C8287D">
        <w:rPr>
          <w:sz w:val="22"/>
        </w:rPr>
        <w:t xml:space="preserve">The names of any other schools or educational programs </w:t>
      </w:r>
      <w:proofErr w:type="gramStart"/>
      <w:r w:rsidRPr="00C8287D">
        <w:rPr>
          <w:sz w:val="22"/>
        </w:rPr>
        <w:t>currently</w:t>
      </w:r>
      <w:proofErr w:type="gramEnd"/>
      <w:r w:rsidRPr="00C8287D">
        <w:rPr>
          <w:sz w:val="22"/>
        </w:rPr>
        <w:t xml:space="preserve"> or formerly operated by the entity</w:t>
      </w:r>
      <w:r w:rsidR="009B1030">
        <w:rPr>
          <w:sz w:val="22"/>
        </w:rPr>
        <w:t xml:space="preserve"> </w:t>
      </w:r>
      <w:r w:rsidR="009B1030" w:rsidRPr="00C8287D">
        <w:rPr>
          <w:sz w:val="22"/>
        </w:rPr>
        <w:t>that owns and operates the facility</w:t>
      </w:r>
      <w:r w:rsidR="007858B2">
        <w:rPr>
          <w:sz w:val="22"/>
        </w:rPr>
        <w:t>;</w:t>
      </w:r>
    </w:p>
    <w:p w14:paraId="2CDD2333" w14:textId="2C83E044" w:rsidR="00850A81" w:rsidRPr="00C8287D" w:rsidRDefault="00850A81" w:rsidP="00CD6349">
      <w:pPr>
        <w:pStyle w:val="ListParagraph"/>
        <w:numPr>
          <w:ilvl w:val="2"/>
          <w:numId w:val="5"/>
        </w:numPr>
        <w:spacing w:before="200"/>
        <w:rPr>
          <w:sz w:val="22"/>
        </w:rPr>
      </w:pPr>
      <w:r w:rsidRPr="00C8287D">
        <w:rPr>
          <w:sz w:val="22"/>
        </w:rPr>
        <w:t xml:space="preserve">The name, </w:t>
      </w:r>
      <w:r w:rsidR="009B1030">
        <w:rPr>
          <w:sz w:val="22"/>
        </w:rPr>
        <w:t xml:space="preserve">position or </w:t>
      </w:r>
      <w:r w:rsidRPr="00C8287D">
        <w:rPr>
          <w:sz w:val="22"/>
        </w:rPr>
        <w:t>title, email address, phone number, and mailing address of the primary contact for the application</w:t>
      </w:r>
      <w:r w:rsidR="007858B2">
        <w:rPr>
          <w:sz w:val="22"/>
        </w:rPr>
        <w:t>;</w:t>
      </w:r>
    </w:p>
    <w:p w14:paraId="3A9C1453" w14:textId="79A82306" w:rsidR="00850A81" w:rsidRPr="00C8287D" w:rsidRDefault="00850A81" w:rsidP="00CD6349">
      <w:pPr>
        <w:pStyle w:val="ListParagraph"/>
        <w:numPr>
          <w:ilvl w:val="2"/>
          <w:numId w:val="5"/>
        </w:numPr>
        <w:spacing w:before="200"/>
        <w:rPr>
          <w:sz w:val="22"/>
        </w:rPr>
      </w:pPr>
      <w:r w:rsidRPr="00C8287D">
        <w:rPr>
          <w:sz w:val="22"/>
        </w:rPr>
        <w:t>The proposed opening date of the school</w:t>
      </w:r>
      <w:r w:rsidR="007858B2">
        <w:rPr>
          <w:sz w:val="22"/>
        </w:rPr>
        <w:t>;</w:t>
      </w:r>
    </w:p>
    <w:p w14:paraId="5DB66FE5" w14:textId="44517CE6" w:rsidR="00850A81" w:rsidRPr="00C8287D" w:rsidRDefault="00850A81" w:rsidP="00CD6349">
      <w:pPr>
        <w:pStyle w:val="ListParagraph"/>
        <w:numPr>
          <w:ilvl w:val="2"/>
          <w:numId w:val="5"/>
        </w:numPr>
        <w:spacing w:before="200"/>
        <w:rPr>
          <w:sz w:val="22"/>
        </w:rPr>
      </w:pPr>
      <w:r w:rsidRPr="00C8287D">
        <w:rPr>
          <w:sz w:val="22"/>
        </w:rPr>
        <w:lastRenderedPageBreak/>
        <w:t>The vision and mission of the school</w:t>
      </w:r>
      <w:r w:rsidR="007858B2">
        <w:rPr>
          <w:sz w:val="22"/>
        </w:rPr>
        <w:t>;</w:t>
      </w:r>
    </w:p>
    <w:p w14:paraId="4A03D943" w14:textId="29478ADD" w:rsidR="006712A2" w:rsidRPr="00C8287D" w:rsidRDefault="00850A81" w:rsidP="00CD6349">
      <w:pPr>
        <w:pStyle w:val="ListParagraph"/>
        <w:numPr>
          <w:ilvl w:val="1"/>
          <w:numId w:val="5"/>
        </w:numPr>
        <w:spacing w:before="200"/>
        <w:rPr>
          <w:sz w:val="22"/>
        </w:rPr>
      </w:pPr>
      <w:r w:rsidRPr="00C8287D">
        <w:rPr>
          <w:sz w:val="22"/>
        </w:rPr>
        <w:t xml:space="preserve">Documentation </w:t>
      </w:r>
      <w:r w:rsidR="0099407B" w:rsidRPr="00C8287D">
        <w:rPr>
          <w:sz w:val="22"/>
        </w:rPr>
        <w:t xml:space="preserve">of </w:t>
      </w:r>
      <w:r w:rsidR="006712A2" w:rsidRPr="00C8287D">
        <w:rPr>
          <w:sz w:val="22"/>
        </w:rPr>
        <w:t>one of the following</w:t>
      </w:r>
      <w:r w:rsidRPr="00C8287D">
        <w:rPr>
          <w:sz w:val="22"/>
        </w:rPr>
        <w:t>:</w:t>
      </w:r>
    </w:p>
    <w:p w14:paraId="3B3CBBCE" w14:textId="23FDA9C6" w:rsidR="009B1030" w:rsidRDefault="009B1030" w:rsidP="00CD6349">
      <w:pPr>
        <w:pStyle w:val="ListParagraph"/>
        <w:numPr>
          <w:ilvl w:val="2"/>
          <w:numId w:val="5"/>
        </w:numPr>
        <w:spacing w:before="200"/>
        <w:rPr>
          <w:sz w:val="22"/>
        </w:rPr>
      </w:pPr>
      <w:r w:rsidRPr="00C8287D">
        <w:rPr>
          <w:sz w:val="22"/>
        </w:rPr>
        <w:t>Current authorization from the Office, pursuant to section 22-2-406, C.R.S., to operate a specialized day school</w:t>
      </w:r>
      <w:r>
        <w:rPr>
          <w:sz w:val="22"/>
        </w:rPr>
        <w:t>;</w:t>
      </w:r>
    </w:p>
    <w:p w14:paraId="18B1A550" w14:textId="246E6C48" w:rsidR="006712A2" w:rsidRPr="00C8287D" w:rsidRDefault="00410801" w:rsidP="00CD6349">
      <w:pPr>
        <w:pStyle w:val="ListParagraph"/>
        <w:numPr>
          <w:ilvl w:val="2"/>
          <w:numId w:val="5"/>
        </w:numPr>
        <w:spacing w:before="200"/>
        <w:rPr>
          <w:sz w:val="22"/>
        </w:rPr>
      </w:pPr>
      <w:r w:rsidRPr="00C8287D">
        <w:rPr>
          <w:sz w:val="22"/>
        </w:rPr>
        <w:t>A</w:t>
      </w:r>
      <w:r w:rsidR="006712A2" w:rsidRPr="00C8287D">
        <w:rPr>
          <w:sz w:val="22"/>
        </w:rPr>
        <w:t xml:space="preserve">n active </w:t>
      </w:r>
      <w:r w:rsidR="00850A81" w:rsidRPr="00C8287D">
        <w:rPr>
          <w:sz w:val="22"/>
        </w:rPr>
        <w:t>license from the Colorado Department of Human Services</w:t>
      </w:r>
      <w:r w:rsidRPr="00C8287D">
        <w:rPr>
          <w:sz w:val="22"/>
        </w:rPr>
        <w:t>, pursuant to section 26-6-905, C.R.S.,</w:t>
      </w:r>
      <w:r w:rsidR="00850A81" w:rsidRPr="00C8287D">
        <w:rPr>
          <w:sz w:val="22"/>
        </w:rPr>
        <w:t xml:space="preserve"> to </w:t>
      </w:r>
      <w:r w:rsidR="0099407B" w:rsidRPr="00C8287D">
        <w:rPr>
          <w:sz w:val="22"/>
        </w:rPr>
        <w:t>operate</w:t>
      </w:r>
      <w:r w:rsidR="00850A81" w:rsidRPr="00C8287D">
        <w:rPr>
          <w:sz w:val="22"/>
        </w:rPr>
        <w:t xml:space="preserve"> a day treatment center, residential </w:t>
      </w:r>
      <w:proofErr w:type="gramStart"/>
      <w:r w:rsidR="00850A81" w:rsidRPr="00C8287D">
        <w:rPr>
          <w:sz w:val="22"/>
        </w:rPr>
        <w:t>child care</w:t>
      </w:r>
      <w:proofErr w:type="gramEnd"/>
      <w:r w:rsidR="00850A81" w:rsidRPr="00C8287D">
        <w:rPr>
          <w:sz w:val="22"/>
        </w:rPr>
        <w:t xml:space="preserve"> facility, or other facility</w:t>
      </w:r>
      <w:r w:rsidR="007858B2">
        <w:rPr>
          <w:sz w:val="22"/>
        </w:rPr>
        <w:t>;</w:t>
      </w:r>
    </w:p>
    <w:p w14:paraId="358A17A1" w14:textId="4DD84778" w:rsidR="00850A81" w:rsidRPr="009B1030" w:rsidRDefault="006712A2" w:rsidP="00CD6349">
      <w:pPr>
        <w:pStyle w:val="ListParagraph"/>
        <w:numPr>
          <w:ilvl w:val="2"/>
          <w:numId w:val="5"/>
        </w:numPr>
        <w:spacing w:before="200"/>
        <w:rPr>
          <w:sz w:val="22"/>
        </w:rPr>
      </w:pPr>
      <w:r w:rsidRPr="00C8287D">
        <w:rPr>
          <w:sz w:val="22"/>
        </w:rPr>
        <w:t>A</w:t>
      </w:r>
      <w:r w:rsidR="00850A81" w:rsidRPr="00C8287D">
        <w:rPr>
          <w:sz w:val="22"/>
        </w:rPr>
        <w:t>n active license</w:t>
      </w:r>
      <w:r w:rsidR="0099407B" w:rsidRPr="00C8287D">
        <w:rPr>
          <w:sz w:val="22"/>
        </w:rPr>
        <w:t xml:space="preserve"> </w:t>
      </w:r>
      <w:r w:rsidR="00850A81" w:rsidRPr="00C8287D">
        <w:rPr>
          <w:sz w:val="22"/>
        </w:rPr>
        <w:t xml:space="preserve">from the </w:t>
      </w:r>
      <w:r w:rsidR="009B1030">
        <w:rPr>
          <w:sz w:val="22"/>
        </w:rPr>
        <w:t xml:space="preserve">Colorado </w:t>
      </w:r>
      <w:r w:rsidR="00850A81" w:rsidRPr="00C8287D">
        <w:rPr>
          <w:sz w:val="22"/>
        </w:rPr>
        <w:t>Department of Public Health and Environment</w:t>
      </w:r>
      <w:r w:rsidR="00410801" w:rsidRPr="00C8287D">
        <w:rPr>
          <w:sz w:val="22"/>
        </w:rPr>
        <w:t>,</w:t>
      </w:r>
      <w:r w:rsidR="00850A81" w:rsidRPr="00C8287D">
        <w:rPr>
          <w:sz w:val="22"/>
        </w:rPr>
        <w:t xml:space="preserve"> </w:t>
      </w:r>
      <w:r w:rsidR="0099407B" w:rsidRPr="00C8287D">
        <w:rPr>
          <w:sz w:val="22"/>
        </w:rPr>
        <w:t>pursuant to section 25-1.5-103</w:t>
      </w:r>
      <w:r w:rsidR="00410801" w:rsidRPr="00C8287D">
        <w:rPr>
          <w:sz w:val="22"/>
        </w:rPr>
        <w:t>, C.R.S., to operate a hospital</w:t>
      </w:r>
      <w:r w:rsidR="007858B2">
        <w:rPr>
          <w:sz w:val="22"/>
        </w:rPr>
        <w:t>;</w:t>
      </w:r>
    </w:p>
    <w:p w14:paraId="0B96132E" w14:textId="4791B456" w:rsidR="00E064CE" w:rsidRPr="00C8287D" w:rsidRDefault="007858B2" w:rsidP="00CD6349">
      <w:pPr>
        <w:pStyle w:val="ListParagraph"/>
        <w:numPr>
          <w:ilvl w:val="1"/>
          <w:numId w:val="5"/>
        </w:numPr>
        <w:spacing w:before="200"/>
        <w:rPr>
          <w:sz w:val="22"/>
        </w:rPr>
      </w:pPr>
      <w:r>
        <w:rPr>
          <w:sz w:val="22"/>
        </w:rPr>
        <w:t>Information about the facility’s leadership and the school’s prospective l</w:t>
      </w:r>
      <w:r w:rsidR="00850A81" w:rsidRPr="00C8287D">
        <w:rPr>
          <w:sz w:val="22"/>
        </w:rPr>
        <w:t>eadership</w:t>
      </w:r>
      <w:r>
        <w:rPr>
          <w:sz w:val="22"/>
        </w:rPr>
        <w:t>, including:</w:t>
      </w:r>
    </w:p>
    <w:p w14:paraId="51031CB2" w14:textId="441AC63B" w:rsidR="00410801" w:rsidRPr="00C8287D" w:rsidRDefault="00C66180" w:rsidP="00CD6349">
      <w:pPr>
        <w:pStyle w:val="ListParagraph"/>
        <w:numPr>
          <w:ilvl w:val="2"/>
          <w:numId w:val="5"/>
        </w:numPr>
        <w:spacing w:before="200"/>
        <w:rPr>
          <w:sz w:val="22"/>
        </w:rPr>
      </w:pPr>
      <w:r>
        <w:rPr>
          <w:sz w:val="22"/>
        </w:rPr>
        <w:t>T</w:t>
      </w:r>
      <w:r w:rsidR="00410801" w:rsidRPr="00C8287D">
        <w:rPr>
          <w:sz w:val="22"/>
        </w:rPr>
        <w:t xml:space="preserve">he </w:t>
      </w:r>
      <w:r w:rsidR="00737E1C">
        <w:rPr>
          <w:sz w:val="22"/>
        </w:rPr>
        <w:t xml:space="preserve">full </w:t>
      </w:r>
      <w:r w:rsidR="00410801" w:rsidRPr="00C8287D">
        <w:rPr>
          <w:sz w:val="22"/>
        </w:rPr>
        <w:t xml:space="preserve">name and </w:t>
      </w:r>
      <w:r w:rsidR="00737E1C">
        <w:rPr>
          <w:sz w:val="22"/>
        </w:rPr>
        <w:t>role</w:t>
      </w:r>
      <w:r w:rsidR="00410801" w:rsidRPr="00C8287D">
        <w:rPr>
          <w:sz w:val="22"/>
        </w:rPr>
        <w:t xml:space="preserve"> </w:t>
      </w:r>
      <w:r w:rsidR="006437B7">
        <w:rPr>
          <w:sz w:val="22"/>
        </w:rPr>
        <w:t xml:space="preserve">(regarding the school) </w:t>
      </w:r>
      <w:r w:rsidR="00410801" w:rsidRPr="00C8287D">
        <w:rPr>
          <w:sz w:val="22"/>
        </w:rPr>
        <w:t xml:space="preserve">of each </w:t>
      </w:r>
      <w:r>
        <w:rPr>
          <w:sz w:val="22"/>
        </w:rPr>
        <w:t xml:space="preserve">of the school’s </w:t>
      </w:r>
      <w:r w:rsidR="00410801" w:rsidRPr="00C8287D">
        <w:rPr>
          <w:sz w:val="22"/>
        </w:rPr>
        <w:t>board member</w:t>
      </w:r>
      <w:r>
        <w:rPr>
          <w:sz w:val="22"/>
        </w:rPr>
        <w:t>s</w:t>
      </w:r>
      <w:r w:rsidR="007858B2">
        <w:rPr>
          <w:sz w:val="22"/>
        </w:rPr>
        <w:t>;</w:t>
      </w:r>
    </w:p>
    <w:p w14:paraId="7F70C3CF" w14:textId="44CA882A" w:rsidR="00410801" w:rsidRPr="00C8287D" w:rsidRDefault="00410801" w:rsidP="00CD6349">
      <w:pPr>
        <w:pStyle w:val="ListParagraph"/>
        <w:numPr>
          <w:ilvl w:val="2"/>
          <w:numId w:val="5"/>
        </w:numPr>
        <w:spacing w:before="200"/>
        <w:rPr>
          <w:sz w:val="22"/>
        </w:rPr>
      </w:pPr>
      <w:r w:rsidRPr="00C8287D">
        <w:rPr>
          <w:sz w:val="22"/>
        </w:rPr>
        <w:t>The name and resume or curriculum vitae of the facility’s director</w:t>
      </w:r>
      <w:r w:rsidR="007858B2">
        <w:rPr>
          <w:sz w:val="22"/>
        </w:rPr>
        <w:t>;</w:t>
      </w:r>
    </w:p>
    <w:p w14:paraId="2414D2AA" w14:textId="2B2907A1" w:rsidR="00410801" w:rsidRPr="00C8287D" w:rsidRDefault="00B453E3" w:rsidP="00CD6349">
      <w:pPr>
        <w:pStyle w:val="ListParagraph"/>
        <w:numPr>
          <w:ilvl w:val="2"/>
          <w:numId w:val="5"/>
        </w:numPr>
        <w:spacing w:before="200"/>
        <w:rPr>
          <w:sz w:val="22"/>
        </w:rPr>
      </w:pPr>
      <w:r>
        <w:rPr>
          <w:sz w:val="22"/>
        </w:rPr>
        <w:t>A detailed job/position description for</w:t>
      </w:r>
      <w:r w:rsidR="00410801" w:rsidRPr="00C8287D">
        <w:rPr>
          <w:sz w:val="22"/>
        </w:rPr>
        <w:t xml:space="preserve"> a school principal</w:t>
      </w:r>
      <w:r w:rsidR="00F304FA">
        <w:rPr>
          <w:sz w:val="22"/>
        </w:rPr>
        <w:t xml:space="preserve">, </w:t>
      </w:r>
      <w:r w:rsidR="00410801" w:rsidRPr="00C8287D">
        <w:rPr>
          <w:sz w:val="22"/>
        </w:rPr>
        <w:t>education director</w:t>
      </w:r>
      <w:r w:rsidR="001D4447">
        <w:rPr>
          <w:sz w:val="22"/>
        </w:rPr>
        <w:t>,</w:t>
      </w:r>
      <w:r w:rsidR="00F304FA">
        <w:rPr>
          <w:sz w:val="22"/>
        </w:rPr>
        <w:t xml:space="preserve"> or education coordinator,</w:t>
      </w:r>
      <w:r w:rsidR="001D4447">
        <w:rPr>
          <w:sz w:val="22"/>
        </w:rPr>
        <w:t xml:space="preserve"> if applicable</w:t>
      </w:r>
      <w:r w:rsidR="007858B2">
        <w:rPr>
          <w:sz w:val="22"/>
        </w:rPr>
        <w:t>;</w:t>
      </w:r>
    </w:p>
    <w:p w14:paraId="4DE27DFA" w14:textId="3D07BCEA" w:rsidR="00410801" w:rsidRPr="00C8287D" w:rsidRDefault="00B453E3" w:rsidP="00CD6349">
      <w:pPr>
        <w:pStyle w:val="ListParagraph"/>
        <w:numPr>
          <w:ilvl w:val="2"/>
          <w:numId w:val="5"/>
        </w:numPr>
        <w:spacing w:before="200"/>
        <w:rPr>
          <w:sz w:val="22"/>
        </w:rPr>
      </w:pPr>
      <w:r>
        <w:rPr>
          <w:sz w:val="22"/>
        </w:rPr>
        <w:t>A detailed job/position description for</w:t>
      </w:r>
      <w:r w:rsidRPr="00C8287D">
        <w:rPr>
          <w:sz w:val="22"/>
        </w:rPr>
        <w:t xml:space="preserve"> a </w:t>
      </w:r>
      <w:r w:rsidR="00410801" w:rsidRPr="00C8287D">
        <w:rPr>
          <w:sz w:val="22"/>
        </w:rPr>
        <w:t xml:space="preserve">special education director who meets the qualification standards established by The Rules for the Administration of the Exceptional Children’s Educational Act, 1 CCR 301-8, </w:t>
      </w:r>
      <w:r w:rsidR="00766075">
        <w:rPr>
          <w:sz w:val="22"/>
        </w:rPr>
        <w:t>Rule</w:t>
      </w:r>
      <w:r w:rsidR="00410801" w:rsidRPr="00C8287D">
        <w:rPr>
          <w:sz w:val="22"/>
        </w:rPr>
        <w:t xml:space="preserve"> 3.04(1)(d)</w:t>
      </w:r>
      <w:r w:rsidR="007858B2">
        <w:rPr>
          <w:sz w:val="22"/>
        </w:rPr>
        <w:t>;</w:t>
      </w:r>
    </w:p>
    <w:p w14:paraId="0507BED5" w14:textId="75C9DCD1" w:rsidR="00410801" w:rsidRPr="00C8287D" w:rsidRDefault="00BE68B5" w:rsidP="00CD6349">
      <w:pPr>
        <w:pStyle w:val="ListParagraph"/>
        <w:numPr>
          <w:ilvl w:val="2"/>
          <w:numId w:val="5"/>
        </w:numPr>
        <w:spacing w:before="200"/>
        <w:rPr>
          <w:sz w:val="22"/>
        </w:rPr>
      </w:pPr>
      <w:r>
        <w:rPr>
          <w:sz w:val="22"/>
        </w:rPr>
        <w:t>A detailed job/position description for</w:t>
      </w:r>
      <w:r w:rsidRPr="00C8287D">
        <w:rPr>
          <w:sz w:val="22"/>
        </w:rPr>
        <w:t xml:space="preserve"> a </w:t>
      </w:r>
      <w:r w:rsidR="00410801" w:rsidRPr="00C8287D">
        <w:rPr>
          <w:sz w:val="22"/>
        </w:rPr>
        <w:t>Title IX Coordinator</w:t>
      </w:r>
      <w:r w:rsidR="007858B2">
        <w:rPr>
          <w:sz w:val="22"/>
        </w:rPr>
        <w:t>;</w:t>
      </w:r>
    </w:p>
    <w:p w14:paraId="67203673" w14:textId="3281097F" w:rsidR="00410801" w:rsidRPr="00C8287D" w:rsidRDefault="00BE68B5" w:rsidP="00CD6349">
      <w:pPr>
        <w:pStyle w:val="ListParagraph"/>
        <w:numPr>
          <w:ilvl w:val="2"/>
          <w:numId w:val="5"/>
        </w:numPr>
        <w:spacing w:before="200"/>
        <w:rPr>
          <w:sz w:val="22"/>
        </w:rPr>
      </w:pPr>
      <w:r>
        <w:rPr>
          <w:sz w:val="22"/>
        </w:rPr>
        <w:t>A detailed job/position description for</w:t>
      </w:r>
      <w:r w:rsidRPr="00C8287D">
        <w:rPr>
          <w:sz w:val="22"/>
        </w:rPr>
        <w:t xml:space="preserve"> a </w:t>
      </w:r>
      <w:r w:rsidR="00410801" w:rsidRPr="00C8287D">
        <w:rPr>
          <w:sz w:val="22"/>
        </w:rPr>
        <w:t>Section 504 Coordinator</w:t>
      </w:r>
      <w:r w:rsidR="007858B2">
        <w:rPr>
          <w:sz w:val="22"/>
        </w:rPr>
        <w:t>;</w:t>
      </w:r>
    </w:p>
    <w:p w14:paraId="51E424AA" w14:textId="779DABA9" w:rsidR="00850A81" w:rsidRPr="00C8287D" w:rsidRDefault="007858B2" w:rsidP="00CD6349">
      <w:pPr>
        <w:pStyle w:val="ListParagraph"/>
        <w:numPr>
          <w:ilvl w:val="1"/>
          <w:numId w:val="5"/>
        </w:numPr>
        <w:spacing w:before="200"/>
        <w:rPr>
          <w:sz w:val="22"/>
        </w:rPr>
      </w:pPr>
      <w:r>
        <w:rPr>
          <w:sz w:val="22"/>
        </w:rPr>
        <w:t xml:space="preserve">Information about the </w:t>
      </w:r>
      <w:r w:rsidR="006F5A2B">
        <w:rPr>
          <w:sz w:val="22"/>
        </w:rPr>
        <w:t>planned student population</w:t>
      </w:r>
      <w:r>
        <w:rPr>
          <w:sz w:val="22"/>
        </w:rPr>
        <w:t>, including:</w:t>
      </w:r>
    </w:p>
    <w:p w14:paraId="28F7034C" w14:textId="2153DA80" w:rsidR="00410801" w:rsidRPr="00C8287D" w:rsidRDefault="007858B2" w:rsidP="00CD6349">
      <w:pPr>
        <w:pStyle w:val="ListParagraph"/>
        <w:numPr>
          <w:ilvl w:val="2"/>
          <w:numId w:val="5"/>
        </w:numPr>
        <w:spacing w:before="200"/>
        <w:rPr>
          <w:sz w:val="22"/>
        </w:rPr>
      </w:pPr>
      <w:r>
        <w:rPr>
          <w:sz w:val="22"/>
        </w:rPr>
        <w:t>A</w:t>
      </w:r>
      <w:r w:rsidR="00410801" w:rsidRPr="00C8287D">
        <w:rPr>
          <w:sz w:val="22"/>
        </w:rPr>
        <w:t xml:space="preserve"> description of the anticipated student population, including, at a minimum, students’ ages, grade levels, areas of eligibility under the Individuals with Disabilities Education Act</w:t>
      </w:r>
      <w:r w:rsidR="005F3CE5">
        <w:rPr>
          <w:sz w:val="22"/>
        </w:rPr>
        <w:t xml:space="preserve"> that will or will not be served</w:t>
      </w:r>
      <w:r w:rsidR="00410801" w:rsidRPr="00C8287D">
        <w:rPr>
          <w:sz w:val="22"/>
        </w:rPr>
        <w:t>, and administrative units</w:t>
      </w:r>
      <w:r w:rsidR="00BE68B5">
        <w:rPr>
          <w:sz w:val="22"/>
        </w:rPr>
        <w:t xml:space="preserve"> (i.e., from which administrative unit(s) the school may accept students)</w:t>
      </w:r>
      <w:r>
        <w:rPr>
          <w:sz w:val="22"/>
        </w:rPr>
        <w:t>;</w:t>
      </w:r>
    </w:p>
    <w:p w14:paraId="2980CF90" w14:textId="56867A88" w:rsidR="00410801" w:rsidRPr="00C8287D" w:rsidRDefault="00410801" w:rsidP="00CD6349">
      <w:pPr>
        <w:pStyle w:val="ListParagraph"/>
        <w:numPr>
          <w:ilvl w:val="2"/>
          <w:numId w:val="5"/>
        </w:numPr>
        <w:spacing w:before="200"/>
        <w:rPr>
          <w:sz w:val="22"/>
        </w:rPr>
      </w:pPr>
      <w:r w:rsidRPr="00C8287D">
        <w:rPr>
          <w:sz w:val="22"/>
        </w:rPr>
        <w:t>Student enrollment projections for year</w:t>
      </w:r>
      <w:r w:rsidR="00614EA6" w:rsidRPr="00C8287D">
        <w:rPr>
          <w:sz w:val="22"/>
        </w:rPr>
        <w:t>s one</w:t>
      </w:r>
      <w:r w:rsidRPr="00C8287D">
        <w:rPr>
          <w:sz w:val="22"/>
        </w:rPr>
        <w:t xml:space="preserve"> and </w:t>
      </w:r>
      <w:r w:rsidR="00614EA6" w:rsidRPr="00C8287D">
        <w:rPr>
          <w:sz w:val="22"/>
        </w:rPr>
        <w:t>two</w:t>
      </w:r>
      <w:r w:rsidRPr="00C8287D">
        <w:rPr>
          <w:sz w:val="22"/>
        </w:rPr>
        <w:t xml:space="preserve"> of operations</w:t>
      </w:r>
      <w:r w:rsidR="00F15C74">
        <w:rPr>
          <w:sz w:val="22"/>
        </w:rPr>
        <w:t>, with a minimum of at least eight students</w:t>
      </w:r>
      <w:r w:rsidR="007858B2">
        <w:rPr>
          <w:sz w:val="22"/>
        </w:rPr>
        <w:t>;</w:t>
      </w:r>
    </w:p>
    <w:p w14:paraId="12F0DA3A" w14:textId="633B5F0A" w:rsidR="00850A81" w:rsidRPr="00C8287D" w:rsidRDefault="007858B2" w:rsidP="00CD6349">
      <w:pPr>
        <w:pStyle w:val="ListParagraph"/>
        <w:numPr>
          <w:ilvl w:val="1"/>
          <w:numId w:val="5"/>
        </w:numPr>
        <w:spacing w:before="200"/>
        <w:rPr>
          <w:sz w:val="22"/>
        </w:rPr>
      </w:pPr>
      <w:r>
        <w:rPr>
          <w:sz w:val="22"/>
        </w:rPr>
        <w:t xml:space="preserve">Information about the </w:t>
      </w:r>
      <w:r w:rsidR="006F5A2B">
        <w:rPr>
          <w:sz w:val="22"/>
        </w:rPr>
        <w:t xml:space="preserve">planned </w:t>
      </w:r>
      <w:r>
        <w:rPr>
          <w:sz w:val="22"/>
        </w:rPr>
        <w:t>staffing, including:</w:t>
      </w:r>
    </w:p>
    <w:p w14:paraId="23D08C6D" w14:textId="6F02EB8A" w:rsidR="00410801" w:rsidRPr="00C8287D" w:rsidRDefault="00E0783C" w:rsidP="00CD6349">
      <w:pPr>
        <w:pStyle w:val="ListParagraph"/>
        <w:numPr>
          <w:ilvl w:val="2"/>
          <w:numId w:val="5"/>
        </w:numPr>
        <w:spacing w:before="200"/>
        <w:rPr>
          <w:sz w:val="22"/>
        </w:rPr>
      </w:pPr>
      <w:r>
        <w:rPr>
          <w:sz w:val="22"/>
        </w:rPr>
        <w:t>A l</w:t>
      </w:r>
      <w:r w:rsidR="00410801" w:rsidRPr="00C8287D">
        <w:rPr>
          <w:sz w:val="22"/>
        </w:rPr>
        <w:t xml:space="preserve">ist of planned staff member </w:t>
      </w:r>
      <w:r w:rsidR="00E973A1">
        <w:rPr>
          <w:sz w:val="22"/>
        </w:rPr>
        <w:t xml:space="preserve">and contracted </w:t>
      </w:r>
      <w:r w:rsidR="00410801" w:rsidRPr="00C8287D">
        <w:rPr>
          <w:sz w:val="22"/>
        </w:rPr>
        <w:t xml:space="preserve">positions (e.g., principal or director, special education teacher, paraprofessional, counselor, </w:t>
      </w:r>
      <w:r w:rsidR="005278B6">
        <w:rPr>
          <w:sz w:val="22"/>
        </w:rPr>
        <w:t xml:space="preserve">social worker, </w:t>
      </w:r>
      <w:r w:rsidR="00410801" w:rsidRPr="00C8287D">
        <w:rPr>
          <w:sz w:val="22"/>
        </w:rPr>
        <w:t xml:space="preserve">psychologist, speech-language therapist, occupational therapist, physical therapist, custodian, </w:t>
      </w:r>
      <w:r w:rsidR="006B04E1">
        <w:rPr>
          <w:sz w:val="22"/>
        </w:rPr>
        <w:t xml:space="preserve">food services manager, </w:t>
      </w:r>
      <w:r w:rsidR="00410801" w:rsidRPr="00C8287D">
        <w:rPr>
          <w:sz w:val="22"/>
        </w:rPr>
        <w:t>etc.) and the</w:t>
      </w:r>
      <w:r w:rsidR="007858B2">
        <w:rPr>
          <w:sz w:val="22"/>
        </w:rPr>
        <w:t xml:space="preserve"> anticipated</w:t>
      </w:r>
      <w:r w:rsidR="00410801" w:rsidRPr="00C8287D">
        <w:rPr>
          <w:sz w:val="22"/>
        </w:rPr>
        <w:t xml:space="preserve"> full-time equivalent of each position</w:t>
      </w:r>
      <w:r w:rsidR="007858B2">
        <w:rPr>
          <w:sz w:val="22"/>
        </w:rPr>
        <w:t>;</w:t>
      </w:r>
    </w:p>
    <w:p w14:paraId="12A7FF00" w14:textId="0BE7C1D0" w:rsidR="00410801" w:rsidRPr="00C8287D" w:rsidRDefault="00E0783C" w:rsidP="00CD6349">
      <w:pPr>
        <w:pStyle w:val="ListParagraph"/>
        <w:numPr>
          <w:ilvl w:val="2"/>
          <w:numId w:val="5"/>
        </w:numPr>
        <w:spacing w:before="200"/>
        <w:rPr>
          <w:sz w:val="22"/>
        </w:rPr>
      </w:pPr>
      <w:r>
        <w:rPr>
          <w:sz w:val="22"/>
        </w:rPr>
        <w:lastRenderedPageBreak/>
        <w:t>A s</w:t>
      </w:r>
      <w:r w:rsidR="00410801" w:rsidRPr="00C8287D">
        <w:rPr>
          <w:sz w:val="22"/>
        </w:rPr>
        <w:t xml:space="preserve">taff professional development </w:t>
      </w:r>
      <w:r w:rsidR="00614EA6" w:rsidRPr="00C8287D">
        <w:rPr>
          <w:sz w:val="22"/>
        </w:rPr>
        <w:t xml:space="preserve">plan </w:t>
      </w:r>
      <w:r w:rsidR="00410801" w:rsidRPr="00C8287D">
        <w:rPr>
          <w:sz w:val="22"/>
        </w:rPr>
        <w:t xml:space="preserve">for year </w:t>
      </w:r>
      <w:r w:rsidR="00614EA6" w:rsidRPr="00C8287D">
        <w:rPr>
          <w:sz w:val="22"/>
        </w:rPr>
        <w:t>one</w:t>
      </w:r>
      <w:r w:rsidR="00410801" w:rsidRPr="00C8287D">
        <w:rPr>
          <w:sz w:val="22"/>
        </w:rPr>
        <w:t xml:space="preserve"> of operations</w:t>
      </w:r>
      <w:r w:rsidR="00F260D4">
        <w:rPr>
          <w:sz w:val="22"/>
        </w:rPr>
        <w:t xml:space="preserve"> (e.g., training topics and a calendar of </w:t>
      </w:r>
      <w:proofErr w:type="gramStart"/>
      <w:r w:rsidR="00F260D4">
        <w:rPr>
          <w:sz w:val="22"/>
        </w:rPr>
        <w:t>trainings</w:t>
      </w:r>
      <w:proofErr w:type="gramEnd"/>
      <w:r w:rsidR="00F260D4">
        <w:rPr>
          <w:sz w:val="22"/>
        </w:rPr>
        <w:t>)</w:t>
      </w:r>
      <w:r w:rsidR="00FA1BB9">
        <w:rPr>
          <w:sz w:val="22"/>
        </w:rPr>
        <w:t>, including participation in any training mandated by the Office</w:t>
      </w:r>
      <w:r w:rsidR="007858B2">
        <w:rPr>
          <w:sz w:val="22"/>
        </w:rPr>
        <w:t>;</w:t>
      </w:r>
    </w:p>
    <w:p w14:paraId="2A4A70DB" w14:textId="59F3D90C" w:rsidR="00410801" w:rsidRPr="00C8287D" w:rsidRDefault="00E0783C" w:rsidP="00CD6349">
      <w:pPr>
        <w:pStyle w:val="ListParagraph"/>
        <w:numPr>
          <w:ilvl w:val="2"/>
          <w:numId w:val="5"/>
        </w:numPr>
        <w:spacing w:before="200"/>
        <w:rPr>
          <w:sz w:val="22"/>
        </w:rPr>
      </w:pPr>
      <w:r>
        <w:rPr>
          <w:sz w:val="22"/>
        </w:rPr>
        <w:t>An o</w:t>
      </w:r>
      <w:r w:rsidR="00410801" w:rsidRPr="00C8287D">
        <w:rPr>
          <w:sz w:val="22"/>
        </w:rPr>
        <w:t>rganizational chart showing titles/positions</w:t>
      </w:r>
      <w:r w:rsidR="0067239A">
        <w:rPr>
          <w:sz w:val="22"/>
        </w:rPr>
        <w:t xml:space="preserve"> and lines of supervision</w:t>
      </w:r>
      <w:r w:rsidR="007858B2">
        <w:rPr>
          <w:sz w:val="22"/>
        </w:rPr>
        <w:t>;</w:t>
      </w:r>
    </w:p>
    <w:p w14:paraId="21CB4A52" w14:textId="0FB6EE25" w:rsidR="00614EA6" w:rsidRDefault="00E0783C" w:rsidP="00CD6349">
      <w:pPr>
        <w:pStyle w:val="ListParagraph"/>
        <w:numPr>
          <w:ilvl w:val="2"/>
          <w:numId w:val="5"/>
        </w:numPr>
        <w:spacing w:before="200"/>
        <w:rPr>
          <w:sz w:val="22"/>
        </w:rPr>
      </w:pPr>
      <w:r>
        <w:rPr>
          <w:sz w:val="22"/>
        </w:rPr>
        <w:t>A p</w:t>
      </w:r>
      <w:r w:rsidR="00614EA6" w:rsidRPr="00C8287D">
        <w:rPr>
          <w:sz w:val="22"/>
        </w:rPr>
        <w:t>lan for staff supervision and evaluation</w:t>
      </w:r>
      <w:r w:rsidR="007858B2">
        <w:rPr>
          <w:sz w:val="22"/>
        </w:rPr>
        <w:t>;</w:t>
      </w:r>
    </w:p>
    <w:p w14:paraId="7C7B39CB" w14:textId="28CF5ADD" w:rsidR="000F3AD2" w:rsidRPr="00C8287D" w:rsidRDefault="00E0783C" w:rsidP="00CD6349">
      <w:pPr>
        <w:pStyle w:val="ListParagraph"/>
        <w:numPr>
          <w:ilvl w:val="2"/>
          <w:numId w:val="5"/>
        </w:numPr>
        <w:spacing w:before="200"/>
        <w:rPr>
          <w:sz w:val="22"/>
        </w:rPr>
      </w:pPr>
      <w:r>
        <w:rPr>
          <w:sz w:val="22"/>
        </w:rPr>
        <w:t>A p</w:t>
      </w:r>
      <w:r w:rsidR="000F3AD2">
        <w:rPr>
          <w:sz w:val="22"/>
        </w:rPr>
        <w:t xml:space="preserve">lan for any necessary emergency leadership transitions and </w:t>
      </w:r>
      <w:r w:rsidR="0077052A">
        <w:rPr>
          <w:sz w:val="22"/>
        </w:rPr>
        <w:t>substitute staffing;</w:t>
      </w:r>
    </w:p>
    <w:p w14:paraId="4C68686F" w14:textId="356F28F8" w:rsidR="00850A81" w:rsidRPr="00C8287D" w:rsidRDefault="007858B2" w:rsidP="00CD6349">
      <w:pPr>
        <w:pStyle w:val="ListParagraph"/>
        <w:numPr>
          <w:ilvl w:val="1"/>
          <w:numId w:val="5"/>
        </w:numPr>
        <w:spacing w:before="200"/>
        <w:rPr>
          <w:sz w:val="22"/>
        </w:rPr>
      </w:pPr>
      <w:r>
        <w:rPr>
          <w:sz w:val="22"/>
        </w:rPr>
        <w:t xml:space="preserve">Information about the </w:t>
      </w:r>
      <w:r w:rsidR="006F5A2B">
        <w:rPr>
          <w:sz w:val="22"/>
        </w:rPr>
        <w:t xml:space="preserve">planned </w:t>
      </w:r>
      <w:r>
        <w:rPr>
          <w:sz w:val="22"/>
        </w:rPr>
        <w:t>c</w:t>
      </w:r>
      <w:r w:rsidR="00850A81" w:rsidRPr="00C8287D">
        <w:rPr>
          <w:sz w:val="22"/>
        </w:rPr>
        <w:t>urriculum and instruction</w:t>
      </w:r>
      <w:r>
        <w:rPr>
          <w:sz w:val="22"/>
        </w:rPr>
        <w:t>, including</w:t>
      </w:r>
      <w:r w:rsidR="0017670E">
        <w:rPr>
          <w:sz w:val="22"/>
        </w:rPr>
        <w:t xml:space="preserve"> a description of the planned:</w:t>
      </w:r>
    </w:p>
    <w:p w14:paraId="0CC78626" w14:textId="1A520473" w:rsidR="00614EA6" w:rsidRPr="00C8287D" w:rsidRDefault="00406819" w:rsidP="00CD6349">
      <w:pPr>
        <w:pStyle w:val="ListParagraph"/>
        <w:numPr>
          <w:ilvl w:val="2"/>
          <w:numId w:val="5"/>
        </w:numPr>
        <w:spacing w:before="200"/>
        <w:rPr>
          <w:sz w:val="22"/>
        </w:rPr>
      </w:pPr>
      <w:r>
        <w:rPr>
          <w:sz w:val="22"/>
        </w:rPr>
        <w:t>Resources</w:t>
      </w:r>
      <w:r w:rsidR="006437B7">
        <w:rPr>
          <w:sz w:val="22"/>
        </w:rPr>
        <w:t xml:space="preserve"> that will be utilized</w:t>
      </w:r>
      <w:r w:rsidR="00614EA6" w:rsidRPr="00C8287D">
        <w:rPr>
          <w:sz w:val="22"/>
        </w:rPr>
        <w:t xml:space="preserve"> for literacy, writing, math, science, and social studies</w:t>
      </w:r>
      <w:r w:rsidR="002822F8" w:rsidRPr="00C8287D">
        <w:rPr>
          <w:sz w:val="22"/>
        </w:rPr>
        <w:t xml:space="preserve">, that will be </w:t>
      </w:r>
      <w:r>
        <w:rPr>
          <w:sz w:val="22"/>
        </w:rPr>
        <w:t>utilized</w:t>
      </w:r>
      <w:r w:rsidR="007858B2">
        <w:rPr>
          <w:sz w:val="22"/>
        </w:rPr>
        <w:t>;</w:t>
      </w:r>
    </w:p>
    <w:p w14:paraId="5D722676" w14:textId="433ABCEA" w:rsidR="00614EA6" w:rsidRPr="00C8287D" w:rsidRDefault="0017670E" w:rsidP="00CD6349">
      <w:pPr>
        <w:pStyle w:val="ListParagraph"/>
        <w:numPr>
          <w:ilvl w:val="2"/>
          <w:numId w:val="5"/>
        </w:numPr>
        <w:spacing w:before="200"/>
        <w:rPr>
          <w:sz w:val="22"/>
        </w:rPr>
      </w:pPr>
      <w:r>
        <w:rPr>
          <w:sz w:val="22"/>
        </w:rPr>
        <w:t>I</w:t>
      </w:r>
      <w:r w:rsidR="00614EA6" w:rsidRPr="00C8287D">
        <w:rPr>
          <w:sz w:val="22"/>
        </w:rPr>
        <w:t>nstructional philosophy and methodologies that will be implemented</w:t>
      </w:r>
      <w:r w:rsidR="007858B2">
        <w:rPr>
          <w:sz w:val="22"/>
        </w:rPr>
        <w:t>;</w:t>
      </w:r>
    </w:p>
    <w:p w14:paraId="7F3A61B8" w14:textId="00DC4449" w:rsidR="00614EA6" w:rsidRDefault="0017670E" w:rsidP="00CD6349">
      <w:pPr>
        <w:pStyle w:val="ListParagraph"/>
        <w:numPr>
          <w:ilvl w:val="2"/>
          <w:numId w:val="5"/>
        </w:numPr>
        <w:spacing w:before="200"/>
        <w:rPr>
          <w:sz w:val="22"/>
        </w:rPr>
      </w:pPr>
      <w:r>
        <w:rPr>
          <w:sz w:val="22"/>
        </w:rPr>
        <w:t>C</w:t>
      </w:r>
      <w:r w:rsidR="00614EA6" w:rsidRPr="00C8287D">
        <w:rPr>
          <w:sz w:val="22"/>
        </w:rPr>
        <w:t>lassrooms, including staffing, student grouping, and daily schedules, for operating year one</w:t>
      </w:r>
      <w:r w:rsidR="006F5A2B">
        <w:rPr>
          <w:sz w:val="22"/>
        </w:rPr>
        <w:t>;</w:t>
      </w:r>
    </w:p>
    <w:p w14:paraId="0BBCC027" w14:textId="28DF56B2" w:rsidR="00836A3D" w:rsidRDefault="00836A3D" w:rsidP="00CD6349">
      <w:pPr>
        <w:pStyle w:val="ListParagraph"/>
        <w:numPr>
          <w:ilvl w:val="2"/>
          <w:numId w:val="5"/>
        </w:numPr>
        <w:spacing w:before="200"/>
        <w:rPr>
          <w:sz w:val="22"/>
        </w:rPr>
      </w:pPr>
      <w:r>
        <w:rPr>
          <w:sz w:val="22"/>
        </w:rPr>
        <w:t>Language instruction for multilingual learners;</w:t>
      </w:r>
    </w:p>
    <w:p w14:paraId="7DC3BC69" w14:textId="7CAA9D19" w:rsidR="00614EA6" w:rsidRPr="00C8287D" w:rsidRDefault="0017670E" w:rsidP="00CD6349">
      <w:pPr>
        <w:pStyle w:val="ListParagraph"/>
        <w:numPr>
          <w:ilvl w:val="2"/>
          <w:numId w:val="5"/>
        </w:numPr>
        <w:spacing w:before="200"/>
        <w:rPr>
          <w:sz w:val="22"/>
        </w:rPr>
      </w:pPr>
      <w:r>
        <w:rPr>
          <w:sz w:val="22"/>
        </w:rPr>
        <w:t>S</w:t>
      </w:r>
      <w:r w:rsidR="00614EA6" w:rsidRPr="00C8287D">
        <w:rPr>
          <w:sz w:val="22"/>
        </w:rPr>
        <w:t>ocial and emotional learning, if any</w:t>
      </w:r>
      <w:r w:rsidR="006F5A2B">
        <w:rPr>
          <w:sz w:val="22"/>
        </w:rPr>
        <w:t>;</w:t>
      </w:r>
    </w:p>
    <w:p w14:paraId="74730429" w14:textId="68277192" w:rsidR="00614EA6" w:rsidRPr="00C8287D" w:rsidRDefault="0017670E" w:rsidP="00CD6349">
      <w:pPr>
        <w:pStyle w:val="ListParagraph"/>
        <w:numPr>
          <w:ilvl w:val="2"/>
          <w:numId w:val="5"/>
        </w:numPr>
        <w:spacing w:before="200"/>
        <w:rPr>
          <w:sz w:val="22"/>
        </w:rPr>
      </w:pPr>
      <w:r>
        <w:rPr>
          <w:sz w:val="22"/>
        </w:rPr>
        <w:t>Evaluation of</w:t>
      </w:r>
      <w:r w:rsidR="00614EA6" w:rsidRPr="00C8287D">
        <w:rPr>
          <w:sz w:val="22"/>
        </w:rPr>
        <w:t xml:space="preserve"> student performance across the curriculum</w:t>
      </w:r>
      <w:r w:rsidR="006F5A2B">
        <w:rPr>
          <w:sz w:val="22"/>
        </w:rPr>
        <w:t>;</w:t>
      </w:r>
    </w:p>
    <w:p w14:paraId="6A766ECC" w14:textId="13644458" w:rsidR="00850A81" w:rsidRPr="00C8287D" w:rsidRDefault="006F5A2B" w:rsidP="00CD6349">
      <w:pPr>
        <w:pStyle w:val="ListParagraph"/>
        <w:numPr>
          <w:ilvl w:val="1"/>
          <w:numId w:val="5"/>
        </w:numPr>
        <w:spacing w:before="200"/>
        <w:rPr>
          <w:sz w:val="22"/>
        </w:rPr>
      </w:pPr>
      <w:r>
        <w:rPr>
          <w:sz w:val="22"/>
        </w:rPr>
        <w:t>Information about planned s</w:t>
      </w:r>
      <w:r w:rsidR="00850A81" w:rsidRPr="00C8287D">
        <w:rPr>
          <w:sz w:val="22"/>
        </w:rPr>
        <w:t>tudent services</w:t>
      </w:r>
      <w:r>
        <w:rPr>
          <w:sz w:val="22"/>
        </w:rPr>
        <w:t>, including</w:t>
      </w:r>
      <w:r w:rsidR="00836A3D">
        <w:rPr>
          <w:sz w:val="22"/>
        </w:rPr>
        <w:t xml:space="preserve"> plan</w:t>
      </w:r>
      <w:r w:rsidR="00E0783C">
        <w:rPr>
          <w:sz w:val="22"/>
        </w:rPr>
        <w:t>s</w:t>
      </w:r>
      <w:r w:rsidR="00836A3D">
        <w:rPr>
          <w:sz w:val="22"/>
        </w:rPr>
        <w:t>:</w:t>
      </w:r>
    </w:p>
    <w:p w14:paraId="73C9EC5F" w14:textId="164D0F0D" w:rsidR="002822F8" w:rsidRDefault="00B13AFB" w:rsidP="00CD6349">
      <w:pPr>
        <w:pStyle w:val="ListParagraph"/>
        <w:numPr>
          <w:ilvl w:val="2"/>
          <w:numId w:val="5"/>
        </w:numPr>
        <w:spacing w:before="200"/>
        <w:rPr>
          <w:sz w:val="22"/>
        </w:rPr>
      </w:pPr>
      <w:r>
        <w:rPr>
          <w:sz w:val="22"/>
        </w:rPr>
        <w:t>To ensure</w:t>
      </w:r>
      <w:r w:rsidR="006437B7">
        <w:rPr>
          <w:sz w:val="22"/>
        </w:rPr>
        <w:t xml:space="preserve"> the provision of</w:t>
      </w:r>
      <w:r>
        <w:rPr>
          <w:sz w:val="22"/>
        </w:rPr>
        <w:t xml:space="preserve"> r</w:t>
      </w:r>
      <w:r w:rsidR="002822F8" w:rsidRPr="00C8287D">
        <w:rPr>
          <w:sz w:val="22"/>
        </w:rPr>
        <w:t xml:space="preserve">elated services </w:t>
      </w:r>
      <w:r w:rsidR="00CB42D4" w:rsidRPr="00C8287D">
        <w:rPr>
          <w:sz w:val="22"/>
        </w:rPr>
        <w:t xml:space="preserve">(e.g., speech-language pathology and audiology services, interpreting services, psychological services, physical therapy, occupational therapy, recreation, counseling services, orientation and mobility services, medical services for diagnostic or evaluation purposes, school health services and school nurse services, social work services, and parent counseling and training) </w:t>
      </w:r>
      <w:r w:rsidR="002822F8" w:rsidRPr="00C8287D">
        <w:rPr>
          <w:sz w:val="22"/>
        </w:rPr>
        <w:t>required by students’ individualized education programs</w:t>
      </w:r>
      <w:r w:rsidR="006F5A2B">
        <w:rPr>
          <w:sz w:val="22"/>
        </w:rPr>
        <w:t>;</w:t>
      </w:r>
    </w:p>
    <w:p w14:paraId="210B2419" w14:textId="0D18B52A" w:rsidR="00836A3D" w:rsidRDefault="00CD690D" w:rsidP="00CD6349">
      <w:pPr>
        <w:pStyle w:val="ListParagraph"/>
        <w:numPr>
          <w:ilvl w:val="2"/>
          <w:numId w:val="5"/>
        </w:numPr>
        <w:spacing w:before="200"/>
        <w:rPr>
          <w:sz w:val="22"/>
        </w:rPr>
      </w:pPr>
      <w:r>
        <w:rPr>
          <w:sz w:val="22"/>
        </w:rPr>
        <w:t>For student lunches</w:t>
      </w:r>
      <w:r w:rsidR="00F260D4">
        <w:rPr>
          <w:sz w:val="22"/>
        </w:rPr>
        <w:t>, including for economically disadvantaged students</w:t>
      </w:r>
      <w:r w:rsidR="00BE68B5">
        <w:rPr>
          <w:sz w:val="22"/>
        </w:rPr>
        <w:t>;</w:t>
      </w:r>
    </w:p>
    <w:p w14:paraId="79AF262F" w14:textId="3DACB240" w:rsidR="00614EA6" w:rsidRPr="00C8287D" w:rsidRDefault="00CD690D" w:rsidP="00CD6349">
      <w:pPr>
        <w:pStyle w:val="ListParagraph"/>
        <w:numPr>
          <w:ilvl w:val="2"/>
          <w:numId w:val="5"/>
        </w:numPr>
        <w:spacing w:before="200"/>
        <w:rPr>
          <w:sz w:val="22"/>
        </w:rPr>
      </w:pPr>
      <w:r>
        <w:rPr>
          <w:sz w:val="22"/>
        </w:rPr>
        <w:t>For student transportation</w:t>
      </w:r>
      <w:r w:rsidR="00836A3D">
        <w:rPr>
          <w:sz w:val="22"/>
        </w:rPr>
        <w:t>;</w:t>
      </w:r>
    </w:p>
    <w:p w14:paraId="49D59A01" w14:textId="70FC3B9E" w:rsidR="00836A3D" w:rsidRDefault="00836A3D" w:rsidP="00CD6349">
      <w:pPr>
        <w:pStyle w:val="ListParagraph"/>
        <w:numPr>
          <w:ilvl w:val="1"/>
          <w:numId w:val="5"/>
        </w:numPr>
        <w:spacing w:before="200"/>
        <w:rPr>
          <w:sz w:val="22"/>
        </w:rPr>
      </w:pPr>
      <w:r>
        <w:rPr>
          <w:sz w:val="22"/>
        </w:rPr>
        <w:t>A d</w:t>
      </w:r>
      <w:r w:rsidRPr="00C8287D">
        <w:rPr>
          <w:sz w:val="22"/>
        </w:rPr>
        <w:t>escription of the planned approach to behavior management and behavioral interventions</w:t>
      </w:r>
      <w:r>
        <w:rPr>
          <w:sz w:val="22"/>
        </w:rPr>
        <w:t>;</w:t>
      </w:r>
    </w:p>
    <w:p w14:paraId="28920148" w14:textId="0A17B05D" w:rsidR="00FE7A66" w:rsidRDefault="00FE7A66" w:rsidP="00CD6349">
      <w:pPr>
        <w:pStyle w:val="ListParagraph"/>
        <w:numPr>
          <w:ilvl w:val="1"/>
          <w:numId w:val="5"/>
        </w:numPr>
        <w:spacing w:before="200"/>
        <w:rPr>
          <w:sz w:val="22"/>
        </w:rPr>
      </w:pPr>
      <w:r>
        <w:rPr>
          <w:sz w:val="22"/>
        </w:rPr>
        <w:t>A budget for the proposed school’s first year of operations;</w:t>
      </w:r>
    </w:p>
    <w:p w14:paraId="0D7B44CE" w14:textId="17827AB6" w:rsidR="00A140C7" w:rsidRPr="00C8287D" w:rsidRDefault="00A140C7" w:rsidP="00CD6349">
      <w:pPr>
        <w:pStyle w:val="ListParagraph"/>
        <w:numPr>
          <w:ilvl w:val="1"/>
          <w:numId w:val="5"/>
        </w:numPr>
        <w:spacing w:before="200"/>
        <w:rPr>
          <w:sz w:val="22"/>
        </w:rPr>
      </w:pPr>
      <w:r>
        <w:rPr>
          <w:sz w:val="22"/>
        </w:rPr>
        <w:t>A copy of the school’s proposed intake/admissions/enrollment forms;</w:t>
      </w:r>
    </w:p>
    <w:p w14:paraId="56A18855" w14:textId="1D5E7C90" w:rsidR="00850A81" w:rsidRPr="00C8287D" w:rsidRDefault="00850A81" w:rsidP="00CD6349">
      <w:pPr>
        <w:pStyle w:val="ListParagraph"/>
        <w:numPr>
          <w:ilvl w:val="1"/>
          <w:numId w:val="5"/>
        </w:numPr>
        <w:spacing w:before="200"/>
        <w:rPr>
          <w:sz w:val="22"/>
        </w:rPr>
      </w:pPr>
      <w:r w:rsidRPr="00C8287D">
        <w:rPr>
          <w:sz w:val="22"/>
        </w:rPr>
        <w:t>Policies and procedures</w:t>
      </w:r>
      <w:r w:rsidR="006F5A2B">
        <w:rPr>
          <w:sz w:val="22"/>
        </w:rPr>
        <w:t xml:space="preserve"> </w:t>
      </w:r>
      <w:r w:rsidRPr="00C8287D">
        <w:rPr>
          <w:sz w:val="22"/>
        </w:rPr>
        <w:t>that address, at a minimum:</w:t>
      </w:r>
    </w:p>
    <w:p w14:paraId="2731007C" w14:textId="636BE7C7" w:rsidR="00344D69" w:rsidRDefault="00344D69" w:rsidP="00CD6349">
      <w:pPr>
        <w:pStyle w:val="ListParagraph"/>
        <w:numPr>
          <w:ilvl w:val="2"/>
          <w:numId w:val="5"/>
        </w:numPr>
        <w:spacing w:before="200"/>
        <w:rPr>
          <w:sz w:val="22"/>
        </w:rPr>
      </w:pPr>
      <w:r w:rsidRPr="00C8287D">
        <w:rPr>
          <w:sz w:val="22"/>
        </w:rPr>
        <w:t>Student admissions and enrollment</w:t>
      </w:r>
      <w:r>
        <w:rPr>
          <w:sz w:val="22"/>
        </w:rPr>
        <w:t>;</w:t>
      </w:r>
    </w:p>
    <w:p w14:paraId="6B16FCAE" w14:textId="62064FD1" w:rsidR="002822F8" w:rsidRPr="00C8287D" w:rsidRDefault="002822F8" w:rsidP="00CD6349">
      <w:pPr>
        <w:pStyle w:val="ListParagraph"/>
        <w:numPr>
          <w:ilvl w:val="2"/>
          <w:numId w:val="5"/>
        </w:numPr>
        <w:spacing w:before="200"/>
        <w:rPr>
          <w:sz w:val="22"/>
        </w:rPr>
      </w:pPr>
      <w:r w:rsidRPr="00C8287D">
        <w:rPr>
          <w:sz w:val="22"/>
        </w:rPr>
        <w:t>Financial accounting, reporting, and auditing</w:t>
      </w:r>
      <w:r w:rsidR="006F5A2B">
        <w:rPr>
          <w:sz w:val="22"/>
        </w:rPr>
        <w:t>;</w:t>
      </w:r>
    </w:p>
    <w:p w14:paraId="6BE88A6E" w14:textId="2853F780" w:rsidR="002822F8" w:rsidRPr="00C8287D" w:rsidRDefault="002822F8" w:rsidP="00CD6349">
      <w:pPr>
        <w:pStyle w:val="ListParagraph"/>
        <w:numPr>
          <w:ilvl w:val="2"/>
          <w:numId w:val="5"/>
        </w:numPr>
        <w:spacing w:before="200"/>
        <w:rPr>
          <w:sz w:val="22"/>
        </w:rPr>
      </w:pPr>
      <w:r w:rsidRPr="00C8287D">
        <w:rPr>
          <w:sz w:val="22"/>
        </w:rPr>
        <w:lastRenderedPageBreak/>
        <w:t>Discrimination, including procedures for grievances under Title IX of the Education Amendments of 1972 (20 U.S.C. § 1681 et seq.; 34 C.F.R. Part 106) and Section 504 of the Rehabilitation Act of 1973 (29 U.S.C. § 794; 34 C.F.R. Part 104)</w:t>
      </w:r>
      <w:r w:rsidR="006F5A2B">
        <w:rPr>
          <w:sz w:val="22"/>
        </w:rPr>
        <w:t>;</w:t>
      </w:r>
    </w:p>
    <w:p w14:paraId="53139B77" w14:textId="0ABA7BC1" w:rsidR="002822F8" w:rsidRPr="00C8287D" w:rsidRDefault="002822F8" w:rsidP="00CD6349">
      <w:pPr>
        <w:pStyle w:val="ListParagraph"/>
        <w:numPr>
          <w:ilvl w:val="2"/>
          <w:numId w:val="5"/>
        </w:numPr>
        <w:spacing w:before="200"/>
        <w:rPr>
          <w:sz w:val="22"/>
        </w:rPr>
      </w:pPr>
      <w:r w:rsidRPr="00C8287D">
        <w:rPr>
          <w:sz w:val="22"/>
        </w:rPr>
        <w:t>Employee background checks</w:t>
      </w:r>
      <w:r w:rsidR="00F260D4">
        <w:rPr>
          <w:sz w:val="22"/>
        </w:rPr>
        <w:t>, including how they will be conducted, how frequently they will be conducted, and how related records will be maintained</w:t>
      </w:r>
      <w:r w:rsidR="006F5A2B">
        <w:rPr>
          <w:sz w:val="22"/>
        </w:rPr>
        <w:t>;</w:t>
      </w:r>
    </w:p>
    <w:p w14:paraId="1BC11A19" w14:textId="2C3C927D" w:rsidR="00C80058" w:rsidRDefault="00C80058" w:rsidP="00CD6349">
      <w:pPr>
        <w:pStyle w:val="ListParagraph"/>
        <w:numPr>
          <w:ilvl w:val="2"/>
          <w:numId w:val="5"/>
        </w:numPr>
        <w:spacing w:before="200"/>
        <w:rPr>
          <w:sz w:val="22"/>
        </w:rPr>
      </w:pPr>
      <w:r>
        <w:rPr>
          <w:sz w:val="22"/>
        </w:rPr>
        <w:t xml:space="preserve">Employee ethics and conflicts of interest, including </w:t>
      </w:r>
      <w:proofErr w:type="gramStart"/>
      <w:r>
        <w:rPr>
          <w:sz w:val="22"/>
        </w:rPr>
        <w:t>a prohibition</w:t>
      </w:r>
      <w:proofErr w:type="gramEnd"/>
      <w:r>
        <w:rPr>
          <w:sz w:val="22"/>
        </w:rPr>
        <w:t xml:space="preserve"> on employees </w:t>
      </w:r>
      <w:r w:rsidR="005278B6">
        <w:rPr>
          <w:sz w:val="22"/>
        </w:rPr>
        <w:t xml:space="preserve">and contracted personnel </w:t>
      </w:r>
      <w:r>
        <w:rPr>
          <w:sz w:val="22"/>
        </w:rPr>
        <w:t xml:space="preserve">serving on the </w:t>
      </w:r>
      <w:proofErr w:type="gramStart"/>
      <w:r>
        <w:rPr>
          <w:sz w:val="22"/>
        </w:rPr>
        <w:t>facility’s</w:t>
      </w:r>
      <w:proofErr w:type="gramEnd"/>
      <w:r>
        <w:rPr>
          <w:sz w:val="22"/>
        </w:rPr>
        <w:t xml:space="preserve"> or school’s board of directors</w:t>
      </w:r>
      <w:r w:rsidR="005278B6">
        <w:rPr>
          <w:sz w:val="22"/>
        </w:rPr>
        <w:t xml:space="preserve"> or advisory board</w:t>
      </w:r>
      <w:r>
        <w:rPr>
          <w:sz w:val="22"/>
        </w:rPr>
        <w:t>;</w:t>
      </w:r>
    </w:p>
    <w:p w14:paraId="324007A9" w14:textId="5AF8F44D" w:rsidR="002822F8" w:rsidRPr="00C8287D" w:rsidRDefault="002822F8" w:rsidP="00CD6349">
      <w:pPr>
        <w:pStyle w:val="ListParagraph"/>
        <w:numPr>
          <w:ilvl w:val="2"/>
          <w:numId w:val="5"/>
        </w:numPr>
        <w:spacing w:before="200"/>
        <w:rPr>
          <w:sz w:val="22"/>
        </w:rPr>
      </w:pPr>
      <w:r w:rsidRPr="00C8287D">
        <w:rPr>
          <w:sz w:val="22"/>
        </w:rPr>
        <w:t xml:space="preserve">Employee </w:t>
      </w:r>
      <w:r w:rsidR="006F5A2B">
        <w:rPr>
          <w:sz w:val="22"/>
        </w:rPr>
        <w:t xml:space="preserve">supervision and </w:t>
      </w:r>
      <w:r w:rsidRPr="00C8287D">
        <w:rPr>
          <w:sz w:val="22"/>
        </w:rPr>
        <w:t>performance evaluations</w:t>
      </w:r>
      <w:r w:rsidR="006F5A2B">
        <w:rPr>
          <w:sz w:val="22"/>
        </w:rPr>
        <w:t>;</w:t>
      </w:r>
    </w:p>
    <w:p w14:paraId="2155AD77" w14:textId="0CA064BD" w:rsidR="00344D69" w:rsidRDefault="00344D69" w:rsidP="00CD6349">
      <w:pPr>
        <w:pStyle w:val="ListParagraph"/>
        <w:numPr>
          <w:ilvl w:val="2"/>
          <w:numId w:val="5"/>
        </w:numPr>
        <w:spacing w:before="200"/>
        <w:rPr>
          <w:sz w:val="22"/>
        </w:rPr>
      </w:pPr>
      <w:r w:rsidRPr="00C8287D">
        <w:rPr>
          <w:sz w:val="22"/>
        </w:rPr>
        <w:t>Student arrival and dismissal procedures</w:t>
      </w:r>
      <w:r>
        <w:rPr>
          <w:sz w:val="22"/>
        </w:rPr>
        <w:t>;</w:t>
      </w:r>
    </w:p>
    <w:p w14:paraId="375DA3DE" w14:textId="5B9940BE" w:rsidR="002822F8" w:rsidRDefault="002822F8" w:rsidP="00CD6349">
      <w:pPr>
        <w:pStyle w:val="ListParagraph"/>
        <w:numPr>
          <w:ilvl w:val="2"/>
          <w:numId w:val="5"/>
        </w:numPr>
        <w:spacing w:before="200"/>
        <w:rPr>
          <w:sz w:val="22"/>
        </w:rPr>
      </w:pPr>
      <w:r w:rsidRPr="00C8287D">
        <w:rPr>
          <w:sz w:val="22"/>
        </w:rPr>
        <w:t>School safety, including lockdown and evacuation procedures</w:t>
      </w:r>
      <w:r w:rsidR="006F5A2B">
        <w:rPr>
          <w:sz w:val="22"/>
        </w:rPr>
        <w:t>;</w:t>
      </w:r>
    </w:p>
    <w:p w14:paraId="2FF80E32" w14:textId="28144391" w:rsidR="006437B7" w:rsidRPr="00C8287D" w:rsidRDefault="006437B7" w:rsidP="00CD6349">
      <w:pPr>
        <w:pStyle w:val="ListParagraph"/>
        <w:numPr>
          <w:ilvl w:val="2"/>
          <w:numId w:val="5"/>
        </w:numPr>
        <w:spacing w:before="200"/>
        <w:rPr>
          <w:sz w:val="22"/>
        </w:rPr>
      </w:pPr>
      <w:r>
        <w:rPr>
          <w:sz w:val="22"/>
        </w:rPr>
        <w:t>Inclement weather;</w:t>
      </w:r>
    </w:p>
    <w:p w14:paraId="28267559" w14:textId="672EF7B7" w:rsidR="001203DC" w:rsidRDefault="001203DC" w:rsidP="00CD6349">
      <w:pPr>
        <w:pStyle w:val="ListParagraph"/>
        <w:numPr>
          <w:ilvl w:val="2"/>
          <w:numId w:val="5"/>
        </w:numPr>
        <w:spacing w:before="200"/>
        <w:rPr>
          <w:sz w:val="22"/>
        </w:rPr>
      </w:pPr>
      <w:r w:rsidRPr="00C8287D">
        <w:rPr>
          <w:sz w:val="22"/>
        </w:rPr>
        <w:t>Mandatory reporting</w:t>
      </w:r>
      <w:r w:rsidR="00EB4D67">
        <w:rPr>
          <w:sz w:val="22"/>
        </w:rPr>
        <w:t xml:space="preserve"> of suspected child abuse and neglect</w:t>
      </w:r>
      <w:r w:rsidR="006F5A2B">
        <w:rPr>
          <w:sz w:val="22"/>
        </w:rPr>
        <w:t>;</w:t>
      </w:r>
    </w:p>
    <w:p w14:paraId="59FE30A9" w14:textId="5EEDFD12" w:rsidR="00B61F0F" w:rsidRPr="00C8287D" w:rsidRDefault="00B61F0F" w:rsidP="00CD6349">
      <w:pPr>
        <w:pStyle w:val="ListParagraph"/>
        <w:numPr>
          <w:ilvl w:val="2"/>
          <w:numId w:val="5"/>
        </w:numPr>
        <w:spacing w:before="200"/>
        <w:rPr>
          <w:sz w:val="22"/>
        </w:rPr>
      </w:pPr>
      <w:r>
        <w:rPr>
          <w:sz w:val="22"/>
        </w:rPr>
        <w:t>Requesting</w:t>
      </w:r>
      <w:r w:rsidR="008F33B2">
        <w:rPr>
          <w:sz w:val="22"/>
        </w:rPr>
        <w:t>,</w:t>
      </w:r>
      <w:r>
        <w:rPr>
          <w:sz w:val="22"/>
        </w:rPr>
        <w:t xml:space="preserve"> maintaining</w:t>
      </w:r>
      <w:r w:rsidR="008F33B2">
        <w:rPr>
          <w:sz w:val="22"/>
        </w:rPr>
        <w:t>, and sharing</w:t>
      </w:r>
      <w:r>
        <w:rPr>
          <w:sz w:val="22"/>
        </w:rPr>
        <w:t xml:space="preserve"> student records;</w:t>
      </w:r>
    </w:p>
    <w:p w14:paraId="096A1702" w14:textId="6E286EDF" w:rsidR="002822F8" w:rsidRPr="00C8287D" w:rsidRDefault="002822F8" w:rsidP="00CD6349">
      <w:pPr>
        <w:pStyle w:val="ListParagraph"/>
        <w:numPr>
          <w:ilvl w:val="2"/>
          <w:numId w:val="5"/>
        </w:numPr>
        <w:spacing w:before="200"/>
        <w:rPr>
          <w:sz w:val="22"/>
        </w:rPr>
      </w:pPr>
      <w:r w:rsidRPr="00C8287D">
        <w:rPr>
          <w:sz w:val="22"/>
        </w:rPr>
        <w:t>Student attendance</w:t>
      </w:r>
      <w:r w:rsidR="006F5A2B">
        <w:rPr>
          <w:sz w:val="22"/>
        </w:rPr>
        <w:t>;</w:t>
      </w:r>
    </w:p>
    <w:p w14:paraId="4E96B1F4" w14:textId="488EA3BB" w:rsidR="002822F8" w:rsidRPr="00C8287D" w:rsidRDefault="002822F8" w:rsidP="00CD6349">
      <w:pPr>
        <w:pStyle w:val="ListParagraph"/>
        <w:numPr>
          <w:ilvl w:val="2"/>
          <w:numId w:val="5"/>
        </w:numPr>
        <w:spacing w:before="200"/>
        <w:rPr>
          <w:sz w:val="22"/>
        </w:rPr>
      </w:pPr>
      <w:r w:rsidRPr="00C8287D">
        <w:rPr>
          <w:sz w:val="22"/>
        </w:rPr>
        <w:t>Grading and course credits</w:t>
      </w:r>
      <w:r w:rsidR="006F5A2B">
        <w:rPr>
          <w:sz w:val="22"/>
        </w:rPr>
        <w:t>;</w:t>
      </w:r>
    </w:p>
    <w:p w14:paraId="1B383CB5" w14:textId="0C718E52" w:rsidR="006437B7" w:rsidRDefault="006437B7" w:rsidP="00CD6349">
      <w:pPr>
        <w:pStyle w:val="ListParagraph"/>
        <w:numPr>
          <w:ilvl w:val="2"/>
          <w:numId w:val="5"/>
        </w:numPr>
        <w:spacing w:before="200"/>
        <w:rPr>
          <w:sz w:val="22"/>
        </w:rPr>
      </w:pPr>
      <w:proofErr w:type="gramStart"/>
      <w:r w:rsidRPr="00C8287D">
        <w:rPr>
          <w:sz w:val="22"/>
        </w:rPr>
        <w:t>Cell</w:t>
      </w:r>
      <w:proofErr w:type="gramEnd"/>
      <w:r w:rsidRPr="00C8287D">
        <w:rPr>
          <w:sz w:val="22"/>
        </w:rPr>
        <w:t xml:space="preserve"> phones and other electronic devices</w:t>
      </w:r>
      <w:r>
        <w:rPr>
          <w:sz w:val="22"/>
        </w:rPr>
        <w:t>;</w:t>
      </w:r>
    </w:p>
    <w:p w14:paraId="46016A90" w14:textId="0E2ACE47" w:rsidR="002822F8" w:rsidRPr="00C8287D" w:rsidRDefault="002822F8" w:rsidP="00CD6349">
      <w:pPr>
        <w:pStyle w:val="ListParagraph"/>
        <w:numPr>
          <w:ilvl w:val="2"/>
          <w:numId w:val="5"/>
        </w:numPr>
        <w:spacing w:before="200"/>
        <w:rPr>
          <w:sz w:val="22"/>
        </w:rPr>
      </w:pPr>
      <w:r w:rsidRPr="00C8287D">
        <w:rPr>
          <w:sz w:val="22"/>
        </w:rPr>
        <w:t>Student conduct and discipline</w:t>
      </w:r>
      <w:r w:rsidR="006F5A2B">
        <w:rPr>
          <w:sz w:val="22"/>
        </w:rPr>
        <w:t>;</w:t>
      </w:r>
    </w:p>
    <w:p w14:paraId="0D2421CB" w14:textId="384AA6DE" w:rsidR="00C52F29" w:rsidRPr="00C52F29" w:rsidRDefault="00C52F29" w:rsidP="00C52F29">
      <w:pPr>
        <w:pStyle w:val="ListParagraph"/>
        <w:numPr>
          <w:ilvl w:val="2"/>
          <w:numId w:val="5"/>
        </w:numPr>
        <w:spacing w:before="200"/>
        <w:rPr>
          <w:sz w:val="22"/>
        </w:rPr>
      </w:pPr>
      <w:r>
        <w:rPr>
          <w:sz w:val="22"/>
        </w:rPr>
        <w:t>Nursing services and m</w:t>
      </w:r>
      <w:r w:rsidR="001203DC" w:rsidRPr="00C8287D">
        <w:rPr>
          <w:sz w:val="22"/>
        </w:rPr>
        <w:t>edication administration</w:t>
      </w:r>
      <w:r w:rsidR="006F5A2B">
        <w:rPr>
          <w:sz w:val="22"/>
        </w:rPr>
        <w:t>;</w:t>
      </w:r>
    </w:p>
    <w:p w14:paraId="205CF7EB" w14:textId="43BFD685" w:rsidR="001203DC" w:rsidRPr="00C8287D" w:rsidRDefault="001203DC" w:rsidP="00CD6349">
      <w:pPr>
        <w:pStyle w:val="ListParagraph"/>
        <w:numPr>
          <w:ilvl w:val="2"/>
          <w:numId w:val="5"/>
        </w:numPr>
        <w:spacing w:before="200"/>
        <w:rPr>
          <w:sz w:val="22"/>
        </w:rPr>
      </w:pPr>
      <w:r w:rsidRPr="00C8287D">
        <w:rPr>
          <w:sz w:val="22"/>
        </w:rPr>
        <w:t>Restraint of students</w:t>
      </w:r>
      <w:r w:rsidR="00A4773A">
        <w:rPr>
          <w:sz w:val="22"/>
        </w:rPr>
        <w:t>, including whether the school will utilize restraint, and if so, what type(s) of restraint(s) will be permitted and how the school will comply with rule 9 of these Rules</w:t>
      </w:r>
      <w:r w:rsidR="006F5A2B">
        <w:rPr>
          <w:sz w:val="22"/>
        </w:rPr>
        <w:t>;</w:t>
      </w:r>
    </w:p>
    <w:p w14:paraId="299FAE9D" w14:textId="383FC17B" w:rsidR="001203DC" w:rsidRPr="00C8287D" w:rsidRDefault="001203DC" w:rsidP="00CD6349">
      <w:pPr>
        <w:pStyle w:val="ListParagraph"/>
        <w:numPr>
          <w:ilvl w:val="2"/>
          <w:numId w:val="5"/>
        </w:numPr>
        <w:spacing w:before="200"/>
        <w:rPr>
          <w:sz w:val="22"/>
        </w:rPr>
      </w:pPr>
      <w:r w:rsidRPr="00C8287D">
        <w:rPr>
          <w:sz w:val="22"/>
        </w:rPr>
        <w:t>Seclusion of students</w:t>
      </w:r>
      <w:r w:rsidR="00A4773A">
        <w:rPr>
          <w:sz w:val="22"/>
        </w:rPr>
        <w:t>, including whether the school will utilize seclusion, and if so, how the school will comply with rule 9 of these Rules</w:t>
      </w:r>
      <w:r w:rsidR="006F5A2B">
        <w:rPr>
          <w:sz w:val="22"/>
        </w:rPr>
        <w:t>;</w:t>
      </w:r>
    </w:p>
    <w:p w14:paraId="3F61F10D" w14:textId="6B128DBA" w:rsidR="002822F8" w:rsidRPr="00C8287D" w:rsidRDefault="008F33B2" w:rsidP="00CD6349">
      <w:pPr>
        <w:pStyle w:val="ListParagraph"/>
        <w:numPr>
          <w:ilvl w:val="2"/>
          <w:numId w:val="5"/>
        </w:numPr>
        <w:spacing w:before="200"/>
        <w:rPr>
          <w:sz w:val="22"/>
        </w:rPr>
      </w:pPr>
      <w:r>
        <w:rPr>
          <w:sz w:val="22"/>
        </w:rPr>
        <w:t>E</w:t>
      </w:r>
      <w:r w:rsidR="002822F8" w:rsidRPr="00C8287D">
        <w:rPr>
          <w:sz w:val="22"/>
        </w:rPr>
        <w:t>xiting</w:t>
      </w:r>
      <w:r w:rsidR="00EB4D67">
        <w:rPr>
          <w:sz w:val="22"/>
        </w:rPr>
        <w:t>/</w:t>
      </w:r>
      <w:r w:rsidR="002822F8" w:rsidRPr="00C8287D">
        <w:rPr>
          <w:sz w:val="22"/>
        </w:rPr>
        <w:t>discharg</w:t>
      </w:r>
      <w:r>
        <w:rPr>
          <w:sz w:val="22"/>
        </w:rPr>
        <w:t>ing students from the school</w:t>
      </w:r>
      <w:r w:rsidR="006F5A2B">
        <w:rPr>
          <w:sz w:val="22"/>
        </w:rPr>
        <w:t>;</w:t>
      </w:r>
    </w:p>
    <w:p w14:paraId="426B77B0" w14:textId="1AFD21FE" w:rsidR="002822F8" w:rsidRPr="00C8287D" w:rsidRDefault="002822F8" w:rsidP="00CD6349">
      <w:pPr>
        <w:pStyle w:val="ListParagraph"/>
        <w:numPr>
          <w:ilvl w:val="2"/>
          <w:numId w:val="5"/>
        </w:numPr>
        <w:spacing w:before="200"/>
        <w:rPr>
          <w:sz w:val="22"/>
        </w:rPr>
      </w:pPr>
      <w:r w:rsidRPr="00C8287D">
        <w:rPr>
          <w:sz w:val="22"/>
        </w:rPr>
        <w:t>Parent and guardian engagement</w:t>
      </w:r>
      <w:r w:rsidR="003022A9" w:rsidRPr="00C8287D">
        <w:rPr>
          <w:sz w:val="22"/>
        </w:rPr>
        <w:t>, including t</w:t>
      </w:r>
      <w:r w:rsidRPr="00C8287D">
        <w:rPr>
          <w:sz w:val="22"/>
        </w:rPr>
        <w:t>ranslation and interpretation for parents and guardians who have limited English proficiency</w:t>
      </w:r>
      <w:r w:rsidR="006F5A2B">
        <w:rPr>
          <w:sz w:val="22"/>
        </w:rPr>
        <w:t>;</w:t>
      </w:r>
    </w:p>
    <w:p w14:paraId="71C8C57D" w14:textId="197A4E96" w:rsidR="00850A81" w:rsidRPr="00C8287D" w:rsidRDefault="00850A81" w:rsidP="00CD6349">
      <w:pPr>
        <w:pStyle w:val="ListParagraph"/>
        <w:numPr>
          <w:ilvl w:val="1"/>
          <w:numId w:val="5"/>
        </w:numPr>
        <w:spacing w:before="200"/>
        <w:rPr>
          <w:sz w:val="22"/>
        </w:rPr>
      </w:pPr>
      <w:r w:rsidRPr="00C8287D">
        <w:rPr>
          <w:sz w:val="22"/>
        </w:rPr>
        <w:t>Written assurances that, if approved, the school will:</w:t>
      </w:r>
    </w:p>
    <w:p w14:paraId="65835A31" w14:textId="081A707B" w:rsidR="003022A9" w:rsidRPr="00C8287D" w:rsidRDefault="003022A9" w:rsidP="00CD6349">
      <w:pPr>
        <w:pStyle w:val="ListParagraph"/>
        <w:numPr>
          <w:ilvl w:val="2"/>
          <w:numId w:val="5"/>
        </w:numPr>
        <w:spacing w:before="200"/>
        <w:rPr>
          <w:sz w:val="22"/>
        </w:rPr>
      </w:pPr>
      <w:r w:rsidRPr="00C8287D">
        <w:rPr>
          <w:sz w:val="22"/>
        </w:rPr>
        <w:t xml:space="preserve">Employ </w:t>
      </w:r>
      <w:proofErr w:type="gramStart"/>
      <w:r w:rsidRPr="00C8287D">
        <w:rPr>
          <w:sz w:val="22"/>
        </w:rPr>
        <w:t>sufficient numbers of</w:t>
      </w:r>
      <w:proofErr w:type="gramEnd"/>
      <w:r w:rsidRPr="00C8287D">
        <w:rPr>
          <w:sz w:val="22"/>
        </w:rPr>
        <w:t xml:space="preserve"> staff, with appropriate Colorado licenses and endorsements, to serve </w:t>
      </w:r>
      <w:r w:rsidR="0021361D" w:rsidRPr="00C8287D">
        <w:rPr>
          <w:sz w:val="22"/>
        </w:rPr>
        <w:t xml:space="preserve">all </w:t>
      </w:r>
      <w:r w:rsidRPr="00C8287D">
        <w:rPr>
          <w:sz w:val="22"/>
        </w:rPr>
        <w:t>students</w:t>
      </w:r>
      <w:r w:rsidR="0021361D" w:rsidRPr="00C8287D">
        <w:rPr>
          <w:sz w:val="22"/>
        </w:rPr>
        <w:t>, including multilingual learners,</w:t>
      </w:r>
      <w:r w:rsidRPr="00C8287D">
        <w:rPr>
          <w:sz w:val="22"/>
        </w:rPr>
        <w:t xml:space="preserve"> and</w:t>
      </w:r>
      <w:r w:rsidR="0021361D" w:rsidRPr="00C8287D">
        <w:rPr>
          <w:sz w:val="22"/>
        </w:rPr>
        <w:t xml:space="preserve"> to</w:t>
      </w:r>
      <w:r w:rsidRPr="00C8287D">
        <w:rPr>
          <w:sz w:val="22"/>
        </w:rPr>
        <w:t xml:space="preserve"> implement all students’ individualized education programs with fidelity</w:t>
      </w:r>
      <w:r w:rsidR="006F5A2B">
        <w:rPr>
          <w:sz w:val="22"/>
        </w:rPr>
        <w:t>;</w:t>
      </w:r>
    </w:p>
    <w:p w14:paraId="7B280308" w14:textId="7959CF62" w:rsidR="003022A9" w:rsidRPr="00C8287D" w:rsidRDefault="003022A9" w:rsidP="00CD6349">
      <w:pPr>
        <w:pStyle w:val="ListParagraph"/>
        <w:numPr>
          <w:ilvl w:val="2"/>
          <w:numId w:val="5"/>
        </w:numPr>
        <w:spacing w:before="200"/>
        <w:rPr>
          <w:sz w:val="22"/>
        </w:rPr>
      </w:pPr>
      <w:r w:rsidRPr="00C8287D">
        <w:rPr>
          <w:sz w:val="22"/>
        </w:rPr>
        <w:lastRenderedPageBreak/>
        <w:t>Implement the curriculum standards adopted by the Board</w:t>
      </w:r>
      <w:r w:rsidR="00BD457E">
        <w:rPr>
          <w:sz w:val="22"/>
        </w:rPr>
        <w:t xml:space="preserve"> pursuant to section 22-2-406(1)(a), C.R.S</w:t>
      </w:r>
      <w:r w:rsidRPr="00C8287D">
        <w:rPr>
          <w:sz w:val="22"/>
        </w:rPr>
        <w:t>.</w:t>
      </w:r>
      <w:r w:rsidR="006F5A2B">
        <w:rPr>
          <w:sz w:val="22"/>
        </w:rPr>
        <w:t>;</w:t>
      </w:r>
    </w:p>
    <w:p w14:paraId="2C4840BD" w14:textId="7530EE08" w:rsidR="005160AE" w:rsidRPr="00C8287D" w:rsidRDefault="005160AE" w:rsidP="00CD6349">
      <w:pPr>
        <w:pStyle w:val="ListParagraph"/>
        <w:numPr>
          <w:ilvl w:val="2"/>
          <w:numId w:val="5"/>
        </w:numPr>
        <w:spacing w:before="200"/>
        <w:rPr>
          <w:sz w:val="22"/>
        </w:rPr>
      </w:pPr>
      <w:r w:rsidRPr="00C8287D">
        <w:rPr>
          <w:sz w:val="22"/>
        </w:rPr>
        <w:t>Comply with accountability and accreditation measures adopted by the Board</w:t>
      </w:r>
      <w:r w:rsidR="00BD457E">
        <w:rPr>
          <w:sz w:val="22"/>
        </w:rPr>
        <w:t xml:space="preserve"> pursuant to section 22-2-406(1)(b)</w:t>
      </w:r>
      <w:r w:rsidR="006F5A2B">
        <w:rPr>
          <w:sz w:val="22"/>
        </w:rPr>
        <w:t>,</w:t>
      </w:r>
      <w:r w:rsidR="00BD457E">
        <w:rPr>
          <w:sz w:val="22"/>
        </w:rPr>
        <w:t xml:space="preserve"> C.R.S</w:t>
      </w:r>
      <w:r w:rsidRPr="00C8287D">
        <w:rPr>
          <w:sz w:val="22"/>
        </w:rPr>
        <w:t>.</w:t>
      </w:r>
      <w:r w:rsidR="006F5A2B">
        <w:rPr>
          <w:sz w:val="22"/>
        </w:rPr>
        <w:t>;</w:t>
      </w:r>
    </w:p>
    <w:p w14:paraId="1E48128F" w14:textId="10105E73" w:rsidR="00B44A2A" w:rsidRDefault="00B44A2A" w:rsidP="00CD6349">
      <w:pPr>
        <w:pStyle w:val="ListParagraph"/>
        <w:numPr>
          <w:ilvl w:val="2"/>
          <w:numId w:val="5"/>
        </w:numPr>
        <w:spacing w:before="200"/>
        <w:rPr>
          <w:sz w:val="22"/>
        </w:rPr>
      </w:pPr>
      <w:r>
        <w:rPr>
          <w:sz w:val="22"/>
        </w:rPr>
        <w:t xml:space="preserve">Administer </w:t>
      </w:r>
      <w:r w:rsidR="00BB67C3">
        <w:rPr>
          <w:sz w:val="22"/>
        </w:rPr>
        <w:t>state assessments that are mandatory for administrative units and approved facility schools</w:t>
      </w:r>
      <w:r>
        <w:rPr>
          <w:sz w:val="22"/>
        </w:rPr>
        <w:t>;</w:t>
      </w:r>
    </w:p>
    <w:p w14:paraId="5BFBDD7F" w14:textId="22F0636C" w:rsidR="00EB4D67" w:rsidRDefault="00EB4D67" w:rsidP="00CD6349">
      <w:pPr>
        <w:pStyle w:val="ListParagraph"/>
        <w:numPr>
          <w:ilvl w:val="2"/>
          <w:numId w:val="5"/>
        </w:numPr>
        <w:spacing w:before="200"/>
        <w:rPr>
          <w:sz w:val="22"/>
        </w:rPr>
      </w:pPr>
      <w:r>
        <w:rPr>
          <w:sz w:val="22"/>
        </w:rPr>
        <w:t>Provide</w:t>
      </w:r>
      <w:r w:rsidR="00AB2E30">
        <w:rPr>
          <w:sz w:val="22"/>
        </w:rPr>
        <w:t xml:space="preserve"> a</w:t>
      </w:r>
      <w:r>
        <w:rPr>
          <w:sz w:val="22"/>
        </w:rPr>
        <w:t xml:space="preserve"> progress report</w:t>
      </w:r>
      <w:r w:rsidR="00AB2E30">
        <w:rPr>
          <w:sz w:val="22"/>
        </w:rPr>
        <w:t xml:space="preserve"> that addresses at least academic</w:t>
      </w:r>
      <w:r w:rsidR="00EE05B7">
        <w:rPr>
          <w:sz w:val="22"/>
        </w:rPr>
        <w:t xml:space="preserve"> performance</w:t>
      </w:r>
      <w:r w:rsidR="00AB2E30">
        <w:rPr>
          <w:sz w:val="22"/>
        </w:rPr>
        <w:t xml:space="preserve"> and behavior</w:t>
      </w:r>
      <w:r>
        <w:rPr>
          <w:sz w:val="22"/>
        </w:rPr>
        <w:t xml:space="preserve"> to each student’s parent or guardian and administrative unit of residence</w:t>
      </w:r>
      <w:r w:rsidR="00AB2E30">
        <w:rPr>
          <w:sz w:val="22"/>
        </w:rPr>
        <w:t xml:space="preserve"> at least once every </w:t>
      </w:r>
      <w:r w:rsidR="00A211F0">
        <w:rPr>
          <w:sz w:val="22"/>
        </w:rPr>
        <w:t xml:space="preserve">nine </w:t>
      </w:r>
      <w:r w:rsidR="00AB2E30">
        <w:rPr>
          <w:sz w:val="22"/>
        </w:rPr>
        <w:t>school weeks;</w:t>
      </w:r>
    </w:p>
    <w:p w14:paraId="49094610" w14:textId="19EAB3AE" w:rsidR="003022A9" w:rsidRPr="00C8287D" w:rsidRDefault="003022A9" w:rsidP="00CD6349">
      <w:pPr>
        <w:pStyle w:val="ListParagraph"/>
        <w:numPr>
          <w:ilvl w:val="2"/>
          <w:numId w:val="5"/>
        </w:numPr>
        <w:spacing w:before="200"/>
        <w:rPr>
          <w:sz w:val="22"/>
        </w:rPr>
      </w:pPr>
      <w:r w:rsidRPr="00C8287D">
        <w:rPr>
          <w:sz w:val="22"/>
        </w:rPr>
        <w:t>Provide accurate and timely student enrollment data to the Office</w:t>
      </w:r>
      <w:r w:rsidR="006F5A2B">
        <w:rPr>
          <w:sz w:val="22"/>
        </w:rPr>
        <w:t>;</w:t>
      </w:r>
    </w:p>
    <w:p w14:paraId="7F5BF80E" w14:textId="1C2E7BFE" w:rsidR="008746E7" w:rsidRDefault="008746E7" w:rsidP="00CD6349">
      <w:pPr>
        <w:pStyle w:val="ListParagraph"/>
        <w:numPr>
          <w:ilvl w:val="2"/>
          <w:numId w:val="5"/>
        </w:numPr>
        <w:spacing w:before="200"/>
        <w:rPr>
          <w:sz w:val="22"/>
        </w:rPr>
      </w:pPr>
      <w:r>
        <w:rPr>
          <w:sz w:val="22"/>
        </w:rPr>
        <w:t>Comply with the notification requirements in rule 5 of these Rules;</w:t>
      </w:r>
    </w:p>
    <w:p w14:paraId="622F2A4A" w14:textId="3CF9747D" w:rsidR="005160AE" w:rsidRPr="00C8287D" w:rsidRDefault="005160AE" w:rsidP="00CD6349">
      <w:pPr>
        <w:pStyle w:val="ListParagraph"/>
        <w:numPr>
          <w:ilvl w:val="2"/>
          <w:numId w:val="5"/>
        </w:numPr>
        <w:spacing w:before="200"/>
        <w:rPr>
          <w:sz w:val="22"/>
        </w:rPr>
      </w:pPr>
      <w:r w:rsidRPr="00C8287D">
        <w:rPr>
          <w:sz w:val="22"/>
        </w:rPr>
        <w:t xml:space="preserve">Comply with the records maintenance and reporting requirements in </w:t>
      </w:r>
      <w:r w:rsidR="007E6F63">
        <w:rPr>
          <w:sz w:val="22"/>
        </w:rPr>
        <w:t>rule</w:t>
      </w:r>
      <w:r w:rsidRPr="00C8287D">
        <w:rPr>
          <w:sz w:val="22"/>
        </w:rPr>
        <w:t xml:space="preserve"> </w:t>
      </w:r>
      <w:r w:rsidR="008746E7">
        <w:rPr>
          <w:sz w:val="22"/>
        </w:rPr>
        <w:t>6</w:t>
      </w:r>
      <w:r w:rsidRPr="00C8287D">
        <w:rPr>
          <w:sz w:val="22"/>
        </w:rPr>
        <w:t xml:space="preserve"> of these Rules</w:t>
      </w:r>
      <w:r w:rsidR="00B25A8B">
        <w:rPr>
          <w:sz w:val="22"/>
        </w:rPr>
        <w:t>;</w:t>
      </w:r>
    </w:p>
    <w:p w14:paraId="5D2EDEA2" w14:textId="1F41E4C0" w:rsidR="003022A9" w:rsidRPr="00C8287D" w:rsidRDefault="003022A9" w:rsidP="00CD6349">
      <w:pPr>
        <w:pStyle w:val="ListParagraph"/>
        <w:numPr>
          <w:ilvl w:val="2"/>
          <w:numId w:val="5"/>
        </w:numPr>
        <w:spacing w:before="200"/>
        <w:rPr>
          <w:sz w:val="22"/>
        </w:rPr>
      </w:pPr>
      <w:r w:rsidRPr="00C8287D">
        <w:rPr>
          <w:sz w:val="22"/>
        </w:rPr>
        <w:t xml:space="preserve">Provide accurate and timely </w:t>
      </w:r>
      <w:r w:rsidR="005160AE" w:rsidRPr="00C8287D">
        <w:rPr>
          <w:sz w:val="22"/>
        </w:rPr>
        <w:t xml:space="preserve">information and records to the Office for purposes of </w:t>
      </w:r>
      <w:proofErr w:type="gramStart"/>
      <w:r w:rsidR="005160AE" w:rsidRPr="00C8287D">
        <w:rPr>
          <w:sz w:val="22"/>
        </w:rPr>
        <w:t>the monitoring</w:t>
      </w:r>
      <w:proofErr w:type="gramEnd"/>
      <w:r w:rsidR="005160AE" w:rsidRPr="00C8287D">
        <w:rPr>
          <w:sz w:val="22"/>
        </w:rPr>
        <w:t xml:space="preserve"> and accountability requirements in </w:t>
      </w:r>
      <w:r w:rsidR="007E6F63">
        <w:rPr>
          <w:sz w:val="22"/>
        </w:rPr>
        <w:t>rule</w:t>
      </w:r>
      <w:r w:rsidR="005160AE" w:rsidRPr="00C8287D">
        <w:rPr>
          <w:sz w:val="22"/>
        </w:rPr>
        <w:t xml:space="preserve"> </w:t>
      </w:r>
      <w:r w:rsidR="008746E7">
        <w:rPr>
          <w:sz w:val="22"/>
        </w:rPr>
        <w:t>7</w:t>
      </w:r>
      <w:r w:rsidR="005160AE" w:rsidRPr="00C8287D">
        <w:rPr>
          <w:sz w:val="22"/>
        </w:rPr>
        <w:t xml:space="preserve"> of these Rules</w:t>
      </w:r>
      <w:r w:rsidR="00B25A8B">
        <w:rPr>
          <w:sz w:val="22"/>
        </w:rPr>
        <w:t>;</w:t>
      </w:r>
    </w:p>
    <w:p w14:paraId="7FBBE452" w14:textId="1166B081" w:rsidR="0021361D" w:rsidRPr="00C8287D" w:rsidRDefault="0021361D" w:rsidP="00CD6349">
      <w:pPr>
        <w:pStyle w:val="ListParagraph"/>
        <w:numPr>
          <w:ilvl w:val="2"/>
          <w:numId w:val="5"/>
        </w:numPr>
        <w:spacing w:before="200"/>
        <w:rPr>
          <w:sz w:val="22"/>
        </w:rPr>
      </w:pPr>
      <w:r w:rsidRPr="00C8287D">
        <w:rPr>
          <w:sz w:val="22"/>
        </w:rPr>
        <w:t xml:space="preserve">Comply with the instructional hours </w:t>
      </w:r>
      <w:r w:rsidR="006F5A2B">
        <w:rPr>
          <w:sz w:val="22"/>
        </w:rPr>
        <w:t xml:space="preserve">and contact days </w:t>
      </w:r>
      <w:r w:rsidRPr="00C8287D">
        <w:rPr>
          <w:sz w:val="22"/>
        </w:rPr>
        <w:t xml:space="preserve">requirements in </w:t>
      </w:r>
      <w:r w:rsidR="007E6F63">
        <w:rPr>
          <w:sz w:val="22"/>
        </w:rPr>
        <w:t>rule</w:t>
      </w:r>
      <w:r w:rsidRPr="00C8287D">
        <w:rPr>
          <w:sz w:val="22"/>
        </w:rPr>
        <w:t xml:space="preserve"> </w:t>
      </w:r>
      <w:r w:rsidR="008746E7">
        <w:rPr>
          <w:sz w:val="22"/>
        </w:rPr>
        <w:t>8</w:t>
      </w:r>
      <w:r w:rsidRPr="00C8287D">
        <w:rPr>
          <w:sz w:val="22"/>
        </w:rPr>
        <w:t xml:space="preserve"> of these Rules</w:t>
      </w:r>
      <w:r w:rsidR="006F5A2B">
        <w:rPr>
          <w:sz w:val="22"/>
        </w:rPr>
        <w:t>;</w:t>
      </w:r>
    </w:p>
    <w:p w14:paraId="6633155F" w14:textId="1DE2909F" w:rsidR="0021361D" w:rsidRPr="00C8287D" w:rsidRDefault="0021361D" w:rsidP="00CD6349">
      <w:pPr>
        <w:pStyle w:val="ListParagraph"/>
        <w:numPr>
          <w:ilvl w:val="2"/>
          <w:numId w:val="5"/>
        </w:numPr>
        <w:spacing w:before="200"/>
        <w:rPr>
          <w:sz w:val="22"/>
        </w:rPr>
      </w:pPr>
      <w:r w:rsidRPr="00C8287D">
        <w:rPr>
          <w:sz w:val="22"/>
        </w:rPr>
        <w:t xml:space="preserve">Comply with the restraint and seclusion requirements in </w:t>
      </w:r>
      <w:r w:rsidR="007E6F63">
        <w:rPr>
          <w:sz w:val="22"/>
        </w:rPr>
        <w:t>rule</w:t>
      </w:r>
      <w:r w:rsidRPr="00C8287D">
        <w:rPr>
          <w:sz w:val="22"/>
        </w:rPr>
        <w:t xml:space="preserve"> </w:t>
      </w:r>
      <w:r w:rsidR="008746E7">
        <w:rPr>
          <w:sz w:val="22"/>
        </w:rPr>
        <w:t>9</w:t>
      </w:r>
      <w:r w:rsidRPr="00C8287D">
        <w:rPr>
          <w:sz w:val="22"/>
        </w:rPr>
        <w:t xml:space="preserve"> of these Rules</w:t>
      </w:r>
      <w:r w:rsidR="006F5A2B">
        <w:rPr>
          <w:sz w:val="22"/>
        </w:rPr>
        <w:t>;</w:t>
      </w:r>
    </w:p>
    <w:p w14:paraId="50C7D9D1" w14:textId="22DDB8DC" w:rsidR="0021361D" w:rsidRPr="00C8287D" w:rsidRDefault="0021361D" w:rsidP="00CD6349">
      <w:pPr>
        <w:pStyle w:val="ListParagraph"/>
        <w:numPr>
          <w:ilvl w:val="2"/>
          <w:numId w:val="5"/>
        </w:numPr>
        <w:spacing w:before="200"/>
        <w:rPr>
          <w:sz w:val="22"/>
        </w:rPr>
      </w:pPr>
      <w:r w:rsidRPr="00C8287D">
        <w:rPr>
          <w:sz w:val="22"/>
        </w:rPr>
        <w:t xml:space="preserve">Comply with the Individual Career and Academic Plan requirements in </w:t>
      </w:r>
      <w:r w:rsidR="007E6F63">
        <w:rPr>
          <w:sz w:val="22"/>
        </w:rPr>
        <w:t>rule</w:t>
      </w:r>
      <w:r w:rsidRPr="00C8287D">
        <w:rPr>
          <w:sz w:val="22"/>
        </w:rPr>
        <w:t xml:space="preserve"> </w:t>
      </w:r>
      <w:r w:rsidR="008746E7">
        <w:rPr>
          <w:sz w:val="22"/>
        </w:rPr>
        <w:t>10</w:t>
      </w:r>
      <w:r w:rsidRPr="00C8287D">
        <w:rPr>
          <w:sz w:val="22"/>
        </w:rPr>
        <w:t xml:space="preserve"> of these Rules</w:t>
      </w:r>
      <w:r w:rsidR="006F5A2B">
        <w:rPr>
          <w:sz w:val="22"/>
        </w:rPr>
        <w:t>;</w:t>
      </w:r>
    </w:p>
    <w:p w14:paraId="35A03DA2" w14:textId="789228C7" w:rsidR="0021361D" w:rsidRPr="00C8287D" w:rsidRDefault="0021361D" w:rsidP="00CD6349">
      <w:pPr>
        <w:pStyle w:val="ListParagraph"/>
        <w:numPr>
          <w:ilvl w:val="2"/>
          <w:numId w:val="5"/>
        </w:numPr>
        <w:spacing w:before="200"/>
        <w:rPr>
          <w:sz w:val="22"/>
        </w:rPr>
      </w:pPr>
      <w:r w:rsidRPr="00C8287D">
        <w:rPr>
          <w:sz w:val="22"/>
        </w:rPr>
        <w:t xml:space="preserve">Comply with the </w:t>
      </w:r>
      <w:r w:rsidR="006F5A2B">
        <w:rPr>
          <w:sz w:val="22"/>
        </w:rPr>
        <w:t>diploma</w:t>
      </w:r>
      <w:r w:rsidRPr="00C8287D">
        <w:rPr>
          <w:sz w:val="22"/>
        </w:rPr>
        <w:t xml:space="preserve"> requirements in </w:t>
      </w:r>
      <w:r w:rsidR="007E6F63">
        <w:rPr>
          <w:sz w:val="22"/>
        </w:rPr>
        <w:t>rule</w:t>
      </w:r>
      <w:r w:rsidRPr="00C8287D">
        <w:rPr>
          <w:sz w:val="22"/>
        </w:rPr>
        <w:t xml:space="preserve"> </w:t>
      </w:r>
      <w:r w:rsidR="008746E7">
        <w:rPr>
          <w:sz w:val="22"/>
        </w:rPr>
        <w:t>11</w:t>
      </w:r>
      <w:r w:rsidRPr="00C8287D">
        <w:rPr>
          <w:sz w:val="22"/>
        </w:rPr>
        <w:t xml:space="preserve"> of these Rules</w:t>
      </w:r>
      <w:r w:rsidR="006F5A2B">
        <w:rPr>
          <w:sz w:val="22"/>
        </w:rPr>
        <w:t>;</w:t>
      </w:r>
    </w:p>
    <w:p w14:paraId="40B36C6D" w14:textId="1AE7A42B" w:rsidR="005160AE" w:rsidRPr="00C8287D" w:rsidRDefault="005160AE" w:rsidP="00CD6349">
      <w:pPr>
        <w:pStyle w:val="ListParagraph"/>
        <w:numPr>
          <w:ilvl w:val="2"/>
          <w:numId w:val="5"/>
        </w:numPr>
        <w:spacing w:before="200"/>
        <w:rPr>
          <w:sz w:val="22"/>
        </w:rPr>
      </w:pPr>
      <w:r w:rsidRPr="00C8287D">
        <w:rPr>
          <w:sz w:val="22"/>
        </w:rPr>
        <w:t>Fully implement the individualized education programs of, and ensure a free appropriate public education is made available to, all Individuals with Disabilities Education Act-eligible students attending the school</w:t>
      </w:r>
      <w:r w:rsidR="00381E39">
        <w:rPr>
          <w:sz w:val="22"/>
        </w:rPr>
        <w:t>;</w:t>
      </w:r>
    </w:p>
    <w:p w14:paraId="5F6932E9" w14:textId="7B22F8BA" w:rsidR="0021361D" w:rsidRPr="00C8287D" w:rsidRDefault="0021361D" w:rsidP="00CD6349">
      <w:pPr>
        <w:pStyle w:val="ListParagraph"/>
        <w:numPr>
          <w:ilvl w:val="2"/>
          <w:numId w:val="5"/>
        </w:numPr>
        <w:spacing w:before="200"/>
        <w:rPr>
          <w:sz w:val="22"/>
        </w:rPr>
      </w:pPr>
      <w:r w:rsidRPr="00C8287D">
        <w:rPr>
          <w:sz w:val="22"/>
        </w:rPr>
        <w:t xml:space="preserve">As a recipient of federal financial assistance in the form of Individuals with Disabilities Education Act funding, comply with Title VI of the Civil Rights Act of 1964 (42 U.S.C. § 2000d; 34 C.F.R. Part 100); Title IX of the Education Amendments of 1972 (20 U.S.C. § 1681 et seq.; 34 C.F.R. Part 106); Section 504 of the Rehabilitation Act of 1973 (29 U.S.C. § 794; and 34 C.F.R. Part 104); </w:t>
      </w:r>
      <w:r w:rsidR="009973BD">
        <w:rPr>
          <w:sz w:val="22"/>
        </w:rPr>
        <w:t xml:space="preserve">and the </w:t>
      </w:r>
      <w:r w:rsidRPr="00C8287D">
        <w:rPr>
          <w:sz w:val="22"/>
        </w:rPr>
        <w:t>Family Educational Rights and Privacy Act (20 U.S.C. § 1232g; 34 C.F.R. Part 99)</w:t>
      </w:r>
      <w:r w:rsidR="00381E39">
        <w:rPr>
          <w:sz w:val="22"/>
        </w:rPr>
        <w:t>;</w:t>
      </w:r>
    </w:p>
    <w:p w14:paraId="77585715" w14:textId="07ACF740" w:rsidR="0021361D" w:rsidRDefault="0021361D" w:rsidP="00CD6349">
      <w:pPr>
        <w:pStyle w:val="ListParagraph"/>
        <w:numPr>
          <w:ilvl w:val="2"/>
          <w:numId w:val="5"/>
        </w:numPr>
        <w:spacing w:before="200"/>
        <w:rPr>
          <w:sz w:val="22"/>
        </w:rPr>
      </w:pPr>
      <w:r w:rsidRPr="00C8287D">
        <w:rPr>
          <w:sz w:val="22"/>
        </w:rPr>
        <w:t>As a place of public accommodation, comply with Title III of the Americans with Disabilities Act of 1990 (42 U.S.C. § 12181–12189; 28 C.F.R. Part 36) and the Colorado Anti</w:t>
      </w:r>
      <w:r w:rsidR="009973BD">
        <w:rPr>
          <w:sz w:val="22"/>
        </w:rPr>
        <w:t>-</w:t>
      </w:r>
      <w:r w:rsidRPr="00C8287D">
        <w:rPr>
          <w:sz w:val="22"/>
        </w:rPr>
        <w:t>discrimination Act (sections 24-34-601–605, C.R.S)</w:t>
      </w:r>
      <w:r w:rsidR="00381E39">
        <w:rPr>
          <w:sz w:val="22"/>
        </w:rPr>
        <w:t xml:space="preserve">; </w:t>
      </w:r>
    </w:p>
    <w:p w14:paraId="59F9E882" w14:textId="7915B570" w:rsidR="00B30DDB" w:rsidRPr="00C8287D" w:rsidRDefault="00B30DDB" w:rsidP="00CD6349">
      <w:pPr>
        <w:pStyle w:val="ListParagraph"/>
        <w:numPr>
          <w:ilvl w:val="2"/>
          <w:numId w:val="5"/>
        </w:numPr>
        <w:spacing w:before="200"/>
        <w:rPr>
          <w:sz w:val="22"/>
        </w:rPr>
      </w:pPr>
      <w:r>
        <w:rPr>
          <w:sz w:val="22"/>
        </w:rPr>
        <w:t xml:space="preserve">Comply with any applicable requirements for recipients of funding from the U.S. Department of Agriculture (e.g., funding for </w:t>
      </w:r>
      <w:r w:rsidRPr="00B30DDB">
        <w:rPr>
          <w:sz w:val="22"/>
        </w:rPr>
        <w:t xml:space="preserve">National School </w:t>
      </w:r>
      <w:r w:rsidRPr="00B30DDB">
        <w:rPr>
          <w:sz w:val="22"/>
        </w:rPr>
        <w:lastRenderedPageBreak/>
        <w:t>Lunch Program, School Breakfast Program, Special Milk Program for Children, Child and Adult Care Food Program</w:t>
      </w:r>
      <w:r>
        <w:rPr>
          <w:sz w:val="22"/>
        </w:rPr>
        <w:t>,</w:t>
      </w:r>
      <w:r w:rsidRPr="00B30DDB">
        <w:rPr>
          <w:sz w:val="22"/>
        </w:rPr>
        <w:t xml:space="preserve"> and Summer Food Service Program</w:t>
      </w:r>
      <w:r>
        <w:rPr>
          <w:sz w:val="22"/>
        </w:rPr>
        <w:t>);</w:t>
      </w:r>
    </w:p>
    <w:p w14:paraId="56171070" w14:textId="700F2F35" w:rsidR="0021361D" w:rsidRPr="00C8287D" w:rsidRDefault="0021361D" w:rsidP="00CD6349">
      <w:pPr>
        <w:pStyle w:val="ListParagraph"/>
        <w:numPr>
          <w:ilvl w:val="2"/>
          <w:numId w:val="5"/>
        </w:numPr>
        <w:spacing w:before="200"/>
        <w:rPr>
          <w:sz w:val="22"/>
        </w:rPr>
      </w:pPr>
      <w:r w:rsidRPr="00C8287D">
        <w:rPr>
          <w:sz w:val="22"/>
        </w:rPr>
        <w:t xml:space="preserve">Operate as </w:t>
      </w:r>
      <w:r w:rsidR="00B30DDB">
        <w:rPr>
          <w:sz w:val="22"/>
        </w:rPr>
        <w:t xml:space="preserve">a </w:t>
      </w:r>
      <w:r w:rsidRPr="00C8287D">
        <w:rPr>
          <w:sz w:val="22"/>
        </w:rPr>
        <w:t xml:space="preserve">nonsectarian and nonreligious </w:t>
      </w:r>
      <w:r w:rsidR="00B30DDB">
        <w:rPr>
          <w:sz w:val="22"/>
        </w:rPr>
        <w:t>school</w:t>
      </w:r>
      <w:r w:rsidR="00F61FDC">
        <w:rPr>
          <w:sz w:val="22"/>
        </w:rPr>
        <w:t>;</w:t>
      </w:r>
    </w:p>
    <w:p w14:paraId="650B5BE3" w14:textId="5D27296F" w:rsidR="00F61FDC" w:rsidRDefault="00672434" w:rsidP="00CD6349">
      <w:pPr>
        <w:pStyle w:val="ListParagraph"/>
        <w:numPr>
          <w:ilvl w:val="1"/>
          <w:numId w:val="5"/>
        </w:numPr>
        <w:spacing w:before="200"/>
        <w:rPr>
          <w:sz w:val="22"/>
        </w:rPr>
      </w:pPr>
      <w:r>
        <w:rPr>
          <w:sz w:val="22"/>
        </w:rPr>
        <w:t>D</w:t>
      </w:r>
      <w:r w:rsidRPr="00672434">
        <w:rPr>
          <w:sz w:val="22"/>
        </w:rPr>
        <w:t>isclosure</w:t>
      </w:r>
      <w:r>
        <w:rPr>
          <w:sz w:val="22"/>
        </w:rPr>
        <w:t xml:space="preserve"> of</w:t>
      </w:r>
      <w:r w:rsidR="00C91AC6">
        <w:rPr>
          <w:sz w:val="22"/>
        </w:rPr>
        <w:t xml:space="preserve"> any</w:t>
      </w:r>
      <w:r w:rsidR="005F3CE5">
        <w:rPr>
          <w:sz w:val="22"/>
        </w:rPr>
        <w:t xml:space="preserve"> of the following, from any location or jurisdiction</w:t>
      </w:r>
      <w:r w:rsidR="00F61FDC">
        <w:rPr>
          <w:sz w:val="22"/>
        </w:rPr>
        <w:t>:</w:t>
      </w:r>
    </w:p>
    <w:p w14:paraId="4EC8A6C8" w14:textId="155281D5" w:rsidR="00672434" w:rsidRDefault="00C91AC6" w:rsidP="00CD6349">
      <w:pPr>
        <w:pStyle w:val="ListParagraph"/>
        <w:numPr>
          <w:ilvl w:val="2"/>
          <w:numId w:val="5"/>
        </w:numPr>
        <w:spacing w:before="200"/>
        <w:rPr>
          <w:sz w:val="22"/>
        </w:rPr>
      </w:pPr>
      <w:r>
        <w:rPr>
          <w:sz w:val="22"/>
        </w:rPr>
        <w:t>L</w:t>
      </w:r>
      <w:r w:rsidR="00672434" w:rsidRPr="00672434">
        <w:rPr>
          <w:sz w:val="22"/>
        </w:rPr>
        <w:t xml:space="preserve">itigation, </w:t>
      </w:r>
      <w:r w:rsidR="00672434">
        <w:rPr>
          <w:sz w:val="22"/>
        </w:rPr>
        <w:t>civil rights complaints, state complaints, due process cases</w:t>
      </w:r>
      <w:r w:rsidR="00A4773A">
        <w:rPr>
          <w:sz w:val="22"/>
        </w:rPr>
        <w:t>, or licensing proceedings</w:t>
      </w:r>
      <w:r w:rsidR="00672434">
        <w:rPr>
          <w:sz w:val="22"/>
        </w:rPr>
        <w:t xml:space="preserve"> pending against the facility, the entity that owns the facility, or </w:t>
      </w:r>
      <w:r w:rsidR="008537FB">
        <w:rPr>
          <w:sz w:val="22"/>
        </w:rPr>
        <w:t xml:space="preserve">a </w:t>
      </w:r>
      <w:r w:rsidR="00F61FDC">
        <w:rPr>
          <w:sz w:val="22"/>
        </w:rPr>
        <w:t>school operated by the facility or entity</w:t>
      </w:r>
      <w:r w:rsidR="00BC513D">
        <w:rPr>
          <w:sz w:val="22"/>
        </w:rPr>
        <w:t>;</w:t>
      </w:r>
      <w:r w:rsidR="00672434">
        <w:rPr>
          <w:sz w:val="22"/>
        </w:rPr>
        <w:t xml:space="preserve"> </w:t>
      </w:r>
    </w:p>
    <w:p w14:paraId="4FCEB6FE" w14:textId="194B7C15" w:rsidR="00672434" w:rsidRDefault="00C91AC6" w:rsidP="00CD6349">
      <w:pPr>
        <w:pStyle w:val="ListParagraph"/>
        <w:numPr>
          <w:ilvl w:val="2"/>
          <w:numId w:val="5"/>
        </w:numPr>
        <w:spacing w:before="200"/>
        <w:rPr>
          <w:sz w:val="22"/>
        </w:rPr>
      </w:pPr>
      <w:r>
        <w:rPr>
          <w:sz w:val="22"/>
        </w:rPr>
        <w:t>V</w:t>
      </w:r>
      <w:r w:rsidR="00F61FDC">
        <w:rPr>
          <w:sz w:val="22"/>
        </w:rPr>
        <w:t>erdicts</w:t>
      </w:r>
      <w:r w:rsidR="00A4773A">
        <w:rPr>
          <w:sz w:val="22"/>
        </w:rPr>
        <w:t xml:space="preserve">, </w:t>
      </w:r>
      <w:r w:rsidR="00F61FDC">
        <w:rPr>
          <w:sz w:val="22"/>
        </w:rPr>
        <w:t>complaint decisions</w:t>
      </w:r>
      <w:r w:rsidR="00A4773A">
        <w:rPr>
          <w:sz w:val="22"/>
        </w:rPr>
        <w:t>, or licensing decisions</w:t>
      </w:r>
      <w:r w:rsidR="00F61FDC">
        <w:rPr>
          <w:sz w:val="22"/>
        </w:rPr>
        <w:t xml:space="preserve"> adverse to the facility, the entity that owns the facility, or </w:t>
      </w:r>
      <w:r w:rsidR="008537FB">
        <w:rPr>
          <w:sz w:val="22"/>
        </w:rPr>
        <w:t xml:space="preserve">a </w:t>
      </w:r>
      <w:r>
        <w:rPr>
          <w:sz w:val="22"/>
        </w:rPr>
        <w:t>school operated by the facility or entity during the five years immediately preceding the application; and</w:t>
      </w:r>
    </w:p>
    <w:p w14:paraId="2EA23208" w14:textId="6B2ADE94" w:rsidR="00C91AC6" w:rsidRDefault="00C91AC6" w:rsidP="00CD6349">
      <w:pPr>
        <w:pStyle w:val="ListParagraph"/>
        <w:numPr>
          <w:ilvl w:val="2"/>
          <w:numId w:val="5"/>
        </w:numPr>
        <w:spacing w:before="200"/>
        <w:rPr>
          <w:sz w:val="22"/>
        </w:rPr>
      </w:pPr>
      <w:r>
        <w:rPr>
          <w:sz w:val="22"/>
        </w:rPr>
        <w:t xml:space="preserve">Settlement agreements that the facility, the entity that owns the facility, or </w:t>
      </w:r>
      <w:r w:rsidR="008537FB">
        <w:rPr>
          <w:sz w:val="22"/>
        </w:rPr>
        <w:t xml:space="preserve">a </w:t>
      </w:r>
      <w:r>
        <w:rPr>
          <w:sz w:val="22"/>
        </w:rPr>
        <w:t xml:space="preserve">school operated by the facility or entity </w:t>
      </w:r>
      <w:proofErr w:type="gramStart"/>
      <w:r>
        <w:rPr>
          <w:sz w:val="22"/>
        </w:rPr>
        <w:t>entered into</w:t>
      </w:r>
      <w:proofErr w:type="gramEnd"/>
      <w:r>
        <w:rPr>
          <w:sz w:val="22"/>
        </w:rPr>
        <w:t xml:space="preserve"> during the five years immediately preceding the application.</w:t>
      </w:r>
    </w:p>
    <w:p w14:paraId="230E4C7B" w14:textId="7E39B536" w:rsidR="00A4773A" w:rsidRDefault="00A4773A" w:rsidP="007958E6">
      <w:pPr>
        <w:pStyle w:val="ListParagraph"/>
        <w:numPr>
          <w:ilvl w:val="0"/>
          <w:numId w:val="5"/>
        </w:numPr>
        <w:spacing w:before="200"/>
        <w:rPr>
          <w:sz w:val="22"/>
        </w:rPr>
      </w:pPr>
      <w:r>
        <w:rPr>
          <w:sz w:val="22"/>
        </w:rPr>
        <w:t>Incomplete applications will not be considered by the Office or Board.</w:t>
      </w:r>
    </w:p>
    <w:p w14:paraId="212730C4" w14:textId="41B98C0F" w:rsidR="00E064CE" w:rsidRPr="00C8287D" w:rsidRDefault="000A3E83" w:rsidP="006A6F05">
      <w:pPr>
        <w:pStyle w:val="Heading3"/>
        <w:spacing w:before="200" w:after="0"/>
        <w:rPr>
          <w:sz w:val="22"/>
          <w:szCs w:val="22"/>
        </w:rPr>
      </w:pPr>
      <w:r>
        <w:rPr>
          <w:sz w:val="22"/>
          <w:szCs w:val="22"/>
        </w:rPr>
        <w:t>4</w:t>
      </w:r>
      <w:r w:rsidR="00E064CE" w:rsidRPr="00C8287D">
        <w:rPr>
          <w:sz w:val="22"/>
          <w:szCs w:val="22"/>
        </w:rPr>
        <w:t>.2</w:t>
      </w:r>
      <w:r w:rsidR="00E064CE" w:rsidRPr="00C8287D">
        <w:rPr>
          <w:sz w:val="22"/>
          <w:szCs w:val="22"/>
        </w:rPr>
        <w:tab/>
      </w:r>
      <w:r w:rsidR="009838E2" w:rsidRPr="00C8287D">
        <w:rPr>
          <w:sz w:val="22"/>
          <w:szCs w:val="22"/>
        </w:rPr>
        <w:t>Application Review</w:t>
      </w:r>
      <w:r w:rsidR="00FA7CFE" w:rsidRPr="00C8287D">
        <w:rPr>
          <w:sz w:val="22"/>
          <w:szCs w:val="22"/>
        </w:rPr>
        <w:t>s</w:t>
      </w:r>
    </w:p>
    <w:p w14:paraId="45E7D2BD" w14:textId="566D9AA9" w:rsidR="00E064CE" w:rsidRPr="00C8287D" w:rsidRDefault="009838E2" w:rsidP="00CD6349">
      <w:pPr>
        <w:pStyle w:val="ListParagraph"/>
        <w:numPr>
          <w:ilvl w:val="0"/>
          <w:numId w:val="6"/>
        </w:numPr>
        <w:spacing w:before="200"/>
        <w:rPr>
          <w:sz w:val="22"/>
        </w:rPr>
      </w:pPr>
      <w:r w:rsidRPr="00C8287D">
        <w:rPr>
          <w:sz w:val="22"/>
        </w:rPr>
        <w:t>Within 60 days of receiving an application</w:t>
      </w:r>
      <w:r w:rsidR="001D0D55">
        <w:rPr>
          <w:sz w:val="22"/>
        </w:rPr>
        <w:t xml:space="preserve"> </w:t>
      </w:r>
      <w:r w:rsidR="001D0D55" w:rsidRPr="00C8287D">
        <w:rPr>
          <w:sz w:val="22"/>
        </w:rPr>
        <w:t>to establish an approved facility school</w:t>
      </w:r>
      <w:r w:rsidRPr="00C8287D">
        <w:rPr>
          <w:sz w:val="22"/>
        </w:rPr>
        <w:t>, the Office shall:</w:t>
      </w:r>
    </w:p>
    <w:p w14:paraId="6CB8C690" w14:textId="67D01786" w:rsidR="009838E2" w:rsidRPr="00C8287D" w:rsidRDefault="009838E2" w:rsidP="00CD6349">
      <w:pPr>
        <w:pStyle w:val="ListParagraph"/>
        <w:numPr>
          <w:ilvl w:val="1"/>
          <w:numId w:val="6"/>
        </w:numPr>
        <w:spacing w:before="200"/>
        <w:rPr>
          <w:sz w:val="22"/>
        </w:rPr>
      </w:pPr>
      <w:r w:rsidRPr="00C8287D">
        <w:rPr>
          <w:sz w:val="22"/>
        </w:rPr>
        <w:t>Assess the application using a standardized rubric</w:t>
      </w:r>
      <w:r w:rsidR="00B377A1">
        <w:rPr>
          <w:sz w:val="22"/>
        </w:rPr>
        <w:t>;</w:t>
      </w:r>
    </w:p>
    <w:p w14:paraId="07A67B8D" w14:textId="7B8CB3EA" w:rsidR="009838E2" w:rsidRPr="00C8287D" w:rsidRDefault="009838E2" w:rsidP="00CD6349">
      <w:pPr>
        <w:pStyle w:val="ListParagraph"/>
        <w:numPr>
          <w:ilvl w:val="1"/>
          <w:numId w:val="6"/>
        </w:numPr>
        <w:spacing w:before="200"/>
        <w:rPr>
          <w:sz w:val="22"/>
        </w:rPr>
      </w:pPr>
      <w:r w:rsidRPr="00C8287D">
        <w:rPr>
          <w:sz w:val="22"/>
        </w:rPr>
        <w:t xml:space="preserve">Visit the facility and complete </w:t>
      </w:r>
      <w:r w:rsidR="00A33326">
        <w:rPr>
          <w:sz w:val="22"/>
        </w:rPr>
        <w:t>the</w:t>
      </w:r>
      <w:r w:rsidR="008537FB">
        <w:rPr>
          <w:sz w:val="22"/>
        </w:rPr>
        <w:t xml:space="preserve"> onsite</w:t>
      </w:r>
      <w:r w:rsidR="00A33326">
        <w:rPr>
          <w:sz w:val="22"/>
        </w:rPr>
        <w:t xml:space="preserve"> visit section of the rubric</w:t>
      </w:r>
      <w:r w:rsidR="00B377A1">
        <w:rPr>
          <w:sz w:val="22"/>
        </w:rPr>
        <w:t>; and</w:t>
      </w:r>
    </w:p>
    <w:p w14:paraId="4CD03C7D" w14:textId="33799A73" w:rsidR="00E064CE" w:rsidRPr="00C8287D" w:rsidRDefault="009838E2" w:rsidP="00CD6349">
      <w:pPr>
        <w:pStyle w:val="ListParagraph"/>
        <w:numPr>
          <w:ilvl w:val="1"/>
          <w:numId w:val="6"/>
        </w:numPr>
        <w:spacing w:before="200"/>
        <w:rPr>
          <w:sz w:val="22"/>
        </w:rPr>
      </w:pPr>
      <w:r w:rsidRPr="00C8287D">
        <w:rPr>
          <w:sz w:val="22"/>
        </w:rPr>
        <w:t>Submit to the Board a packet that includes</w:t>
      </w:r>
      <w:r w:rsidR="008537FB">
        <w:rPr>
          <w:sz w:val="22"/>
        </w:rPr>
        <w:t>, at a minimum,</w:t>
      </w:r>
      <w:r w:rsidRPr="00C8287D">
        <w:rPr>
          <w:sz w:val="22"/>
        </w:rPr>
        <w:t xml:space="preserve"> the application, the completed rubric, and a recommendation </w:t>
      </w:r>
      <w:proofErr w:type="gramStart"/>
      <w:r w:rsidRPr="00C8287D">
        <w:rPr>
          <w:sz w:val="22"/>
        </w:rPr>
        <w:t>for</w:t>
      </w:r>
      <w:proofErr w:type="gramEnd"/>
      <w:r w:rsidRPr="00C8287D">
        <w:rPr>
          <w:sz w:val="22"/>
        </w:rPr>
        <w:t xml:space="preserve"> whether the Board should grant or deny approval</w:t>
      </w:r>
      <w:r w:rsidR="008537FB">
        <w:rPr>
          <w:sz w:val="22"/>
        </w:rPr>
        <w:t xml:space="preserve"> of the facility school</w:t>
      </w:r>
      <w:r w:rsidRPr="00C8287D">
        <w:rPr>
          <w:sz w:val="22"/>
        </w:rPr>
        <w:t>.</w:t>
      </w:r>
    </w:p>
    <w:p w14:paraId="6BAD77F3" w14:textId="3EBF0FF8" w:rsidR="00E064CE" w:rsidRPr="00C8287D" w:rsidRDefault="009838E2" w:rsidP="00CD6349">
      <w:pPr>
        <w:pStyle w:val="ListParagraph"/>
        <w:numPr>
          <w:ilvl w:val="0"/>
          <w:numId w:val="6"/>
        </w:numPr>
        <w:spacing w:before="200"/>
        <w:rPr>
          <w:sz w:val="22"/>
        </w:rPr>
      </w:pPr>
      <w:r w:rsidRPr="00C8287D">
        <w:rPr>
          <w:sz w:val="22"/>
        </w:rPr>
        <w:t>Within 60 days of receiving a</w:t>
      </w:r>
      <w:r w:rsidR="00130339">
        <w:rPr>
          <w:sz w:val="22"/>
        </w:rPr>
        <w:t>n application</w:t>
      </w:r>
      <w:r w:rsidRPr="00C8287D">
        <w:rPr>
          <w:sz w:val="22"/>
        </w:rPr>
        <w:t xml:space="preserve"> packet from the Office, the Board shall:</w:t>
      </w:r>
    </w:p>
    <w:p w14:paraId="070E70A2" w14:textId="55516405" w:rsidR="009838E2" w:rsidRPr="00C8287D" w:rsidRDefault="009838E2" w:rsidP="00CD6349">
      <w:pPr>
        <w:pStyle w:val="ListParagraph"/>
        <w:numPr>
          <w:ilvl w:val="1"/>
          <w:numId w:val="6"/>
        </w:numPr>
        <w:spacing w:before="200"/>
        <w:rPr>
          <w:sz w:val="22"/>
        </w:rPr>
      </w:pPr>
      <w:r w:rsidRPr="00C8287D">
        <w:rPr>
          <w:sz w:val="22"/>
        </w:rPr>
        <w:t xml:space="preserve">Review the contents of the </w:t>
      </w:r>
      <w:r w:rsidR="00130339">
        <w:rPr>
          <w:sz w:val="22"/>
        </w:rPr>
        <w:t xml:space="preserve">application </w:t>
      </w:r>
      <w:r w:rsidRPr="00C8287D">
        <w:rPr>
          <w:sz w:val="22"/>
        </w:rPr>
        <w:t>packet</w:t>
      </w:r>
      <w:r w:rsidR="00B377A1">
        <w:rPr>
          <w:sz w:val="22"/>
        </w:rPr>
        <w:t>;</w:t>
      </w:r>
    </w:p>
    <w:p w14:paraId="0F982E3B" w14:textId="1643B2FD" w:rsidR="00FA7CFE" w:rsidRPr="00C8287D" w:rsidRDefault="009838E2" w:rsidP="00CD6349">
      <w:pPr>
        <w:pStyle w:val="ListParagraph"/>
        <w:numPr>
          <w:ilvl w:val="1"/>
          <w:numId w:val="6"/>
        </w:numPr>
        <w:spacing w:before="200"/>
        <w:rPr>
          <w:sz w:val="22"/>
        </w:rPr>
      </w:pPr>
      <w:r w:rsidRPr="00C8287D">
        <w:rPr>
          <w:sz w:val="22"/>
        </w:rPr>
        <w:t xml:space="preserve">Hold a </w:t>
      </w:r>
      <w:r w:rsidR="002C5128">
        <w:rPr>
          <w:sz w:val="22"/>
        </w:rPr>
        <w:t>meeting</w:t>
      </w:r>
      <w:r w:rsidR="002C5128" w:rsidRPr="00C8287D">
        <w:rPr>
          <w:sz w:val="22"/>
        </w:rPr>
        <w:t xml:space="preserve"> </w:t>
      </w:r>
      <w:r w:rsidRPr="00C8287D">
        <w:rPr>
          <w:sz w:val="22"/>
        </w:rPr>
        <w:t xml:space="preserve">at which </w:t>
      </w:r>
      <w:r w:rsidR="00FA7CFE" w:rsidRPr="00C8287D">
        <w:rPr>
          <w:sz w:val="22"/>
        </w:rPr>
        <w:t xml:space="preserve">there </w:t>
      </w:r>
      <w:proofErr w:type="gramStart"/>
      <w:r w:rsidR="00FA7CFE" w:rsidRPr="00C8287D">
        <w:rPr>
          <w:sz w:val="22"/>
        </w:rPr>
        <w:t>is</w:t>
      </w:r>
      <w:proofErr w:type="gramEnd"/>
      <w:r w:rsidR="00FA7CFE" w:rsidRPr="00C8287D">
        <w:rPr>
          <w:sz w:val="22"/>
        </w:rPr>
        <w:t>:</w:t>
      </w:r>
    </w:p>
    <w:p w14:paraId="4805027D" w14:textId="07752948" w:rsidR="00FA7CFE" w:rsidRPr="00C8287D" w:rsidRDefault="00FA7CFE" w:rsidP="00CD6349">
      <w:pPr>
        <w:pStyle w:val="ListParagraph"/>
        <w:numPr>
          <w:ilvl w:val="2"/>
          <w:numId w:val="6"/>
        </w:numPr>
        <w:spacing w:before="200"/>
        <w:rPr>
          <w:sz w:val="22"/>
        </w:rPr>
      </w:pPr>
      <w:r w:rsidRPr="00C8287D">
        <w:rPr>
          <w:sz w:val="22"/>
        </w:rPr>
        <w:t>An opportunity for the public to comment on the applicant or application</w:t>
      </w:r>
      <w:r w:rsidR="00B377A1">
        <w:rPr>
          <w:sz w:val="22"/>
        </w:rPr>
        <w:t>;</w:t>
      </w:r>
    </w:p>
    <w:p w14:paraId="78DF9EBC" w14:textId="0E2F5FA8" w:rsidR="00E064CE" w:rsidRPr="00C8287D" w:rsidRDefault="00FA7CFE" w:rsidP="00CD6349">
      <w:pPr>
        <w:pStyle w:val="ListParagraph"/>
        <w:numPr>
          <w:ilvl w:val="2"/>
          <w:numId w:val="6"/>
        </w:numPr>
        <w:spacing w:before="200"/>
        <w:rPr>
          <w:sz w:val="22"/>
        </w:rPr>
      </w:pPr>
      <w:r w:rsidRPr="00C8287D">
        <w:rPr>
          <w:sz w:val="22"/>
        </w:rPr>
        <w:t xml:space="preserve">A presentation by </w:t>
      </w:r>
      <w:r w:rsidR="009838E2" w:rsidRPr="00C8287D">
        <w:rPr>
          <w:sz w:val="22"/>
        </w:rPr>
        <w:t>the applicant</w:t>
      </w:r>
      <w:r w:rsidR="00B377A1">
        <w:rPr>
          <w:sz w:val="22"/>
        </w:rPr>
        <w:t>;</w:t>
      </w:r>
    </w:p>
    <w:p w14:paraId="58038321" w14:textId="1762A247" w:rsidR="00FA7CFE" w:rsidRPr="00C8287D" w:rsidRDefault="00FA7CFE" w:rsidP="00CD6349">
      <w:pPr>
        <w:pStyle w:val="ListParagraph"/>
        <w:numPr>
          <w:ilvl w:val="2"/>
          <w:numId w:val="6"/>
        </w:numPr>
        <w:spacing w:before="200"/>
        <w:rPr>
          <w:sz w:val="22"/>
        </w:rPr>
      </w:pPr>
      <w:r w:rsidRPr="00C8287D">
        <w:rPr>
          <w:sz w:val="22"/>
        </w:rPr>
        <w:t>An opportunity for the Board to ask questions of the applicant</w:t>
      </w:r>
      <w:r w:rsidR="008537FB">
        <w:rPr>
          <w:sz w:val="22"/>
        </w:rPr>
        <w:t>;</w:t>
      </w:r>
    </w:p>
    <w:p w14:paraId="35D97D12" w14:textId="17298EF8" w:rsidR="00E064CE" w:rsidRPr="00C8287D" w:rsidRDefault="004C50D7" w:rsidP="00CD6349">
      <w:pPr>
        <w:pStyle w:val="ListParagraph"/>
        <w:numPr>
          <w:ilvl w:val="1"/>
          <w:numId w:val="6"/>
        </w:numPr>
        <w:spacing w:before="200"/>
        <w:rPr>
          <w:sz w:val="22"/>
        </w:rPr>
      </w:pPr>
      <w:r>
        <w:rPr>
          <w:sz w:val="22"/>
        </w:rPr>
        <w:t>In its discretion, d</w:t>
      </w:r>
      <w:r w:rsidR="00FA7CFE" w:rsidRPr="00C8287D">
        <w:rPr>
          <w:sz w:val="22"/>
        </w:rPr>
        <w:t>eliberate and vote on whether to deny, conditionally approve</w:t>
      </w:r>
      <w:r w:rsidR="00130339">
        <w:rPr>
          <w:sz w:val="22"/>
        </w:rPr>
        <w:t xml:space="preserve"> (i.e., approve contingent upon the applicant taking specific steps by a certain date)</w:t>
      </w:r>
      <w:r w:rsidR="00FA7CFE" w:rsidRPr="00C8287D">
        <w:rPr>
          <w:sz w:val="22"/>
        </w:rPr>
        <w:t>, or approve the applicant. The Board may consider a variety of factors, including, but not limited to</w:t>
      </w:r>
      <w:r w:rsidR="00B15349">
        <w:rPr>
          <w:sz w:val="22"/>
        </w:rPr>
        <w:t>, the</w:t>
      </w:r>
      <w:r w:rsidR="00FA7CFE" w:rsidRPr="00C8287D">
        <w:rPr>
          <w:sz w:val="22"/>
        </w:rPr>
        <w:t>:</w:t>
      </w:r>
    </w:p>
    <w:p w14:paraId="00DD393D" w14:textId="3275DCAB" w:rsidR="00FA7CFE" w:rsidRPr="00C8287D" w:rsidRDefault="00B15349" w:rsidP="00CD6349">
      <w:pPr>
        <w:pStyle w:val="ListParagraph"/>
        <w:numPr>
          <w:ilvl w:val="2"/>
          <w:numId w:val="6"/>
        </w:numPr>
        <w:spacing w:before="200"/>
        <w:rPr>
          <w:sz w:val="22"/>
        </w:rPr>
      </w:pPr>
      <w:r>
        <w:rPr>
          <w:sz w:val="22"/>
        </w:rPr>
        <w:t>Content of the a</w:t>
      </w:r>
      <w:r w:rsidR="00FA7CFE" w:rsidRPr="00C8287D">
        <w:rPr>
          <w:sz w:val="22"/>
        </w:rPr>
        <w:t>pplication</w:t>
      </w:r>
      <w:r>
        <w:rPr>
          <w:sz w:val="22"/>
        </w:rPr>
        <w:t xml:space="preserve"> and presentation</w:t>
      </w:r>
      <w:r w:rsidR="00B377A1">
        <w:rPr>
          <w:sz w:val="22"/>
        </w:rPr>
        <w:t>;</w:t>
      </w:r>
    </w:p>
    <w:p w14:paraId="5FC30499" w14:textId="078160B1" w:rsidR="00A73B45" w:rsidRPr="00C8287D" w:rsidRDefault="00B15349" w:rsidP="00CD6349">
      <w:pPr>
        <w:pStyle w:val="ListParagraph"/>
        <w:numPr>
          <w:ilvl w:val="2"/>
          <w:numId w:val="6"/>
        </w:numPr>
        <w:spacing w:before="200"/>
        <w:rPr>
          <w:sz w:val="22"/>
        </w:rPr>
      </w:pPr>
      <w:r>
        <w:rPr>
          <w:sz w:val="22"/>
        </w:rPr>
        <w:t>A</w:t>
      </w:r>
      <w:r w:rsidR="00A73B45" w:rsidRPr="00C8287D">
        <w:rPr>
          <w:sz w:val="22"/>
        </w:rPr>
        <w:t>pplicant’s history, if any</w:t>
      </w:r>
      <w:r w:rsidR="00B377A1">
        <w:rPr>
          <w:sz w:val="22"/>
        </w:rPr>
        <w:t>;</w:t>
      </w:r>
    </w:p>
    <w:p w14:paraId="41E97B1A" w14:textId="6886FAAA" w:rsidR="00FA7CFE" w:rsidRPr="00C8287D" w:rsidRDefault="00B15349" w:rsidP="00CD6349">
      <w:pPr>
        <w:pStyle w:val="ListParagraph"/>
        <w:numPr>
          <w:ilvl w:val="2"/>
          <w:numId w:val="6"/>
        </w:numPr>
        <w:spacing w:before="200"/>
        <w:rPr>
          <w:sz w:val="22"/>
        </w:rPr>
      </w:pPr>
      <w:r>
        <w:rPr>
          <w:sz w:val="22"/>
        </w:rPr>
        <w:lastRenderedPageBreak/>
        <w:t xml:space="preserve">Need for approved facility school placements in the relevant geographic area; </w:t>
      </w:r>
    </w:p>
    <w:p w14:paraId="35247927" w14:textId="3D9C018A" w:rsidR="00FA7CFE" w:rsidRPr="00C8287D" w:rsidRDefault="00A73B45" w:rsidP="00CD6349">
      <w:pPr>
        <w:pStyle w:val="ListParagraph"/>
        <w:numPr>
          <w:ilvl w:val="2"/>
          <w:numId w:val="6"/>
        </w:numPr>
        <w:spacing w:before="200"/>
        <w:rPr>
          <w:sz w:val="22"/>
        </w:rPr>
      </w:pPr>
      <w:r w:rsidRPr="00C8287D">
        <w:rPr>
          <w:sz w:val="22"/>
        </w:rPr>
        <w:t>Impacts on existing facilities</w:t>
      </w:r>
      <w:r w:rsidR="00B377A1">
        <w:rPr>
          <w:sz w:val="22"/>
        </w:rPr>
        <w:t>;</w:t>
      </w:r>
    </w:p>
    <w:p w14:paraId="19DAA62E" w14:textId="21132273" w:rsidR="00FA7CFE" w:rsidRPr="00C8287D" w:rsidRDefault="00FA7CFE" w:rsidP="00CD6349">
      <w:pPr>
        <w:pStyle w:val="ListParagraph"/>
        <w:numPr>
          <w:ilvl w:val="2"/>
          <w:numId w:val="6"/>
        </w:numPr>
        <w:spacing w:before="200"/>
        <w:rPr>
          <w:sz w:val="22"/>
        </w:rPr>
      </w:pPr>
      <w:r w:rsidRPr="00C8287D">
        <w:rPr>
          <w:sz w:val="22"/>
        </w:rPr>
        <w:t>Available State funding</w:t>
      </w:r>
      <w:r w:rsidR="00B15349">
        <w:rPr>
          <w:sz w:val="22"/>
        </w:rPr>
        <w:t xml:space="preserve"> for approved facility schools</w:t>
      </w:r>
      <w:r w:rsidR="00B377A1">
        <w:rPr>
          <w:sz w:val="22"/>
        </w:rPr>
        <w:t>; and</w:t>
      </w:r>
    </w:p>
    <w:p w14:paraId="0D8C921A" w14:textId="78A396A2" w:rsidR="00FA7CFE" w:rsidRDefault="00FA7CFE" w:rsidP="00CD6349">
      <w:pPr>
        <w:pStyle w:val="ListParagraph"/>
        <w:numPr>
          <w:ilvl w:val="1"/>
          <w:numId w:val="6"/>
        </w:numPr>
        <w:spacing w:before="200"/>
        <w:rPr>
          <w:sz w:val="22"/>
        </w:rPr>
      </w:pPr>
      <w:r w:rsidRPr="00C8287D">
        <w:rPr>
          <w:sz w:val="22"/>
        </w:rPr>
        <w:t>Provide written notice of its decision to the applicant and the Office.</w:t>
      </w:r>
    </w:p>
    <w:p w14:paraId="16E74BC3" w14:textId="4249F036" w:rsidR="00C91AC6" w:rsidRPr="00C8287D" w:rsidRDefault="00C91AC6" w:rsidP="00CD6349">
      <w:pPr>
        <w:pStyle w:val="ListParagraph"/>
        <w:numPr>
          <w:ilvl w:val="0"/>
          <w:numId w:val="6"/>
        </w:numPr>
        <w:spacing w:before="200"/>
        <w:rPr>
          <w:sz w:val="22"/>
        </w:rPr>
      </w:pPr>
      <w:r>
        <w:rPr>
          <w:sz w:val="22"/>
        </w:rPr>
        <w:t>The approval decision of the Board is final.</w:t>
      </w:r>
    </w:p>
    <w:p w14:paraId="614A0DB2" w14:textId="39745C9F" w:rsidR="00E064CE" w:rsidRPr="00C8287D" w:rsidRDefault="00E064CE" w:rsidP="00173F55">
      <w:pPr>
        <w:pStyle w:val="Heading2"/>
      </w:pPr>
      <w:r w:rsidRPr="00C8287D">
        <w:t xml:space="preserve">Rule </w:t>
      </w:r>
      <w:r w:rsidR="000A3E83">
        <w:t>5</w:t>
      </w:r>
      <w:r w:rsidRPr="00C8287D">
        <w:tab/>
      </w:r>
      <w:r w:rsidR="00FA7CFE" w:rsidRPr="00C8287D">
        <w:t>Mandatory Notifications</w:t>
      </w:r>
    </w:p>
    <w:p w14:paraId="70FC59A7" w14:textId="244F761F" w:rsidR="00E064CE" w:rsidRPr="00C8287D" w:rsidRDefault="000A3E83" w:rsidP="006A6F05">
      <w:pPr>
        <w:pStyle w:val="Heading3"/>
        <w:spacing w:before="200" w:after="0"/>
        <w:rPr>
          <w:sz w:val="22"/>
          <w:szCs w:val="22"/>
        </w:rPr>
      </w:pPr>
      <w:r>
        <w:rPr>
          <w:sz w:val="22"/>
          <w:szCs w:val="22"/>
        </w:rPr>
        <w:t>5</w:t>
      </w:r>
      <w:r w:rsidR="00E064CE" w:rsidRPr="00C8287D">
        <w:rPr>
          <w:sz w:val="22"/>
          <w:szCs w:val="22"/>
        </w:rPr>
        <w:t>.1</w:t>
      </w:r>
      <w:r w:rsidR="00E064CE" w:rsidRPr="00C8287D">
        <w:rPr>
          <w:sz w:val="22"/>
          <w:szCs w:val="22"/>
        </w:rPr>
        <w:tab/>
      </w:r>
      <w:r w:rsidR="00FA7CFE" w:rsidRPr="00C8287D">
        <w:rPr>
          <w:sz w:val="22"/>
          <w:szCs w:val="22"/>
        </w:rPr>
        <w:t>Notifications</w:t>
      </w:r>
      <w:r w:rsidR="00B04F09">
        <w:rPr>
          <w:sz w:val="22"/>
          <w:szCs w:val="22"/>
        </w:rPr>
        <w:t xml:space="preserve"> to the Office</w:t>
      </w:r>
    </w:p>
    <w:p w14:paraId="1C083C67" w14:textId="2B768A5B" w:rsidR="00E064CE" w:rsidRPr="00C8287D" w:rsidRDefault="00FA7CFE" w:rsidP="00CD6349">
      <w:pPr>
        <w:pStyle w:val="ListParagraph"/>
        <w:numPr>
          <w:ilvl w:val="0"/>
          <w:numId w:val="7"/>
        </w:numPr>
        <w:spacing w:before="200"/>
        <w:rPr>
          <w:sz w:val="22"/>
        </w:rPr>
      </w:pPr>
      <w:r w:rsidRPr="00C8287D">
        <w:rPr>
          <w:sz w:val="22"/>
        </w:rPr>
        <w:t xml:space="preserve">Approved </w:t>
      </w:r>
      <w:r w:rsidR="00B15349">
        <w:rPr>
          <w:sz w:val="22"/>
        </w:rPr>
        <w:t xml:space="preserve">facility </w:t>
      </w:r>
      <w:r w:rsidRPr="00C8287D">
        <w:rPr>
          <w:sz w:val="22"/>
        </w:rPr>
        <w:t>schools shall notify the Office, in writing</w:t>
      </w:r>
      <w:r w:rsidR="00B04F09">
        <w:rPr>
          <w:sz w:val="22"/>
        </w:rPr>
        <w:t>,</w:t>
      </w:r>
      <w:r w:rsidR="008537FB">
        <w:rPr>
          <w:sz w:val="22"/>
        </w:rPr>
        <w:t xml:space="preserve"> </w:t>
      </w:r>
      <w:r w:rsidRPr="00C8287D">
        <w:rPr>
          <w:sz w:val="22"/>
        </w:rPr>
        <w:t>within 48 hours of any of the following:</w:t>
      </w:r>
    </w:p>
    <w:p w14:paraId="3ADE8A27" w14:textId="001E9713" w:rsidR="00FA7CFE" w:rsidRPr="00C8287D" w:rsidRDefault="00FA7CFE" w:rsidP="00CD6349">
      <w:pPr>
        <w:pStyle w:val="ListParagraph"/>
        <w:numPr>
          <w:ilvl w:val="1"/>
          <w:numId w:val="7"/>
        </w:numPr>
        <w:spacing w:before="200"/>
        <w:rPr>
          <w:sz w:val="22"/>
        </w:rPr>
      </w:pPr>
      <w:r w:rsidRPr="00C8287D">
        <w:rPr>
          <w:sz w:val="22"/>
        </w:rPr>
        <w:t xml:space="preserve">Notice of probationary status or loss of a license from the Colorado Department of Human Services or from the </w:t>
      </w:r>
      <w:r w:rsidR="00B15349">
        <w:rPr>
          <w:sz w:val="22"/>
        </w:rPr>
        <w:t xml:space="preserve">Colorado </w:t>
      </w:r>
      <w:r w:rsidRPr="00C8287D">
        <w:rPr>
          <w:sz w:val="22"/>
        </w:rPr>
        <w:t>Department of Public Health and Environment</w:t>
      </w:r>
      <w:r w:rsidR="00B377A1">
        <w:rPr>
          <w:sz w:val="22"/>
        </w:rPr>
        <w:t>;</w:t>
      </w:r>
    </w:p>
    <w:p w14:paraId="0666BC1C" w14:textId="19FB4A19" w:rsidR="00FA7CFE" w:rsidRPr="00C8287D" w:rsidRDefault="00762D66" w:rsidP="00CD6349">
      <w:pPr>
        <w:pStyle w:val="ListParagraph"/>
        <w:numPr>
          <w:ilvl w:val="1"/>
          <w:numId w:val="7"/>
        </w:numPr>
        <w:spacing w:before="200"/>
        <w:rPr>
          <w:sz w:val="22"/>
        </w:rPr>
      </w:pPr>
      <w:r>
        <w:rPr>
          <w:sz w:val="22"/>
        </w:rPr>
        <w:t>Planned p</w:t>
      </w:r>
      <w:r w:rsidR="00FA7CFE" w:rsidRPr="00C8287D">
        <w:rPr>
          <w:sz w:val="22"/>
        </w:rPr>
        <w:t>urchase by or merger with another corporation or organization</w:t>
      </w:r>
      <w:r w:rsidR="00B377A1">
        <w:rPr>
          <w:sz w:val="22"/>
        </w:rPr>
        <w:t>;</w:t>
      </w:r>
    </w:p>
    <w:p w14:paraId="2E4B2BA8" w14:textId="65ABBCD1" w:rsidR="00FA7CFE" w:rsidRPr="00C8287D" w:rsidRDefault="00283369" w:rsidP="00CD6349">
      <w:pPr>
        <w:pStyle w:val="ListParagraph"/>
        <w:numPr>
          <w:ilvl w:val="1"/>
          <w:numId w:val="7"/>
        </w:numPr>
        <w:spacing w:before="200"/>
        <w:rPr>
          <w:sz w:val="22"/>
        </w:rPr>
      </w:pPr>
      <w:r w:rsidRPr="00C8287D">
        <w:rPr>
          <w:sz w:val="22"/>
        </w:rPr>
        <w:t>C</w:t>
      </w:r>
      <w:r w:rsidR="00FA7CFE" w:rsidRPr="00C8287D">
        <w:rPr>
          <w:sz w:val="22"/>
        </w:rPr>
        <w:t xml:space="preserve">ircumstances that </w:t>
      </w:r>
      <w:proofErr w:type="gramStart"/>
      <w:r w:rsidR="00FA7CFE" w:rsidRPr="00C8287D">
        <w:rPr>
          <w:sz w:val="22"/>
        </w:rPr>
        <w:t>required</w:t>
      </w:r>
      <w:proofErr w:type="gramEnd"/>
      <w:r w:rsidR="008537FB">
        <w:rPr>
          <w:sz w:val="22"/>
        </w:rPr>
        <w:t xml:space="preserve"> a</w:t>
      </w:r>
      <w:r w:rsidR="00FA7CFE" w:rsidRPr="00C8287D">
        <w:rPr>
          <w:sz w:val="22"/>
        </w:rPr>
        <w:t xml:space="preserve"> lockdown or other emergency procedures</w:t>
      </w:r>
      <w:r w:rsidR="00B377A1">
        <w:rPr>
          <w:sz w:val="22"/>
        </w:rPr>
        <w:t>;</w:t>
      </w:r>
    </w:p>
    <w:p w14:paraId="14D68953" w14:textId="6471A225" w:rsidR="00FA7CFE" w:rsidRPr="00C8287D" w:rsidRDefault="00283369" w:rsidP="00CD6349">
      <w:pPr>
        <w:pStyle w:val="ListParagraph"/>
        <w:numPr>
          <w:ilvl w:val="1"/>
          <w:numId w:val="7"/>
        </w:numPr>
        <w:spacing w:before="200"/>
        <w:rPr>
          <w:sz w:val="22"/>
        </w:rPr>
      </w:pPr>
      <w:r w:rsidRPr="00C8287D">
        <w:rPr>
          <w:sz w:val="22"/>
        </w:rPr>
        <w:t>C</w:t>
      </w:r>
      <w:r w:rsidR="00FA7CFE" w:rsidRPr="00C8287D">
        <w:rPr>
          <w:sz w:val="22"/>
        </w:rPr>
        <w:t>ircumstance</w:t>
      </w:r>
      <w:r w:rsidRPr="00C8287D">
        <w:rPr>
          <w:sz w:val="22"/>
        </w:rPr>
        <w:t>s</w:t>
      </w:r>
      <w:r w:rsidR="00FA7CFE" w:rsidRPr="00C8287D">
        <w:rPr>
          <w:sz w:val="22"/>
        </w:rPr>
        <w:t xml:space="preserve"> requiring </w:t>
      </w:r>
      <w:r w:rsidRPr="00C8287D">
        <w:rPr>
          <w:sz w:val="22"/>
        </w:rPr>
        <w:t>an</w:t>
      </w:r>
      <w:r w:rsidR="00FA7CFE" w:rsidRPr="00C8287D">
        <w:rPr>
          <w:sz w:val="22"/>
        </w:rPr>
        <w:t xml:space="preserve"> unplanned extended closure of the school, including, but not limited to, a natural disaster (e.g., earthquake, storm, or flood), destruction of or damage to the school’s facility</w:t>
      </w:r>
      <w:r w:rsidRPr="00C8287D">
        <w:rPr>
          <w:sz w:val="22"/>
        </w:rPr>
        <w:t xml:space="preserve">, </w:t>
      </w:r>
      <w:r w:rsidR="003D671C">
        <w:rPr>
          <w:sz w:val="22"/>
        </w:rPr>
        <w:t xml:space="preserve">public health concerns, </w:t>
      </w:r>
      <w:r w:rsidRPr="00C8287D">
        <w:rPr>
          <w:sz w:val="22"/>
        </w:rPr>
        <w:t xml:space="preserve">or </w:t>
      </w:r>
      <w:r w:rsidR="008537FB">
        <w:rPr>
          <w:sz w:val="22"/>
        </w:rPr>
        <w:t>an</w:t>
      </w:r>
      <w:r w:rsidRPr="00C8287D">
        <w:rPr>
          <w:sz w:val="22"/>
        </w:rPr>
        <w:t>other extraordinary emergency</w:t>
      </w:r>
      <w:r w:rsidR="00B377A1">
        <w:rPr>
          <w:sz w:val="22"/>
        </w:rPr>
        <w:t>;</w:t>
      </w:r>
    </w:p>
    <w:p w14:paraId="0043F30F" w14:textId="3C88AED3" w:rsidR="00B04F09" w:rsidRDefault="00B04F09" w:rsidP="00CD6349">
      <w:pPr>
        <w:pStyle w:val="ListParagraph"/>
        <w:numPr>
          <w:ilvl w:val="1"/>
          <w:numId w:val="7"/>
        </w:numPr>
        <w:spacing w:before="200"/>
        <w:rPr>
          <w:sz w:val="22"/>
        </w:rPr>
      </w:pPr>
      <w:r>
        <w:rPr>
          <w:sz w:val="22"/>
        </w:rPr>
        <w:t>Any lawsuit</w:t>
      </w:r>
      <w:r w:rsidRPr="00672434">
        <w:rPr>
          <w:sz w:val="22"/>
        </w:rPr>
        <w:t xml:space="preserve">, </w:t>
      </w:r>
      <w:r>
        <w:rPr>
          <w:sz w:val="22"/>
        </w:rPr>
        <w:t>civil rights complaint, state complaint, or due process complaint filed against the school;</w:t>
      </w:r>
    </w:p>
    <w:p w14:paraId="055EFEF6" w14:textId="2C1D6F4F" w:rsidR="00FA7CFE" w:rsidRPr="00C8287D" w:rsidRDefault="00283369" w:rsidP="00CD6349">
      <w:pPr>
        <w:pStyle w:val="ListParagraph"/>
        <w:numPr>
          <w:ilvl w:val="1"/>
          <w:numId w:val="7"/>
        </w:numPr>
        <w:spacing w:before="200"/>
        <w:rPr>
          <w:sz w:val="22"/>
        </w:rPr>
      </w:pPr>
      <w:r w:rsidRPr="00C8287D">
        <w:rPr>
          <w:sz w:val="22"/>
        </w:rPr>
        <w:t>S</w:t>
      </w:r>
      <w:r w:rsidR="00FA7CFE" w:rsidRPr="00C8287D">
        <w:rPr>
          <w:sz w:val="22"/>
        </w:rPr>
        <w:t>uspected, alleged, or confirmed false</w:t>
      </w:r>
      <w:r w:rsidR="008537FB">
        <w:rPr>
          <w:sz w:val="22"/>
        </w:rPr>
        <w:t xml:space="preserve"> financial</w:t>
      </w:r>
      <w:r w:rsidR="00FA7CFE" w:rsidRPr="00C8287D">
        <w:rPr>
          <w:sz w:val="22"/>
        </w:rPr>
        <w:t xml:space="preserve"> reporting or misappropriation of funds</w:t>
      </w:r>
      <w:r w:rsidR="00B377A1">
        <w:rPr>
          <w:sz w:val="22"/>
        </w:rPr>
        <w:t>;</w:t>
      </w:r>
    </w:p>
    <w:p w14:paraId="2867D39F" w14:textId="2B4FA691" w:rsidR="00FA7CFE" w:rsidRPr="00C8287D" w:rsidRDefault="00283369" w:rsidP="00CD6349">
      <w:pPr>
        <w:pStyle w:val="ListParagraph"/>
        <w:numPr>
          <w:ilvl w:val="1"/>
          <w:numId w:val="7"/>
        </w:numPr>
        <w:spacing w:before="200"/>
        <w:rPr>
          <w:sz w:val="22"/>
        </w:rPr>
      </w:pPr>
      <w:r w:rsidRPr="00C8287D">
        <w:rPr>
          <w:sz w:val="22"/>
        </w:rPr>
        <w:t>S</w:t>
      </w:r>
      <w:r w:rsidR="00FA7CFE" w:rsidRPr="00C8287D">
        <w:rPr>
          <w:sz w:val="22"/>
        </w:rPr>
        <w:t>uspected, alleged, or confirmed abuse</w:t>
      </w:r>
      <w:r w:rsidRPr="00C8287D">
        <w:rPr>
          <w:sz w:val="22"/>
        </w:rPr>
        <w:t xml:space="preserve"> of</w:t>
      </w:r>
      <w:r w:rsidR="00FA7CFE" w:rsidRPr="00C8287D">
        <w:rPr>
          <w:sz w:val="22"/>
        </w:rPr>
        <w:t>, harassment</w:t>
      </w:r>
      <w:r w:rsidRPr="00C8287D">
        <w:rPr>
          <w:sz w:val="22"/>
        </w:rPr>
        <w:t xml:space="preserve"> of</w:t>
      </w:r>
      <w:r w:rsidR="00FA7CFE" w:rsidRPr="00C8287D">
        <w:rPr>
          <w:sz w:val="22"/>
        </w:rPr>
        <w:t xml:space="preserve">, or discrimination </w:t>
      </w:r>
      <w:r w:rsidRPr="00C8287D">
        <w:rPr>
          <w:sz w:val="22"/>
        </w:rPr>
        <w:t>against</w:t>
      </w:r>
      <w:r w:rsidR="00FA7CFE" w:rsidRPr="00C8287D">
        <w:rPr>
          <w:sz w:val="22"/>
        </w:rPr>
        <w:t xml:space="preserve"> a child or student by </w:t>
      </w:r>
      <w:r w:rsidRPr="00C8287D">
        <w:rPr>
          <w:sz w:val="22"/>
        </w:rPr>
        <w:t>an employee or contract personnel</w:t>
      </w:r>
      <w:r w:rsidR="00B377A1">
        <w:rPr>
          <w:sz w:val="22"/>
        </w:rPr>
        <w:t>;</w:t>
      </w:r>
    </w:p>
    <w:p w14:paraId="03020214" w14:textId="5E735B44" w:rsidR="00E064CE" w:rsidRDefault="00FA7CFE" w:rsidP="00CD6349">
      <w:pPr>
        <w:pStyle w:val="ListParagraph"/>
        <w:numPr>
          <w:ilvl w:val="1"/>
          <w:numId w:val="7"/>
        </w:numPr>
        <w:spacing w:before="200"/>
        <w:rPr>
          <w:sz w:val="22"/>
        </w:rPr>
      </w:pPr>
      <w:r w:rsidRPr="00C8287D">
        <w:rPr>
          <w:sz w:val="22"/>
        </w:rPr>
        <w:t xml:space="preserve">The arrest, dismissal, or resignation of </w:t>
      </w:r>
      <w:r w:rsidR="00283369" w:rsidRPr="00C8287D">
        <w:rPr>
          <w:sz w:val="22"/>
        </w:rPr>
        <w:t xml:space="preserve">an </w:t>
      </w:r>
      <w:r w:rsidRPr="00C8287D">
        <w:rPr>
          <w:sz w:val="22"/>
        </w:rPr>
        <w:t>employee or contract</w:t>
      </w:r>
      <w:r w:rsidR="00283369" w:rsidRPr="00C8287D">
        <w:rPr>
          <w:sz w:val="22"/>
        </w:rPr>
        <w:t xml:space="preserve"> personnel</w:t>
      </w:r>
      <w:r w:rsidRPr="00C8287D">
        <w:rPr>
          <w:sz w:val="22"/>
        </w:rPr>
        <w:t xml:space="preserve"> for a crime punishable as a felony</w:t>
      </w:r>
      <w:r w:rsidR="008537FB">
        <w:rPr>
          <w:sz w:val="22"/>
        </w:rPr>
        <w:t xml:space="preserve"> or for</w:t>
      </w:r>
      <w:r w:rsidR="003B6CA3">
        <w:rPr>
          <w:sz w:val="22"/>
        </w:rPr>
        <w:t xml:space="preserve"> </w:t>
      </w:r>
      <w:r w:rsidRPr="00C8287D">
        <w:rPr>
          <w:sz w:val="22"/>
        </w:rPr>
        <w:t>any crime involving domestic violence</w:t>
      </w:r>
      <w:r w:rsidR="003B6CA3">
        <w:rPr>
          <w:sz w:val="22"/>
        </w:rPr>
        <w:t xml:space="preserve"> or child abuse</w:t>
      </w:r>
      <w:r w:rsidR="00B377A1">
        <w:rPr>
          <w:sz w:val="22"/>
        </w:rPr>
        <w:t>;</w:t>
      </w:r>
    </w:p>
    <w:p w14:paraId="70EBD03C" w14:textId="18353B4E" w:rsidR="00C72FD3" w:rsidRPr="00C8287D" w:rsidRDefault="00C72FD3" w:rsidP="00CD6349">
      <w:pPr>
        <w:pStyle w:val="ListParagraph"/>
        <w:numPr>
          <w:ilvl w:val="1"/>
          <w:numId w:val="7"/>
        </w:numPr>
        <w:spacing w:before="200"/>
        <w:rPr>
          <w:sz w:val="22"/>
        </w:rPr>
      </w:pPr>
      <w:r>
        <w:rPr>
          <w:sz w:val="22"/>
        </w:rPr>
        <w:t>The flagging of an employee or contract personnel in a background check;</w:t>
      </w:r>
    </w:p>
    <w:p w14:paraId="3B9CC0FD" w14:textId="77777777" w:rsidR="00344D69" w:rsidRDefault="000F239A" w:rsidP="00344D69">
      <w:pPr>
        <w:pStyle w:val="ListParagraph"/>
        <w:numPr>
          <w:ilvl w:val="1"/>
          <w:numId w:val="7"/>
        </w:numPr>
        <w:spacing w:before="200"/>
        <w:rPr>
          <w:sz w:val="22"/>
        </w:rPr>
      </w:pPr>
      <w:r>
        <w:rPr>
          <w:sz w:val="22"/>
        </w:rPr>
        <w:t>A c</w:t>
      </w:r>
      <w:r w:rsidR="00283369" w:rsidRPr="00C8287D">
        <w:rPr>
          <w:sz w:val="22"/>
        </w:rPr>
        <w:t>hange in</w:t>
      </w:r>
      <w:r w:rsidR="00C32DAB">
        <w:rPr>
          <w:sz w:val="22"/>
        </w:rPr>
        <w:t xml:space="preserve"> m</w:t>
      </w:r>
      <w:r w:rsidR="00283369" w:rsidRPr="00344D69">
        <w:rPr>
          <w:sz w:val="22"/>
        </w:rPr>
        <w:t>anagement or administration of the facility</w:t>
      </w:r>
      <w:r w:rsidR="00B377A1" w:rsidRPr="00344D69">
        <w:rPr>
          <w:sz w:val="22"/>
        </w:rPr>
        <w:t>;</w:t>
      </w:r>
    </w:p>
    <w:p w14:paraId="5EFE6A37" w14:textId="77777777" w:rsidR="00344D69" w:rsidRDefault="00C32DAB" w:rsidP="00344D69">
      <w:pPr>
        <w:pStyle w:val="ListParagraph"/>
        <w:numPr>
          <w:ilvl w:val="1"/>
          <w:numId w:val="7"/>
        </w:numPr>
        <w:spacing w:before="200"/>
        <w:rPr>
          <w:sz w:val="22"/>
        </w:rPr>
      </w:pPr>
      <w:r w:rsidRPr="00344D69">
        <w:rPr>
          <w:sz w:val="22"/>
        </w:rPr>
        <w:t>A change in l</w:t>
      </w:r>
      <w:r w:rsidR="006442DC" w:rsidRPr="00344D69">
        <w:rPr>
          <w:sz w:val="22"/>
        </w:rPr>
        <w:t xml:space="preserve">eadership </w:t>
      </w:r>
      <w:r w:rsidR="00B15349" w:rsidRPr="00344D69">
        <w:rPr>
          <w:sz w:val="22"/>
        </w:rPr>
        <w:t xml:space="preserve">of the approved facility school </w:t>
      </w:r>
      <w:r w:rsidR="006442DC" w:rsidRPr="00344D69">
        <w:rPr>
          <w:sz w:val="22"/>
        </w:rPr>
        <w:t>(e.g., p</w:t>
      </w:r>
      <w:r w:rsidR="00283369" w:rsidRPr="00344D69">
        <w:rPr>
          <w:sz w:val="22"/>
        </w:rPr>
        <w:t>rincipal, education coordinator, special education director</w:t>
      </w:r>
      <w:r w:rsidR="006442DC" w:rsidRPr="00344D69">
        <w:rPr>
          <w:sz w:val="22"/>
        </w:rPr>
        <w:t>, Title IX coordinator, or Section 504 coordinator)</w:t>
      </w:r>
      <w:r w:rsidR="00B377A1" w:rsidRPr="00344D69">
        <w:rPr>
          <w:sz w:val="22"/>
        </w:rPr>
        <w:t>;</w:t>
      </w:r>
    </w:p>
    <w:p w14:paraId="13E710B4" w14:textId="5B41875C" w:rsidR="00A4773A" w:rsidRDefault="00A4773A" w:rsidP="00344D69">
      <w:pPr>
        <w:pStyle w:val="ListParagraph"/>
        <w:numPr>
          <w:ilvl w:val="1"/>
          <w:numId w:val="7"/>
        </w:numPr>
        <w:spacing w:before="200"/>
        <w:rPr>
          <w:sz w:val="22"/>
        </w:rPr>
      </w:pPr>
      <w:r>
        <w:rPr>
          <w:sz w:val="22"/>
        </w:rPr>
        <w:lastRenderedPageBreak/>
        <w:t xml:space="preserve">A gap or anticipated gap in the </w:t>
      </w:r>
      <w:r w:rsidR="00C72FD3">
        <w:rPr>
          <w:sz w:val="22"/>
        </w:rPr>
        <w:t>availability of qualified</w:t>
      </w:r>
      <w:r>
        <w:rPr>
          <w:sz w:val="22"/>
        </w:rPr>
        <w:t xml:space="preserve"> staff necessary for the provision of all special education </w:t>
      </w:r>
      <w:r w:rsidR="00C72FD3">
        <w:rPr>
          <w:sz w:val="22"/>
        </w:rPr>
        <w:t>and</w:t>
      </w:r>
      <w:r>
        <w:rPr>
          <w:sz w:val="22"/>
        </w:rPr>
        <w:t xml:space="preserve"> related services required by students’ individualized education programs;</w:t>
      </w:r>
    </w:p>
    <w:p w14:paraId="6958E42D" w14:textId="6279354B" w:rsidR="006A283F" w:rsidRPr="00344D69" w:rsidRDefault="006A283F" w:rsidP="00344D69">
      <w:pPr>
        <w:pStyle w:val="ListParagraph"/>
        <w:numPr>
          <w:ilvl w:val="1"/>
          <w:numId w:val="7"/>
        </w:numPr>
        <w:spacing w:before="200"/>
        <w:rPr>
          <w:sz w:val="22"/>
        </w:rPr>
      </w:pPr>
      <w:r w:rsidRPr="00344D69">
        <w:rPr>
          <w:sz w:val="22"/>
        </w:rPr>
        <w:t>A change in p</w:t>
      </w:r>
      <w:r w:rsidR="00283369" w:rsidRPr="00344D69">
        <w:rPr>
          <w:sz w:val="22"/>
        </w:rPr>
        <w:t>hysical location, including the addition of another location</w:t>
      </w:r>
      <w:r w:rsidR="00B377A1" w:rsidRPr="00344D69">
        <w:rPr>
          <w:sz w:val="22"/>
        </w:rPr>
        <w:t>;</w:t>
      </w:r>
    </w:p>
    <w:p w14:paraId="32912B02" w14:textId="471E916A" w:rsidR="005F3CE5" w:rsidRDefault="005F3CE5" w:rsidP="00344D69">
      <w:pPr>
        <w:pStyle w:val="ListParagraph"/>
        <w:numPr>
          <w:ilvl w:val="1"/>
          <w:numId w:val="7"/>
        </w:numPr>
        <w:spacing w:before="200"/>
        <w:rPr>
          <w:sz w:val="22"/>
        </w:rPr>
      </w:pPr>
      <w:r>
        <w:rPr>
          <w:sz w:val="22"/>
        </w:rPr>
        <w:t>A significant change in curriculum or instruction (e.g., shifting to online instruction;</w:t>
      </w:r>
    </w:p>
    <w:p w14:paraId="6D4FC24B" w14:textId="12F67FC3" w:rsidR="006A283F" w:rsidRPr="00344D69" w:rsidRDefault="006A283F" w:rsidP="00344D69">
      <w:pPr>
        <w:pStyle w:val="ListParagraph"/>
        <w:numPr>
          <w:ilvl w:val="1"/>
          <w:numId w:val="7"/>
        </w:numPr>
        <w:spacing w:before="200"/>
        <w:rPr>
          <w:sz w:val="22"/>
        </w:rPr>
      </w:pPr>
      <w:r>
        <w:rPr>
          <w:sz w:val="22"/>
        </w:rPr>
        <w:t xml:space="preserve">A </w:t>
      </w:r>
      <w:r w:rsidR="0051767A">
        <w:rPr>
          <w:sz w:val="22"/>
        </w:rPr>
        <w:t xml:space="preserve">significant </w:t>
      </w:r>
      <w:r>
        <w:rPr>
          <w:sz w:val="22"/>
        </w:rPr>
        <w:t>change in p</w:t>
      </w:r>
      <w:r w:rsidR="00DC0A12" w:rsidRPr="00344D69">
        <w:rPr>
          <w:sz w:val="22"/>
        </w:rPr>
        <w:t>rogram focus;</w:t>
      </w:r>
    </w:p>
    <w:p w14:paraId="13C09738" w14:textId="11A42BB5" w:rsidR="00283369" w:rsidRPr="00344D69" w:rsidRDefault="006A283F" w:rsidP="00344D69">
      <w:pPr>
        <w:pStyle w:val="ListParagraph"/>
        <w:numPr>
          <w:ilvl w:val="1"/>
          <w:numId w:val="7"/>
        </w:numPr>
        <w:spacing w:before="200"/>
        <w:rPr>
          <w:sz w:val="22"/>
        </w:rPr>
      </w:pPr>
      <w:r>
        <w:rPr>
          <w:sz w:val="22"/>
        </w:rPr>
        <w:t>A change in t</w:t>
      </w:r>
      <w:r w:rsidR="00283369" w:rsidRPr="00344D69">
        <w:rPr>
          <w:sz w:val="22"/>
        </w:rPr>
        <w:t>he type</w:t>
      </w:r>
      <w:r w:rsidR="008537FB">
        <w:rPr>
          <w:sz w:val="22"/>
        </w:rPr>
        <w:t>(</w:t>
      </w:r>
      <w:r w:rsidR="00283369" w:rsidRPr="00344D69">
        <w:rPr>
          <w:sz w:val="22"/>
        </w:rPr>
        <w:t>s</w:t>
      </w:r>
      <w:r w:rsidR="008537FB">
        <w:rPr>
          <w:sz w:val="22"/>
        </w:rPr>
        <w:t>)</w:t>
      </w:r>
      <w:r w:rsidR="00283369" w:rsidRPr="00344D69">
        <w:rPr>
          <w:sz w:val="22"/>
        </w:rPr>
        <w:t xml:space="preserve"> of students served</w:t>
      </w:r>
      <w:r w:rsidR="00B377A1" w:rsidRPr="00344D69">
        <w:rPr>
          <w:sz w:val="22"/>
        </w:rPr>
        <w:t>;</w:t>
      </w:r>
    </w:p>
    <w:p w14:paraId="657CFBDB" w14:textId="2FF3CB9B" w:rsidR="0029692E" w:rsidRPr="00C8287D" w:rsidRDefault="006A283F" w:rsidP="00344D69">
      <w:pPr>
        <w:pStyle w:val="ListParagraph"/>
        <w:numPr>
          <w:ilvl w:val="1"/>
          <w:numId w:val="7"/>
        </w:numPr>
        <w:spacing w:before="200"/>
        <w:rPr>
          <w:sz w:val="22"/>
        </w:rPr>
      </w:pPr>
      <w:r>
        <w:rPr>
          <w:sz w:val="22"/>
        </w:rPr>
        <w:t>A significant change</w:t>
      </w:r>
      <w:r w:rsidR="00344D69">
        <w:rPr>
          <w:sz w:val="22"/>
        </w:rPr>
        <w:t>, as defined in guidance from the Office,</w:t>
      </w:r>
      <w:r>
        <w:rPr>
          <w:sz w:val="22"/>
        </w:rPr>
        <w:t xml:space="preserve"> in the number of students served;</w:t>
      </w:r>
    </w:p>
    <w:p w14:paraId="3C540B72" w14:textId="6D013E43" w:rsidR="00283369" w:rsidRPr="00C8287D" w:rsidRDefault="00283369" w:rsidP="00CD6349">
      <w:pPr>
        <w:pStyle w:val="ListParagraph"/>
        <w:numPr>
          <w:ilvl w:val="1"/>
          <w:numId w:val="7"/>
        </w:numPr>
        <w:spacing w:before="200"/>
        <w:rPr>
          <w:sz w:val="22"/>
        </w:rPr>
      </w:pPr>
      <w:r w:rsidRPr="00C8287D">
        <w:rPr>
          <w:sz w:val="22"/>
        </w:rPr>
        <w:t>Planned dissolution or closure</w:t>
      </w:r>
      <w:r w:rsidR="00B377A1">
        <w:rPr>
          <w:sz w:val="22"/>
        </w:rPr>
        <w:t>; or</w:t>
      </w:r>
    </w:p>
    <w:p w14:paraId="5E73A739" w14:textId="12CAD72A" w:rsidR="00283369" w:rsidRDefault="00283369" w:rsidP="00CD6349">
      <w:pPr>
        <w:pStyle w:val="ListParagraph"/>
        <w:numPr>
          <w:ilvl w:val="1"/>
          <w:numId w:val="7"/>
        </w:numPr>
        <w:spacing w:before="200"/>
        <w:rPr>
          <w:sz w:val="22"/>
        </w:rPr>
      </w:pPr>
      <w:r w:rsidRPr="00C91AC6">
        <w:rPr>
          <w:sz w:val="22"/>
        </w:rPr>
        <w:t xml:space="preserve">Other conditions that </w:t>
      </w:r>
      <w:r w:rsidR="003B6CA3" w:rsidRPr="00C91AC6">
        <w:rPr>
          <w:sz w:val="22"/>
        </w:rPr>
        <w:t xml:space="preserve">may have caused or </w:t>
      </w:r>
      <w:r w:rsidRPr="00C91AC6">
        <w:rPr>
          <w:sz w:val="22"/>
        </w:rPr>
        <w:t xml:space="preserve">may cause the school to violate these Rules or a </w:t>
      </w:r>
      <w:r w:rsidR="0091573B" w:rsidRPr="00C91AC6">
        <w:rPr>
          <w:sz w:val="22"/>
        </w:rPr>
        <w:t>S</w:t>
      </w:r>
      <w:r w:rsidRPr="00C91AC6">
        <w:rPr>
          <w:sz w:val="22"/>
        </w:rPr>
        <w:t xml:space="preserve">tate or </w:t>
      </w:r>
      <w:r w:rsidR="0091573B" w:rsidRPr="00C91AC6">
        <w:rPr>
          <w:sz w:val="22"/>
        </w:rPr>
        <w:t>F</w:t>
      </w:r>
      <w:r w:rsidRPr="00C91AC6">
        <w:rPr>
          <w:sz w:val="22"/>
        </w:rPr>
        <w:t>ederal law.</w:t>
      </w:r>
    </w:p>
    <w:p w14:paraId="3AF02F7E" w14:textId="2D560EC1" w:rsidR="00E064CE" w:rsidRPr="00C8287D" w:rsidRDefault="000A3E83" w:rsidP="006A6F05">
      <w:pPr>
        <w:pStyle w:val="Heading3"/>
        <w:spacing w:before="200" w:after="0"/>
        <w:rPr>
          <w:sz w:val="22"/>
          <w:szCs w:val="22"/>
        </w:rPr>
      </w:pPr>
      <w:r>
        <w:rPr>
          <w:sz w:val="22"/>
          <w:szCs w:val="22"/>
        </w:rPr>
        <w:t>5</w:t>
      </w:r>
      <w:r w:rsidR="00E064CE" w:rsidRPr="00C8287D">
        <w:rPr>
          <w:sz w:val="22"/>
          <w:szCs w:val="22"/>
        </w:rPr>
        <w:t>.2</w:t>
      </w:r>
      <w:r w:rsidR="00E064CE" w:rsidRPr="00C8287D">
        <w:rPr>
          <w:sz w:val="22"/>
          <w:szCs w:val="22"/>
        </w:rPr>
        <w:tab/>
      </w:r>
      <w:r w:rsidR="00FA7CFE" w:rsidRPr="00C8287D">
        <w:rPr>
          <w:sz w:val="22"/>
          <w:szCs w:val="22"/>
        </w:rPr>
        <w:t>Responses</w:t>
      </w:r>
      <w:r w:rsidR="00B04F09">
        <w:rPr>
          <w:sz w:val="22"/>
          <w:szCs w:val="22"/>
        </w:rPr>
        <w:t xml:space="preserve"> from the Office</w:t>
      </w:r>
    </w:p>
    <w:p w14:paraId="74C03335" w14:textId="7FE3F1D7" w:rsidR="0091573B" w:rsidRPr="00C8287D" w:rsidRDefault="00C72FD3" w:rsidP="00CD6349">
      <w:pPr>
        <w:pStyle w:val="ListParagraph"/>
        <w:numPr>
          <w:ilvl w:val="0"/>
          <w:numId w:val="8"/>
        </w:numPr>
        <w:spacing w:before="200"/>
        <w:rPr>
          <w:sz w:val="22"/>
        </w:rPr>
      </w:pPr>
      <w:r>
        <w:rPr>
          <w:sz w:val="22"/>
        </w:rPr>
        <w:t>Within 10 days of</w:t>
      </w:r>
      <w:r w:rsidRPr="00C8287D">
        <w:rPr>
          <w:sz w:val="22"/>
        </w:rPr>
        <w:t xml:space="preserve"> </w:t>
      </w:r>
      <w:r w:rsidR="0091573B" w:rsidRPr="00C8287D">
        <w:rPr>
          <w:sz w:val="22"/>
        </w:rPr>
        <w:t xml:space="preserve">receiving a report pursuant to </w:t>
      </w:r>
      <w:r w:rsidR="007E6F63">
        <w:rPr>
          <w:sz w:val="22"/>
        </w:rPr>
        <w:t>rule</w:t>
      </w:r>
      <w:r w:rsidR="0091573B" w:rsidRPr="00C8287D">
        <w:rPr>
          <w:sz w:val="22"/>
        </w:rPr>
        <w:t xml:space="preserve"> </w:t>
      </w:r>
      <w:r w:rsidR="007E6F63">
        <w:rPr>
          <w:sz w:val="22"/>
        </w:rPr>
        <w:t>5.1</w:t>
      </w:r>
      <w:r w:rsidR="0091573B" w:rsidRPr="00C8287D">
        <w:rPr>
          <w:sz w:val="22"/>
        </w:rPr>
        <w:t xml:space="preserve"> of these Rules, the Office shall:</w:t>
      </w:r>
    </w:p>
    <w:p w14:paraId="7398630F" w14:textId="212C1147" w:rsidR="0091573B" w:rsidRPr="00C8287D" w:rsidRDefault="0091573B" w:rsidP="00CD6349">
      <w:pPr>
        <w:pStyle w:val="ListParagraph"/>
        <w:numPr>
          <w:ilvl w:val="1"/>
          <w:numId w:val="8"/>
        </w:numPr>
        <w:spacing w:before="200"/>
        <w:rPr>
          <w:sz w:val="22"/>
        </w:rPr>
      </w:pPr>
      <w:r w:rsidRPr="00C8287D">
        <w:rPr>
          <w:sz w:val="22"/>
        </w:rPr>
        <w:t>Review the pertinent information</w:t>
      </w:r>
      <w:r w:rsidR="00B377A1">
        <w:rPr>
          <w:sz w:val="22"/>
        </w:rPr>
        <w:t>;</w:t>
      </w:r>
    </w:p>
    <w:p w14:paraId="3237C31B" w14:textId="750AA2CB" w:rsidR="0091573B" w:rsidRPr="00C8287D" w:rsidRDefault="0091573B" w:rsidP="00CD6349">
      <w:pPr>
        <w:pStyle w:val="ListParagraph"/>
        <w:numPr>
          <w:ilvl w:val="1"/>
          <w:numId w:val="8"/>
        </w:numPr>
        <w:spacing w:before="200"/>
        <w:rPr>
          <w:sz w:val="22"/>
        </w:rPr>
      </w:pPr>
      <w:r w:rsidRPr="00C8287D">
        <w:rPr>
          <w:sz w:val="22"/>
        </w:rPr>
        <w:t xml:space="preserve">Determine whether the reported </w:t>
      </w:r>
      <w:r w:rsidR="00DC0A12">
        <w:rPr>
          <w:sz w:val="22"/>
        </w:rPr>
        <w:t>information</w:t>
      </w:r>
      <w:r w:rsidR="005D0183" w:rsidRPr="00C8287D">
        <w:rPr>
          <w:sz w:val="22"/>
        </w:rPr>
        <w:t xml:space="preserve"> could </w:t>
      </w:r>
      <w:proofErr w:type="gramStart"/>
      <w:r w:rsidR="005D0183" w:rsidRPr="00C8287D">
        <w:rPr>
          <w:sz w:val="22"/>
        </w:rPr>
        <w:t>impact</w:t>
      </w:r>
      <w:proofErr w:type="gramEnd"/>
      <w:r w:rsidR="005D0183" w:rsidRPr="00C8287D">
        <w:rPr>
          <w:sz w:val="22"/>
        </w:rPr>
        <w:t xml:space="preserve"> </w:t>
      </w:r>
      <w:r w:rsidRPr="00C8287D">
        <w:rPr>
          <w:sz w:val="22"/>
        </w:rPr>
        <w:t xml:space="preserve">the </w:t>
      </w:r>
      <w:r w:rsidR="005D0183" w:rsidRPr="00C8287D">
        <w:rPr>
          <w:sz w:val="22"/>
        </w:rPr>
        <w:t xml:space="preserve">school’s </w:t>
      </w:r>
      <w:r w:rsidRPr="00C8287D">
        <w:rPr>
          <w:sz w:val="22"/>
        </w:rPr>
        <w:t>approved status</w:t>
      </w:r>
      <w:r w:rsidR="00B377A1">
        <w:rPr>
          <w:sz w:val="22"/>
        </w:rPr>
        <w:t>; and</w:t>
      </w:r>
    </w:p>
    <w:p w14:paraId="2B5AC267" w14:textId="416225EB" w:rsidR="00E064CE" w:rsidRPr="00C8287D" w:rsidRDefault="0091573B" w:rsidP="00CD6349">
      <w:pPr>
        <w:pStyle w:val="ListParagraph"/>
        <w:numPr>
          <w:ilvl w:val="1"/>
          <w:numId w:val="8"/>
        </w:numPr>
        <w:spacing w:before="200"/>
        <w:rPr>
          <w:sz w:val="22"/>
        </w:rPr>
      </w:pPr>
      <w:r w:rsidRPr="00C8287D">
        <w:rPr>
          <w:sz w:val="22"/>
        </w:rPr>
        <w:t xml:space="preserve">Notify the school, in writing, of any </w:t>
      </w:r>
      <w:proofErr w:type="gramStart"/>
      <w:r w:rsidRPr="00C8287D">
        <w:rPr>
          <w:sz w:val="22"/>
        </w:rPr>
        <w:t>actions</w:t>
      </w:r>
      <w:proofErr w:type="gramEnd"/>
      <w:r w:rsidRPr="00C8287D">
        <w:rPr>
          <w:sz w:val="22"/>
        </w:rPr>
        <w:t xml:space="preserve"> that </w:t>
      </w:r>
      <w:r w:rsidR="005D0183" w:rsidRPr="00C8287D">
        <w:rPr>
          <w:sz w:val="22"/>
        </w:rPr>
        <w:t xml:space="preserve">the school </w:t>
      </w:r>
      <w:r w:rsidRPr="00C8287D">
        <w:rPr>
          <w:sz w:val="22"/>
        </w:rPr>
        <w:t>must take.</w:t>
      </w:r>
    </w:p>
    <w:p w14:paraId="62A12825" w14:textId="11961983" w:rsidR="00762D66" w:rsidRDefault="00762D66" w:rsidP="00CD6349">
      <w:pPr>
        <w:pStyle w:val="ListParagraph"/>
        <w:numPr>
          <w:ilvl w:val="0"/>
          <w:numId w:val="8"/>
        </w:numPr>
        <w:spacing w:before="200"/>
        <w:rPr>
          <w:sz w:val="22"/>
        </w:rPr>
      </w:pPr>
      <w:r w:rsidRPr="00762D66">
        <w:rPr>
          <w:sz w:val="22"/>
        </w:rPr>
        <w:t>If the Office notifies a</w:t>
      </w:r>
      <w:r>
        <w:rPr>
          <w:sz w:val="22"/>
        </w:rPr>
        <w:t>n approved</w:t>
      </w:r>
      <w:r w:rsidRPr="00762D66">
        <w:rPr>
          <w:sz w:val="22"/>
        </w:rPr>
        <w:t xml:space="preserve"> facility school </w:t>
      </w:r>
      <w:proofErr w:type="gramStart"/>
      <w:r w:rsidRPr="00762D66">
        <w:rPr>
          <w:sz w:val="22"/>
        </w:rPr>
        <w:t xml:space="preserve">that </w:t>
      </w:r>
      <w:r>
        <w:rPr>
          <w:sz w:val="22"/>
        </w:rPr>
        <w:t>it</w:t>
      </w:r>
      <w:proofErr w:type="gramEnd"/>
      <w:r>
        <w:rPr>
          <w:sz w:val="22"/>
        </w:rPr>
        <w:t xml:space="preserve"> is</w:t>
      </w:r>
      <w:r w:rsidRPr="00762D66">
        <w:rPr>
          <w:sz w:val="22"/>
        </w:rPr>
        <w:t xml:space="preserve"> out of compliance with </w:t>
      </w:r>
      <w:r>
        <w:rPr>
          <w:sz w:val="22"/>
        </w:rPr>
        <w:t xml:space="preserve">a </w:t>
      </w:r>
      <w:r w:rsidRPr="00762D66">
        <w:rPr>
          <w:sz w:val="22"/>
        </w:rPr>
        <w:t xml:space="preserve">requirement specified in these </w:t>
      </w:r>
      <w:r>
        <w:rPr>
          <w:sz w:val="22"/>
        </w:rPr>
        <w:t>R</w:t>
      </w:r>
      <w:r w:rsidRPr="00762D66">
        <w:rPr>
          <w:sz w:val="22"/>
        </w:rPr>
        <w:t xml:space="preserve">ules, the school must come into compliance within </w:t>
      </w:r>
      <w:r w:rsidR="00E8321F">
        <w:rPr>
          <w:sz w:val="22"/>
        </w:rPr>
        <w:t xml:space="preserve">the </w:t>
      </w:r>
      <w:proofErr w:type="gramStart"/>
      <w:r w:rsidR="00E8321F">
        <w:rPr>
          <w:sz w:val="22"/>
        </w:rPr>
        <w:t>time period</w:t>
      </w:r>
      <w:proofErr w:type="gramEnd"/>
      <w:r w:rsidR="00E8321F">
        <w:rPr>
          <w:sz w:val="22"/>
        </w:rPr>
        <w:t xml:space="preserve"> specified in the notice</w:t>
      </w:r>
      <w:r w:rsidRPr="00762D66">
        <w:rPr>
          <w:sz w:val="22"/>
        </w:rPr>
        <w:t>.</w:t>
      </w:r>
    </w:p>
    <w:p w14:paraId="3331D64B" w14:textId="1BEBAECA" w:rsidR="00E064CE" w:rsidRPr="00C8287D" w:rsidRDefault="00E064CE" w:rsidP="00173F55">
      <w:pPr>
        <w:pStyle w:val="Heading2"/>
      </w:pPr>
      <w:r w:rsidRPr="00C8287D">
        <w:t xml:space="preserve">Rule </w:t>
      </w:r>
      <w:r w:rsidR="000A3E83">
        <w:t>6</w:t>
      </w:r>
      <w:r w:rsidRPr="00C8287D">
        <w:tab/>
      </w:r>
      <w:r w:rsidR="005D0183" w:rsidRPr="00C8287D">
        <w:t>Maintenance of Approval</w:t>
      </w:r>
    </w:p>
    <w:p w14:paraId="19F6C906" w14:textId="1A09E95A" w:rsidR="00E064CE" w:rsidRPr="00C8287D" w:rsidRDefault="000A3E83" w:rsidP="006A6F05">
      <w:pPr>
        <w:pStyle w:val="Heading3"/>
        <w:spacing w:before="200" w:after="0"/>
        <w:rPr>
          <w:sz w:val="22"/>
          <w:szCs w:val="22"/>
        </w:rPr>
      </w:pPr>
      <w:r>
        <w:rPr>
          <w:sz w:val="22"/>
          <w:szCs w:val="22"/>
        </w:rPr>
        <w:t>6</w:t>
      </w:r>
      <w:r w:rsidR="00E064CE" w:rsidRPr="00C8287D">
        <w:rPr>
          <w:sz w:val="22"/>
          <w:szCs w:val="22"/>
        </w:rPr>
        <w:t>.1</w:t>
      </w:r>
      <w:r w:rsidR="00E064CE" w:rsidRPr="00C8287D">
        <w:rPr>
          <w:sz w:val="22"/>
          <w:szCs w:val="22"/>
        </w:rPr>
        <w:tab/>
      </w:r>
      <w:r w:rsidR="005D0183" w:rsidRPr="00C8287D">
        <w:rPr>
          <w:sz w:val="22"/>
          <w:szCs w:val="22"/>
        </w:rPr>
        <w:t>Requirements</w:t>
      </w:r>
    </w:p>
    <w:p w14:paraId="2B8AB37D" w14:textId="0381CDF0" w:rsidR="00E064CE" w:rsidRPr="00C8287D" w:rsidRDefault="005D0183" w:rsidP="00CD6349">
      <w:pPr>
        <w:pStyle w:val="ListParagraph"/>
        <w:numPr>
          <w:ilvl w:val="0"/>
          <w:numId w:val="9"/>
        </w:numPr>
        <w:spacing w:before="200"/>
        <w:rPr>
          <w:sz w:val="22"/>
        </w:rPr>
      </w:pPr>
      <w:r w:rsidRPr="00C8287D">
        <w:rPr>
          <w:sz w:val="22"/>
        </w:rPr>
        <w:t xml:space="preserve">To remain on the list of approved facility schools, a school </w:t>
      </w:r>
      <w:r w:rsidR="004E1D40">
        <w:rPr>
          <w:sz w:val="22"/>
        </w:rPr>
        <w:t>shall</w:t>
      </w:r>
      <w:r w:rsidRPr="00C8287D">
        <w:rPr>
          <w:sz w:val="22"/>
        </w:rPr>
        <w:t>:</w:t>
      </w:r>
    </w:p>
    <w:p w14:paraId="2FAB2EBF" w14:textId="5DFD87A2" w:rsidR="00A73B45" w:rsidRDefault="00A73B45" w:rsidP="00CD6349">
      <w:pPr>
        <w:pStyle w:val="ListParagraph"/>
        <w:numPr>
          <w:ilvl w:val="1"/>
          <w:numId w:val="9"/>
        </w:numPr>
        <w:spacing w:before="200"/>
        <w:rPr>
          <w:sz w:val="22"/>
        </w:rPr>
      </w:pPr>
      <w:r w:rsidRPr="00C8287D">
        <w:rPr>
          <w:sz w:val="22"/>
        </w:rPr>
        <w:t xml:space="preserve">Maintain a current license from the Colorado Department of Human Services to operate a day treatment center, residential </w:t>
      </w:r>
      <w:proofErr w:type="gramStart"/>
      <w:r w:rsidRPr="00C8287D">
        <w:rPr>
          <w:sz w:val="22"/>
        </w:rPr>
        <w:t>child care</w:t>
      </w:r>
      <w:proofErr w:type="gramEnd"/>
      <w:r w:rsidRPr="00C8287D">
        <w:rPr>
          <w:sz w:val="22"/>
        </w:rPr>
        <w:t xml:space="preserve"> facility, or other facility; a current license from the Department of Public Health and Environment to operate a hospital; or authorization from the Office to operate a specialized day school</w:t>
      </w:r>
      <w:r w:rsidR="007C532D">
        <w:rPr>
          <w:sz w:val="22"/>
        </w:rPr>
        <w:t>;</w:t>
      </w:r>
    </w:p>
    <w:p w14:paraId="0E252200" w14:textId="359570D7" w:rsidR="00B04F09" w:rsidRPr="00B04F09" w:rsidRDefault="00B04F09" w:rsidP="00B04F09">
      <w:pPr>
        <w:pStyle w:val="ListParagraph"/>
        <w:numPr>
          <w:ilvl w:val="1"/>
          <w:numId w:val="9"/>
        </w:numPr>
        <w:spacing w:before="200"/>
        <w:rPr>
          <w:sz w:val="22"/>
        </w:rPr>
      </w:pPr>
      <w:r>
        <w:rPr>
          <w:sz w:val="22"/>
        </w:rPr>
        <w:t>B</w:t>
      </w:r>
      <w:r w:rsidRPr="006477B2">
        <w:rPr>
          <w:sz w:val="22"/>
        </w:rPr>
        <w:t>e accredited</w:t>
      </w:r>
      <w:r>
        <w:rPr>
          <w:sz w:val="22"/>
        </w:rPr>
        <w:t xml:space="preserve"> by the Colorado State Board of Education </w:t>
      </w:r>
      <w:r w:rsidRPr="004C3036">
        <w:rPr>
          <w:sz w:val="22"/>
        </w:rPr>
        <w:t>or an independent national accreditation organization</w:t>
      </w:r>
      <w:r>
        <w:rPr>
          <w:sz w:val="22"/>
        </w:rPr>
        <w:t>, as required by section 22-2-406(4)(b)(I), C.R.S.;</w:t>
      </w:r>
    </w:p>
    <w:p w14:paraId="40688207" w14:textId="77E359DC" w:rsidR="00A73B45" w:rsidRDefault="00A73B45" w:rsidP="00CD6349">
      <w:pPr>
        <w:pStyle w:val="ListParagraph"/>
        <w:numPr>
          <w:ilvl w:val="1"/>
          <w:numId w:val="9"/>
        </w:numPr>
        <w:spacing w:before="200"/>
        <w:rPr>
          <w:sz w:val="22"/>
        </w:rPr>
      </w:pPr>
      <w:r w:rsidRPr="00C8287D">
        <w:rPr>
          <w:sz w:val="22"/>
        </w:rPr>
        <w:t xml:space="preserve">Maintain the policies and procedures required by </w:t>
      </w:r>
      <w:r w:rsidR="007E6F63">
        <w:rPr>
          <w:sz w:val="22"/>
        </w:rPr>
        <w:t>rule</w:t>
      </w:r>
      <w:r w:rsidRPr="00C8287D">
        <w:rPr>
          <w:sz w:val="22"/>
        </w:rPr>
        <w:t xml:space="preserve"> </w:t>
      </w:r>
      <w:r w:rsidR="00B04F09">
        <w:rPr>
          <w:sz w:val="22"/>
        </w:rPr>
        <w:t>4.1(B)(10)</w:t>
      </w:r>
      <w:r w:rsidRPr="00C8287D">
        <w:rPr>
          <w:sz w:val="22"/>
        </w:rPr>
        <w:t xml:space="preserve"> of </w:t>
      </w:r>
      <w:r w:rsidR="007E6F63">
        <w:rPr>
          <w:sz w:val="22"/>
        </w:rPr>
        <w:t>these</w:t>
      </w:r>
      <w:r w:rsidRPr="00C8287D">
        <w:rPr>
          <w:sz w:val="22"/>
        </w:rPr>
        <w:t xml:space="preserve"> Rule</w:t>
      </w:r>
      <w:r w:rsidR="007E6F63">
        <w:rPr>
          <w:sz w:val="22"/>
        </w:rPr>
        <w:t>s</w:t>
      </w:r>
      <w:r w:rsidR="00B377A1">
        <w:rPr>
          <w:sz w:val="22"/>
        </w:rPr>
        <w:t>;</w:t>
      </w:r>
    </w:p>
    <w:p w14:paraId="034F9046" w14:textId="77777777" w:rsidR="00953081" w:rsidRDefault="00953081" w:rsidP="00953081">
      <w:pPr>
        <w:pStyle w:val="ListParagraph"/>
        <w:numPr>
          <w:ilvl w:val="1"/>
          <w:numId w:val="9"/>
        </w:numPr>
        <w:spacing w:before="200"/>
        <w:rPr>
          <w:sz w:val="22"/>
        </w:rPr>
      </w:pPr>
      <w:r w:rsidRPr="00C8287D">
        <w:rPr>
          <w:sz w:val="22"/>
        </w:rPr>
        <w:t xml:space="preserve">Comply with the written assurances specified in </w:t>
      </w:r>
      <w:r>
        <w:rPr>
          <w:sz w:val="22"/>
        </w:rPr>
        <w:t>rule</w:t>
      </w:r>
      <w:r w:rsidRPr="00C8287D">
        <w:rPr>
          <w:sz w:val="22"/>
        </w:rPr>
        <w:t xml:space="preserve"> </w:t>
      </w:r>
      <w:r>
        <w:rPr>
          <w:sz w:val="22"/>
        </w:rPr>
        <w:t>4.1(B)(11)</w:t>
      </w:r>
      <w:r w:rsidRPr="00C8287D">
        <w:rPr>
          <w:sz w:val="22"/>
        </w:rPr>
        <w:t xml:space="preserve"> of th</w:t>
      </w:r>
      <w:r>
        <w:rPr>
          <w:sz w:val="22"/>
        </w:rPr>
        <w:t xml:space="preserve">ese </w:t>
      </w:r>
      <w:r w:rsidRPr="00C8287D">
        <w:rPr>
          <w:sz w:val="22"/>
        </w:rPr>
        <w:t>Rule</w:t>
      </w:r>
      <w:r>
        <w:rPr>
          <w:sz w:val="22"/>
        </w:rPr>
        <w:t>s;</w:t>
      </w:r>
    </w:p>
    <w:p w14:paraId="6912579A" w14:textId="1F60A7CA" w:rsidR="009C0042" w:rsidRDefault="009C0042" w:rsidP="004B656B">
      <w:pPr>
        <w:pStyle w:val="ListParagraph"/>
        <w:numPr>
          <w:ilvl w:val="1"/>
          <w:numId w:val="9"/>
        </w:numPr>
        <w:spacing w:before="200"/>
        <w:rPr>
          <w:sz w:val="22"/>
        </w:rPr>
      </w:pPr>
      <w:r>
        <w:rPr>
          <w:sz w:val="22"/>
        </w:rPr>
        <w:lastRenderedPageBreak/>
        <w:t>Cooperate with the periodic reviews required by rule 7.1 of these Rules;</w:t>
      </w:r>
    </w:p>
    <w:p w14:paraId="7E3A9485" w14:textId="23114860" w:rsidR="004B656B" w:rsidRPr="00C8287D" w:rsidRDefault="004B656B" w:rsidP="004B656B">
      <w:pPr>
        <w:pStyle w:val="ListParagraph"/>
        <w:numPr>
          <w:ilvl w:val="1"/>
          <w:numId w:val="9"/>
        </w:numPr>
        <w:spacing w:before="200"/>
        <w:rPr>
          <w:sz w:val="22"/>
        </w:rPr>
      </w:pPr>
      <w:r w:rsidRPr="00C8287D">
        <w:rPr>
          <w:sz w:val="22"/>
        </w:rPr>
        <w:t xml:space="preserve">Comply with any actions </w:t>
      </w:r>
      <w:r>
        <w:rPr>
          <w:sz w:val="22"/>
        </w:rPr>
        <w:t xml:space="preserve">or corrective action plans </w:t>
      </w:r>
      <w:r w:rsidRPr="00C8287D">
        <w:rPr>
          <w:sz w:val="22"/>
        </w:rPr>
        <w:t xml:space="preserve">ordered by the Office pursuant to </w:t>
      </w:r>
      <w:r>
        <w:rPr>
          <w:sz w:val="22"/>
        </w:rPr>
        <w:t>rules</w:t>
      </w:r>
      <w:r w:rsidRPr="00C8287D">
        <w:rPr>
          <w:sz w:val="22"/>
        </w:rPr>
        <w:t xml:space="preserve"> </w:t>
      </w:r>
      <w:r>
        <w:rPr>
          <w:sz w:val="22"/>
        </w:rPr>
        <w:t>5.2, 7.1, or 7.2</w:t>
      </w:r>
      <w:r w:rsidRPr="00C8287D">
        <w:rPr>
          <w:sz w:val="22"/>
        </w:rPr>
        <w:t xml:space="preserve"> of these Rules</w:t>
      </w:r>
      <w:r>
        <w:rPr>
          <w:sz w:val="22"/>
        </w:rPr>
        <w:t>;</w:t>
      </w:r>
    </w:p>
    <w:p w14:paraId="06C84052" w14:textId="13BB129F" w:rsidR="004B656B" w:rsidRDefault="004B656B" w:rsidP="00953081">
      <w:pPr>
        <w:pStyle w:val="ListParagraph"/>
        <w:numPr>
          <w:ilvl w:val="1"/>
          <w:numId w:val="9"/>
        </w:numPr>
        <w:spacing w:before="200"/>
        <w:rPr>
          <w:sz w:val="22"/>
        </w:rPr>
      </w:pPr>
      <w:r>
        <w:rPr>
          <w:sz w:val="22"/>
        </w:rPr>
        <w:t>Comply with the i</w:t>
      </w:r>
      <w:r w:rsidRPr="004B656B">
        <w:rPr>
          <w:sz w:val="22"/>
        </w:rPr>
        <w:t xml:space="preserve">nstructional </w:t>
      </w:r>
      <w:r>
        <w:rPr>
          <w:sz w:val="22"/>
        </w:rPr>
        <w:t>h</w:t>
      </w:r>
      <w:r w:rsidRPr="004B656B">
        <w:rPr>
          <w:sz w:val="22"/>
        </w:rPr>
        <w:t xml:space="preserve">ours and </w:t>
      </w:r>
      <w:r>
        <w:rPr>
          <w:sz w:val="22"/>
        </w:rPr>
        <w:t>c</w:t>
      </w:r>
      <w:r w:rsidRPr="004B656B">
        <w:rPr>
          <w:sz w:val="22"/>
        </w:rPr>
        <w:t xml:space="preserve">ontact </w:t>
      </w:r>
      <w:r>
        <w:rPr>
          <w:sz w:val="22"/>
        </w:rPr>
        <w:t>d</w:t>
      </w:r>
      <w:r w:rsidRPr="004B656B">
        <w:rPr>
          <w:sz w:val="22"/>
        </w:rPr>
        <w:t>ays</w:t>
      </w:r>
      <w:r>
        <w:rPr>
          <w:sz w:val="22"/>
        </w:rPr>
        <w:t xml:space="preserve"> requirements in rule 8 of these Rules;</w:t>
      </w:r>
    </w:p>
    <w:p w14:paraId="54C3142B" w14:textId="77777777" w:rsidR="004B656B" w:rsidRDefault="008C0A9B" w:rsidP="00CD6349">
      <w:pPr>
        <w:pStyle w:val="ListParagraph"/>
        <w:numPr>
          <w:ilvl w:val="1"/>
          <w:numId w:val="9"/>
        </w:numPr>
        <w:spacing w:before="200"/>
        <w:rPr>
          <w:sz w:val="22"/>
        </w:rPr>
      </w:pPr>
      <w:r>
        <w:rPr>
          <w:sz w:val="22"/>
        </w:rPr>
        <w:t xml:space="preserve">Comply with the restraint and seclusion requirements in </w:t>
      </w:r>
      <w:r w:rsidR="007E6F63">
        <w:rPr>
          <w:sz w:val="22"/>
        </w:rPr>
        <w:t>rule 9</w:t>
      </w:r>
      <w:r>
        <w:rPr>
          <w:sz w:val="22"/>
        </w:rPr>
        <w:t xml:space="preserve"> of </w:t>
      </w:r>
      <w:r w:rsidR="007E6F63">
        <w:rPr>
          <w:sz w:val="22"/>
        </w:rPr>
        <w:t>these</w:t>
      </w:r>
      <w:r>
        <w:rPr>
          <w:sz w:val="22"/>
        </w:rPr>
        <w:t xml:space="preserve"> Rule</w:t>
      </w:r>
      <w:r w:rsidR="007E6F63">
        <w:rPr>
          <w:sz w:val="22"/>
        </w:rPr>
        <w:t>s</w:t>
      </w:r>
      <w:r>
        <w:rPr>
          <w:sz w:val="22"/>
        </w:rPr>
        <w:t>;</w:t>
      </w:r>
    </w:p>
    <w:p w14:paraId="554013D7" w14:textId="520B445F" w:rsidR="008C0A9B" w:rsidRPr="00C8287D" w:rsidRDefault="004B656B" w:rsidP="00CD6349">
      <w:pPr>
        <w:pStyle w:val="ListParagraph"/>
        <w:numPr>
          <w:ilvl w:val="1"/>
          <w:numId w:val="9"/>
        </w:numPr>
        <w:spacing w:before="200"/>
        <w:rPr>
          <w:sz w:val="22"/>
        </w:rPr>
      </w:pPr>
      <w:r>
        <w:rPr>
          <w:sz w:val="22"/>
        </w:rPr>
        <w:t xml:space="preserve">Comply with the </w:t>
      </w:r>
      <w:r w:rsidRPr="004B656B">
        <w:rPr>
          <w:sz w:val="22"/>
        </w:rPr>
        <w:t>Individual Career and Academic Plan</w:t>
      </w:r>
      <w:r w:rsidR="00953081">
        <w:rPr>
          <w:sz w:val="22"/>
        </w:rPr>
        <w:t xml:space="preserve"> </w:t>
      </w:r>
      <w:r>
        <w:rPr>
          <w:sz w:val="22"/>
        </w:rPr>
        <w:t xml:space="preserve">requirements in rule 10 of these Rules; </w:t>
      </w:r>
      <w:r w:rsidR="00953081">
        <w:rPr>
          <w:sz w:val="22"/>
        </w:rPr>
        <w:t>and</w:t>
      </w:r>
    </w:p>
    <w:p w14:paraId="318215B4" w14:textId="77777777" w:rsidR="00534342" w:rsidRDefault="00992D73" w:rsidP="00CD6349">
      <w:pPr>
        <w:pStyle w:val="ListParagraph"/>
        <w:numPr>
          <w:ilvl w:val="1"/>
          <w:numId w:val="9"/>
        </w:numPr>
        <w:spacing w:before="200"/>
        <w:rPr>
          <w:sz w:val="22"/>
        </w:rPr>
      </w:pPr>
      <w:r w:rsidRPr="00992D73">
        <w:rPr>
          <w:sz w:val="22"/>
        </w:rPr>
        <w:t>Submit to the Office, annually</w:t>
      </w:r>
      <w:r w:rsidR="00534342">
        <w:rPr>
          <w:sz w:val="22"/>
        </w:rPr>
        <w:t>:</w:t>
      </w:r>
    </w:p>
    <w:p w14:paraId="353ECCCD" w14:textId="6CAA33F9" w:rsidR="00534342" w:rsidRDefault="00534342" w:rsidP="00534342">
      <w:pPr>
        <w:pStyle w:val="ListParagraph"/>
        <w:numPr>
          <w:ilvl w:val="2"/>
          <w:numId w:val="9"/>
        </w:numPr>
        <w:spacing w:before="200"/>
        <w:rPr>
          <w:sz w:val="22"/>
        </w:rPr>
      </w:pPr>
      <w:r>
        <w:rPr>
          <w:sz w:val="22"/>
        </w:rPr>
        <w:t xml:space="preserve">Data about restraint and seclusion, consistent with </w:t>
      </w:r>
      <w:r w:rsidR="007E6F63">
        <w:rPr>
          <w:sz w:val="22"/>
        </w:rPr>
        <w:t>rule 9</w:t>
      </w:r>
      <w:r w:rsidR="005F20C2">
        <w:rPr>
          <w:sz w:val="22"/>
        </w:rPr>
        <w:t xml:space="preserve"> </w:t>
      </w:r>
      <w:r>
        <w:rPr>
          <w:sz w:val="22"/>
        </w:rPr>
        <w:t>of these Rules;</w:t>
      </w:r>
    </w:p>
    <w:p w14:paraId="70F544A6" w14:textId="77777777" w:rsidR="00EA1869" w:rsidRDefault="00B04F09" w:rsidP="00534342">
      <w:pPr>
        <w:pStyle w:val="ListParagraph"/>
        <w:numPr>
          <w:ilvl w:val="2"/>
          <w:numId w:val="9"/>
        </w:numPr>
        <w:spacing w:before="200"/>
        <w:rPr>
          <w:sz w:val="22"/>
        </w:rPr>
      </w:pPr>
      <w:r>
        <w:rPr>
          <w:sz w:val="22"/>
        </w:rPr>
        <w:t>New s</w:t>
      </w:r>
      <w:r w:rsidR="00992D73" w:rsidRPr="00992D73">
        <w:rPr>
          <w:sz w:val="22"/>
        </w:rPr>
        <w:t xml:space="preserve">igned assurances that the school will comply with the requirements specified in </w:t>
      </w:r>
      <w:r w:rsidR="007E6F63">
        <w:rPr>
          <w:sz w:val="22"/>
        </w:rPr>
        <w:t>rule</w:t>
      </w:r>
      <w:r w:rsidR="00992D73" w:rsidRPr="00992D73">
        <w:rPr>
          <w:sz w:val="22"/>
        </w:rPr>
        <w:t xml:space="preserve"> 4.1(B)(11) of </w:t>
      </w:r>
      <w:r w:rsidR="007E6F63">
        <w:rPr>
          <w:sz w:val="22"/>
        </w:rPr>
        <w:t>these</w:t>
      </w:r>
      <w:r w:rsidR="00992D73" w:rsidRPr="00992D73">
        <w:rPr>
          <w:sz w:val="22"/>
        </w:rPr>
        <w:t xml:space="preserve"> Rule</w:t>
      </w:r>
      <w:r w:rsidR="007E6F63">
        <w:rPr>
          <w:sz w:val="22"/>
        </w:rPr>
        <w:t>s</w:t>
      </w:r>
      <w:r w:rsidR="00992D73" w:rsidRPr="00992D73">
        <w:rPr>
          <w:sz w:val="22"/>
        </w:rPr>
        <w:t>;</w:t>
      </w:r>
      <w:r w:rsidR="00534342">
        <w:rPr>
          <w:sz w:val="22"/>
        </w:rPr>
        <w:t xml:space="preserve"> </w:t>
      </w:r>
    </w:p>
    <w:p w14:paraId="3B5144AE" w14:textId="465D601A" w:rsidR="00992D73" w:rsidRPr="00992D73" w:rsidRDefault="00EA1869" w:rsidP="00534342">
      <w:pPr>
        <w:pStyle w:val="ListParagraph"/>
        <w:numPr>
          <w:ilvl w:val="2"/>
          <w:numId w:val="9"/>
        </w:numPr>
        <w:spacing w:before="200"/>
        <w:rPr>
          <w:sz w:val="22"/>
        </w:rPr>
      </w:pPr>
      <w:r>
        <w:rPr>
          <w:sz w:val="22"/>
        </w:rPr>
        <w:t xml:space="preserve">Documentation </w:t>
      </w:r>
      <w:r w:rsidR="00F53E4D">
        <w:rPr>
          <w:sz w:val="22"/>
        </w:rPr>
        <w:t xml:space="preserve">of </w:t>
      </w:r>
      <w:r>
        <w:rPr>
          <w:sz w:val="22"/>
        </w:rPr>
        <w:t xml:space="preserve">background checks for all </w:t>
      </w:r>
      <w:r w:rsidR="00686C92">
        <w:rPr>
          <w:sz w:val="22"/>
        </w:rPr>
        <w:t xml:space="preserve">new </w:t>
      </w:r>
      <w:r>
        <w:rPr>
          <w:sz w:val="22"/>
        </w:rPr>
        <w:t>employees and contract personnel within the past year</w:t>
      </w:r>
      <w:r w:rsidR="00686C92">
        <w:rPr>
          <w:sz w:val="22"/>
        </w:rPr>
        <w:t xml:space="preserve"> and documentation of ongoing monitoring for existing employees and contract personnel</w:t>
      </w:r>
      <w:r>
        <w:rPr>
          <w:sz w:val="22"/>
        </w:rPr>
        <w:t xml:space="preserve">; </w:t>
      </w:r>
      <w:r w:rsidR="00534342">
        <w:rPr>
          <w:sz w:val="22"/>
        </w:rPr>
        <w:t>and</w:t>
      </w:r>
    </w:p>
    <w:p w14:paraId="3CDA8F30" w14:textId="40F06D03" w:rsidR="00534342" w:rsidRPr="00534342" w:rsidRDefault="00534342" w:rsidP="00534342">
      <w:pPr>
        <w:pStyle w:val="ListParagraph"/>
        <w:numPr>
          <w:ilvl w:val="2"/>
          <w:numId w:val="9"/>
        </w:numPr>
        <w:spacing w:before="200"/>
        <w:rPr>
          <w:sz w:val="22"/>
        </w:rPr>
      </w:pPr>
      <w:r>
        <w:rPr>
          <w:sz w:val="22"/>
        </w:rPr>
        <w:t>A</w:t>
      </w:r>
      <w:r w:rsidR="00BE2970" w:rsidRPr="00992D73">
        <w:rPr>
          <w:sz w:val="22"/>
        </w:rPr>
        <w:t xml:space="preserve"> copy of </w:t>
      </w:r>
      <w:r w:rsidR="00992D73" w:rsidRPr="00992D73">
        <w:rPr>
          <w:sz w:val="22"/>
        </w:rPr>
        <w:t xml:space="preserve">the facility’s </w:t>
      </w:r>
      <w:r w:rsidR="00953081">
        <w:rPr>
          <w:sz w:val="22"/>
        </w:rPr>
        <w:t xml:space="preserve">up-to-date </w:t>
      </w:r>
      <w:r w:rsidR="00BE2970" w:rsidRPr="00992D73">
        <w:rPr>
          <w:sz w:val="22"/>
        </w:rPr>
        <w:t>license</w:t>
      </w:r>
      <w:r w:rsidR="00AE3E05" w:rsidRPr="00992D73">
        <w:rPr>
          <w:sz w:val="22"/>
        </w:rPr>
        <w:t xml:space="preserve"> </w:t>
      </w:r>
      <w:r w:rsidR="00992D73" w:rsidRPr="00992D73">
        <w:rPr>
          <w:sz w:val="22"/>
        </w:rPr>
        <w:t xml:space="preserve">from the Colorado Department of Human Services </w:t>
      </w:r>
      <w:r w:rsidR="005F20C2">
        <w:rPr>
          <w:sz w:val="22"/>
        </w:rPr>
        <w:t xml:space="preserve">(for day treatment centers and residential </w:t>
      </w:r>
      <w:proofErr w:type="gramStart"/>
      <w:r w:rsidR="005F20C2">
        <w:rPr>
          <w:sz w:val="22"/>
        </w:rPr>
        <w:t>child care</w:t>
      </w:r>
      <w:proofErr w:type="gramEnd"/>
      <w:r w:rsidR="005F20C2">
        <w:rPr>
          <w:sz w:val="22"/>
        </w:rPr>
        <w:t xml:space="preserve"> facilities) </w:t>
      </w:r>
      <w:r w:rsidR="00992D73" w:rsidRPr="00992D73">
        <w:rPr>
          <w:sz w:val="22"/>
        </w:rPr>
        <w:t>or the Colorado Department of Public Health and Environment</w:t>
      </w:r>
      <w:r w:rsidR="005F20C2">
        <w:rPr>
          <w:sz w:val="22"/>
        </w:rPr>
        <w:t xml:space="preserve"> (for hospitals)</w:t>
      </w:r>
      <w:r>
        <w:rPr>
          <w:sz w:val="22"/>
        </w:rPr>
        <w:t>.</w:t>
      </w:r>
    </w:p>
    <w:p w14:paraId="352CAD41" w14:textId="3BD13BDC" w:rsidR="00E064CE" w:rsidRDefault="00B377A1" w:rsidP="00CD6349">
      <w:pPr>
        <w:pStyle w:val="ListParagraph"/>
        <w:numPr>
          <w:ilvl w:val="0"/>
          <w:numId w:val="9"/>
        </w:numPr>
        <w:spacing w:before="200"/>
        <w:rPr>
          <w:sz w:val="22"/>
        </w:rPr>
      </w:pPr>
      <w:r w:rsidRPr="00C8287D">
        <w:rPr>
          <w:sz w:val="22"/>
        </w:rPr>
        <w:t xml:space="preserve">Loss of a license or </w:t>
      </w:r>
      <w:r w:rsidR="008A7923">
        <w:rPr>
          <w:sz w:val="22"/>
        </w:rPr>
        <w:t xml:space="preserve">an </w:t>
      </w:r>
      <w:r w:rsidRPr="00C8287D">
        <w:rPr>
          <w:sz w:val="22"/>
        </w:rPr>
        <w:t xml:space="preserve">authorization </w:t>
      </w:r>
      <w:r w:rsidR="008A7923">
        <w:rPr>
          <w:sz w:val="22"/>
        </w:rPr>
        <w:t>from</w:t>
      </w:r>
      <w:r w:rsidRPr="00C8287D">
        <w:rPr>
          <w:sz w:val="22"/>
        </w:rPr>
        <w:t xml:space="preserve"> the appropriate state agency shall result in immediate revocation of the school’s approval and any corresponding tuition cost payments and facility school state revenue.</w:t>
      </w:r>
    </w:p>
    <w:p w14:paraId="07A36EE2" w14:textId="6140BBB7" w:rsidR="001948D9" w:rsidRDefault="001948D9" w:rsidP="00CD6349">
      <w:pPr>
        <w:pStyle w:val="ListParagraph"/>
        <w:numPr>
          <w:ilvl w:val="0"/>
          <w:numId w:val="9"/>
        </w:numPr>
        <w:spacing w:before="200"/>
        <w:rPr>
          <w:sz w:val="22"/>
        </w:rPr>
      </w:pPr>
      <w:r>
        <w:rPr>
          <w:sz w:val="22"/>
        </w:rPr>
        <w:t xml:space="preserve">Violation of the assurances in </w:t>
      </w:r>
      <w:r w:rsidR="007E6F63">
        <w:rPr>
          <w:sz w:val="22"/>
        </w:rPr>
        <w:t>rule</w:t>
      </w:r>
      <w:r>
        <w:rPr>
          <w:sz w:val="22"/>
        </w:rPr>
        <w:t xml:space="preserve"> </w:t>
      </w:r>
      <w:r w:rsidR="00992D73">
        <w:rPr>
          <w:sz w:val="22"/>
        </w:rPr>
        <w:t>4.1(B)(11)</w:t>
      </w:r>
      <w:r>
        <w:rPr>
          <w:sz w:val="22"/>
        </w:rPr>
        <w:t xml:space="preserve"> of </w:t>
      </w:r>
      <w:r w:rsidR="007E6F63">
        <w:rPr>
          <w:sz w:val="22"/>
        </w:rPr>
        <w:t>these</w:t>
      </w:r>
      <w:r>
        <w:rPr>
          <w:sz w:val="22"/>
        </w:rPr>
        <w:t xml:space="preserve"> Rule</w:t>
      </w:r>
      <w:r w:rsidR="007E6F63">
        <w:rPr>
          <w:sz w:val="22"/>
        </w:rPr>
        <w:t>s</w:t>
      </w:r>
      <w:r>
        <w:rPr>
          <w:sz w:val="22"/>
        </w:rPr>
        <w:t xml:space="preserve"> may result in immediate removal of approval</w:t>
      </w:r>
      <w:r w:rsidR="00135888">
        <w:rPr>
          <w:sz w:val="22"/>
        </w:rPr>
        <w:t>, at the discretion of the Board.</w:t>
      </w:r>
    </w:p>
    <w:p w14:paraId="7DF5B034" w14:textId="4BA5973B" w:rsidR="00992D73" w:rsidRPr="00C8287D" w:rsidRDefault="00992D73" w:rsidP="00CD6349">
      <w:pPr>
        <w:pStyle w:val="ListParagraph"/>
        <w:numPr>
          <w:ilvl w:val="0"/>
          <w:numId w:val="9"/>
        </w:numPr>
        <w:spacing w:before="200"/>
        <w:rPr>
          <w:sz w:val="22"/>
        </w:rPr>
      </w:pPr>
      <w:r>
        <w:rPr>
          <w:sz w:val="22"/>
        </w:rPr>
        <w:t xml:space="preserve">If a facility that loses its </w:t>
      </w:r>
      <w:proofErr w:type="gramStart"/>
      <w:r>
        <w:rPr>
          <w:sz w:val="22"/>
        </w:rPr>
        <w:t>approved facility</w:t>
      </w:r>
      <w:proofErr w:type="gramEnd"/>
      <w:r>
        <w:rPr>
          <w:sz w:val="22"/>
        </w:rPr>
        <w:t xml:space="preserve"> school status wishes to regain its approved </w:t>
      </w:r>
      <w:r w:rsidR="00B04F09">
        <w:rPr>
          <w:sz w:val="22"/>
        </w:rPr>
        <w:t>status</w:t>
      </w:r>
      <w:r>
        <w:rPr>
          <w:sz w:val="22"/>
        </w:rPr>
        <w:t>, a new application for approval must be submitted.</w:t>
      </w:r>
    </w:p>
    <w:p w14:paraId="1762B36F" w14:textId="7374E8C5" w:rsidR="00E064CE" w:rsidRPr="00C8287D" w:rsidRDefault="00E064CE" w:rsidP="00173F55">
      <w:pPr>
        <w:pStyle w:val="Heading2"/>
      </w:pPr>
      <w:r w:rsidRPr="00C8287D">
        <w:t xml:space="preserve">Rule </w:t>
      </w:r>
      <w:r w:rsidR="000A3E83">
        <w:t>7</w:t>
      </w:r>
      <w:r w:rsidRPr="00C8287D">
        <w:tab/>
      </w:r>
      <w:r w:rsidR="00FB14F0" w:rsidRPr="00C8287D">
        <w:t>Monitoring and Accountability</w:t>
      </w:r>
    </w:p>
    <w:p w14:paraId="408A6A83" w14:textId="5686DAA8" w:rsidR="00E064CE" w:rsidRPr="00C8287D" w:rsidRDefault="000A3E83" w:rsidP="006A6F05">
      <w:pPr>
        <w:pStyle w:val="Heading3"/>
        <w:spacing w:before="200" w:after="0"/>
        <w:rPr>
          <w:sz w:val="22"/>
          <w:szCs w:val="22"/>
        </w:rPr>
      </w:pPr>
      <w:r>
        <w:rPr>
          <w:sz w:val="22"/>
          <w:szCs w:val="22"/>
        </w:rPr>
        <w:t>7</w:t>
      </w:r>
      <w:r w:rsidR="00E064CE" w:rsidRPr="00C8287D">
        <w:rPr>
          <w:sz w:val="22"/>
          <w:szCs w:val="22"/>
        </w:rPr>
        <w:t>.1</w:t>
      </w:r>
      <w:r w:rsidR="00E064CE" w:rsidRPr="00C8287D">
        <w:rPr>
          <w:sz w:val="22"/>
          <w:szCs w:val="22"/>
        </w:rPr>
        <w:tab/>
      </w:r>
      <w:r w:rsidR="00FB14F0" w:rsidRPr="00C8287D">
        <w:rPr>
          <w:sz w:val="22"/>
          <w:szCs w:val="22"/>
        </w:rPr>
        <w:t>Periodic Monitoring</w:t>
      </w:r>
    </w:p>
    <w:p w14:paraId="37EBEC14" w14:textId="2A7D19C1" w:rsidR="00EA1869" w:rsidRDefault="00EA1869" w:rsidP="00CD6349">
      <w:pPr>
        <w:pStyle w:val="ListParagraph"/>
        <w:numPr>
          <w:ilvl w:val="0"/>
          <w:numId w:val="10"/>
        </w:numPr>
        <w:spacing w:before="200"/>
        <w:rPr>
          <w:sz w:val="22"/>
        </w:rPr>
      </w:pPr>
      <w:r>
        <w:rPr>
          <w:sz w:val="22"/>
        </w:rPr>
        <w:t>During the first three years after a facility school is approved by the Board, the Office shall review the facility</w:t>
      </w:r>
      <w:r w:rsidR="00492765">
        <w:rPr>
          <w:sz w:val="22"/>
        </w:rPr>
        <w:t xml:space="preserve"> school’s compliance with the requirements of these Rules</w:t>
      </w:r>
      <w:r w:rsidR="003C017C">
        <w:rPr>
          <w:sz w:val="22"/>
        </w:rPr>
        <w:t xml:space="preserve"> at least once every year</w:t>
      </w:r>
      <w:r w:rsidR="00492765">
        <w:rPr>
          <w:sz w:val="22"/>
        </w:rPr>
        <w:t>.</w:t>
      </w:r>
    </w:p>
    <w:p w14:paraId="1924FE7B" w14:textId="2A8C0F99" w:rsidR="00E064CE" w:rsidRPr="002F745C" w:rsidRDefault="00492765" w:rsidP="00CD6349">
      <w:pPr>
        <w:pStyle w:val="ListParagraph"/>
        <w:numPr>
          <w:ilvl w:val="0"/>
          <w:numId w:val="10"/>
        </w:numPr>
        <w:spacing w:before="200"/>
        <w:rPr>
          <w:sz w:val="22"/>
        </w:rPr>
      </w:pPr>
      <w:r>
        <w:rPr>
          <w:sz w:val="22"/>
        </w:rPr>
        <w:t>After a facility school has been approved by the Board for three years, the Office shall review the facility school</w:t>
      </w:r>
      <w:r w:rsidR="00101E87">
        <w:rPr>
          <w:sz w:val="22"/>
        </w:rPr>
        <w:t>’</w:t>
      </w:r>
      <w:r>
        <w:rPr>
          <w:sz w:val="22"/>
        </w:rPr>
        <w:t xml:space="preserve">s </w:t>
      </w:r>
      <w:r w:rsidR="00FB14F0" w:rsidRPr="002F745C">
        <w:rPr>
          <w:sz w:val="22"/>
        </w:rPr>
        <w:t>compliance with the requirements of these Rules</w:t>
      </w:r>
      <w:r>
        <w:rPr>
          <w:sz w:val="22"/>
        </w:rPr>
        <w:t xml:space="preserve"> at least once every two years</w:t>
      </w:r>
      <w:r w:rsidR="00FB14F0" w:rsidRPr="002F745C">
        <w:rPr>
          <w:sz w:val="22"/>
        </w:rPr>
        <w:t xml:space="preserve">. Each review </w:t>
      </w:r>
      <w:r w:rsidR="008A7923" w:rsidRPr="002F745C">
        <w:rPr>
          <w:sz w:val="22"/>
        </w:rPr>
        <w:t>shall</w:t>
      </w:r>
      <w:r w:rsidR="00FB14F0" w:rsidRPr="002F745C">
        <w:rPr>
          <w:sz w:val="22"/>
        </w:rPr>
        <w:t xml:space="preserve"> include, at a minimum:</w:t>
      </w:r>
    </w:p>
    <w:p w14:paraId="7EEDB407" w14:textId="72A3A3AB" w:rsidR="00FB14F0" w:rsidRPr="00C8287D" w:rsidRDefault="00FB14F0" w:rsidP="00CD6349">
      <w:pPr>
        <w:pStyle w:val="ListParagraph"/>
        <w:numPr>
          <w:ilvl w:val="1"/>
          <w:numId w:val="10"/>
        </w:numPr>
        <w:spacing w:before="200"/>
        <w:rPr>
          <w:sz w:val="22"/>
        </w:rPr>
      </w:pPr>
      <w:r w:rsidRPr="00C8287D">
        <w:rPr>
          <w:sz w:val="22"/>
        </w:rPr>
        <w:t>A review of policies and procedures</w:t>
      </w:r>
      <w:r w:rsidR="00B377A1">
        <w:rPr>
          <w:sz w:val="22"/>
        </w:rPr>
        <w:t>;</w:t>
      </w:r>
    </w:p>
    <w:p w14:paraId="00207565" w14:textId="233D56B2" w:rsidR="00FB14F0" w:rsidRPr="00C8287D" w:rsidRDefault="00FB14F0" w:rsidP="00CD6349">
      <w:pPr>
        <w:pStyle w:val="ListParagraph"/>
        <w:numPr>
          <w:ilvl w:val="1"/>
          <w:numId w:val="10"/>
        </w:numPr>
        <w:spacing w:before="200"/>
        <w:rPr>
          <w:sz w:val="22"/>
        </w:rPr>
      </w:pPr>
      <w:r w:rsidRPr="00C8287D">
        <w:rPr>
          <w:sz w:val="22"/>
        </w:rPr>
        <w:t xml:space="preserve">A review of student records, </w:t>
      </w:r>
      <w:r w:rsidR="00C8287D" w:rsidRPr="00C8287D">
        <w:rPr>
          <w:sz w:val="22"/>
        </w:rPr>
        <w:t>personnel</w:t>
      </w:r>
      <w:r w:rsidRPr="00C8287D">
        <w:rPr>
          <w:sz w:val="22"/>
        </w:rPr>
        <w:t xml:space="preserve"> records, and other records</w:t>
      </w:r>
      <w:r w:rsidR="00B377A1">
        <w:rPr>
          <w:sz w:val="22"/>
        </w:rPr>
        <w:t>;</w:t>
      </w:r>
    </w:p>
    <w:p w14:paraId="7844591D" w14:textId="5A3F3B78" w:rsidR="00FB14F0" w:rsidRPr="00C8287D" w:rsidRDefault="00FB14F0" w:rsidP="00CD6349">
      <w:pPr>
        <w:pStyle w:val="ListParagraph"/>
        <w:numPr>
          <w:ilvl w:val="1"/>
          <w:numId w:val="10"/>
        </w:numPr>
        <w:spacing w:before="200"/>
        <w:rPr>
          <w:sz w:val="22"/>
        </w:rPr>
      </w:pPr>
      <w:r w:rsidRPr="00C8287D">
        <w:rPr>
          <w:sz w:val="22"/>
        </w:rPr>
        <w:lastRenderedPageBreak/>
        <w:t xml:space="preserve">Interviews of </w:t>
      </w:r>
      <w:r w:rsidR="00C8287D" w:rsidRPr="00C8287D">
        <w:rPr>
          <w:sz w:val="22"/>
        </w:rPr>
        <w:t xml:space="preserve">school </w:t>
      </w:r>
      <w:r w:rsidRPr="00C8287D">
        <w:rPr>
          <w:sz w:val="22"/>
        </w:rPr>
        <w:t>employees</w:t>
      </w:r>
      <w:r w:rsidR="00EA1869">
        <w:rPr>
          <w:sz w:val="22"/>
        </w:rPr>
        <w:t>, students,</w:t>
      </w:r>
      <w:r w:rsidRPr="00C8287D">
        <w:rPr>
          <w:sz w:val="22"/>
        </w:rPr>
        <w:t xml:space="preserve"> and, as necessary, parents and guardians, former </w:t>
      </w:r>
      <w:r w:rsidR="00C8287D" w:rsidRPr="00C8287D">
        <w:rPr>
          <w:sz w:val="22"/>
        </w:rPr>
        <w:t xml:space="preserve">school </w:t>
      </w:r>
      <w:r w:rsidRPr="00C8287D">
        <w:rPr>
          <w:sz w:val="22"/>
        </w:rPr>
        <w:t>employees, administrative unit personnel, or others</w:t>
      </w:r>
      <w:r w:rsidR="00B377A1">
        <w:rPr>
          <w:sz w:val="22"/>
        </w:rPr>
        <w:t>; and</w:t>
      </w:r>
    </w:p>
    <w:p w14:paraId="25E588B6" w14:textId="542CC558" w:rsidR="00E064CE" w:rsidRPr="00C8287D" w:rsidRDefault="00FB14F0" w:rsidP="00CD6349">
      <w:pPr>
        <w:pStyle w:val="ListParagraph"/>
        <w:numPr>
          <w:ilvl w:val="1"/>
          <w:numId w:val="10"/>
        </w:numPr>
        <w:spacing w:before="200"/>
        <w:rPr>
          <w:sz w:val="22"/>
        </w:rPr>
      </w:pPr>
      <w:r w:rsidRPr="00C8287D">
        <w:rPr>
          <w:sz w:val="22"/>
        </w:rPr>
        <w:t>In-person observations.</w:t>
      </w:r>
    </w:p>
    <w:p w14:paraId="410E6E49" w14:textId="1FD8458A" w:rsidR="00194DDA" w:rsidRDefault="009C0042" w:rsidP="00CD6349">
      <w:pPr>
        <w:pStyle w:val="ListParagraph"/>
        <w:numPr>
          <w:ilvl w:val="0"/>
          <w:numId w:val="10"/>
        </w:numPr>
        <w:spacing w:before="200"/>
        <w:rPr>
          <w:sz w:val="22"/>
        </w:rPr>
      </w:pPr>
      <w:r>
        <w:rPr>
          <w:sz w:val="22"/>
        </w:rPr>
        <w:t>A</w:t>
      </w:r>
      <w:r w:rsidR="00194DDA">
        <w:rPr>
          <w:sz w:val="22"/>
        </w:rPr>
        <w:t>pproved facility school</w:t>
      </w:r>
      <w:r>
        <w:rPr>
          <w:sz w:val="22"/>
        </w:rPr>
        <w:t>s</w:t>
      </w:r>
      <w:r w:rsidR="00194DDA">
        <w:rPr>
          <w:sz w:val="22"/>
        </w:rPr>
        <w:t xml:space="preserve"> shall cooperate with periodic reviews, including, but not limited to, by providing requested records and information to Office </w:t>
      </w:r>
      <w:r w:rsidR="0039674E">
        <w:rPr>
          <w:sz w:val="22"/>
        </w:rPr>
        <w:t>staff</w:t>
      </w:r>
      <w:r w:rsidR="00194DDA">
        <w:rPr>
          <w:sz w:val="22"/>
        </w:rPr>
        <w:t xml:space="preserve">, making employees available for interviews by Office </w:t>
      </w:r>
      <w:r w:rsidR="0039674E">
        <w:rPr>
          <w:sz w:val="22"/>
        </w:rPr>
        <w:t>staff</w:t>
      </w:r>
      <w:r w:rsidR="00194DDA">
        <w:rPr>
          <w:sz w:val="22"/>
        </w:rPr>
        <w:t>, and accommodating in-person observations</w:t>
      </w:r>
      <w:r w:rsidR="0039674E">
        <w:rPr>
          <w:sz w:val="22"/>
        </w:rPr>
        <w:t xml:space="preserve"> by Office staff</w:t>
      </w:r>
      <w:r w:rsidR="00194DDA">
        <w:rPr>
          <w:sz w:val="22"/>
        </w:rPr>
        <w:t>.</w:t>
      </w:r>
    </w:p>
    <w:p w14:paraId="71BA8196" w14:textId="68051A58" w:rsidR="00E064CE" w:rsidRPr="00C8287D" w:rsidRDefault="00C8287D" w:rsidP="00CD6349">
      <w:pPr>
        <w:pStyle w:val="ListParagraph"/>
        <w:numPr>
          <w:ilvl w:val="0"/>
          <w:numId w:val="10"/>
        </w:numPr>
        <w:spacing w:before="200"/>
        <w:rPr>
          <w:sz w:val="22"/>
        </w:rPr>
      </w:pPr>
      <w:r w:rsidRPr="00C8287D">
        <w:rPr>
          <w:sz w:val="22"/>
        </w:rPr>
        <w:t>Within 60 days of completing a review of an approved facility school, the Office shall issue a monitoring report to the approved facility school</w:t>
      </w:r>
      <w:r w:rsidR="002F745C">
        <w:rPr>
          <w:sz w:val="22"/>
        </w:rPr>
        <w:t xml:space="preserve"> that</w:t>
      </w:r>
      <w:r w:rsidRPr="00C8287D">
        <w:rPr>
          <w:sz w:val="22"/>
        </w:rPr>
        <w:t xml:space="preserve"> </w:t>
      </w:r>
      <w:r w:rsidR="002F745C">
        <w:rPr>
          <w:sz w:val="22"/>
        </w:rPr>
        <w:t>describes</w:t>
      </w:r>
      <w:r w:rsidRPr="00C8287D">
        <w:rPr>
          <w:sz w:val="22"/>
        </w:rPr>
        <w:t xml:space="preserve"> any matters of noncompliance and a corrective action plan to resolve any such matters. A corrective action plan shall include steps to be taken by the school and the timeframe for implementation</w:t>
      </w:r>
      <w:r w:rsidR="002F745C">
        <w:rPr>
          <w:sz w:val="22"/>
        </w:rPr>
        <w:t xml:space="preserve"> of each step</w:t>
      </w:r>
      <w:r w:rsidR="009C0042">
        <w:rPr>
          <w:sz w:val="22"/>
        </w:rPr>
        <w:t>, not to exceed 60 days.</w:t>
      </w:r>
    </w:p>
    <w:p w14:paraId="0BDFB95B" w14:textId="2BAE11E2" w:rsidR="009C0042" w:rsidRDefault="009C0042" w:rsidP="00CD6349">
      <w:pPr>
        <w:pStyle w:val="ListParagraph"/>
        <w:numPr>
          <w:ilvl w:val="0"/>
          <w:numId w:val="10"/>
        </w:numPr>
        <w:spacing w:before="200"/>
        <w:rPr>
          <w:sz w:val="22"/>
        </w:rPr>
      </w:pPr>
      <w:r>
        <w:rPr>
          <w:sz w:val="22"/>
        </w:rPr>
        <w:t>If an approved facility school does not implement a corrective action plan, the Office shall issue to the approved facility school a formal notice of non-compliance.</w:t>
      </w:r>
    </w:p>
    <w:p w14:paraId="6E7789D0" w14:textId="073C910D" w:rsidR="00582F1B" w:rsidRDefault="002F745C" w:rsidP="00CD6349">
      <w:pPr>
        <w:pStyle w:val="ListParagraph"/>
        <w:numPr>
          <w:ilvl w:val="0"/>
          <w:numId w:val="10"/>
        </w:numPr>
        <w:spacing w:before="200"/>
        <w:rPr>
          <w:sz w:val="22"/>
        </w:rPr>
      </w:pPr>
      <w:r>
        <w:rPr>
          <w:sz w:val="22"/>
        </w:rPr>
        <w:t xml:space="preserve">If an approved facility school does not </w:t>
      </w:r>
      <w:r w:rsidR="0083598B" w:rsidRPr="0083598B">
        <w:rPr>
          <w:sz w:val="22"/>
        </w:rPr>
        <w:t xml:space="preserve">come into compliance within </w:t>
      </w:r>
      <w:r w:rsidR="0083598B">
        <w:rPr>
          <w:sz w:val="22"/>
        </w:rPr>
        <w:t>30</w:t>
      </w:r>
      <w:r w:rsidR="0083598B" w:rsidRPr="0083598B">
        <w:rPr>
          <w:sz w:val="22"/>
        </w:rPr>
        <w:t xml:space="preserve"> days after receiving the </w:t>
      </w:r>
      <w:r w:rsidR="009C0042">
        <w:rPr>
          <w:sz w:val="22"/>
        </w:rPr>
        <w:t xml:space="preserve">formal </w:t>
      </w:r>
      <w:r w:rsidR="0083598B" w:rsidRPr="0083598B">
        <w:rPr>
          <w:sz w:val="22"/>
        </w:rPr>
        <w:t>notice</w:t>
      </w:r>
      <w:r w:rsidR="009C0042">
        <w:rPr>
          <w:sz w:val="22"/>
        </w:rPr>
        <w:t xml:space="preserve"> of non-compliance</w:t>
      </w:r>
      <w:r w:rsidR="0083598B" w:rsidRPr="0083598B">
        <w:rPr>
          <w:sz w:val="22"/>
        </w:rPr>
        <w:t xml:space="preserve"> </w:t>
      </w:r>
      <w:r w:rsidR="00D0131B">
        <w:rPr>
          <w:sz w:val="22"/>
        </w:rPr>
        <w:t xml:space="preserve">or by the date specified in the corrective action plan, </w:t>
      </w:r>
      <w:r w:rsidR="0083598B" w:rsidRPr="0083598B">
        <w:rPr>
          <w:sz w:val="22"/>
        </w:rPr>
        <w:t xml:space="preserve">the </w:t>
      </w:r>
      <w:r w:rsidR="0083598B">
        <w:rPr>
          <w:sz w:val="22"/>
        </w:rPr>
        <w:t>O</w:t>
      </w:r>
      <w:r w:rsidR="0083598B" w:rsidRPr="0083598B">
        <w:rPr>
          <w:sz w:val="22"/>
        </w:rPr>
        <w:t>ffice shall</w:t>
      </w:r>
      <w:r w:rsidR="00D0131B">
        <w:rPr>
          <w:sz w:val="22"/>
        </w:rPr>
        <w:t>,</w:t>
      </w:r>
      <w:r w:rsidR="00582F1B">
        <w:rPr>
          <w:sz w:val="22"/>
        </w:rPr>
        <w:t xml:space="preserve"> within 10 days:</w:t>
      </w:r>
    </w:p>
    <w:p w14:paraId="28E3A743" w14:textId="77777777" w:rsidR="00582F1B" w:rsidRDefault="00582F1B" w:rsidP="00CD6349">
      <w:pPr>
        <w:pStyle w:val="ListParagraph"/>
        <w:numPr>
          <w:ilvl w:val="1"/>
          <w:numId w:val="10"/>
        </w:numPr>
        <w:spacing w:before="200"/>
        <w:rPr>
          <w:sz w:val="22"/>
        </w:rPr>
      </w:pPr>
      <w:r>
        <w:rPr>
          <w:sz w:val="22"/>
        </w:rPr>
        <w:t>R</w:t>
      </w:r>
      <w:r w:rsidR="0083598B" w:rsidRPr="0083598B">
        <w:rPr>
          <w:sz w:val="22"/>
        </w:rPr>
        <w:t>emove the facility school from the list of approved facility schools</w:t>
      </w:r>
      <w:r>
        <w:rPr>
          <w:sz w:val="22"/>
        </w:rPr>
        <w:t>;</w:t>
      </w:r>
    </w:p>
    <w:p w14:paraId="23C164EB" w14:textId="77777777" w:rsidR="00F53E4D" w:rsidRDefault="00582F1B" w:rsidP="00CD6349">
      <w:pPr>
        <w:pStyle w:val="ListParagraph"/>
        <w:numPr>
          <w:ilvl w:val="1"/>
          <w:numId w:val="10"/>
        </w:numPr>
        <w:spacing w:before="200"/>
        <w:rPr>
          <w:sz w:val="22"/>
        </w:rPr>
      </w:pPr>
      <w:r>
        <w:rPr>
          <w:sz w:val="22"/>
        </w:rPr>
        <w:t>C</w:t>
      </w:r>
      <w:r w:rsidR="00C00398" w:rsidRPr="00582F1B">
        <w:rPr>
          <w:sz w:val="22"/>
        </w:rPr>
        <w:t xml:space="preserve">ease </w:t>
      </w:r>
      <w:r w:rsidR="00FE47D5" w:rsidRPr="00582F1B">
        <w:rPr>
          <w:sz w:val="22"/>
        </w:rPr>
        <w:t>state education funding payments to the school</w:t>
      </w:r>
      <w:r w:rsidR="00C00398" w:rsidRPr="00582F1B">
        <w:rPr>
          <w:sz w:val="22"/>
        </w:rPr>
        <w:t>;</w:t>
      </w:r>
      <w:r w:rsidR="00FE47D5" w:rsidRPr="00582F1B">
        <w:rPr>
          <w:sz w:val="22"/>
        </w:rPr>
        <w:t xml:space="preserve"> </w:t>
      </w:r>
    </w:p>
    <w:p w14:paraId="154E6C2D" w14:textId="719309F9" w:rsidR="00C00398" w:rsidRPr="00582F1B" w:rsidRDefault="00F53E4D" w:rsidP="00CD6349">
      <w:pPr>
        <w:pStyle w:val="ListParagraph"/>
        <w:numPr>
          <w:ilvl w:val="1"/>
          <w:numId w:val="10"/>
        </w:numPr>
        <w:spacing w:before="200"/>
        <w:rPr>
          <w:sz w:val="22"/>
        </w:rPr>
      </w:pPr>
      <w:r>
        <w:rPr>
          <w:sz w:val="22"/>
        </w:rPr>
        <w:t xml:space="preserve">Notify the administrative units that placed students in the school during the previous calendar year of the removal and funding cessation; </w:t>
      </w:r>
      <w:r w:rsidR="00582F1B">
        <w:rPr>
          <w:sz w:val="22"/>
        </w:rPr>
        <w:t>and</w:t>
      </w:r>
    </w:p>
    <w:p w14:paraId="02156B9D" w14:textId="492831F2" w:rsidR="00C00398" w:rsidRPr="00582F1B" w:rsidRDefault="00582F1B" w:rsidP="00CD6349">
      <w:pPr>
        <w:pStyle w:val="ListParagraph"/>
        <w:numPr>
          <w:ilvl w:val="1"/>
          <w:numId w:val="10"/>
        </w:numPr>
        <w:spacing w:before="200"/>
        <w:rPr>
          <w:sz w:val="22"/>
        </w:rPr>
      </w:pPr>
      <w:r>
        <w:rPr>
          <w:sz w:val="22"/>
        </w:rPr>
        <w:t>Notify the school and Board of the removal and funding cessation.</w:t>
      </w:r>
    </w:p>
    <w:p w14:paraId="3BA48A05" w14:textId="4619821E" w:rsidR="00E064CE" w:rsidRPr="00C8287D" w:rsidRDefault="000A3E83" w:rsidP="006A6F05">
      <w:pPr>
        <w:pStyle w:val="Heading3"/>
        <w:spacing w:before="200" w:after="0"/>
        <w:rPr>
          <w:sz w:val="22"/>
          <w:szCs w:val="22"/>
        </w:rPr>
      </w:pPr>
      <w:r>
        <w:rPr>
          <w:sz w:val="22"/>
          <w:szCs w:val="22"/>
        </w:rPr>
        <w:t>7</w:t>
      </w:r>
      <w:r w:rsidR="00E064CE" w:rsidRPr="00C8287D">
        <w:rPr>
          <w:sz w:val="22"/>
          <w:szCs w:val="22"/>
        </w:rPr>
        <w:t>.2</w:t>
      </w:r>
      <w:r w:rsidR="00E064CE" w:rsidRPr="00C8287D">
        <w:rPr>
          <w:sz w:val="22"/>
          <w:szCs w:val="22"/>
        </w:rPr>
        <w:tab/>
      </w:r>
      <w:r w:rsidR="00FB14F0" w:rsidRPr="00C8287D">
        <w:rPr>
          <w:sz w:val="22"/>
          <w:szCs w:val="22"/>
        </w:rPr>
        <w:t>Complaint</w:t>
      </w:r>
      <w:r w:rsidR="009F4046">
        <w:rPr>
          <w:sz w:val="22"/>
          <w:szCs w:val="22"/>
        </w:rPr>
        <w:t>s</w:t>
      </w:r>
    </w:p>
    <w:p w14:paraId="70EBE42C" w14:textId="2EB8FDEE" w:rsidR="008834E3" w:rsidRDefault="008834E3" w:rsidP="00CD6349">
      <w:pPr>
        <w:pStyle w:val="ListParagraph"/>
        <w:numPr>
          <w:ilvl w:val="0"/>
          <w:numId w:val="11"/>
        </w:numPr>
        <w:spacing w:before="200"/>
        <w:rPr>
          <w:sz w:val="22"/>
        </w:rPr>
      </w:pPr>
      <w:r>
        <w:rPr>
          <w:sz w:val="22"/>
        </w:rPr>
        <w:t>Filing</w:t>
      </w:r>
    </w:p>
    <w:p w14:paraId="3917B44A" w14:textId="74ACCB16" w:rsidR="008834E3" w:rsidRDefault="008834E3" w:rsidP="00CD6349">
      <w:pPr>
        <w:pStyle w:val="ListParagraph"/>
        <w:numPr>
          <w:ilvl w:val="1"/>
          <w:numId w:val="11"/>
        </w:numPr>
        <w:spacing w:before="200"/>
        <w:rPr>
          <w:sz w:val="22"/>
        </w:rPr>
      </w:pPr>
      <w:r>
        <w:rPr>
          <w:sz w:val="22"/>
        </w:rPr>
        <w:t>A</w:t>
      </w:r>
      <w:r w:rsidRPr="00C8287D">
        <w:rPr>
          <w:sz w:val="22"/>
        </w:rPr>
        <w:t xml:space="preserve"> parent</w:t>
      </w:r>
      <w:r>
        <w:rPr>
          <w:sz w:val="22"/>
        </w:rPr>
        <w:t xml:space="preserve">, </w:t>
      </w:r>
      <w:r w:rsidRPr="00C8287D">
        <w:rPr>
          <w:sz w:val="22"/>
        </w:rPr>
        <w:t xml:space="preserve">legal guardian, educational surrogate parent, advocate, attorney, or administrative unit of residence </w:t>
      </w:r>
      <w:r>
        <w:rPr>
          <w:sz w:val="22"/>
        </w:rPr>
        <w:t xml:space="preserve">of a student who attends or who attended an approved facility school </w:t>
      </w:r>
      <w:r w:rsidRPr="00C8287D">
        <w:rPr>
          <w:sz w:val="22"/>
        </w:rPr>
        <w:t>may file</w:t>
      </w:r>
      <w:r>
        <w:rPr>
          <w:sz w:val="22"/>
        </w:rPr>
        <w:t xml:space="preserve">, on behalf of the student, a complaint </w:t>
      </w:r>
      <w:r w:rsidRPr="00C8287D">
        <w:rPr>
          <w:sz w:val="22"/>
        </w:rPr>
        <w:t xml:space="preserve">against </w:t>
      </w:r>
      <w:r>
        <w:rPr>
          <w:sz w:val="22"/>
        </w:rPr>
        <w:t>the</w:t>
      </w:r>
      <w:r w:rsidRPr="00C8287D">
        <w:rPr>
          <w:sz w:val="22"/>
        </w:rPr>
        <w:t xml:space="preserve"> approved facility school</w:t>
      </w:r>
      <w:r>
        <w:rPr>
          <w:sz w:val="22"/>
        </w:rPr>
        <w:t xml:space="preserve"> alleging one or more violations of these Rules. A student may also file a complaint, on their own behalf, against their approved facility school.</w:t>
      </w:r>
    </w:p>
    <w:p w14:paraId="3B53B1E8" w14:textId="1954D981" w:rsidR="00C0189C" w:rsidRPr="00C0189C" w:rsidRDefault="007C1169" w:rsidP="00CD6349">
      <w:pPr>
        <w:pStyle w:val="ListParagraph"/>
        <w:numPr>
          <w:ilvl w:val="2"/>
          <w:numId w:val="11"/>
        </w:numPr>
        <w:spacing w:before="200"/>
        <w:rPr>
          <w:sz w:val="22"/>
        </w:rPr>
      </w:pPr>
      <w:r>
        <w:rPr>
          <w:sz w:val="22"/>
        </w:rPr>
        <w:t>The Office shall not handle an a</w:t>
      </w:r>
      <w:r w:rsidR="00C0189C" w:rsidRPr="000814D9">
        <w:rPr>
          <w:sz w:val="22"/>
        </w:rPr>
        <w:t>lleg</w:t>
      </w:r>
      <w:r>
        <w:rPr>
          <w:sz w:val="22"/>
        </w:rPr>
        <w:t xml:space="preserve">ation that an approved facility school </w:t>
      </w:r>
      <w:r w:rsidR="00C0189C" w:rsidRPr="000814D9">
        <w:rPr>
          <w:sz w:val="22"/>
        </w:rPr>
        <w:t xml:space="preserve"> </w:t>
      </w:r>
      <w:r>
        <w:rPr>
          <w:sz w:val="22"/>
        </w:rPr>
        <w:t>violated</w:t>
      </w:r>
      <w:r w:rsidR="0039674E">
        <w:rPr>
          <w:sz w:val="22"/>
        </w:rPr>
        <w:t xml:space="preserve"> on</w:t>
      </w:r>
      <w:r w:rsidR="003C017C">
        <w:rPr>
          <w:sz w:val="22"/>
        </w:rPr>
        <w:t>e</w:t>
      </w:r>
      <w:r w:rsidR="0039674E">
        <w:rPr>
          <w:sz w:val="22"/>
        </w:rPr>
        <w:t xml:space="preserve"> of the following</w:t>
      </w:r>
      <w:r>
        <w:rPr>
          <w:sz w:val="22"/>
        </w:rPr>
        <w:t>:</w:t>
      </w:r>
      <w:r w:rsidR="00C0189C" w:rsidRPr="000814D9">
        <w:rPr>
          <w:sz w:val="22"/>
        </w:rPr>
        <w:t xml:space="preserve"> Title VI of the Civil Rights Act of 1964 (42 U.S.C. § 2000d; 34 C.F.R. Part 100)</w:t>
      </w:r>
      <w:r>
        <w:rPr>
          <w:sz w:val="22"/>
        </w:rPr>
        <w:t xml:space="preserve">; </w:t>
      </w:r>
      <w:r w:rsidR="00C0189C" w:rsidRPr="000814D9">
        <w:rPr>
          <w:sz w:val="22"/>
        </w:rPr>
        <w:t>Title IX of the Education Amendments of 1972 (20 U.S.C. § 1681 et seq.; 34 C.F.R. Part 106)</w:t>
      </w:r>
      <w:r>
        <w:rPr>
          <w:sz w:val="22"/>
        </w:rPr>
        <w:t>;</w:t>
      </w:r>
      <w:r w:rsidR="00C0189C" w:rsidRPr="000814D9">
        <w:rPr>
          <w:sz w:val="22"/>
        </w:rPr>
        <w:t xml:space="preserve"> Section 504 of the Rehabilitation Act of 1973 (29 U.S.C. § 794; 34 C.F.R. Part 104)</w:t>
      </w:r>
      <w:r>
        <w:rPr>
          <w:sz w:val="22"/>
        </w:rPr>
        <w:t>;</w:t>
      </w:r>
      <w:r w:rsidR="00C0189C" w:rsidRPr="000814D9">
        <w:rPr>
          <w:sz w:val="22"/>
        </w:rPr>
        <w:t xml:space="preserve"> Title III of the Americans with Disabilities Act of 1990 (42 U.S.C. § 12181–12189; 28 C.F.R. Part 36)</w:t>
      </w:r>
      <w:r>
        <w:rPr>
          <w:sz w:val="22"/>
        </w:rPr>
        <w:t>;</w:t>
      </w:r>
      <w:r w:rsidR="00C0189C" w:rsidRPr="000814D9">
        <w:rPr>
          <w:sz w:val="22"/>
        </w:rPr>
        <w:t xml:space="preserve"> the Family Educational Rights and Privacy Act (20 U.S.C. § 1232g; 34 C.F.R. Part 99)</w:t>
      </w:r>
      <w:r>
        <w:rPr>
          <w:sz w:val="22"/>
        </w:rPr>
        <w:t xml:space="preserve">; </w:t>
      </w:r>
      <w:r w:rsidR="00C0189C" w:rsidRPr="000814D9">
        <w:rPr>
          <w:sz w:val="22"/>
        </w:rPr>
        <w:t>the Colorado Anti</w:t>
      </w:r>
      <w:r>
        <w:rPr>
          <w:sz w:val="22"/>
        </w:rPr>
        <w:t>-</w:t>
      </w:r>
      <w:r w:rsidR="00C0189C" w:rsidRPr="000814D9">
        <w:rPr>
          <w:sz w:val="22"/>
        </w:rPr>
        <w:t>discrimination Act (</w:t>
      </w:r>
      <w:r w:rsidR="00C0189C">
        <w:rPr>
          <w:sz w:val="22"/>
        </w:rPr>
        <w:t>sections</w:t>
      </w:r>
      <w:r w:rsidR="00C0189C" w:rsidRPr="000814D9">
        <w:rPr>
          <w:sz w:val="22"/>
        </w:rPr>
        <w:t xml:space="preserve"> 24-34-601–605</w:t>
      </w:r>
      <w:r w:rsidR="00C0189C">
        <w:rPr>
          <w:sz w:val="22"/>
        </w:rPr>
        <w:t>, C.R.S.</w:t>
      </w:r>
      <w:r w:rsidR="00C0189C" w:rsidRPr="000814D9">
        <w:rPr>
          <w:sz w:val="22"/>
        </w:rPr>
        <w:t>)</w:t>
      </w:r>
      <w:r>
        <w:rPr>
          <w:sz w:val="22"/>
        </w:rPr>
        <w:t xml:space="preserve">; the Individuals </w:t>
      </w:r>
      <w:r>
        <w:rPr>
          <w:sz w:val="22"/>
        </w:rPr>
        <w:lastRenderedPageBreak/>
        <w:t>with Disabilities Education Act (</w:t>
      </w:r>
      <w:r w:rsidRPr="007C1169">
        <w:rPr>
          <w:sz w:val="22"/>
        </w:rPr>
        <w:t>20 U.S.C. § 1400 et seq.</w:t>
      </w:r>
      <w:r>
        <w:rPr>
          <w:sz w:val="22"/>
        </w:rPr>
        <w:t xml:space="preserve">; 34 C.F.R. Part 300); or the </w:t>
      </w:r>
      <w:r w:rsidRPr="007C1169">
        <w:rPr>
          <w:sz w:val="22"/>
        </w:rPr>
        <w:t>Colorado Exceptional Children</w:t>
      </w:r>
      <w:r w:rsidR="002B31CD">
        <w:rPr>
          <w:sz w:val="22"/>
        </w:rPr>
        <w:t>’</w:t>
      </w:r>
      <w:r w:rsidRPr="007C1169">
        <w:rPr>
          <w:sz w:val="22"/>
        </w:rPr>
        <w:t>s Educational Act</w:t>
      </w:r>
      <w:r>
        <w:rPr>
          <w:sz w:val="22"/>
        </w:rPr>
        <w:t xml:space="preserve"> (sections 22-20-101 et seq., C.R.S.; 1 CCR 301-8)</w:t>
      </w:r>
      <w:r w:rsidR="00C0189C">
        <w:rPr>
          <w:sz w:val="22"/>
        </w:rPr>
        <w:t>. Such</w:t>
      </w:r>
      <w:r w:rsidR="00C0189C" w:rsidRPr="000814D9">
        <w:rPr>
          <w:sz w:val="22"/>
        </w:rPr>
        <w:t xml:space="preserve"> complaint</w:t>
      </w:r>
      <w:r w:rsidR="00C0189C">
        <w:rPr>
          <w:sz w:val="22"/>
        </w:rPr>
        <w:t>s</w:t>
      </w:r>
      <w:r w:rsidR="00C0189C" w:rsidRPr="000814D9">
        <w:rPr>
          <w:sz w:val="22"/>
        </w:rPr>
        <w:t xml:space="preserve"> </w:t>
      </w:r>
      <w:r w:rsidR="00C0189C">
        <w:rPr>
          <w:sz w:val="22"/>
        </w:rPr>
        <w:t>may be filed with the</w:t>
      </w:r>
      <w:r w:rsidR="00C0189C" w:rsidRPr="000814D9">
        <w:rPr>
          <w:sz w:val="22"/>
        </w:rPr>
        <w:t xml:space="preserve"> </w:t>
      </w:r>
      <w:r w:rsidR="00C0189C">
        <w:rPr>
          <w:sz w:val="22"/>
        </w:rPr>
        <w:t>appropriate</w:t>
      </w:r>
      <w:r w:rsidR="00C0189C" w:rsidRPr="000814D9">
        <w:rPr>
          <w:sz w:val="22"/>
        </w:rPr>
        <w:t xml:space="preserve"> state or federal agency.</w:t>
      </w:r>
    </w:p>
    <w:p w14:paraId="324FC83F" w14:textId="3EC03C09" w:rsidR="00E064CE" w:rsidRDefault="008834E3" w:rsidP="00CD6349">
      <w:pPr>
        <w:pStyle w:val="ListParagraph"/>
        <w:numPr>
          <w:ilvl w:val="1"/>
          <w:numId w:val="11"/>
        </w:numPr>
        <w:spacing w:before="200"/>
        <w:rPr>
          <w:sz w:val="22"/>
        </w:rPr>
      </w:pPr>
      <w:r>
        <w:rPr>
          <w:sz w:val="22"/>
        </w:rPr>
        <w:t xml:space="preserve">If the approved facility school that is the subject of the complaint has a </w:t>
      </w:r>
      <w:r w:rsidR="00150A8E">
        <w:rPr>
          <w:sz w:val="22"/>
        </w:rPr>
        <w:t xml:space="preserve">process that can be used for </w:t>
      </w:r>
      <w:r w:rsidR="0039674E">
        <w:rPr>
          <w:sz w:val="22"/>
        </w:rPr>
        <w:t>the</w:t>
      </w:r>
      <w:r w:rsidR="00150A8E">
        <w:rPr>
          <w:sz w:val="22"/>
        </w:rPr>
        <w:t xml:space="preserve"> alleged violation</w:t>
      </w:r>
      <w:r w:rsidR="0039674E">
        <w:rPr>
          <w:sz w:val="22"/>
        </w:rPr>
        <w:t xml:space="preserve"> of</w:t>
      </w:r>
      <w:r w:rsidR="00150A8E">
        <w:rPr>
          <w:sz w:val="22"/>
        </w:rPr>
        <w:t xml:space="preserve"> these Rules, the complainant must </w:t>
      </w:r>
      <w:r w:rsidR="003C017C">
        <w:rPr>
          <w:sz w:val="22"/>
        </w:rPr>
        <w:t xml:space="preserve">utilize that process </w:t>
      </w:r>
      <w:r w:rsidR="00150A8E">
        <w:rPr>
          <w:sz w:val="22"/>
        </w:rPr>
        <w:t>prior to filing a complaint with the Office</w:t>
      </w:r>
      <w:r w:rsidR="0039674E">
        <w:rPr>
          <w:sz w:val="22"/>
        </w:rPr>
        <w:t xml:space="preserve"> (i.e., exhaustion of an available approved facility school process is required)</w:t>
      </w:r>
      <w:r w:rsidR="00150A8E">
        <w:rPr>
          <w:sz w:val="22"/>
        </w:rPr>
        <w:t>.</w:t>
      </w:r>
      <w:r w:rsidR="00C0189C">
        <w:rPr>
          <w:sz w:val="22"/>
        </w:rPr>
        <w:t xml:space="preserve"> </w:t>
      </w:r>
    </w:p>
    <w:p w14:paraId="1C5E8BF1" w14:textId="1F32632E" w:rsidR="00150A8E" w:rsidRPr="00C0189C" w:rsidRDefault="00C0189C" w:rsidP="00CD6349">
      <w:pPr>
        <w:pStyle w:val="ListParagraph"/>
        <w:numPr>
          <w:ilvl w:val="1"/>
          <w:numId w:val="11"/>
        </w:numPr>
        <w:spacing w:before="200"/>
        <w:rPr>
          <w:sz w:val="22"/>
        </w:rPr>
      </w:pPr>
      <w:r w:rsidRPr="00C0189C">
        <w:rPr>
          <w:sz w:val="22"/>
        </w:rPr>
        <w:t xml:space="preserve">If the complainant is not satisfied with the outcome of the approved facility school’s complaint process, or </w:t>
      </w:r>
      <w:r>
        <w:rPr>
          <w:sz w:val="22"/>
        </w:rPr>
        <w:t>i</w:t>
      </w:r>
      <w:r w:rsidR="00150A8E" w:rsidRPr="00C0189C">
        <w:rPr>
          <w:sz w:val="22"/>
        </w:rPr>
        <w:t xml:space="preserve">f the approved facility school that is the subject of the complaint does not have a complaint process that can be used for </w:t>
      </w:r>
      <w:r>
        <w:rPr>
          <w:sz w:val="22"/>
        </w:rPr>
        <w:t>the</w:t>
      </w:r>
      <w:r w:rsidR="00150A8E" w:rsidRPr="00C0189C">
        <w:rPr>
          <w:sz w:val="22"/>
        </w:rPr>
        <w:t xml:space="preserve"> alleged violation </w:t>
      </w:r>
      <w:r>
        <w:rPr>
          <w:sz w:val="22"/>
        </w:rPr>
        <w:t xml:space="preserve">of </w:t>
      </w:r>
      <w:r w:rsidR="00150A8E" w:rsidRPr="00C0189C">
        <w:rPr>
          <w:sz w:val="22"/>
        </w:rPr>
        <w:t xml:space="preserve">these Rules, </w:t>
      </w:r>
      <w:r>
        <w:rPr>
          <w:sz w:val="22"/>
        </w:rPr>
        <w:t>the</w:t>
      </w:r>
      <w:r w:rsidR="00150A8E" w:rsidRPr="00C0189C">
        <w:rPr>
          <w:sz w:val="22"/>
        </w:rPr>
        <w:t xml:space="preserve"> complainant </w:t>
      </w:r>
      <w:r>
        <w:rPr>
          <w:sz w:val="22"/>
        </w:rPr>
        <w:t>may file a complaint with the Office.</w:t>
      </w:r>
    </w:p>
    <w:p w14:paraId="47DD2954" w14:textId="7977BBF3" w:rsidR="008942BD" w:rsidRDefault="008942BD" w:rsidP="00CD6349">
      <w:pPr>
        <w:pStyle w:val="ListParagraph"/>
        <w:numPr>
          <w:ilvl w:val="1"/>
          <w:numId w:val="11"/>
        </w:numPr>
        <w:spacing w:before="200"/>
        <w:rPr>
          <w:sz w:val="22"/>
        </w:rPr>
      </w:pPr>
      <w:r>
        <w:rPr>
          <w:sz w:val="22"/>
        </w:rPr>
        <w:t xml:space="preserve">Complaints </w:t>
      </w:r>
      <w:r w:rsidR="0039674E">
        <w:rPr>
          <w:sz w:val="22"/>
        </w:rPr>
        <w:t xml:space="preserve">to the Office </w:t>
      </w:r>
      <w:r w:rsidR="004E1D40">
        <w:rPr>
          <w:sz w:val="22"/>
        </w:rPr>
        <w:t>shall</w:t>
      </w:r>
      <w:r>
        <w:rPr>
          <w:sz w:val="22"/>
        </w:rPr>
        <w:t xml:space="preserve"> be in writing and </w:t>
      </w:r>
      <w:r w:rsidR="004E1D40">
        <w:rPr>
          <w:sz w:val="22"/>
        </w:rPr>
        <w:t>shall</w:t>
      </w:r>
      <w:r>
        <w:rPr>
          <w:sz w:val="22"/>
        </w:rPr>
        <w:t xml:space="preserve"> specify</w:t>
      </w:r>
      <w:r w:rsidR="00B377A1">
        <w:rPr>
          <w:sz w:val="22"/>
        </w:rPr>
        <w:t xml:space="preserve"> the</w:t>
      </w:r>
      <w:r>
        <w:rPr>
          <w:sz w:val="22"/>
        </w:rPr>
        <w:t>:</w:t>
      </w:r>
    </w:p>
    <w:p w14:paraId="0A87695D" w14:textId="1A7E340D" w:rsidR="008942BD" w:rsidRDefault="00B377A1" w:rsidP="00CD6349">
      <w:pPr>
        <w:pStyle w:val="ListParagraph"/>
        <w:numPr>
          <w:ilvl w:val="2"/>
          <w:numId w:val="11"/>
        </w:numPr>
        <w:spacing w:before="200"/>
        <w:rPr>
          <w:sz w:val="22"/>
        </w:rPr>
      </w:pPr>
      <w:r>
        <w:rPr>
          <w:sz w:val="22"/>
        </w:rPr>
        <w:t>N</w:t>
      </w:r>
      <w:r w:rsidR="008942BD">
        <w:rPr>
          <w:sz w:val="22"/>
        </w:rPr>
        <w:t>ame, relationship to the student, email address, and phone number of the person filing the complaint (i.e., “complainant”)</w:t>
      </w:r>
      <w:r>
        <w:rPr>
          <w:sz w:val="22"/>
        </w:rPr>
        <w:t>;</w:t>
      </w:r>
    </w:p>
    <w:p w14:paraId="07E1D334" w14:textId="2BDA60BB" w:rsidR="008942BD" w:rsidRDefault="00B377A1" w:rsidP="00CD6349">
      <w:pPr>
        <w:pStyle w:val="ListParagraph"/>
        <w:numPr>
          <w:ilvl w:val="2"/>
          <w:numId w:val="11"/>
        </w:numPr>
        <w:spacing w:before="200"/>
        <w:rPr>
          <w:sz w:val="22"/>
        </w:rPr>
      </w:pPr>
      <w:r>
        <w:rPr>
          <w:sz w:val="22"/>
        </w:rPr>
        <w:t>N</w:t>
      </w:r>
      <w:r w:rsidR="008942BD">
        <w:rPr>
          <w:sz w:val="22"/>
        </w:rPr>
        <w:t>ame of the student</w:t>
      </w:r>
      <w:r w:rsidR="003D4426">
        <w:rPr>
          <w:sz w:val="22"/>
        </w:rPr>
        <w:t xml:space="preserve"> who is the subject of the complaint</w:t>
      </w:r>
      <w:r>
        <w:rPr>
          <w:sz w:val="22"/>
        </w:rPr>
        <w:t>;</w:t>
      </w:r>
    </w:p>
    <w:p w14:paraId="7D703120" w14:textId="0444A679" w:rsidR="008942BD" w:rsidRDefault="00B377A1" w:rsidP="00CD6349">
      <w:pPr>
        <w:pStyle w:val="ListParagraph"/>
        <w:numPr>
          <w:ilvl w:val="2"/>
          <w:numId w:val="11"/>
        </w:numPr>
        <w:spacing w:before="200"/>
        <w:rPr>
          <w:sz w:val="22"/>
        </w:rPr>
      </w:pPr>
      <w:r>
        <w:rPr>
          <w:sz w:val="22"/>
        </w:rPr>
        <w:t>N</w:t>
      </w:r>
      <w:r w:rsidR="008942BD">
        <w:rPr>
          <w:sz w:val="22"/>
        </w:rPr>
        <w:t>ame of the approved facility school</w:t>
      </w:r>
      <w:r w:rsidR="003D4426">
        <w:rPr>
          <w:sz w:val="22"/>
        </w:rPr>
        <w:t xml:space="preserve"> the complaint is filed against</w:t>
      </w:r>
      <w:r>
        <w:rPr>
          <w:sz w:val="22"/>
        </w:rPr>
        <w:t>;</w:t>
      </w:r>
    </w:p>
    <w:p w14:paraId="5419A484" w14:textId="1AD6F5BF" w:rsidR="008942BD" w:rsidRDefault="00B377A1" w:rsidP="00CD6349">
      <w:pPr>
        <w:pStyle w:val="ListParagraph"/>
        <w:numPr>
          <w:ilvl w:val="2"/>
          <w:numId w:val="11"/>
        </w:numPr>
        <w:spacing w:before="200"/>
        <w:rPr>
          <w:sz w:val="22"/>
        </w:rPr>
      </w:pPr>
      <w:r>
        <w:rPr>
          <w:sz w:val="22"/>
        </w:rPr>
        <w:t>R</w:t>
      </w:r>
      <w:r w:rsidR="008942BD">
        <w:rPr>
          <w:sz w:val="22"/>
        </w:rPr>
        <w:t>ule</w:t>
      </w:r>
      <w:r w:rsidR="003D4426">
        <w:rPr>
          <w:sz w:val="22"/>
        </w:rPr>
        <w:t>(</w:t>
      </w:r>
      <w:r w:rsidR="008942BD">
        <w:rPr>
          <w:sz w:val="22"/>
        </w:rPr>
        <w:t>s</w:t>
      </w:r>
      <w:r w:rsidR="003D4426">
        <w:rPr>
          <w:sz w:val="22"/>
        </w:rPr>
        <w:t>)</w:t>
      </w:r>
      <w:r w:rsidR="008942BD">
        <w:rPr>
          <w:sz w:val="22"/>
        </w:rPr>
        <w:t xml:space="preserve"> allegedly violated by the approved facility school</w:t>
      </w:r>
      <w:r>
        <w:rPr>
          <w:sz w:val="22"/>
        </w:rPr>
        <w:t>;</w:t>
      </w:r>
    </w:p>
    <w:p w14:paraId="65A3D946" w14:textId="4ABC1141" w:rsidR="008942BD" w:rsidRDefault="00B377A1" w:rsidP="00CD6349">
      <w:pPr>
        <w:pStyle w:val="ListParagraph"/>
        <w:numPr>
          <w:ilvl w:val="2"/>
          <w:numId w:val="11"/>
        </w:numPr>
        <w:spacing w:before="200"/>
        <w:rPr>
          <w:sz w:val="22"/>
        </w:rPr>
      </w:pPr>
      <w:r>
        <w:rPr>
          <w:sz w:val="22"/>
        </w:rPr>
        <w:t>F</w:t>
      </w:r>
      <w:r w:rsidR="008942BD">
        <w:rPr>
          <w:sz w:val="22"/>
        </w:rPr>
        <w:t>acts supporting the allegation</w:t>
      </w:r>
      <w:r w:rsidR="00EF005F">
        <w:rPr>
          <w:sz w:val="22"/>
        </w:rPr>
        <w:t>(s)</w:t>
      </w:r>
      <w:r w:rsidR="0039674E">
        <w:rPr>
          <w:sz w:val="22"/>
        </w:rPr>
        <w:t>; and</w:t>
      </w:r>
    </w:p>
    <w:p w14:paraId="3D6547E9" w14:textId="56D0DA23" w:rsidR="0039674E" w:rsidRDefault="0039674E" w:rsidP="00CD6349">
      <w:pPr>
        <w:pStyle w:val="ListParagraph"/>
        <w:numPr>
          <w:ilvl w:val="2"/>
          <w:numId w:val="11"/>
        </w:numPr>
        <w:spacing w:before="200"/>
        <w:rPr>
          <w:sz w:val="22"/>
        </w:rPr>
      </w:pPr>
      <w:r>
        <w:rPr>
          <w:sz w:val="22"/>
        </w:rPr>
        <w:t>If applicable, documentation of the complaint to the approved facility school.</w:t>
      </w:r>
    </w:p>
    <w:p w14:paraId="25708A60" w14:textId="3EAA49A7" w:rsidR="0039674E" w:rsidRDefault="0039674E" w:rsidP="0039674E">
      <w:pPr>
        <w:pStyle w:val="ListParagraph"/>
        <w:numPr>
          <w:ilvl w:val="1"/>
          <w:numId w:val="11"/>
        </w:numPr>
        <w:spacing w:before="200"/>
        <w:rPr>
          <w:sz w:val="22"/>
        </w:rPr>
      </w:pPr>
      <w:r>
        <w:rPr>
          <w:sz w:val="22"/>
        </w:rPr>
        <w:t>Complaints to the Office may also include:</w:t>
      </w:r>
    </w:p>
    <w:p w14:paraId="78BE0947" w14:textId="2CCCDAED" w:rsidR="0039674E" w:rsidRDefault="0039674E" w:rsidP="0039674E">
      <w:pPr>
        <w:pStyle w:val="ListParagraph"/>
        <w:numPr>
          <w:ilvl w:val="2"/>
          <w:numId w:val="11"/>
        </w:numPr>
        <w:spacing w:before="200"/>
        <w:rPr>
          <w:sz w:val="22"/>
        </w:rPr>
      </w:pPr>
      <w:r>
        <w:rPr>
          <w:sz w:val="22"/>
        </w:rPr>
        <w:t>Names and titles/positions of witnesses;</w:t>
      </w:r>
    </w:p>
    <w:p w14:paraId="0C054593" w14:textId="7EC58E02" w:rsidR="0039674E" w:rsidRDefault="00922943" w:rsidP="0039674E">
      <w:pPr>
        <w:pStyle w:val="ListParagraph"/>
        <w:numPr>
          <w:ilvl w:val="2"/>
          <w:numId w:val="11"/>
        </w:numPr>
        <w:spacing w:before="200"/>
        <w:rPr>
          <w:sz w:val="22"/>
        </w:rPr>
      </w:pPr>
      <w:r>
        <w:rPr>
          <w:sz w:val="22"/>
        </w:rPr>
        <w:t>Records</w:t>
      </w:r>
      <w:r w:rsidR="0039674E">
        <w:rPr>
          <w:sz w:val="22"/>
        </w:rPr>
        <w:t xml:space="preserve"> supporting the allegation(s); and</w:t>
      </w:r>
    </w:p>
    <w:p w14:paraId="5AC3F33A" w14:textId="2C44DF31" w:rsidR="0039674E" w:rsidRDefault="00922943" w:rsidP="0039674E">
      <w:pPr>
        <w:pStyle w:val="ListParagraph"/>
        <w:numPr>
          <w:ilvl w:val="2"/>
          <w:numId w:val="11"/>
        </w:numPr>
        <w:spacing w:before="200"/>
        <w:rPr>
          <w:sz w:val="22"/>
        </w:rPr>
      </w:pPr>
      <w:r>
        <w:rPr>
          <w:sz w:val="22"/>
        </w:rPr>
        <w:t>Desired correction action or remedies.</w:t>
      </w:r>
    </w:p>
    <w:p w14:paraId="443511EB" w14:textId="2157FD07" w:rsidR="00D0131B" w:rsidRDefault="00D0131B" w:rsidP="00D0131B">
      <w:pPr>
        <w:pStyle w:val="ListParagraph"/>
        <w:numPr>
          <w:ilvl w:val="1"/>
          <w:numId w:val="11"/>
        </w:numPr>
        <w:spacing w:before="200"/>
        <w:rPr>
          <w:sz w:val="22"/>
        </w:rPr>
      </w:pPr>
      <w:r>
        <w:rPr>
          <w:sz w:val="22"/>
        </w:rPr>
        <w:t>Complainants shall provide a copy of the complaint to the school on the same day that the complaint is filed with the Office. Failure to do so may result in the dismissal of the complaint.</w:t>
      </w:r>
    </w:p>
    <w:p w14:paraId="1D3D9B99" w14:textId="2078EF63" w:rsidR="00AA6F87" w:rsidRDefault="00AA6F87" w:rsidP="00AA6F87">
      <w:pPr>
        <w:pStyle w:val="ListParagraph"/>
        <w:numPr>
          <w:ilvl w:val="0"/>
          <w:numId w:val="11"/>
        </w:numPr>
        <w:spacing w:before="200"/>
        <w:rPr>
          <w:sz w:val="22"/>
        </w:rPr>
      </w:pPr>
      <w:r w:rsidRPr="006A6F05">
        <w:rPr>
          <w:sz w:val="22"/>
        </w:rPr>
        <w:t xml:space="preserve">Within </w:t>
      </w:r>
      <w:r>
        <w:rPr>
          <w:sz w:val="22"/>
        </w:rPr>
        <w:t>10</w:t>
      </w:r>
      <w:r w:rsidRPr="006A6F05">
        <w:rPr>
          <w:sz w:val="22"/>
        </w:rPr>
        <w:t xml:space="preserve"> days of receiving a complaint,</w:t>
      </w:r>
      <w:r>
        <w:rPr>
          <w:sz w:val="22"/>
        </w:rPr>
        <w:t xml:space="preserve"> the Office shall r</w:t>
      </w:r>
      <w:r w:rsidRPr="00AA6F87">
        <w:rPr>
          <w:sz w:val="22"/>
        </w:rPr>
        <w:t xml:space="preserve">eview the complaint and determine whether it meets the requirements of </w:t>
      </w:r>
      <w:r w:rsidR="00395E19">
        <w:rPr>
          <w:sz w:val="22"/>
        </w:rPr>
        <w:t>rule</w:t>
      </w:r>
      <w:r w:rsidRPr="00AA6F87">
        <w:rPr>
          <w:sz w:val="22"/>
        </w:rPr>
        <w:t xml:space="preserve"> 7.2(A) of these Rules</w:t>
      </w:r>
      <w:r>
        <w:rPr>
          <w:sz w:val="22"/>
        </w:rPr>
        <w:t>.</w:t>
      </w:r>
    </w:p>
    <w:p w14:paraId="6CF799EC" w14:textId="2DF8FF40" w:rsidR="00AA6F87" w:rsidRDefault="00AA6F87" w:rsidP="00AA6F87">
      <w:pPr>
        <w:pStyle w:val="ListParagraph"/>
        <w:numPr>
          <w:ilvl w:val="1"/>
          <w:numId w:val="11"/>
        </w:numPr>
        <w:spacing w:before="200"/>
        <w:rPr>
          <w:sz w:val="22"/>
        </w:rPr>
      </w:pPr>
      <w:r>
        <w:rPr>
          <w:sz w:val="22"/>
        </w:rPr>
        <w:t xml:space="preserve">If the complaint meets the requirements of </w:t>
      </w:r>
      <w:r w:rsidR="00395E19">
        <w:rPr>
          <w:sz w:val="22"/>
        </w:rPr>
        <w:t>rule</w:t>
      </w:r>
      <w:r>
        <w:rPr>
          <w:sz w:val="22"/>
        </w:rPr>
        <w:t xml:space="preserve"> 7.2(A) of these Rules, the Office shall open the complaint for investigation, send notice of the investigation to the complainant</w:t>
      </w:r>
      <w:r w:rsidR="00F07821">
        <w:rPr>
          <w:sz w:val="22"/>
        </w:rPr>
        <w:t xml:space="preserve"> and the Board</w:t>
      </w:r>
      <w:r>
        <w:rPr>
          <w:sz w:val="22"/>
        </w:rPr>
        <w:t xml:space="preserve">, and </w:t>
      </w:r>
      <w:r w:rsidR="00D07B81">
        <w:rPr>
          <w:sz w:val="22"/>
        </w:rPr>
        <w:t xml:space="preserve">send </w:t>
      </w:r>
      <w:r>
        <w:rPr>
          <w:sz w:val="22"/>
        </w:rPr>
        <w:t>notice of the investigation and a copy of the complaint to the school.</w:t>
      </w:r>
    </w:p>
    <w:p w14:paraId="3341E2B0" w14:textId="49321501" w:rsidR="00AA6F87" w:rsidRPr="00AA6F87" w:rsidRDefault="00AA6F87" w:rsidP="00AA6F87">
      <w:pPr>
        <w:pStyle w:val="ListParagraph"/>
        <w:numPr>
          <w:ilvl w:val="1"/>
          <w:numId w:val="11"/>
        </w:numPr>
        <w:spacing w:before="200"/>
        <w:rPr>
          <w:sz w:val="22"/>
        </w:rPr>
      </w:pPr>
      <w:r>
        <w:rPr>
          <w:sz w:val="22"/>
        </w:rPr>
        <w:t xml:space="preserve">If the complaint does not meet the requirements of </w:t>
      </w:r>
      <w:r w:rsidR="00395E19">
        <w:rPr>
          <w:sz w:val="22"/>
        </w:rPr>
        <w:t>rule</w:t>
      </w:r>
      <w:r>
        <w:rPr>
          <w:sz w:val="22"/>
        </w:rPr>
        <w:t xml:space="preserve"> 7.2(A) of these Rules, the Office shall send notice of the complaint being dismissed to the complainant</w:t>
      </w:r>
      <w:r w:rsidR="00F07821">
        <w:rPr>
          <w:sz w:val="22"/>
        </w:rPr>
        <w:t xml:space="preserve">, </w:t>
      </w:r>
      <w:r>
        <w:rPr>
          <w:sz w:val="22"/>
        </w:rPr>
        <w:t>school</w:t>
      </w:r>
      <w:r w:rsidR="00F07821">
        <w:rPr>
          <w:sz w:val="22"/>
        </w:rPr>
        <w:t>, and Board</w:t>
      </w:r>
      <w:r>
        <w:rPr>
          <w:sz w:val="22"/>
        </w:rPr>
        <w:t>.</w:t>
      </w:r>
    </w:p>
    <w:p w14:paraId="631FF04B" w14:textId="215CA9AC" w:rsidR="00AA6F87" w:rsidRDefault="00AA6F87" w:rsidP="00AA6F87">
      <w:pPr>
        <w:pStyle w:val="ListParagraph"/>
        <w:numPr>
          <w:ilvl w:val="0"/>
          <w:numId w:val="11"/>
        </w:numPr>
        <w:spacing w:before="200"/>
        <w:rPr>
          <w:sz w:val="22"/>
        </w:rPr>
      </w:pPr>
      <w:r>
        <w:rPr>
          <w:sz w:val="22"/>
        </w:rPr>
        <w:lastRenderedPageBreak/>
        <w:t xml:space="preserve">Schools may submit to the Office a response to the complaint within </w:t>
      </w:r>
      <w:r w:rsidR="00F07821">
        <w:rPr>
          <w:sz w:val="22"/>
        </w:rPr>
        <w:t>1</w:t>
      </w:r>
      <w:r>
        <w:rPr>
          <w:sz w:val="22"/>
        </w:rPr>
        <w:t>0 days of receiving notice from the Office.</w:t>
      </w:r>
      <w:r w:rsidR="00F07821">
        <w:rPr>
          <w:sz w:val="22"/>
        </w:rPr>
        <w:t xml:space="preserve"> Schools shall provide a copy of the response to the complainant on the same day that the response is filed with the Office.</w:t>
      </w:r>
    </w:p>
    <w:p w14:paraId="23E7FA32" w14:textId="4E53346B" w:rsidR="00F07821" w:rsidRDefault="00F07821" w:rsidP="00CD6349">
      <w:pPr>
        <w:pStyle w:val="ListParagraph"/>
        <w:numPr>
          <w:ilvl w:val="0"/>
          <w:numId w:val="11"/>
        </w:numPr>
        <w:spacing w:before="200"/>
        <w:rPr>
          <w:sz w:val="22"/>
        </w:rPr>
      </w:pPr>
      <w:r>
        <w:rPr>
          <w:sz w:val="22"/>
        </w:rPr>
        <w:t>A complainant may submit to the Office a response to the school’s response within 10 days of receiving the school’s response.</w:t>
      </w:r>
    </w:p>
    <w:p w14:paraId="51E3C7F2" w14:textId="601BC1D5" w:rsidR="00E064CE" w:rsidRPr="00EA6CFA" w:rsidRDefault="006A6F05" w:rsidP="00CD6349">
      <w:pPr>
        <w:pStyle w:val="ListParagraph"/>
        <w:numPr>
          <w:ilvl w:val="0"/>
          <w:numId w:val="11"/>
        </w:numPr>
        <w:spacing w:before="200"/>
        <w:rPr>
          <w:sz w:val="22"/>
        </w:rPr>
      </w:pPr>
      <w:r w:rsidRPr="00EA6CFA">
        <w:rPr>
          <w:sz w:val="22"/>
        </w:rPr>
        <w:t>Investigations and Determinations</w:t>
      </w:r>
    </w:p>
    <w:p w14:paraId="616DAB45" w14:textId="0CF06706" w:rsidR="006A6F05" w:rsidRDefault="006A6F05" w:rsidP="00CD6349">
      <w:pPr>
        <w:pStyle w:val="ListParagraph"/>
        <w:numPr>
          <w:ilvl w:val="1"/>
          <w:numId w:val="11"/>
        </w:numPr>
        <w:spacing w:before="200"/>
        <w:rPr>
          <w:sz w:val="22"/>
        </w:rPr>
      </w:pPr>
      <w:r w:rsidRPr="006A6F05">
        <w:rPr>
          <w:sz w:val="22"/>
        </w:rPr>
        <w:t>Within 60 days of receiving a properly filed complaint</w:t>
      </w:r>
      <w:r w:rsidR="00922943">
        <w:rPr>
          <w:sz w:val="22"/>
        </w:rPr>
        <w:t xml:space="preserve"> (i.e. a complaint that meets the requirements of </w:t>
      </w:r>
      <w:r w:rsidR="00922943" w:rsidRPr="00C445B4">
        <w:rPr>
          <w:sz w:val="22"/>
        </w:rPr>
        <w:t>rule 7.2(a)</w:t>
      </w:r>
      <w:r w:rsidR="00922943">
        <w:rPr>
          <w:sz w:val="22"/>
        </w:rPr>
        <w:t xml:space="preserve"> of these Rules</w:t>
      </w:r>
      <w:r w:rsidR="00AA6F87">
        <w:rPr>
          <w:sz w:val="22"/>
        </w:rPr>
        <w:t>)</w:t>
      </w:r>
      <w:r w:rsidRPr="006A6F05">
        <w:rPr>
          <w:sz w:val="22"/>
        </w:rPr>
        <w:t>, the Office shall</w:t>
      </w:r>
      <w:r>
        <w:rPr>
          <w:sz w:val="22"/>
        </w:rPr>
        <w:t xml:space="preserve"> i</w:t>
      </w:r>
      <w:r w:rsidRPr="006A6F05">
        <w:rPr>
          <w:sz w:val="22"/>
        </w:rPr>
        <w:t>nvestigate the allegation(s)</w:t>
      </w:r>
      <w:r>
        <w:rPr>
          <w:sz w:val="22"/>
        </w:rPr>
        <w:t xml:space="preserve"> and</w:t>
      </w:r>
      <w:r w:rsidR="003D4426">
        <w:rPr>
          <w:sz w:val="22"/>
        </w:rPr>
        <w:t xml:space="preserve"> then</w:t>
      </w:r>
      <w:r>
        <w:rPr>
          <w:sz w:val="22"/>
        </w:rPr>
        <w:t xml:space="preserve"> i</w:t>
      </w:r>
      <w:r w:rsidRPr="006A6F05">
        <w:rPr>
          <w:sz w:val="22"/>
        </w:rPr>
        <w:t xml:space="preserve">ssue, in writing, to the complainant and to the </w:t>
      </w:r>
      <w:proofErr w:type="gramStart"/>
      <w:r w:rsidRPr="006A6F05">
        <w:rPr>
          <w:sz w:val="22"/>
        </w:rPr>
        <w:t>approved facility</w:t>
      </w:r>
      <w:proofErr w:type="gramEnd"/>
      <w:r w:rsidRPr="006A6F05">
        <w:rPr>
          <w:sz w:val="22"/>
        </w:rPr>
        <w:t xml:space="preserve"> school, </w:t>
      </w:r>
      <w:r>
        <w:rPr>
          <w:sz w:val="22"/>
        </w:rPr>
        <w:t>a resolution letter that includes:</w:t>
      </w:r>
    </w:p>
    <w:p w14:paraId="3751FC13" w14:textId="71A9042E" w:rsidR="006A6F05" w:rsidRDefault="00582F1B" w:rsidP="00CD6349">
      <w:pPr>
        <w:pStyle w:val="ListParagraph"/>
        <w:numPr>
          <w:ilvl w:val="2"/>
          <w:numId w:val="11"/>
        </w:numPr>
        <w:spacing w:before="200"/>
        <w:rPr>
          <w:sz w:val="22"/>
        </w:rPr>
      </w:pPr>
      <w:r>
        <w:rPr>
          <w:sz w:val="22"/>
        </w:rPr>
        <w:t>F</w:t>
      </w:r>
      <w:r w:rsidR="006A6F05" w:rsidRPr="006A6F05">
        <w:rPr>
          <w:sz w:val="22"/>
        </w:rPr>
        <w:t>indings of fact</w:t>
      </w:r>
      <w:r w:rsidR="00B377A1">
        <w:rPr>
          <w:sz w:val="22"/>
        </w:rPr>
        <w:t>;</w:t>
      </w:r>
    </w:p>
    <w:p w14:paraId="7BF53CA2" w14:textId="1DCF2065" w:rsidR="006A6F05" w:rsidRDefault="00B377A1" w:rsidP="00CD6349">
      <w:pPr>
        <w:pStyle w:val="ListParagraph"/>
        <w:numPr>
          <w:ilvl w:val="2"/>
          <w:numId w:val="11"/>
        </w:numPr>
        <w:spacing w:before="200"/>
        <w:rPr>
          <w:sz w:val="22"/>
        </w:rPr>
      </w:pPr>
      <w:r>
        <w:rPr>
          <w:sz w:val="22"/>
        </w:rPr>
        <w:t>A determination regarding whether</w:t>
      </w:r>
      <w:r w:rsidR="006A6F05">
        <w:rPr>
          <w:sz w:val="22"/>
        </w:rPr>
        <w:t xml:space="preserve"> a preponderance of evidence</w:t>
      </w:r>
      <w:r>
        <w:rPr>
          <w:sz w:val="22"/>
        </w:rPr>
        <w:t xml:space="preserve"> </w:t>
      </w:r>
      <w:r w:rsidR="003D4426">
        <w:rPr>
          <w:sz w:val="22"/>
        </w:rPr>
        <w:t>(i.e., evidence demonstrating that there is a greater than 50 percent chan</w:t>
      </w:r>
      <w:r w:rsidR="00DE1FA9">
        <w:rPr>
          <w:sz w:val="22"/>
        </w:rPr>
        <w:t>c</w:t>
      </w:r>
      <w:r w:rsidR="003D4426">
        <w:rPr>
          <w:sz w:val="22"/>
        </w:rPr>
        <w:t xml:space="preserve">e the allegation is true or that it is more likely than not that the allegation is true) </w:t>
      </w:r>
      <w:r>
        <w:rPr>
          <w:sz w:val="22"/>
        </w:rPr>
        <w:t>exists</w:t>
      </w:r>
      <w:r w:rsidR="006A6F05">
        <w:rPr>
          <w:sz w:val="22"/>
        </w:rPr>
        <w:t xml:space="preserve"> to support each allegation</w:t>
      </w:r>
      <w:r>
        <w:rPr>
          <w:sz w:val="22"/>
        </w:rPr>
        <w:t>; and</w:t>
      </w:r>
    </w:p>
    <w:p w14:paraId="32FC5DB6" w14:textId="0A99E9D1" w:rsidR="006A6F05" w:rsidRDefault="003D4426" w:rsidP="00CD6349">
      <w:pPr>
        <w:pStyle w:val="ListParagraph"/>
        <w:numPr>
          <w:ilvl w:val="2"/>
          <w:numId w:val="11"/>
        </w:numPr>
        <w:spacing w:before="200"/>
        <w:rPr>
          <w:sz w:val="22"/>
        </w:rPr>
      </w:pPr>
      <w:r>
        <w:rPr>
          <w:sz w:val="22"/>
        </w:rPr>
        <w:t>The c</w:t>
      </w:r>
      <w:r w:rsidR="006A6F05">
        <w:rPr>
          <w:sz w:val="22"/>
        </w:rPr>
        <w:t>orrective action</w:t>
      </w:r>
      <w:r>
        <w:rPr>
          <w:sz w:val="22"/>
        </w:rPr>
        <w:t>(</w:t>
      </w:r>
      <w:r w:rsidR="006A6F05">
        <w:rPr>
          <w:sz w:val="22"/>
        </w:rPr>
        <w:t>s</w:t>
      </w:r>
      <w:r>
        <w:rPr>
          <w:sz w:val="22"/>
        </w:rPr>
        <w:t>)</w:t>
      </w:r>
      <w:r w:rsidR="006A6F05">
        <w:rPr>
          <w:sz w:val="22"/>
        </w:rPr>
        <w:t xml:space="preserve"> that the approved facility school</w:t>
      </w:r>
      <w:r w:rsidR="00B377A1">
        <w:rPr>
          <w:sz w:val="22"/>
        </w:rPr>
        <w:t xml:space="preserve"> </w:t>
      </w:r>
      <w:r w:rsidR="004E1D40">
        <w:rPr>
          <w:sz w:val="22"/>
        </w:rPr>
        <w:t>shall</w:t>
      </w:r>
      <w:r w:rsidR="00B377A1">
        <w:rPr>
          <w:sz w:val="22"/>
        </w:rPr>
        <w:t xml:space="preserve"> take</w:t>
      </w:r>
      <w:r w:rsidR="006A6F05">
        <w:rPr>
          <w:sz w:val="22"/>
        </w:rPr>
        <w:t>, if the Office found any violation</w:t>
      </w:r>
      <w:r w:rsidR="00614E3A">
        <w:rPr>
          <w:sz w:val="22"/>
        </w:rPr>
        <w:t xml:space="preserve"> of these Rules</w:t>
      </w:r>
      <w:r w:rsidR="006A6F05">
        <w:rPr>
          <w:sz w:val="22"/>
        </w:rPr>
        <w:t>.</w:t>
      </w:r>
    </w:p>
    <w:p w14:paraId="3647F7D2" w14:textId="52F8348C" w:rsidR="00E064CE" w:rsidRPr="00EA6CFA" w:rsidRDefault="006A6F05" w:rsidP="00CD6349">
      <w:pPr>
        <w:pStyle w:val="ListParagraph"/>
        <w:numPr>
          <w:ilvl w:val="0"/>
          <w:numId w:val="11"/>
        </w:numPr>
        <w:spacing w:before="200"/>
        <w:rPr>
          <w:sz w:val="22"/>
        </w:rPr>
      </w:pPr>
      <w:r w:rsidRPr="00EA6CFA">
        <w:rPr>
          <w:sz w:val="22"/>
        </w:rPr>
        <w:t>Appeals</w:t>
      </w:r>
    </w:p>
    <w:p w14:paraId="2D818D65" w14:textId="45A1B12C" w:rsidR="006A6F05" w:rsidRDefault="006A6F05" w:rsidP="00CD6349">
      <w:pPr>
        <w:pStyle w:val="ListParagraph"/>
        <w:numPr>
          <w:ilvl w:val="1"/>
          <w:numId w:val="11"/>
        </w:numPr>
        <w:spacing w:before="200"/>
        <w:rPr>
          <w:sz w:val="22"/>
        </w:rPr>
      </w:pPr>
      <w:r w:rsidRPr="006A6F05">
        <w:rPr>
          <w:sz w:val="22"/>
        </w:rPr>
        <w:t xml:space="preserve">Within 15 days of receiving the Office’s </w:t>
      </w:r>
      <w:r w:rsidR="00EA6CFA">
        <w:rPr>
          <w:sz w:val="22"/>
        </w:rPr>
        <w:t xml:space="preserve">complaint </w:t>
      </w:r>
      <w:r w:rsidRPr="006A6F05">
        <w:rPr>
          <w:sz w:val="22"/>
        </w:rPr>
        <w:t>decision, the complainant or the approved facility school may appeal the Office’s determination(s) to the Board. The appeal shall be filed with the Office, in writing, and shall</w:t>
      </w:r>
      <w:r w:rsidR="00EA6CFA">
        <w:rPr>
          <w:sz w:val="22"/>
        </w:rPr>
        <w:t xml:space="preserve"> allege facts to support at least one of the following:</w:t>
      </w:r>
    </w:p>
    <w:p w14:paraId="0AF65CCD" w14:textId="61E6E77E" w:rsidR="00EA6CFA" w:rsidRPr="00EA6CFA" w:rsidRDefault="00EA6CFA" w:rsidP="00CD6349">
      <w:pPr>
        <w:pStyle w:val="ListParagraph"/>
        <w:numPr>
          <w:ilvl w:val="2"/>
          <w:numId w:val="11"/>
        </w:numPr>
        <w:spacing w:before="200"/>
        <w:rPr>
          <w:sz w:val="22"/>
        </w:rPr>
      </w:pPr>
      <w:r>
        <w:rPr>
          <w:sz w:val="22"/>
        </w:rPr>
        <w:t>T</w:t>
      </w:r>
      <w:r w:rsidRPr="00EA6CFA">
        <w:rPr>
          <w:sz w:val="22"/>
        </w:rPr>
        <w:t xml:space="preserve">he Office’s investigation was </w:t>
      </w:r>
      <w:r>
        <w:rPr>
          <w:sz w:val="22"/>
        </w:rPr>
        <w:t>in</w:t>
      </w:r>
      <w:r w:rsidRPr="00EA6CFA">
        <w:rPr>
          <w:sz w:val="22"/>
        </w:rPr>
        <w:t>sufficient</w:t>
      </w:r>
      <w:r w:rsidR="00E47950">
        <w:rPr>
          <w:sz w:val="22"/>
        </w:rPr>
        <w:t xml:space="preserve"> or inadequate</w:t>
      </w:r>
      <w:r w:rsidR="00B377A1">
        <w:rPr>
          <w:sz w:val="22"/>
        </w:rPr>
        <w:t>;</w:t>
      </w:r>
    </w:p>
    <w:p w14:paraId="2852C85D" w14:textId="1E449A0E" w:rsidR="00EA6CFA" w:rsidRPr="00EA6CFA" w:rsidRDefault="00EA6CFA" w:rsidP="00CD6349">
      <w:pPr>
        <w:pStyle w:val="ListParagraph"/>
        <w:numPr>
          <w:ilvl w:val="2"/>
          <w:numId w:val="11"/>
        </w:numPr>
        <w:spacing w:before="200"/>
        <w:rPr>
          <w:sz w:val="22"/>
        </w:rPr>
      </w:pPr>
      <w:r>
        <w:rPr>
          <w:sz w:val="22"/>
        </w:rPr>
        <w:t>T</w:t>
      </w:r>
      <w:r w:rsidRPr="00EA6CFA">
        <w:rPr>
          <w:sz w:val="22"/>
        </w:rPr>
        <w:t>he Office’s factual findings were incorrect</w:t>
      </w:r>
      <w:r>
        <w:rPr>
          <w:sz w:val="22"/>
        </w:rPr>
        <w:t xml:space="preserve">, and the correct facts would have changed the Office’s determination regarding </w:t>
      </w:r>
      <w:r w:rsidR="00614E3A">
        <w:rPr>
          <w:sz w:val="22"/>
        </w:rPr>
        <w:t xml:space="preserve">the approved facility school’s </w:t>
      </w:r>
      <w:r>
        <w:rPr>
          <w:sz w:val="22"/>
        </w:rPr>
        <w:t>compliance</w:t>
      </w:r>
      <w:r w:rsidR="00614E3A">
        <w:rPr>
          <w:sz w:val="22"/>
        </w:rPr>
        <w:t xml:space="preserve"> with these Rules</w:t>
      </w:r>
      <w:r w:rsidR="00B377A1">
        <w:rPr>
          <w:sz w:val="22"/>
        </w:rPr>
        <w:t>;</w:t>
      </w:r>
    </w:p>
    <w:p w14:paraId="0ADD71DA" w14:textId="2ABF295B" w:rsidR="00EA6CFA" w:rsidRPr="00EA6CFA" w:rsidRDefault="00EA6CFA" w:rsidP="00CD6349">
      <w:pPr>
        <w:pStyle w:val="ListParagraph"/>
        <w:numPr>
          <w:ilvl w:val="2"/>
          <w:numId w:val="11"/>
        </w:numPr>
        <w:spacing w:before="200"/>
        <w:rPr>
          <w:sz w:val="22"/>
        </w:rPr>
      </w:pPr>
      <w:r>
        <w:rPr>
          <w:sz w:val="22"/>
        </w:rPr>
        <w:t>T</w:t>
      </w:r>
      <w:r w:rsidRPr="00EA6CFA">
        <w:rPr>
          <w:sz w:val="22"/>
        </w:rPr>
        <w:t>he Office’s determination regarding compliance</w:t>
      </w:r>
      <w:r w:rsidR="00614E3A">
        <w:rPr>
          <w:sz w:val="22"/>
        </w:rPr>
        <w:t xml:space="preserve"> with these Rules</w:t>
      </w:r>
      <w:r w:rsidRPr="00EA6CFA">
        <w:rPr>
          <w:sz w:val="22"/>
        </w:rPr>
        <w:t xml:space="preserve"> </w:t>
      </w:r>
      <w:r w:rsidR="00E47950">
        <w:rPr>
          <w:sz w:val="22"/>
        </w:rPr>
        <w:t xml:space="preserve">(i.e., its preponderance of evidence determination) </w:t>
      </w:r>
      <w:r w:rsidRPr="00EA6CFA">
        <w:rPr>
          <w:sz w:val="22"/>
        </w:rPr>
        <w:t>was incorrect</w:t>
      </w:r>
      <w:r w:rsidR="00B377A1">
        <w:rPr>
          <w:sz w:val="22"/>
        </w:rPr>
        <w:t>; or</w:t>
      </w:r>
    </w:p>
    <w:p w14:paraId="6F5434BE" w14:textId="72752E16" w:rsidR="00EA6CFA" w:rsidRDefault="00EA6CFA" w:rsidP="00CD6349">
      <w:pPr>
        <w:pStyle w:val="ListParagraph"/>
        <w:numPr>
          <w:ilvl w:val="2"/>
          <w:numId w:val="11"/>
        </w:numPr>
        <w:spacing w:before="200"/>
        <w:rPr>
          <w:sz w:val="22"/>
        </w:rPr>
      </w:pPr>
      <w:r>
        <w:rPr>
          <w:sz w:val="22"/>
        </w:rPr>
        <w:t>T</w:t>
      </w:r>
      <w:r w:rsidRPr="00EA6CFA">
        <w:rPr>
          <w:sz w:val="22"/>
        </w:rPr>
        <w:t>he correct</w:t>
      </w:r>
      <w:r w:rsidR="00E47950">
        <w:rPr>
          <w:sz w:val="22"/>
        </w:rPr>
        <w:t>ive</w:t>
      </w:r>
      <w:r w:rsidRPr="00EA6CFA">
        <w:rPr>
          <w:sz w:val="22"/>
        </w:rPr>
        <w:t xml:space="preserve"> action(s) ordered</w:t>
      </w:r>
      <w:r>
        <w:rPr>
          <w:sz w:val="22"/>
        </w:rPr>
        <w:t xml:space="preserve"> by the Office</w:t>
      </w:r>
      <w:r w:rsidRPr="00EA6CFA">
        <w:rPr>
          <w:sz w:val="22"/>
        </w:rPr>
        <w:t xml:space="preserve"> is unreasonable </w:t>
      </w:r>
      <w:proofErr w:type="gramStart"/>
      <w:r w:rsidRPr="00EA6CFA">
        <w:rPr>
          <w:sz w:val="22"/>
        </w:rPr>
        <w:t>in light of</w:t>
      </w:r>
      <w:proofErr w:type="gramEnd"/>
      <w:r w:rsidRPr="00EA6CFA">
        <w:rPr>
          <w:sz w:val="22"/>
        </w:rPr>
        <w:t xml:space="preserve"> the facts and circumstances</w:t>
      </w:r>
      <w:r>
        <w:rPr>
          <w:sz w:val="22"/>
        </w:rPr>
        <w:t>.</w:t>
      </w:r>
    </w:p>
    <w:p w14:paraId="48DF335A" w14:textId="287756A9" w:rsidR="00EA6CFA" w:rsidRDefault="00E47950" w:rsidP="00CD6349">
      <w:pPr>
        <w:pStyle w:val="ListParagraph"/>
        <w:numPr>
          <w:ilvl w:val="1"/>
          <w:numId w:val="11"/>
        </w:numPr>
        <w:spacing w:before="200"/>
        <w:rPr>
          <w:sz w:val="22"/>
        </w:rPr>
      </w:pPr>
      <w:r>
        <w:rPr>
          <w:sz w:val="22"/>
        </w:rPr>
        <w:t>W</w:t>
      </w:r>
      <w:r w:rsidR="00EA6CFA">
        <w:rPr>
          <w:sz w:val="22"/>
        </w:rPr>
        <w:t xml:space="preserve">ithin five days of receiving a complaint, </w:t>
      </w:r>
      <w:r>
        <w:rPr>
          <w:sz w:val="22"/>
        </w:rPr>
        <w:t xml:space="preserve">the Office </w:t>
      </w:r>
      <w:r w:rsidR="005F3CE5">
        <w:rPr>
          <w:sz w:val="22"/>
        </w:rPr>
        <w:t xml:space="preserve">shall </w:t>
      </w:r>
      <w:r w:rsidR="00EA6CFA">
        <w:rPr>
          <w:sz w:val="22"/>
        </w:rPr>
        <w:t>forward the complaint to the Board.</w:t>
      </w:r>
    </w:p>
    <w:p w14:paraId="2172C9BC" w14:textId="332C7627" w:rsidR="00EA6CFA" w:rsidRPr="00EA6CFA" w:rsidRDefault="00EA6CFA" w:rsidP="00CD6349">
      <w:pPr>
        <w:pStyle w:val="ListParagraph"/>
        <w:numPr>
          <w:ilvl w:val="1"/>
          <w:numId w:val="11"/>
        </w:numPr>
        <w:spacing w:before="200"/>
        <w:rPr>
          <w:sz w:val="22"/>
        </w:rPr>
      </w:pPr>
      <w:r w:rsidRPr="00EA6CFA">
        <w:rPr>
          <w:sz w:val="22"/>
        </w:rPr>
        <w:t xml:space="preserve">Within 60 days of </w:t>
      </w:r>
      <w:r w:rsidR="00614E3A">
        <w:rPr>
          <w:sz w:val="22"/>
        </w:rPr>
        <w:t>receiving the appeal from the Office</w:t>
      </w:r>
      <w:r>
        <w:rPr>
          <w:sz w:val="22"/>
        </w:rPr>
        <w:t>, the Board</w:t>
      </w:r>
      <w:r w:rsidR="004C50D7">
        <w:rPr>
          <w:sz w:val="22"/>
        </w:rPr>
        <w:t>, in its discretion,</w:t>
      </w:r>
      <w:r w:rsidRPr="00EA6CFA">
        <w:rPr>
          <w:sz w:val="22"/>
        </w:rPr>
        <w:t xml:space="preserve"> shall consider the appeal and issue its determination, in writing, to the complainant and approved facility school.</w:t>
      </w:r>
    </w:p>
    <w:p w14:paraId="646B6073" w14:textId="050239E2" w:rsidR="00FB14F0" w:rsidRDefault="00EA6CFA" w:rsidP="00CD6349">
      <w:pPr>
        <w:pStyle w:val="ListParagraph"/>
        <w:numPr>
          <w:ilvl w:val="1"/>
          <w:numId w:val="11"/>
        </w:numPr>
        <w:spacing w:before="200"/>
        <w:rPr>
          <w:sz w:val="22"/>
        </w:rPr>
      </w:pPr>
      <w:r>
        <w:rPr>
          <w:sz w:val="22"/>
        </w:rPr>
        <w:t>The decision of the Board shall be final.</w:t>
      </w:r>
    </w:p>
    <w:p w14:paraId="61486A82" w14:textId="06DC0AA8" w:rsidR="006A43EB" w:rsidRPr="00EA6CFA" w:rsidRDefault="006A43EB" w:rsidP="00E46172">
      <w:pPr>
        <w:pStyle w:val="ListParagraph"/>
        <w:numPr>
          <w:ilvl w:val="0"/>
          <w:numId w:val="11"/>
        </w:numPr>
        <w:spacing w:before="200"/>
        <w:rPr>
          <w:sz w:val="22"/>
        </w:rPr>
      </w:pPr>
      <w:r>
        <w:rPr>
          <w:sz w:val="22"/>
        </w:rPr>
        <w:t xml:space="preserve">If the Office issues a corrective action plan </w:t>
      </w:r>
      <w:r w:rsidR="000D2A82">
        <w:rPr>
          <w:sz w:val="22"/>
        </w:rPr>
        <w:t xml:space="preserve">and the school does not appeal within 15 days of receiving the Office’s complaint decision, the Office shall notify appropriate AUs </w:t>
      </w:r>
      <w:r w:rsidR="000D2A82">
        <w:rPr>
          <w:sz w:val="22"/>
        </w:rPr>
        <w:lastRenderedPageBreak/>
        <w:t>of the corrective action plan within 20 days of issuing the corrective action plan. If the school appeals and the Board upholds a corrective action plan, the Office shall notify appropriate AUs of the corrective action plan within five days of the Board issuing its determination.</w:t>
      </w:r>
    </w:p>
    <w:p w14:paraId="01FAF59B" w14:textId="60730F3C" w:rsidR="00E064CE" w:rsidRPr="00C8287D" w:rsidRDefault="00E064CE" w:rsidP="00173F55">
      <w:pPr>
        <w:pStyle w:val="Heading2"/>
      </w:pPr>
      <w:r w:rsidRPr="00C8287D">
        <w:t xml:space="preserve">Rule </w:t>
      </w:r>
      <w:r w:rsidR="000A3E83">
        <w:t>8</w:t>
      </w:r>
      <w:r w:rsidRPr="00C8287D">
        <w:tab/>
      </w:r>
      <w:r w:rsidR="009736D3">
        <w:t>Instructional Hours and Contact Days</w:t>
      </w:r>
    </w:p>
    <w:p w14:paraId="13ACE545" w14:textId="11A98FE0" w:rsidR="00E064CE" w:rsidRPr="00C8287D" w:rsidRDefault="000A3E83" w:rsidP="006A6F05">
      <w:pPr>
        <w:pStyle w:val="Heading3"/>
        <w:spacing w:before="200" w:after="0"/>
        <w:rPr>
          <w:sz w:val="22"/>
          <w:szCs w:val="22"/>
        </w:rPr>
      </w:pPr>
      <w:r>
        <w:rPr>
          <w:sz w:val="22"/>
          <w:szCs w:val="22"/>
        </w:rPr>
        <w:t>8</w:t>
      </w:r>
      <w:r w:rsidR="00E064CE" w:rsidRPr="00C8287D">
        <w:rPr>
          <w:sz w:val="22"/>
          <w:szCs w:val="22"/>
        </w:rPr>
        <w:t>.1</w:t>
      </w:r>
      <w:r w:rsidR="00E064CE" w:rsidRPr="00C8287D">
        <w:rPr>
          <w:sz w:val="22"/>
          <w:szCs w:val="22"/>
        </w:rPr>
        <w:tab/>
      </w:r>
      <w:r w:rsidR="00E86C8D">
        <w:rPr>
          <w:sz w:val="22"/>
          <w:szCs w:val="22"/>
        </w:rPr>
        <w:t>Minimum Requirements</w:t>
      </w:r>
    </w:p>
    <w:p w14:paraId="3B09ECBE" w14:textId="1EB94091" w:rsidR="00E064CE" w:rsidRPr="009736D3" w:rsidRDefault="004B656B" w:rsidP="00CD6349">
      <w:pPr>
        <w:pStyle w:val="ListParagraph"/>
        <w:numPr>
          <w:ilvl w:val="0"/>
          <w:numId w:val="12"/>
        </w:numPr>
        <w:spacing w:before="200"/>
        <w:rPr>
          <w:sz w:val="22"/>
        </w:rPr>
      </w:pPr>
      <w:r>
        <w:rPr>
          <w:sz w:val="22"/>
        </w:rPr>
        <w:t>A</w:t>
      </w:r>
      <w:r w:rsidR="00AE01CE">
        <w:rPr>
          <w:sz w:val="22"/>
        </w:rPr>
        <w:t xml:space="preserve">n approved facility school </w:t>
      </w:r>
      <w:r w:rsidR="004E1D40">
        <w:rPr>
          <w:sz w:val="22"/>
        </w:rPr>
        <w:t>shall</w:t>
      </w:r>
      <w:r w:rsidR="00AE01CE">
        <w:rPr>
          <w:sz w:val="22"/>
        </w:rPr>
        <w:t xml:space="preserve"> </w:t>
      </w:r>
      <w:r w:rsidR="009736D3" w:rsidRPr="009736D3">
        <w:rPr>
          <w:sz w:val="22"/>
        </w:rPr>
        <w:t xml:space="preserve">comply with the instructional hours </w:t>
      </w:r>
      <w:r w:rsidR="00E86C8D">
        <w:rPr>
          <w:sz w:val="22"/>
        </w:rPr>
        <w:t xml:space="preserve">and contacts days </w:t>
      </w:r>
      <w:r w:rsidR="009736D3" w:rsidRPr="009736D3">
        <w:rPr>
          <w:sz w:val="22"/>
        </w:rPr>
        <w:t xml:space="preserve">requirements in </w:t>
      </w:r>
      <w:r w:rsidR="009736D3">
        <w:rPr>
          <w:sz w:val="22"/>
        </w:rPr>
        <w:t>section</w:t>
      </w:r>
      <w:r w:rsidR="009736D3" w:rsidRPr="009736D3">
        <w:rPr>
          <w:sz w:val="22"/>
        </w:rPr>
        <w:t xml:space="preserve"> 22-32-109(1)(n)</w:t>
      </w:r>
      <w:r w:rsidR="009736D3">
        <w:rPr>
          <w:sz w:val="22"/>
        </w:rPr>
        <w:t>, C.R.S.</w:t>
      </w:r>
      <w:r w:rsidR="009736D3" w:rsidRPr="009736D3">
        <w:rPr>
          <w:sz w:val="22"/>
        </w:rPr>
        <w:t xml:space="preserve"> and in the Rules for the Administration of the </w:t>
      </w:r>
      <w:proofErr w:type="gramStart"/>
      <w:r w:rsidR="009736D3" w:rsidRPr="009736D3">
        <w:rPr>
          <w:sz w:val="22"/>
        </w:rPr>
        <w:t>Public School</w:t>
      </w:r>
      <w:proofErr w:type="gramEnd"/>
      <w:r w:rsidR="009736D3" w:rsidRPr="009736D3">
        <w:rPr>
          <w:sz w:val="22"/>
        </w:rPr>
        <w:t xml:space="preserve"> Finance Act (1 CCR 301-39, </w:t>
      </w:r>
      <w:r w:rsidR="00766075">
        <w:rPr>
          <w:sz w:val="22"/>
        </w:rPr>
        <w:t xml:space="preserve">Rule </w:t>
      </w:r>
      <w:r w:rsidR="009736D3" w:rsidRPr="009736D3">
        <w:rPr>
          <w:sz w:val="22"/>
        </w:rPr>
        <w:t>2.05).</w:t>
      </w:r>
    </w:p>
    <w:p w14:paraId="030FB5DC" w14:textId="185DC5A3" w:rsidR="00E064CE" w:rsidRPr="00C8287D" w:rsidRDefault="000A3E83" w:rsidP="00E86C8D">
      <w:pPr>
        <w:pStyle w:val="Heading3"/>
        <w:spacing w:before="200" w:after="0"/>
        <w:rPr>
          <w:sz w:val="22"/>
        </w:rPr>
      </w:pPr>
      <w:r>
        <w:rPr>
          <w:sz w:val="22"/>
          <w:szCs w:val="22"/>
        </w:rPr>
        <w:t>8</w:t>
      </w:r>
      <w:r w:rsidR="00E064CE" w:rsidRPr="00C8287D">
        <w:rPr>
          <w:sz w:val="22"/>
          <w:szCs w:val="22"/>
        </w:rPr>
        <w:t>.2</w:t>
      </w:r>
      <w:r w:rsidR="00E064CE" w:rsidRPr="00C8287D">
        <w:rPr>
          <w:sz w:val="22"/>
          <w:szCs w:val="22"/>
        </w:rPr>
        <w:tab/>
      </w:r>
      <w:r w:rsidR="00E86C8D">
        <w:rPr>
          <w:sz w:val="22"/>
        </w:rPr>
        <w:t>Exceptions</w:t>
      </w:r>
    </w:p>
    <w:p w14:paraId="4F9D991D" w14:textId="6E9F7CF2" w:rsidR="00E064CE" w:rsidRPr="00E86C8D" w:rsidRDefault="005647C1" w:rsidP="00CD6349">
      <w:pPr>
        <w:pStyle w:val="ListParagraph"/>
        <w:numPr>
          <w:ilvl w:val="0"/>
          <w:numId w:val="13"/>
        </w:numPr>
        <w:spacing w:before="200"/>
        <w:rPr>
          <w:sz w:val="22"/>
        </w:rPr>
      </w:pPr>
      <w:r>
        <w:rPr>
          <w:sz w:val="22"/>
        </w:rPr>
        <w:t>Approved facility schools</w:t>
      </w:r>
      <w:r w:rsidR="00E86C8D" w:rsidRPr="009736D3">
        <w:rPr>
          <w:sz w:val="22"/>
        </w:rPr>
        <w:t xml:space="preserve"> that wish to adopt a four-day school week calendar or other calendar that </w:t>
      </w:r>
      <w:proofErr w:type="gramStart"/>
      <w:r w:rsidR="00E86C8D" w:rsidRPr="009736D3">
        <w:rPr>
          <w:sz w:val="22"/>
        </w:rPr>
        <w:t>allows for</w:t>
      </w:r>
      <w:proofErr w:type="gramEnd"/>
      <w:r w:rsidR="00E86C8D" w:rsidRPr="009736D3">
        <w:rPr>
          <w:sz w:val="22"/>
        </w:rPr>
        <w:t xml:space="preserve"> fewer than 160 contact days may submit a request to the Board for prior approval.</w:t>
      </w:r>
    </w:p>
    <w:p w14:paraId="6C07C6EA" w14:textId="508BCF73" w:rsidR="00E064CE" w:rsidRPr="00C8287D" w:rsidRDefault="00E064CE" w:rsidP="00173F55">
      <w:pPr>
        <w:pStyle w:val="Heading2"/>
      </w:pPr>
      <w:r w:rsidRPr="00C8287D">
        <w:t xml:space="preserve">Rule </w:t>
      </w:r>
      <w:r w:rsidR="000A3E83">
        <w:t>9</w:t>
      </w:r>
      <w:r w:rsidRPr="00C8287D">
        <w:tab/>
      </w:r>
      <w:r w:rsidR="00E86C8D">
        <w:t>Restraint and Seclusion</w:t>
      </w:r>
    </w:p>
    <w:p w14:paraId="0166E451" w14:textId="50FF9BA2" w:rsidR="00E064CE" w:rsidRPr="00C8287D" w:rsidRDefault="000A3E83" w:rsidP="006A6F05">
      <w:pPr>
        <w:pStyle w:val="Heading3"/>
        <w:spacing w:before="200" w:after="0"/>
        <w:rPr>
          <w:sz w:val="22"/>
          <w:szCs w:val="22"/>
        </w:rPr>
      </w:pPr>
      <w:r>
        <w:rPr>
          <w:sz w:val="22"/>
          <w:szCs w:val="22"/>
        </w:rPr>
        <w:t>9</w:t>
      </w:r>
      <w:r w:rsidR="00E064CE" w:rsidRPr="00C8287D">
        <w:rPr>
          <w:sz w:val="22"/>
          <w:szCs w:val="22"/>
        </w:rPr>
        <w:t>.1</w:t>
      </w:r>
      <w:r w:rsidR="00E064CE" w:rsidRPr="00C8287D">
        <w:rPr>
          <w:sz w:val="22"/>
          <w:szCs w:val="22"/>
        </w:rPr>
        <w:tab/>
      </w:r>
      <w:r w:rsidR="00E86C8D" w:rsidRPr="00E86C8D">
        <w:rPr>
          <w:sz w:val="22"/>
          <w:szCs w:val="22"/>
        </w:rPr>
        <w:t>Colorado Department of Human Services</w:t>
      </w:r>
      <w:r w:rsidR="00E86C8D">
        <w:rPr>
          <w:sz w:val="22"/>
          <w:szCs w:val="22"/>
        </w:rPr>
        <w:t>-licensed Facilities</w:t>
      </w:r>
    </w:p>
    <w:p w14:paraId="63519AB7" w14:textId="70C5935A" w:rsidR="00E064CE" w:rsidRPr="00C8287D" w:rsidRDefault="00E86C8D" w:rsidP="00CD6349">
      <w:pPr>
        <w:pStyle w:val="ListParagraph"/>
        <w:numPr>
          <w:ilvl w:val="0"/>
          <w:numId w:val="14"/>
        </w:numPr>
        <w:spacing w:before="200"/>
        <w:rPr>
          <w:sz w:val="22"/>
        </w:rPr>
      </w:pPr>
      <w:r w:rsidRPr="00E86C8D">
        <w:rPr>
          <w:sz w:val="22"/>
        </w:rPr>
        <w:t xml:space="preserve">Facility schools that are part of day treatment centers, residential </w:t>
      </w:r>
      <w:proofErr w:type="gramStart"/>
      <w:r w:rsidRPr="00E86C8D">
        <w:rPr>
          <w:sz w:val="22"/>
        </w:rPr>
        <w:t>child care</w:t>
      </w:r>
      <w:proofErr w:type="gramEnd"/>
      <w:r w:rsidRPr="00E86C8D">
        <w:rPr>
          <w:sz w:val="22"/>
        </w:rPr>
        <w:t xml:space="preserve"> facilities, or other facilities licensed by the Colorado Department of Human Services shall comply with applicable requirements in the Article 20 (“Protection of Persons from Restraint Act”) of Title 26 (“Human Services Code”)</w:t>
      </w:r>
      <w:r w:rsidR="00AE01CE">
        <w:rPr>
          <w:sz w:val="22"/>
        </w:rPr>
        <w:t>, C.R.S.</w:t>
      </w:r>
      <w:r w:rsidRPr="00E86C8D">
        <w:rPr>
          <w:sz w:val="22"/>
        </w:rPr>
        <w:t xml:space="preserve"> and the</w:t>
      </w:r>
      <w:r w:rsidR="007B2A65">
        <w:rPr>
          <w:sz w:val="22"/>
        </w:rPr>
        <w:t xml:space="preserve"> rules for</w:t>
      </w:r>
      <w:r w:rsidRPr="00E86C8D">
        <w:rPr>
          <w:sz w:val="22"/>
        </w:rPr>
        <w:t xml:space="preserve"> “Child Care Facility Licensing” (12 CCR 2509-8).</w:t>
      </w:r>
    </w:p>
    <w:p w14:paraId="3449FEE6" w14:textId="758FCC02" w:rsidR="00E064CE" w:rsidRPr="00C8287D" w:rsidRDefault="000A3E83" w:rsidP="006A6F05">
      <w:pPr>
        <w:pStyle w:val="Heading3"/>
        <w:spacing w:before="200" w:after="0"/>
        <w:rPr>
          <w:sz w:val="22"/>
          <w:szCs w:val="22"/>
        </w:rPr>
      </w:pPr>
      <w:r>
        <w:rPr>
          <w:sz w:val="22"/>
          <w:szCs w:val="22"/>
        </w:rPr>
        <w:t>9</w:t>
      </w:r>
      <w:r w:rsidR="00E064CE" w:rsidRPr="00C8287D">
        <w:rPr>
          <w:sz w:val="22"/>
          <w:szCs w:val="22"/>
        </w:rPr>
        <w:t>.2</w:t>
      </w:r>
      <w:r w:rsidR="00E064CE" w:rsidRPr="00C8287D">
        <w:rPr>
          <w:sz w:val="22"/>
          <w:szCs w:val="22"/>
        </w:rPr>
        <w:tab/>
      </w:r>
      <w:r w:rsidR="005F20C2">
        <w:rPr>
          <w:sz w:val="22"/>
          <w:szCs w:val="22"/>
        </w:rPr>
        <w:t xml:space="preserve">Colorado </w:t>
      </w:r>
      <w:r w:rsidR="005F20C2" w:rsidRPr="00E86C8D">
        <w:rPr>
          <w:sz w:val="22"/>
        </w:rPr>
        <w:t>Department of Public Health and Environment</w:t>
      </w:r>
      <w:r w:rsidR="005F20C2">
        <w:rPr>
          <w:sz w:val="22"/>
          <w:szCs w:val="22"/>
        </w:rPr>
        <w:t xml:space="preserve">-licensed </w:t>
      </w:r>
      <w:r w:rsidR="00E86C8D">
        <w:rPr>
          <w:sz w:val="22"/>
          <w:szCs w:val="22"/>
        </w:rPr>
        <w:t>Hospitals</w:t>
      </w:r>
    </w:p>
    <w:p w14:paraId="15C490CE" w14:textId="120332F2" w:rsidR="00E064CE" w:rsidRPr="00C8287D" w:rsidRDefault="00E86C8D" w:rsidP="00CD6349">
      <w:pPr>
        <w:pStyle w:val="ListParagraph"/>
        <w:numPr>
          <w:ilvl w:val="0"/>
          <w:numId w:val="15"/>
        </w:numPr>
        <w:spacing w:before="200"/>
        <w:rPr>
          <w:sz w:val="22"/>
        </w:rPr>
      </w:pPr>
      <w:r w:rsidRPr="00E86C8D">
        <w:rPr>
          <w:sz w:val="22"/>
        </w:rPr>
        <w:t xml:space="preserve">Facility schools that are part of hospitals licensed by the Department of Public Health and Environment shall comply with Chapter 2 (“General Licensure Standards”) of the </w:t>
      </w:r>
      <w:r w:rsidR="007B2A65">
        <w:rPr>
          <w:sz w:val="22"/>
        </w:rPr>
        <w:t xml:space="preserve">rules for </w:t>
      </w:r>
      <w:r w:rsidRPr="00E86C8D">
        <w:rPr>
          <w:sz w:val="22"/>
        </w:rPr>
        <w:t>“Standards for Hospitals and Health Facilities” (6 CCR 1011-1).</w:t>
      </w:r>
    </w:p>
    <w:p w14:paraId="5C6C7BFC" w14:textId="304E65C3" w:rsidR="00E86C8D" w:rsidRPr="00E86C8D" w:rsidRDefault="000A3E83" w:rsidP="00E86C8D">
      <w:pPr>
        <w:spacing w:before="200"/>
        <w:rPr>
          <w:b/>
          <w:bCs/>
          <w:sz w:val="22"/>
        </w:rPr>
      </w:pPr>
      <w:r>
        <w:rPr>
          <w:b/>
          <w:bCs/>
          <w:sz w:val="22"/>
        </w:rPr>
        <w:t>9</w:t>
      </w:r>
      <w:r w:rsidR="00E86C8D" w:rsidRPr="00E86C8D">
        <w:rPr>
          <w:b/>
          <w:bCs/>
          <w:sz w:val="22"/>
        </w:rPr>
        <w:t>.3</w:t>
      </w:r>
      <w:r w:rsidR="00E86C8D" w:rsidRPr="00E86C8D">
        <w:rPr>
          <w:b/>
          <w:bCs/>
          <w:sz w:val="22"/>
        </w:rPr>
        <w:tab/>
      </w:r>
      <w:r w:rsidR="005F20C2">
        <w:rPr>
          <w:b/>
          <w:bCs/>
          <w:sz w:val="22"/>
        </w:rPr>
        <w:t xml:space="preserve">Office of Facility Schools-authorized </w:t>
      </w:r>
      <w:r w:rsidR="00E86C8D" w:rsidRPr="00E86C8D">
        <w:rPr>
          <w:b/>
          <w:bCs/>
          <w:sz w:val="22"/>
        </w:rPr>
        <w:t>Specialized Day Schools</w:t>
      </w:r>
    </w:p>
    <w:p w14:paraId="42C6AC27" w14:textId="6728E02F" w:rsidR="00E86C8D" w:rsidRDefault="004B656B" w:rsidP="00CD6349">
      <w:pPr>
        <w:pStyle w:val="ListParagraph"/>
        <w:numPr>
          <w:ilvl w:val="0"/>
          <w:numId w:val="18"/>
        </w:numPr>
        <w:spacing w:before="200"/>
        <w:rPr>
          <w:sz w:val="22"/>
        </w:rPr>
      </w:pPr>
      <w:r>
        <w:rPr>
          <w:sz w:val="22"/>
        </w:rPr>
        <w:t>S</w:t>
      </w:r>
      <w:r w:rsidR="00E86C8D" w:rsidRPr="00E86C8D">
        <w:rPr>
          <w:sz w:val="22"/>
        </w:rPr>
        <w:t xml:space="preserve">pecialized day schools </w:t>
      </w:r>
      <w:r w:rsidR="004E1D40">
        <w:rPr>
          <w:sz w:val="22"/>
        </w:rPr>
        <w:t>shall</w:t>
      </w:r>
      <w:r w:rsidR="00E86C8D" w:rsidRPr="00E86C8D">
        <w:rPr>
          <w:sz w:val="22"/>
        </w:rPr>
        <w:t xml:space="preserve"> comply with the requirements for local education providers </w:t>
      </w:r>
      <w:r w:rsidR="00EE05B7">
        <w:rPr>
          <w:sz w:val="22"/>
        </w:rPr>
        <w:t xml:space="preserve">set forth </w:t>
      </w:r>
      <w:r w:rsidR="00E86C8D" w:rsidRPr="00E86C8D">
        <w:rPr>
          <w:sz w:val="22"/>
        </w:rPr>
        <w:t>in Article 15.5 (“Protect Students from Restraint &amp; Seclusion Act”) of Title 22 (“Education Code”)</w:t>
      </w:r>
      <w:r w:rsidR="00EE05B7">
        <w:rPr>
          <w:sz w:val="22"/>
        </w:rPr>
        <w:t>, C.R.S.</w:t>
      </w:r>
      <w:r w:rsidR="00E86C8D" w:rsidRPr="00E86C8D">
        <w:rPr>
          <w:sz w:val="22"/>
        </w:rPr>
        <w:t xml:space="preserve"> and the “Rules for the Administration of the Protection of </w:t>
      </w:r>
      <w:r w:rsidR="005F3CE5">
        <w:rPr>
          <w:sz w:val="22"/>
        </w:rPr>
        <w:t>Students</w:t>
      </w:r>
      <w:r w:rsidR="005F3CE5" w:rsidRPr="00E86C8D">
        <w:rPr>
          <w:sz w:val="22"/>
        </w:rPr>
        <w:t xml:space="preserve"> </w:t>
      </w:r>
      <w:r w:rsidR="00E86C8D" w:rsidRPr="00E86C8D">
        <w:rPr>
          <w:sz w:val="22"/>
        </w:rPr>
        <w:t xml:space="preserve">from Restraint </w:t>
      </w:r>
      <w:r w:rsidR="005F3CE5">
        <w:rPr>
          <w:sz w:val="22"/>
        </w:rPr>
        <w:t xml:space="preserve">and Seclusion </w:t>
      </w:r>
      <w:r w:rsidR="00E86C8D" w:rsidRPr="00E86C8D">
        <w:rPr>
          <w:sz w:val="22"/>
        </w:rPr>
        <w:t>Act” (1 CCR 301-45).</w:t>
      </w:r>
    </w:p>
    <w:p w14:paraId="04787998" w14:textId="30968F90" w:rsidR="005F20C2" w:rsidRPr="005F20C2" w:rsidRDefault="005F20C2" w:rsidP="005F20C2">
      <w:pPr>
        <w:spacing w:before="200"/>
        <w:rPr>
          <w:b/>
          <w:bCs/>
          <w:sz w:val="22"/>
        </w:rPr>
      </w:pPr>
      <w:r w:rsidRPr="005F20C2">
        <w:rPr>
          <w:b/>
          <w:bCs/>
          <w:sz w:val="22"/>
        </w:rPr>
        <w:t>9.</w:t>
      </w:r>
      <w:r>
        <w:rPr>
          <w:b/>
          <w:bCs/>
          <w:sz w:val="22"/>
        </w:rPr>
        <w:t>4</w:t>
      </w:r>
      <w:r w:rsidRPr="005F20C2">
        <w:rPr>
          <w:b/>
          <w:bCs/>
          <w:sz w:val="22"/>
        </w:rPr>
        <w:tab/>
      </w:r>
      <w:r>
        <w:rPr>
          <w:b/>
          <w:bCs/>
          <w:sz w:val="22"/>
        </w:rPr>
        <w:t>All Approved Facility Schools</w:t>
      </w:r>
    </w:p>
    <w:p w14:paraId="597F9D93" w14:textId="3B8F86CF" w:rsidR="005F20C2" w:rsidRPr="00C22DEA" w:rsidRDefault="004B656B" w:rsidP="006B2ABE">
      <w:pPr>
        <w:pStyle w:val="ListParagraph"/>
        <w:numPr>
          <w:ilvl w:val="0"/>
          <w:numId w:val="40"/>
        </w:numPr>
        <w:spacing w:before="200"/>
        <w:rPr>
          <w:sz w:val="22"/>
        </w:rPr>
      </w:pPr>
      <w:r>
        <w:rPr>
          <w:sz w:val="22"/>
        </w:rPr>
        <w:t>E</w:t>
      </w:r>
      <w:r w:rsidR="00C22DEA" w:rsidRPr="00C22DEA">
        <w:rPr>
          <w:sz w:val="22"/>
        </w:rPr>
        <w:t xml:space="preserve">ach </w:t>
      </w:r>
      <w:r w:rsidR="0032090A" w:rsidRPr="00C22DEA">
        <w:rPr>
          <w:sz w:val="22"/>
        </w:rPr>
        <w:t xml:space="preserve">approved facility school must </w:t>
      </w:r>
      <w:r w:rsidR="00C22DEA" w:rsidRPr="00C22DEA">
        <w:rPr>
          <w:sz w:val="22"/>
        </w:rPr>
        <w:t>submit</w:t>
      </w:r>
      <w:r w:rsidR="0032090A" w:rsidRPr="00C22DEA">
        <w:rPr>
          <w:sz w:val="22"/>
        </w:rPr>
        <w:t xml:space="preserve"> to the Office</w:t>
      </w:r>
      <w:r w:rsidR="00C22DEA" w:rsidRPr="00C22DEA">
        <w:rPr>
          <w:sz w:val="22"/>
        </w:rPr>
        <w:t xml:space="preserve"> by July 1 of each year</w:t>
      </w:r>
      <w:r w:rsidR="0032090A" w:rsidRPr="00C22DEA">
        <w:rPr>
          <w:sz w:val="22"/>
        </w:rPr>
        <w:t>, using a standard reporting form or platform provided by the Office</w:t>
      </w:r>
      <w:r w:rsidR="00C22DEA" w:rsidRPr="00C22DEA">
        <w:rPr>
          <w:sz w:val="22"/>
        </w:rPr>
        <w:t>, data on the use of restraint and seclusion during the prior school year.</w:t>
      </w:r>
    </w:p>
    <w:p w14:paraId="5B5ED384" w14:textId="617F4EB0" w:rsidR="00E064CE" w:rsidRPr="006A3B65" w:rsidRDefault="00E064CE" w:rsidP="00173F55">
      <w:pPr>
        <w:pStyle w:val="Heading2"/>
      </w:pPr>
      <w:r w:rsidRPr="006A3B65">
        <w:t>Rule 1</w:t>
      </w:r>
      <w:r w:rsidR="000A3E83">
        <w:t>0</w:t>
      </w:r>
      <w:r w:rsidRPr="006A3B65">
        <w:tab/>
      </w:r>
      <w:r w:rsidR="00E86C8D" w:rsidRPr="006A3B65">
        <w:t>Academic, Post-Secondary, and Career Planning</w:t>
      </w:r>
    </w:p>
    <w:p w14:paraId="5FE55275" w14:textId="09B7B0F2" w:rsidR="00E064CE" w:rsidRPr="00C8287D" w:rsidRDefault="00E064CE" w:rsidP="00E86C8D">
      <w:pPr>
        <w:pStyle w:val="Heading3"/>
        <w:spacing w:before="200"/>
        <w:rPr>
          <w:sz w:val="22"/>
          <w:szCs w:val="22"/>
        </w:rPr>
      </w:pPr>
      <w:r w:rsidRPr="00C8287D">
        <w:rPr>
          <w:sz w:val="22"/>
          <w:szCs w:val="22"/>
        </w:rPr>
        <w:t>1</w:t>
      </w:r>
      <w:r w:rsidR="000A3E83">
        <w:rPr>
          <w:sz w:val="22"/>
          <w:szCs w:val="22"/>
        </w:rPr>
        <w:t>0</w:t>
      </w:r>
      <w:r w:rsidRPr="00C8287D">
        <w:rPr>
          <w:sz w:val="22"/>
          <w:szCs w:val="22"/>
        </w:rPr>
        <w:t>.1</w:t>
      </w:r>
      <w:r w:rsidRPr="00C8287D">
        <w:rPr>
          <w:sz w:val="22"/>
          <w:szCs w:val="22"/>
        </w:rPr>
        <w:tab/>
      </w:r>
      <w:r w:rsidR="00E86C8D" w:rsidRPr="00E86C8D">
        <w:rPr>
          <w:sz w:val="22"/>
          <w:szCs w:val="22"/>
        </w:rPr>
        <w:t>Individual Career and Academic</w:t>
      </w:r>
      <w:r w:rsidR="00E86C8D">
        <w:rPr>
          <w:sz w:val="22"/>
          <w:szCs w:val="22"/>
        </w:rPr>
        <w:t xml:space="preserve"> </w:t>
      </w:r>
      <w:r w:rsidR="00E86C8D" w:rsidRPr="00E86C8D">
        <w:rPr>
          <w:sz w:val="22"/>
          <w:szCs w:val="22"/>
        </w:rPr>
        <w:t>Plan (ICAP)</w:t>
      </w:r>
    </w:p>
    <w:p w14:paraId="050BBE6B" w14:textId="77777777" w:rsidR="004337DE" w:rsidRDefault="00FC398A" w:rsidP="00CD6349">
      <w:pPr>
        <w:pStyle w:val="ListParagraph"/>
        <w:numPr>
          <w:ilvl w:val="0"/>
          <w:numId w:val="16"/>
        </w:numPr>
        <w:spacing w:before="200"/>
        <w:rPr>
          <w:sz w:val="22"/>
        </w:rPr>
      </w:pPr>
      <w:r>
        <w:rPr>
          <w:sz w:val="22"/>
        </w:rPr>
        <w:t xml:space="preserve">Within five days of an approved facility school enrolling a student, the school </w:t>
      </w:r>
      <w:r w:rsidR="004E1D40">
        <w:rPr>
          <w:sz w:val="22"/>
        </w:rPr>
        <w:t>shall</w:t>
      </w:r>
      <w:r>
        <w:rPr>
          <w:sz w:val="22"/>
        </w:rPr>
        <w:t xml:space="preserve"> request</w:t>
      </w:r>
      <w:r w:rsidR="004337DE">
        <w:rPr>
          <w:sz w:val="22"/>
        </w:rPr>
        <w:t>, in writing,</w:t>
      </w:r>
      <w:r>
        <w:rPr>
          <w:sz w:val="22"/>
        </w:rPr>
        <w:t xml:space="preserve"> a copy the student’s education records</w:t>
      </w:r>
      <w:r w:rsidR="00E873EC">
        <w:rPr>
          <w:sz w:val="22"/>
        </w:rPr>
        <w:t xml:space="preserve">, including the </w:t>
      </w:r>
      <w:r w:rsidR="004E1D40">
        <w:rPr>
          <w:sz w:val="22"/>
        </w:rPr>
        <w:t xml:space="preserve">student’s </w:t>
      </w:r>
      <w:r w:rsidR="00E873EC" w:rsidRPr="00E86C8D">
        <w:rPr>
          <w:sz w:val="22"/>
        </w:rPr>
        <w:t>ICAP</w:t>
      </w:r>
      <w:r w:rsidR="00E873EC">
        <w:rPr>
          <w:sz w:val="22"/>
        </w:rPr>
        <w:t>,</w:t>
      </w:r>
      <w:r>
        <w:rPr>
          <w:sz w:val="22"/>
        </w:rPr>
        <w:t xml:space="preserve"> </w:t>
      </w:r>
      <w:r w:rsidR="00E873EC">
        <w:rPr>
          <w:sz w:val="22"/>
        </w:rPr>
        <w:lastRenderedPageBreak/>
        <w:t>from their administrative unit of residence and from the last school the student attended, if that school was not in the student’s administrative unit of residence.</w:t>
      </w:r>
    </w:p>
    <w:p w14:paraId="522B8BD9" w14:textId="7418DE05" w:rsidR="004337DE" w:rsidRDefault="004337DE" w:rsidP="004337DE">
      <w:pPr>
        <w:pStyle w:val="ListParagraph"/>
        <w:numPr>
          <w:ilvl w:val="1"/>
          <w:numId w:val="16"/>
        </w:numPr>
        <w:spacing w:before="200"/>
        <w:rPr>
          <w:sz w:val="22"/>
        </w:rPr>
      </w:pPr>
      <w:r>
        <w:rPr>
          <w:sz w:val="22"/>
        </w:rPr>
        <w:t xml:space="preserve">If the administrative unit of residence does not respond to an approved facility school’s request within five days, the approved facility school shall contact the administrative unit of residence’s out-of-district coordinator or special education director to follow up on the initial records request required by rule 10.1(A) of these Rules. All </w:t>
      </w:r>
      <w:proofErr w:type="gramStart"/>
      <w:r>
        <w:rPr>
          <w:sz w:val="22"/>
        </w:rPr>
        <w:t>follow up</w:t>
      </w:r>
      <w:proofErr w:type="gramEnd"/>
      <w:r>
        <w:rPr>
          <w:sz w:val="22"/>
        </w:rPr>
        <w:t xml:space="preserve"> </w:t>
      </w:r>
      <w:r w:rsidR="00C445B4">
        <w:rPr>
          <w:sz w:val="22"/>
        </w:rPr>
        <w:t>shall</w:t>
      </w:r>
      <w:r>
        <w:rPr>
          <w:sz w:val="22"/>
        </w:rPr>
        <w:t xml:space="preserve"> be documented (e.g., in emails, call logs, etc.).</w:t>
      </w:r>
    </w:p>
    <w:p w14:paraId="5322F2F8" w14:textId="37843918" w:rsidR="00FC398A" w:rsidRDefault="004337DE" w:rsidP="00C3480F">
      <w:pPr>
        <w:pStyle w:val="ListParagraph"/>
        <w:numPr>
          <w:ilvl w:val="1"/>
          <w:numId w:val="16"/>
        </w:numPr>
        <w:spacing w:before="200"/>
        <w:rPr>
          <w:sz w:val="22"/>
        </w:rPr>
      </w:pPr>
      <w:r>
        <w:rPr>
          <w:sz w:val="22"/>
        </w:rPr>
        <w:t xml:space="preserve">If the last school the student attended does not respond to an approved facility school’s request within five days, the approved facility school shall contact the school’s principal to follow up on the initial records request required by rule 10.1(A) of these Rules. All </w:t>
      </w:r>
      <w:proofErr w:type="gramStart"/>
      <w:r>
        <w:rPr>
          <w:sz w:val="22"/>
        </w:rPr>
        <w:t>follow up</w:t>
      </w:r>
      <w:proofErr w:type="gramEnd"/>
      <w:r>
        <w:rPr>
          <w:sz w:val="22"/>
        </w:rPr>
        <w:t xml:space="preserve"> </w:t>
      </w:r>
      <w:r w:rsidR="00C445B4">
        <w:rPr>
          <w:sz w:val="22"/>
        </w:rPr>
        <w:t>shall</w:t>
      </w:r>
      <w:r>
        <w:rPr>
          <w:sz w:val="22"/>
        </w:rPr>
        <w:t xml:space="preserve"> be documented (e.g., in emails, call logs, etc.).</w:t>
      </w:r>
    </w:p>
    <w:p w14:paraId="0C2CE17F" w14:textId="7B39860B" w:rsidR="00E86C8D" w:rsidRPr="00830061" w:rsidRDefault="00830061" w:rsidP="00CD6349">
      <w:pPr>
        <w:pStyle w:val="ListParagraph"/>
        <w:numPr>
          <w:ilvl w:val="0"/>
          <w:numId w:val="16"/>
        </w:numPr>
        <w:spacing w:before="200"/>
        <w:rPr>
          <w:sz w:val="22"/>
        </w:rPr>
      </w:pPr>
      <w:r>
        <w:rPr>
          <w:sz w:val="22"/>
        </w:rPr>
        <w:t>If an ICAP has already been developed by a student’s administrative unit</w:t>
      </w:r>
      <w:r w:rsidR="001639D4">
        <w:rPr>
          <w:sz w:val="22"/>
        </w:rPr>
        <w:t xml:space="preserve"> of residence or previous school</w:t>
      </w:r>
      <w:r>
        <w:rPr>
          <w:sz w:val="22"/>
        </w:rPr>
        <w:t xml:space="preserve">, the approved facility school shall </w:t>
      </w:r>
      <w:r w:rsidR="00E86C8D" w:rsidRPr="00E86C8D">
        <w:rPr>
          <w:sz w:val="22"/>
        </w:rPr>
        <w:t>review</w:t>
      </w:r>
      <w:r>
        <w:rPr>
          <w:sz w:val="22"/>
        </w:rPr>
        <w:t xml:space="preserve"> and</w:t>
      </w:r>
      <w:r w:rsidR="00E86C8D" w:rsidRPr="00E86C8D">
        <w:rPr>
          <w:sz w:val="22"/>
        </w:rPr>
        <w:t xml:space="preserve"> revise</w:t>
      </w:r>
      <w:r>
        <w:rPr>
          <w:sz w:val="22"/>
        </w:rPr>
        <w:t xml:space="preserve"> the ICAP,</w:t>
      </w:r>
      <w:r w:rsidR="00E86C8D" w:rsidRPr="00E86C8D">
        <w:rPr>
          <w:sz w:val="22"/>
        </w:rPr>
        <w:t xml:space="preserve"> as appropriate</w:t>
      </w:r>
      <w:r>
        <w:rPr>
          <w:sz w:val="22"/>
        </w:rPr>
        <w:t xml:space="preserve">. </w:t>
      </w:r>
      <w:r w:rsidR="00E86C8D" w:rsidRPr="00830061">
        <w:rPr>
          <w:sz w:val="22"/>
        </w:rPr>
        <w:t xml:space="preserve">If an ICAP has not yet been developed for a student who is likely to be in a facility placement for at least 30 days, the </w:t>
      </w:r>
      <w:r>
        <w:rPr>
          <w:sz w:val="22"/>
        </w:rPr>
        <w:t>a</w:t>
      </w:r>
      <w:r w:rsidR="00E86C8D" w:rsidRPr="00830061">
        <w:rPr>
          <w:sz w:val="22"/>
        </w:rPr>
        <w:t xml:space="preserve">pproved </w:t>
      </w:r>
      <w:r>
        <w:rPr>
          <w:sz w:val="22"/>
        </w:rPr>
        <w:t>f</w:t>
      </w:r>
      <w:r w:rsidR="00E86C8D" w:rsidRPr="00830061">
        <w:rPr>
          <w:sz w:val="22"/>
        </w:rPr>
        <w:t xml:space="preserve">acility </w:t>
      </w:r>
      <w:r>
        <w:rPr>
          <w:sz w:val="22"/>
        </w:rPr>
        <w:t>s</w:t>
      </w:r>
      <w:r w:rsidR="00E86C8D" w:rsidRPr="00830061">
        <w:rPr>
          <w:sz w:val="22"/>
        </w:rPr>
        <w:t>chool shall initiate the planning for career, education</w:t>
      </w:r>
      <w:r>
        <w:rPr>
          <w:sz w:val="22"/>
        </w:rPr>
        <w:t>,</w:t>
      </w:r>
      <w:r w:rsidR="00E86C8D" w:rsidRPr="00830061">
        <w:rPr>
          <w:sz w:val="22"/>
        </w:rPr>
        <w:t xml:space="preserve"> and independent living beginning in </w:t>
      </w:r>
      <w:r w:rsidR="004E1D40">
        <w:rPr>
          <w:sz w:val="22"/>
        </w:rPr>
        <w:t>ninth</w:t>
      </w:r>
      <w:r w:rsidR="00E86C8D" w:rsidRPr="00830061">
        <w:rPr>
          <w:sz w:val="22"/>
        </w:rPr>
        <w:t xml:space="preserve"> grade or earlier</w:t>
      </w:r>
      <w:r w:rsidR="004E1D40">
        <w:rPr>
          <w:sz w:val="22"/>
        </w:rPr>
        <w:t>,</w:t>
      </w:r>
      <w:r w:rsidR="00E86C8D" w:rsidRPr="00830061">
        <w:rPr>
          <w:sz w:val="22"/>
        </w:rPr>
        <w:t xml:space="preserve"> if appropriate. </w:t>
      </w:r>
    </w:p>
    <w:p w14:paraId="565E601C" w14:textId="0BCA4174" w:rsidR="00E86C8D" w:rsidRDefault="00D87CF3" w:rsidP="00CD6349">
      <w:pPr>
        <w:pStyle w:val="ListParagraph"/>
        <w:numPr>
          <w:ilvl w:val="0"/>
          <w:numId w:val="16"/>
        </w:numPr>
        <w:spacing w:before="200"/>
        <w:rPr>
          <w:sz w:val="22"/>
        </w:rPr>
      </w:pPr>
      <w:r>
        <w:rPr>
          <w:sz w:val="22"/>
        </w:rPr>
        <w:t>Approved facility schools shall develop</w:t>
      </w:r>
      <w:r w:rsidR="00E86C8D" w:rsidRPr="00E86C8D">
        <w:rPr>
          <w:sz w:val="22"/>
        </w:rPr>
        <w:t xml:space="preserve"> ICAP</w:t>
      </w:r>
      <w:r>
        <w:rPr>
          <w:sz w:val="22"/>
        </w:rPr>
        <w:t>s</w:t>
      </w:r>
      <w:r w:rsidR="00E86C8D" w:rsidRPr="00E86C8D">
        <w:rPr>
          <w:sz w:val="22"/>
        </w:rPr>
        <w:t xml:space="preserve"> consistent with guidance provided by the Office.</w:t>
      </w:r>
    </w:p>
    <w:p w14:paraId="195A9F8D" w14:textId="42BCF655" w:rsidR="00E86C8D" w:rsidRDefault="00E86C8D" w:rsidP="00CD6349">
      <w:pPr>
        <w:pStyle w:val="ListParagraph"/>
        <w:numPr>
          <w:ilvl w:val="0"/>
          <w:numId w:val="16"/>
        </w:numPr>
        <w:spacing w:before="200"/>
        <w:rPr>
          <w:sz w:val="22"/>
        </w:rPr>
      </w:pPr>
      <w:r w:rsidRPr="00E86C8D">
        <w:rPr>
          <w:sz w:val="22"/>
        </w:rPr>
        <w:t>For students identified as eligible for special education services, the ICAP shall be consistent with the transition planning require</w:t>
      </w:r>
      <w:r w:rsidR="005B0B0F">
        <w:rPr>
          <w:sz w:val="22"/>
        </w:rPr>
        <w:t>ments in</w:t>
      </w:r>
      <w:r w:rsidRPr="00E86C8D">
        <w:rPr>
          <w:sz w:val="22"/>
        </w:rPr>
        <w:t xml:space="preserve"> </w:t>
      </w:r>
      <w:r w:rsidR="00BD457E">
        <w:rPr>
          <w:sz w:val="22"/>
        </w:rPr>
        <w:t>the Rules for the Administration of the Exceptional Children’s Educational Act</w:t>
      </w:r>
      <w:r w:rsidRPr="00E86C8D">
        <w:rPr>
          <w:sz w:val="22"/>
        </w:rPr>
        <w:t xml:space="preserve">, 1 CCR 301-8, </w:t>
      </w:r>
      <w:r w:rsidR="00766075">
        <w:rPr>
          <w:sz w:val="22"/>
        </w:rPr>
        <w:t>Rule</w:t>
      </w:r>
      <w:r w:rsidRPr="00E86C8D">
        <w:rPr>
          <w:sz w:val="22"/>
        </w:rPr>
        <w:t xml:space="preserve"> 4.03(6)(d)</w:t>
      </w:r>
      <w:r>
        <w:rPr>
          <w:sz w:val="22"/>
        </w:rPr>
        <w:t>.</w:t>
      </w:r>
    </w:p>
    <w:p w14:paraId="083EA98E" w14:textId="5CCD8E79" w:rsidR="00510D4A" w:rsidRPr="00510D4A" w:rsidRDefault="00510D4A" w:rsidP="00173F55">
      <w:pPr>
        <w:pStyle w:val="Heading2"/>
      </w:pPr>
      <w:r w:rsidRPr="00C8287D">
        <w:t>Rule 1</w:t>
      </w:r>
      <w:r w:rsidR="000A3E83">
        <w:t>1</w:t>
      </w:r>
      <w:r w:rsidRPr="00C8287D">
        <w:tab/>
      </w:r>
      <w:r w:rsidR="005F2274">
        <w:t>Diplomas</w:t>
      </w:r>
      <w:r w:rsidR="00417178">
        <w:t xml:space="preserve"> </w:t>
      </w:r>
    </w:p>
    <w:p w14:paraId="6C6A6604" w14:textId="351A0749" w:rsidR="00015847" w:rsidRDefault="00015847" w:rsidP="000A3E83">
      <w:pPr>
        <w:pStyle w:val="Heading3"/>
        <w:numPr>
          <w:ilvl w:val="1"/>
          <w:numId w:val="37"/>
        </w:numPr>
        <w:spacing w:before="200" w:after="0"/>
        <w:rPr>
          <w:sz w:val="22"/>
          <w:szCs w:val="22"/>
        </w:rPr>
      </w:pPr>
      <w:r>
        <w:rPr>
          <w:sz w:val="22"/>
          <w:szCs w:val="22"/>
        </w:rPr>
        <w:t>Graduation Requirements</w:t>
      </w:r>
    </w:p>
    <w:p w14:paraId="438A2C53" w14:textId="1BCBA40C" w:rsidR="00015847" w:rsidRDefault="00015847" w:rsidP="00015847">
      <w:pPr>
        <w:pStyle w:val="ListParagraph"/>
        <w:numPr>
          <w:ilvl w:val="0"/>
          <w:numId w:val="43"/>
        </w:numPr>
        <w:tabs>
          <w:tab w:val="clear" w:pos="720"/>
          <w:tab w:val="left" w:pos="0"/>
        </w:tabs>
        <w:spacing w:before="200"/>
        <w:ind w:hanging="720"/>
        <w:rPr>
          <w:sz w:val="22"/>
        </w:rPr>
      </w:pPr>
      <w:r>
        <w:rPr>
          <w:sz w:val="22"/>
        </w:rPr>
        <w:t xml:space="preserve">To be eligible to receive a high school diploma from the Board or </w:t>
      </w:r>
      <w:r w:rsidR="005F2274">
        <w:rPr>
          <w:sz w:val="22"/>
        </w:rPr>
        <w:t xml:space="preserve">from </w:t>
      </w:r>
      <w:r>
        <w:rPr>
          <w:sz w:val="22"/>
        </w:rPr>
        <w:t xml:space="preserve">an approved facility school, a student </w:t>
      </w:r>
      <w:r w:rsidR="0040188F">
        <w:rPr>
          <w:sz w:val="22"/>
        </w:rPr>
        <w:t>shall</w:t>
      </w:r>
      <w:r w:rsidR="00E40BE7">
        <w:rPr>
          <w:sz w:val="22"/>
        </w:rPr>
        <w:t xml:space="preserve"> meet the</w:t>
      </w:r>
      <w:r w:rsidR="005F2274">
        <w:rPr>
          <w:sz w:val="22"/>
        </w:rPr>
        <w:t xml:space="preserve"> minimum</w:t>
      </w:r>
      <w:r w:rsidR="00E40BE7">
        <w:rPr>
          <w:sz w:val="22"/>
        </w:rPr>
        <w:t xml:space="preserve"> </w:t>
      </w:r>
      <w:r w:rsidR="005F2274">
        <w:rPr>
          <w:sz w:val="22"/>
        </w:rPr>
        <w:t xml:space="preserve">academic credit </w:t>
      </w:r>
      <w:r w:rsidR="00E40BE7">
        <w:rPr>
          <w:sz w:val="22"/>
        </w:rPr>
        <w:t>requirements adopted by the Board</w:t>
      </w:r>
      <w:r w:rsidR="005F2274">
        <w:rPr>
          <w:sz w:val="22"/>
        </w:rPr>
        <w:t xml:space="preserve"> and made publicly available by the Office</w:t>
      </w:r>
      <w:r w:rsidR="00E40BE7">
        <w:rPr>
          <w:sz w:val="22"/>
        </w:rPr>
        <w:t>.</w:t>
      </w:r>
    </w:p>
    <w:p w14:paraId="50CAF3B0" w14:textId="71D594A2" w:rsidR="00C66D93" w:rsidRPr="00C8287D" w:rsidRDefault="0040188F" w:rsidP="00015847">
      <w:pPr>
        <w:pStyle w:val="Heading3"/>
        <w:numPr>
          <w:ilvl w:val="1"/>
          <w:numId w:val="42"/>
        </w:numPr>
        <w:spacing w:before="200" w:after="0"/>
        <w:rPr>
          <w:sz w:val="22"/>
          <w:szCs w:val="22"/>
        </w:rPr>
      </w:pPr>
      <w:r>
        <w:rPr>
          <w:sz w:val="22"/>
          <w:szCs w:val="22"/>
        </w:rPr>
        <w:t xml:space="preserve">Board </w:t>
      </w:r>
      <w:r w:rsidR="00193209">
        <w:rPr>
          <w:sz w:val="22"/>
          <w:szCs w:val="22"/>
        </w:rPr>
        <w:t>Diploma</w:t>
      </w:r>
      <w:r>
        <w:rPr>
          <w:sz w:val="22"/>
          <w:szCs w:val="22"/>
        </w:rPr>
        <w:t xml:space="preserve"> Application Process</w:t>
      </w:r>
    </w:p>
    <w:p w14:paraId="6169DA04" w14:textId="77777777" w:rsidR="005F2274" w:rsidRDefault="005F2274" w:rsidP="00CD6349">
      <w:pPr>
        <w:pStyle w:val="ListParagraph"/>
        <w:numPr>
          <w:ilvl w:val="0"/>
          <w:numId w:val="17"/>
        </w:numPr>
        <w:spacing w:before="200"/>
        <w:rPr>
          <w:sz w:val="22"/>
        </w:rPr>
      </w:pPr>
      <w:r>
        <w:rPr>
          <w:sz w:val="22"/>
        </w:rPr>
        <w:t xml:space="preserve">To apply for a diploma from the Board, a student shall follow the process adopted by the Board and </w:t>
      </w:r>
      <w:proofErr w:type="gramStart"/>
      <w:r>
        <w:rPr>
          <w:sz w:val="22"/>
        </w:rPr>
        <w:t>made</w:t>
      </w:r>
      <w:proofErr w:type="gramEnd"/>
      <w:r>
        <w:rPr>
          <w:sz w:val="22"/>
        </w:rPr>
        <w:t xml:space="preserve"> publicly available by the Office.</w:t>
      </w:r>
    </w:p>
    <w:p w14:paraId="105DEEA7" w14:textId="1D24F37E" w:rsidR="00417178" w:rsidRDefault="00DD3683" w:rsidP="00CD6349">
      <w:pPr>
        <w:pStyle w:val="ListParagraph"/>
        <w:numPr>
          <w:ilvl w:val="0"/>
          <w:numId w:val="17"/>
        </w:numPr>
        <w:spacing w:before="200"/>
        <w:rPr>
          <w:sz w:val="22"/>
        </w:rPr>
      </w:pPr>
      <w:r>
        <w:rPr>
          <w:sz w:val="22"/>
        </w:rPr>
        <w:t>Staff at approved facility schools shall assist students in preparing and submitting applications for a high school diploma from the Board.</w:t>
      </w:r>
    </w:p>
    <w:p w14:paraId="13384B3F" w14:textId="2A3E40E5" w:rsidR="00EE505A" w:rsidRDefault="00EE505A" w:rsidP="00EE505A">
      <w:pPr>
        <w:pStyle w:val="Heading2"/>
      </w:pPr>
      <w:r>
        <w:t>Rule 12</w:t>
      </w:r>
      <w:r>
        <w:tab/>
        <w:t>Due Process</w:t>
      </w:r>
    </w:p>
    <w:p w14:paraId="41FE517D" w14:textId="2F54A697" w:rsidR="00EE505A" w:rsidRPr="00EE505A" w:rsidRDefault="00EE505A" w:rsidP="00EE505A">
      <w:pPr>
        <w:spacing w:before="200"/>
        <w:rPr>
          <w:sz w:val="22"/>
        </w:rPr>
      </w:pPr>
      <w:r w:rsidRPr="00EE505A">
        <w:rPr>
          <w:sz w:val="22"/>
        </w:rPr>
        <w:t xml:space="preserve">Facilities </w:t>
      </w:r>
      <w:r>
        <w:rPr>
          <w:sz w:val="22"/>
        </w:rPr>
        <w:t>shall</w:t>
      </w:r>
      <w:r w:rsidRPr="00EE505A">
        <w:rPr>
          <w:sz w:val="22"/>
        </w:rPr>
        <w:t xml:space="preserve"> not be subject to</w:t>
      </w:r>
      <w:r>
        <w:rPr>
          <w:sz w:val="22"/>
        </w:rPr>
        <w:t xml:space="preserve"> denials or revocations of authorization, reauthorization, or approval, or subject to </w:t>
      </w:r>
      <w:r w:rsidRPr="00EE505A">
        <w:rPr>
          <w:sz w:val="22"/>
        </w:rPr>
        <w:t>corrective action plan</w:t>
      </w:r>
      <w:r>
        <w:rPr>
          <w:sz w:val="22"/>
        </w:rPr>
        <w:t xml:space="preserve">s, based solely on </w:t>
      </w:r>
      <w:proofErr w:type="gramStart"/>
      <w:r w:rsidR="00F07821">
        <w:rPr>
          <w:sz w:val="22"/>
        </w:rPr>
        <w:t xml:space="preserve">a </w:t>
      </w:r>
      <w:r>
        <w:rPr>
          <w:sz w:val="22"/>
        </w:rPr>
        <w:t>suspicion</w:t>
      </w:r>
      <w:proofErr w:type="gramEnd"/>
      <w:r>
        <w:rPr>
          <w:sz w:val="22"/>
        </w:rPr>
        <w:t xml:space="preserve"> or allegation. </w:t>
      </w:r>
    </w:p>
    <w:p w14:paraId="3B9E782F" w14:textId="77777777" w:rsidR="00E46172" w:rsidRDefault="00E46172">
      <w:pPr>
        <w:spacing w:before="0"/>
        <w:rPr>
          <w:b/>
          <w:bCs/>
          <w:caps/>
          <w:sz w:val="22"/>
          <w:szCs w:val="22"/>
        </w:rPr>
      </w:pPr>
      <w:r>
        <w:rPr>
          <w:b/>
          <w:bCs/>
          <w:caps/>
          <w:sz w:val="22"/>
          <w:szCs w:val="22"/>
        </w:rPr>
        <w:br w:type="page"/>
      </w:r>
    </w:p>
    <w:p w14:paraId="15490294" w14:textId="5D87BE5A" w:rsidR="004416B3" w:rsidRPr="000A3E83" w:rsidRDefault="004416B3" w:rsidP="004416B3">
      <w:pPr>
        <w:rPr>
          <w:b/>
          <w:bCs/>
          <w:caps/>
          <w:sz w:val="22"/>
          <w:szCs w:val="22"/>
        </w:rPr>
      </w:pPr>
      <w:r w:rsidRPr="000A3E83">
        <w:rPr>
          <w:b/>
          <w:bCs/>
          <w:caps/>
          <w:sz w:val="22"/>
          <w:szCs w:val="22"/>
        </w:rPr>
        <w:lastRenderedPageBreak/>
        <w:t>Incorporation by Reference</w:t>
      </w:r>
    </w:p>
    <w:p w14:paraId="74B8D96D" w14:textId="262D5F5D" w:rsidR="0043498F" w:rsidRPr="007B2A65" w:rsidRDefault="004416B3" w:rsidP="00C2237A">
      <w:pPr>
        <w:rPr>
          <w:sz w:val="22"/>
        </w:rPr>
      </w:pPr>
      <w:r w:rsidRPr="00C2237A">
        <w:rPr>
          <w:sz w:val="22"/>
          <w:szCs w:val="22"/>
        </w:rPr>
        <w:t>The foregoing rules incorporate by reference sections of the “Rules for the Administration of the Exceptional Children’s Education Act</w:t>
      </w:r>
      <w:r w:rsidR="00C2237A">
        <w:rPr>
          <w:sz w:val="22"/>
          <w:szCs w:val="22"/>
        </w:rPr>
        <w:t>,</w:t>
      </w:r>
      <w:r w:rsidRPr="00C2237A">
        <w:rPr>
          <w:sz w:val="22"/>
          <w:szCs w:val="22"/>
        </w:rPr>
        <w:t xml:space="preserve">” </w:t>
      </w:r>
      <w:r w:rsidR="00C2237A">
        <w:rPr>
          <w:sz w:val="22"/>
          <w:szCs w:val="22"/>
        </w:rPr>
        <w:t>1 CCR 301-8 (effective May 15, 2025)</w:t>
      </w:r>
      <w:r w:rsidR="00DF3566">
        <w:rPr>
          <w:sz w:val="22"/>
          <w:szCs w:val="22"/>
        </w:rPr>
        <w:t xml:space="preserve">; </w:t>
      </w:r>
      <w:r w:rsidR="00C2237A">
        <w:rPr>
          <w:sz w:val="22"/>
          <w:szCs w:val="22"/>
        </w:rPr>
        <w:t>“</w:t>
      </w:r>
      <w:r w:rsidR="00C2237A" w:rsidRPr="00C2237A">
        <w:rPr>
          <w:sz w:val="22"/>
          <w:szCs w:val="22"/>
        </w:rPr>
        <w:t>Rules for the Administration of</w:t>
      </w:r>
      <w:r w:rsidR="00C2237A" w:rsidRPr="009736D3">
        <w:rPr>
          <w:sz w:val="22"/>
        </w:rPr>
        <w:t xml:space="preserve"> the Public School Finance Act</w:t>
      </w:r>
      <w:r w:rsidR="00C2237A">
        <w:rPr>
          <w:sz w:val="22"/>
        </w:rPr>
        <w:t>,”</w:t>
      </w:r>
      <w:r w:rsidR="00C2237A" w:rsidRPr="009736D3">
        <w:rPr>
          <w:sz w:val="22"/>
        </w:rPr>
        <w:t xml:space="preserve"> 1 CCR 301-39</w:t>
      </w:r>
      <w:r w:rsidR="00C2237A">
        <w:rPr>
          <w:sz w:val="22"/>
        </w:rPr>
        <w:t xml:space="preserve"> (effective October 30, 2025)</w:t>
      </w:r>
      <w:r w:rsidR="00DF3566">
        <w:rPr>
          <w:sz w:val="22"/>
        </w:rPr>
        <w:t xml:space="preserve">; rules for </w:t>
      </w:r>
      <w:r w:rsidR="00DF3566" w:rsidRPr="00E86C8D">
        <w:rPr>
          <w:sz w:val="22"/>
        </w:rPr>
        <w:t>“Child Care Facility Licensing</w:t>
      </w:r>
      <w:r w:rsidR="00DF3566">
        <w:rPr>
          <w:sz w:val="22"/>
        </w:rPr>
        <w:t>,</w:t>
      </w:r>
      <w:r w:rsidR="00DF3566" w:rsidRPr="00E86C8D">
        <w:rPr>
          <w:sz w:val="22"/>
        </w:rPr>
        <w:t>” 12 CCR 2509-8</w:t>
      </w:r>
      <w:r w:rsidR="00DF3566">
        <w:rPr>
          <w:sz w:val="22"/>
        </w:rPr>
        <w:t xml:space="preserve"> (effective March 2, 2026); rules for </w:t>
      </w:r>
      <w:r w:rsidR="00DF3566" w:rsidRPr="00E86C8D">
        <w:rPr>
          <w:sz w:val="22"/>
        </w:rPr>
        <w:t>“Standards for Hospitals and Health Facilities</w:t>
      </w:r>
      <w:r w:rsidR="00DF3566">
        <w:rPr>
          <w:sz w:val="22"/>
        </w:rPr>
        <w:t>,</w:t>
      </w:r>
      <w:r w:rsidR="00DF3566" w:rsidRPr="00E86C8D">
        <w:rPr>
          <w:sz w:val="22"/>
        </w:rPr>
        <w:t>” 6 CCR 1011-1</w:t>
      </w:r>
      <w:r w:rsidR="0043498F">
        <w:rPr>
          <w:sz w:val="22"/>
        </w:rPr>
        <w:t xml:space="preserve">, </w:t>
      </w:r>
      <w:r w:rsidR="007B2A65">
        <w:rPr>
          <w:sz w:val="22"/>
        </w:rPr>
        <w:t>C</w:t>
      </w:r>
      <w:r w:rsidR="0043498F">
        <w:rPr>
          <w:sz w:val="22"/>
        </w:rPr>
        <w:t>hapter 2</w:t>
      </w:r>
      <w:r w:rsidR="00DF3566">
        <w:rPr>
          <w:sz w:val="22"/>
        </w:rPr>
        <w:t xml:space="preserve"> (effective </w:t>
      </w:r>
      <w:r w:rsidR="0043498F">
        <w:rPr>
          <w:sz w:val="22"/>
        </w:rPr>
        <w:t>September 14, 2025</w:t>
      </w:r>
      <w:r w:rsidR="00DF3566">
        <w:rPr>
          <w:sz w:val="22"/>
        </w:rPr>
        <w:t xml:space="preserve">); and </w:t>
      </w:r>
      <w:r w:rsidR="00DF3566" w:rsidRPr="00E86C8D">
        <w:rPr>
          <w:sz w:val="22"/>
        </w:rPr>
        <w:t>“Rules for the Administration of the Protection of Persons from Restraint Act</w:t>
      </w:r>
      <w:r w:rsidR="00DF3566">
        <w:rPr>
          <w:sz w:val="22"/>
        </w:rPr>
        <w:t>,”</w:t>
      </w:r>
      <w:r w:rsidR="00DF3566" w:rsidRPr="00E86C8D">
        <w:rPr>
          <w:sz w:val="22"/>
        </w:rPr>
        <w:t xml:space="preserve"> 1 CCR 301-45</w:t>
      </w:r>
      <w:r w:rsidR="00DF3566">
        <w:rPr>
          <w:sz w:val="22"/>
        </w:rPr>
        <w:t xml:space="preserve"> (effective </w:t>
      </w:r>
      <w:r w:rsidR="0043498F">
        <w:rPr>
          <w:sz w:val="22"/>
        </w:rPr>
        <w:t>June 1, 2026</w:t>
      </w:r>
      <w:r w:rsidR="00DF3566">
        <w:rPr>
          <w:sz w:val="22"/>
        </w:rPr>
        <w:t>).</w:t>
      </w:r>
      <w:r w:rsidR="007B2A65">
        <w:rPr>
          <w:sz w:val="22"/>
        </w:rPr>
        <w:t xml:space="preserve"> </w:t>
      </w:r>
      <w:r w:rsidRPr="00C2237A">
        <w:rPr>
          <w:sz w:val="22"/>
          <w:szCs w:val="22"/>
        </w:rPr>
        <w:t>Th</w:t>
      </w:r>
      <w:r w:rsidR="007E6F63">
        <w:rPr>
          <w:sz w:val="22"/>
          <w:szCs w:val="22"/>
        </w:rPr>
        <w:t>ese</w:t>
      </w:r>
      <w:r w:rsidRPr="00C2237A">
        <w:rPr>
          <w:sz w:val="22"/>
          <w:szCs w:val="22"/>
        </w:rPr>
        <w:t xml:space="preserve"> Rule</w:t>
      </w:r>
      <w:r w:rsidR="007E6F63">
        <w:rPr>
          <w:sz w:val="22"/>
          <w:szCs w:val="22"/>
        </w:rPr>
        <w:t>s</w:t>
      </w:r>
      <w:r w:rsidRPr="00C2237A">
        <w:rPr>
          <w:sz w:val="22"/>
          <w:szCs w:val="22"/>
        </w:rPr>
        <w:t xml:space="preserve"> do not incorporate by reference any later amendment or editions to</w:t>
      </w:r>
      <w:r w:rsidR="00C2237A">
        <w:rPr>
          <w:sz w:val="22"/>
          <w:szCs w:val="22"/>
        </w:rPr>
        <w:t xml:space="preserve"> the </w:t>
      </w:r>
      <w:r w:rsidR="007B2A65">
        <w:rPr>
          <w:sz w:val="22"/>
          <w:szCs w:val="22"/>
        </w:rPr>
        <w:t>“</w:t>
      </w:r>
      <w:r w:rsidR="00C2237A" w:rsidRPr="00C2237A">
        <w:rPr>
          <w:sz w:val="22"/>
          <w:szCs w:val="22"/>
        </w:rPr>
        <w:t>Rules for the Administration of the Exceptional Children’s Education Act</w:t>
      </w:r>
      <w:r w:rsidR="007B2A65">
        <w:rPr>
          <w:sz w:val="22"/>
          <w:szCs w:val="22"/>
        </w:rPr>
        <w:t xml:space="preserve">,” </w:t>
      </w:r>
      <w:r w:rsidR="00C2237A">
        <w:rPr>
          <w:sz w:val="22"/>
          <w:szCs w:val="22"/>
        </w:rPr>
        <w:t xml:space="preserve">the </w:t>
      </w:r>
      <w:r w:rsidR="007B2A65">
        <w:rPr>
          <w:sz w:val="22"/>
          <w:szCs w:val="22"/>
        </w:rPr>
        <w:t>“</w:t>
      </w:r>
      <w:r w:rsidR="00C2237A" w:rsidRPr="00C2237A">
        <w:rPr>
          <w:sz w:val="22"/>
          <w:szCs w:val="22"/>
        </w:rPr>
        <w:t>Rules for the Administration of</w:t>
      </w:r>
      <w:r w:rsidR="00C2237A" w:rsidRPr="009736D3">
        <w:rPr>
          <w:sz w:val="22"/>
        </w:rPr>
        <w:t xml:space="preserve"> the Public School Finance Act</w:t>
      </w:r>
      <w:r w:rsidRPr="00C2237A">
        <w:rPr>
          <w:sz w:val="22"/>
          <w:szCs w:val="22"/>
        </w:rPr>
        <w:t>,</w:t>
      </w:r>
      <w:r w:rsidR="007B2A65">
        <w:rPr>
          <w:sz w:val="22"/>
          <w:szCs w:val="22"/>
        </w:rPr>
        <w:t>”</w:t>
      </w:r>
      <w:r w:rsidRPr="00C2237A">
        <w:rPr>
          <w:sz w:val="22"/>
          <w:szCs w:val="22"/>
        </w:rPr>
        <w:t xml:space="preserve"> </w:t>
      </w:r>
      <w:r w:rsidR="007B2A65">
        <w:rPr>
          <w:sz w:val="22"/>
          <w:szCs w:val="22"/>
        </w:rPr>
        <w:t xml:space="preserve">the </w:t>
      </w:r>
      <w:r w:rsidR="007B2A65">
        <w:rPr>
          <w:sz w:val="22"/>
        </w:rPr>
        <w:t xml:space="preserve">rules for </w:t>
      </w:r>
      <w:r w:rsidR="007B2A65" w:rsidRPr="00E86C8D">
        <w:rPr>
          <w:sz w:val="22"/>
        </w:rPr>
        <w:t>“Child Care Facility Licensing</w:t>
      </w:r>
      <w:r w:rsidR="007B2A65">
        <w:rPr>
          <w:sz w:val="22"/>
        </w:rPr>
        <w:t>,</w:t>
      </w:r>
      <w:r w:rsidR="007B2A65" w:rsidRPr="00E86C8D">
        <w:rPr>
          <w:sz w:val="22"/>
        </w:rPr>
        <w:t xml:space="preserve">” </w:t>
      </w:r>
      <w:r w:rsidR="007B2A65">
        <w:rPr>
          <w:sz w:val="22"/>
        </w:rPr>
        <w:t xml:space="preserve">the rules for </w:t>
      </w:r>
      <w:r w:rsidR="007B2A65" w:rsidRPr="00E86C8D">
        <w:rPr>
          <w:sz w:val="22"/>
        </w:rPr>
        <w:t>“Standards for Hospitals and Health Facilities</w:t>
      </w:r>
      <w:r w:rsidR="007B2A65">
        <w:rPr>
          <w:sz w:val="22"/>
        </w:rPr>
        <w:t>,</w:t>
      </w:r>
      <w:r w:rsidR="007B2A65" w:rsidRPr="00E86C8D">
        <w:rPr>
          <w:sz w:val="22"/>
        </w:rPr>
        <w:t xml:space="preserve">” </w:t>
      </w:r>
      <w:r w:rsidR="007B2A65">
        <w:rPr>
          <w:sz w:val="22"/>
        </w:rPr>
        <w:t xml:space="preserve">or </w:t>
      </w:r>
      <w:r w:rsidR="007B2A65" w:rsidRPr="00E86C8D">
        <w:rPr>
          <w:sz w:val="22"/>
        </w:rPr>
        <w:t xml:space="preserve">“Rules for the Administration of the Protection of </w:t>
      </w:r>
      <w:r w:rsidR="005F3CE5">
        <w:rPr>
          <w:sz w:val="22"/>
        </w:rPr>
        <w:t>Students</w:t>
      </w:r>
      <w:r w:rsidR="005F3CE5" w:rsidRPr="00E86C8D">
        <w:rPr>
          <w:sz w:val="22"/>
        </w:rPr>
        <w:t xml:space="preserve"> </w:t>
      </w:r>
      <w:r w:rsidR="007B2A65" w:rsidRPr="00E86C8D">
        <w:rPr>
          <w:sz w:val="22"/>
        </w:rPr>
        <w:t xml:space="preserve">from Restraint </w:t>
      </w:r>
      <w:r w:rsidR="005F3CE5">
        <w:rPr>
          <w:sz w:val="22"/>
        </w:rPr>
        <w:t xml:space="preserve">and Seclusion </w:t>
      </w:r>
      <w:r w:rsidR="007B2A65" w:rsidRPr="00E86C8D">
        <w:rPr>
          <w:sz w:val="22"/>
        </w:rPr>
        <w:t>Act</w:t>
      </w:r>
      <w:r w:rsidR="007B2A65">
        <w:rPr>
          <w:sz w:val="22"/>
        </w:rPr>
        <w:t>,”</w:t>
      </w:r>
      <w:r w:rsidR="007B2A65" w:rsidRPr="00E86C8D">
        <w:rPr>
          <w:sz w:val="22"/>
        </w:rPr>
        <w:t xml:space="preserve"> </w:t>
      </w:r>
      <w:r w:rsidRPr="00C2237A">
        <w:rPr>
          <w:sz w:val="22"/>
          <w:szCs w:val="22"/>
        </w:rPr>
        <w:t>after the effective dates noted herein</w:t>
      </w:r>
      <w:r w:rsidR="0043498F">
        <w:rPr>
          <w:sz w:val="22"/>
          <w:szCs w:val="22"/>
        </w:rPr>
        <w:t>.</w:t>
      </w:r>
    </w:p>
    <w:p w14:paraId="6C83DE70" w14:textId="12B9587F" w:rsidR="007B2A65" w:rsidRPr="00C2237A" w:rsidRDefault="004416B3" w:rsidP="007B2A65">
      <w:pPr>
        <w:rPr>
          <w:sz w:val="22"/>
          <w:szCs w:val="22"/>
        </w:rPr>
      </w:pPr>
      <w:r w:rsidRPr="00C2237A">
        <w:rPr>
          <w:sz w:val="22"/>
          <w:szCs w:val="22"/>
        </w:rPr>
        <w:t xml:space="preserve">The </w:t>
      </w:r>
      <w:r w:rsidR="007B2A65">
        <w:rPr>
          <w:sz w:val="22"/>
          <w:szCs w:val="22"/>
        </w:rPr>
        <w:t>“</w:t>
      </w:r>
      <w:r w:rsidRPr="00C2237A">
        <w:rPr>
          <w:sz w:val="22"/>
          <w:szCs w:val="22"/>
        </w:rPr>
        <w:t>Rules for the Administration of the Exceptional Children’s Education Act</w:t>
      </w:r>
      <w:r w:rsidR="007B2A65">
        <w:rPr>
          <w:sz w:val="22"/>
          <w:szCs w:val="22"/>
        </w:rPr>
        <w:t xml:space="preserve">,” </w:t>
      </w:r>
      <w:r w:rsidR="00C2237A">
        <w:rPr>
          <w:sz w:val="22"/>
          <w:szCs w:val="22"/>
        </w:rPr>
        <w:t xml:space="preserve">the </w:t>
      </w:r>
      <w:r w:rsidR="007B2A65">
        <w:rPr>
          <w:sz w:val="22"/>
          <w:szCs w:val="22"/>
        </w:rPr>
        <w:t>“</w:t>
      </w:r>
      <w:r w:rsidR="00C2237A" w:rsidRPr="00C2237A">
        <w:rPr>
          <w:sz w:val="22"/>
          <w:szCs w:val="22"/>
        </w:rPr>
        <w:t>Rules for the Administration of</w:t>
      </w:r>
      <w:r w:rsidR="00C2237A" w:rsidRPr="009736D3">
        <w:rPr>
          <w:sz w:val="22"/>
        </w:rPr>
        <w:t xml:space="preserve"> the </w:t>
      </w:r>
      <w:proofErr w:type="gramStart"/>
      <w:r w:rsidR="00C2237A" w:rsidRPr="009736D3">
        <w:rPr>
          <w:sz w:val="22"/>
        </w:rPr>
        <w:t>Public School</w:t>
      </w:r>
      <w:proofErr w:type="gramEnd"/>
      <w:r w:rsidR="00C2237A" w:rsidRPr="009736D3">
        <w:rPr>
          <w:sz w:val="22"/>
        </w:rPr>
        <w:t xml:space="preserve"> Finance Act</w:t>
      </w:r>
      <w:r w:rsidR="007B2A65">
        <w:rPr>
          <w:sz w:val="22"/>
        </w:rPr>
        <w:t>,” and the “</w:t>
      </w:r>
      <w:r w:rsidR="007B2A65" w:rsidRPr="00E86C8D">
        <w:rPr>
          <w:sz w:val="22"/>
        </w:rPr>
        <w:t>Rules for the Administration of the Protection of Persons from Restraint Act</w:t>
      </w:r>
      <w:r w:rsidR="007B2A65">
        <w:rPr>
          <w:sz w:val="22"/>
        </w:rPr>
        <w:t>”</w:t>
      </w:r>
      <w:r w:rsidR="00C2237A" w:rsidRPr="00C2237A">
        <w:rPr>
          <w:sz w:val="22"/>
          <w:szCs w:val="22"/>
        </w:rPr>
        <w:t xml:space="preserve"> </w:t>
      </w:r>
      <w:r w:rsidRPr="00C2237A">
        <w:rPr>
          <w:sz w:val="22"/>
          <w:szCs w:val="22"/>
        </w:rPr>
        <w:t xml:space="preserve">are available online, at www.sos.state.co.us/CCR/Welcome.do, and are available for public inspection during regular business hours at the Colorado Department of Education, 201 E. Colfax Ave., Denver, CO 80203. </w:t>
      </w:r>
      <w:r w:rsidR="007B2A65">
        <w:rPr>
          <w:sz w:val="22"/>
          <w:szCs w:val="22"/>
        </w:rPr>
        <w:t xml:space="preserve">The </w:t>
      </w:r>
      <w:r w:rsidR="007B2A65">
        <w:rPr>
          <w:sz w:val="22"/>
        </w:rPr>
        <w:t xml:space="preserve">rules for </w:t>
      </w:r>
      <w:r w:rsidR="007B2A65" w:rsidRPr="00E86C8D">
        <w:rPr>
          <w:sz w:val="22"/>
        </w:rPr>
        <w:t>“Child Care Facility Licensing”</w:t>
      </w:r>
      <w:r w:rsidR="007B2A65" w:rsidRPr="007B2A65">
        <w:rPr>
          <w:sz w:val="22"/>
          <w:szCs w:val="22"/>
        </w:rPr>
        <w:t xml:space="preserve"> </w:t>
      </w:r>
      <w:r w:rsidR="007B2A65" w:rsidRPr="00C2237A">
        <w:rPr>
          <w:sz w:val="22"/>
          <w:szCs w:val="22"/>
        </w:rPr>
        <w:t>are available online, at</w:t>
      </w:r>
      <w:r w:rsidR="007B2A65">
        <w:rPr>
          <w:sz w:val="22"/>
          <w:szCs w:val="22"/>
        </w:rPr>
        <w:t xml:space="preserve"> </w:t>
      </w:r>
      <w:r w:rsidR="007B2A65" w:rsidRPr="00C2237A">
        <w:rPr>
          <w:sz w:val="22"/>
          <w:szCs w:val="22"/>
        </w:rPr>
        <w:t>www.sos.state.co.us/CCR/Welcome.do, and are available for public inspection during regular business hours at the Colorado Department of</w:t>
      </w:r>
      <w:r w:rsidR="007B2A65">
        <w:rPr>
          <w:sz w:val="22"/>
          <w:szCs w:val="22"/>
        </w:rPr>
        <w:t xml:space="preserve"> Human Services, </w:t>
      </w:r>
      <w:r w:rsidR="007B2A65" w:rsidRPr="007B2A65">
        <w:rPr>
          <w:sz w:val="22"/>
          <w:szCs w:val="22"/>
        </w:rPr>
        <w:t>1575 Sherman St.</w:t>
      </w:r>
      <w:r w:rsidR="007B2A65">
        <w:rPr>
          <w:sz w:val="22"/>
          <w:szCs w:val="22"/>
        </w:rPr>
        <w:t xml:space="preserve">, </w:t>
      </w:r>
      <w:r w:rsidR="007B2A65" w:rsidRPr="007B2A65">
        <w:rPr>
          <w:sz w:val="22"/>
          <w:szCs w:val="22"/>
        </w:rPr>
        <w:t>Denver, CO 80203</w:t>
      </w:r>
      <w:r w:rsidR="007B2A65">
        <w:rPr>
          <w:sz w:val="22"/>
          <w:szCs w:val="22"/>
        </w:rPr>
        <w:t xml:space="preserve">. </w:t>
      </w:r>
      <w:r w:rsidR="007B2A65">
        <w:rPr>
          <w:sz w:val="22"/>
        </w:rPr>
        <w:t xml:space="preserve">The rules for </w:t>
      </w:r>
      <w:r w:rsidR="007B2A65" w:rsidRPr="00E86C8D">
        <w:rPr>
          <w:sz w:val="22"/>
        </w:rPr>
        <w:t>“Standards for Hospitals and Health Facilities”</w:t>
      </w:r>
      <w:r w:rsidR="007B2A65">
        <w:rPr>
          <w:sz w:val="22"/>
        </w:rPr>
        <w:t xml:space="preserve"> </w:t>
      </w:r>
      <w:r w:rsidR="007B2A65" w:rsidRPr="00C2237A">
        <w:rPr>
          <w:sz w:val="22"/>
          <w:szCs w:val="22"/>
        </w:rPr>
        <w:t>are available online, at</w:t>
      </w:r>
      <w:r w:rsidR="007B2A65">
        <w:rPr>
          <w:sz w:val="22"/>
          <w:szCs w:val="22"/>
        </w:rPr>
        <w:t xml:space="preserve"> </w:t>
      </w:r>
      <w:r w:rsidR="007B2A65" w:rsidRPr="00C2237A">
        <w:rPr>
          <w:sz w:val="22"/>
          <w:szCs w:val="22"/>
        </w:rPr>
        <w:t>www.sos.state.co.us/CCR/Welcome.do, and are available for public inspection during regular business hours at the Colorado Department of</w:t>
      </w:r>
      <w:r w:rsidR="007B2A65">
        <w:rPr>
          <w:sz w:val="22"/>
          <w:szCs w:val="22"/>
        </w:rPr>
        <w:t xml:space="preserve"> Public Health and Environment, </w:t>
      </w:r>
      <w:r w:rsidR="007B2A65" w:rsidRPr="007B2A65">
        <w:rPr>
          <w:sz w:val="22"/>
          <w:szCs w:val="22"/>
        </w:rPr>
        <w:t>4300 Cherry Creek Drive South</w:t>
      </w:r>
      <w:r w:rsidR="007B2A65">
        <w:rPr>
          <w:sz w:val="22"/>
          <w:szCs w:val="22"/>
        </w:rPr>
        <w:t>,</w:t>
      </w:r>
      <w:r w:rsidR="007B2A65" w:rsidRPr="007B2A65">
        <w:rPr>
          <w:sz w:val="22"/>
          <w:szCs w:val="22"/>
        </w:rPr>
        <w:t xml:space="preserve"> Denver, CO 80246</w:t>
      </w:r>
      <w:r w:rsidR="007B2A65">
        <w:rPr>
          <w:sz w:val="22"/>
          <w:szCs w:val="22"/>
        </w:rPr>
        <w:t>.</w:t>
      </w:r>
    </w:p>
    <w:p w14:paraId="531C62E4" w14:textId="5900073B" w:rsidR="00945184" w:rsidRPr="004416B3" w:rsidRDefault="00945184" w:rsidP="00173F55">
      <w:pPr>
        <w:pStyle w:val="Heading2"/>
      </w:pPr>
      <w:r w:rsidRPr="004416B3">
        <w:t>Editor’s Notes</w:t>
      </w:r>
    </w:p>
    <w:p w14:paraId="030A9E72" w14:textId="77777777" w:rsidR="00945184" w:rsidRPr="00C8287D" w:rsidRDefault="00945184" w:rsidP="006A6F05">
      <w:pPr>
        <w:pStyle w:val="Upar1Bold"/>
        <w:spacing w:before="200"/>
        <w:rPr>
          <w:sz w:val="22"/>
          <w:szCs w:val="22"/>
        </w:rPr>
      </w:pPr>
      <w:r w:rsidRPr="00C8287D">
        <w:rPr>
          <w:sz w:val="22"/>
          <w:szCs w:val="22"/>
        </w:rPr>
        <w:t>History</w:t>
      </w:r>
    </w:p>
    <w:sectPr w:rsidR="00945184" w:rsidRPr="00C8287D" w:rsidSect="00CC12CE">
      <w:headerReference w:type="even" r:id="rId8"/>
      <w:headerReference w:type="default" r:id="rId9"/>
      <w:footerReference w:type="even" r:id="rId10"/>
      <w:footerReference w:type="default" r:id="rId11"/>
      <w:headerReference w:type="first" r:id="rId12"/>
      <w:footerReference w:type="first" r:id="rId13"/>
      <w:pgSz w:w="12240" w:h="15840" w:code="1"/>
      <w:pgMar w:top="1440" w:right="1440" w:bottom="1440" w:left="1440" w:header="432" w:footer="432"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E5A64E" w14:textId="77777777" w:rsidR="009A5159" w:rsidRDefault="009A5159" w:rsidP="00112A8C">
      <w:r>
        <w:separator/>
      </w:r>
    </w:p>
  </w:endnote>
  <w:endnote w:type="continuationSeparator" w:id="0">
    <w:p w14:paraId="4C03ABC5" w14:textId="77777777" w:rsidR="009A5159" w:rsidRDefault="009A5159" w:rsidP="00112A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672232" w14:textId="77777777" w:rsidR="00E24B66" w:rsidRDefault="00E24B6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4453C8" w14:textId="77777777" w:rsidR="00C21BE5" w:rsidRPr="000A5A5A" w:rsidRDefault="000A5A5A" w:rsidP="000A5A5A">
    <w:pPr>
      <w:pStyle w:val="Footer"/>
      <w:pBdr>
        <w:top w:val="single" w:sz="8" w:space="1" w:color="auto"/>
      </w:pBdr>
      <w:tabs>
        <w:tab w:val="clear" w:pos="4680"/>
      </w:tabs>
      <w:rPr>
        <w:b/>
      </w:rPr>
    </w:pPr>
    <w:r w:rsidRPr="00D85026">
      <w:rPr>
        <w:i/>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5C1AE0">
      <w:rPr>
        <w:b/>
        <w:noProof/>
      </w:rPr>
      <w:t>1</w:t>
    </w:r>
    <w:r w:rsidRPr="00693680">
      <w:rPr>
        <w:b/>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F0BEFB" w14:textId="77777777" w:rsidR="00C00DF4" w:rsidRPr="00A36541" w:rsidRDefault="00A36541" w:rsidP="00A36541">
    <w:pPr>
      <w:pStyle w:val="Footer"/>
      <w:pBdr>
        <w:top w:val="single" w:sz="8" w:space="1" w:color="auto"/>
      </w:pBdr>
      <w:tabs>
        <w:tab w:val="clear" w:pos="4680"/>
      </w:tabs>
      <w:rPr>
        <w:b/>
      </w:rPr>
    </w:pPr>
    <w:r w:rsidRPr="001E3BA2">
      <w:rPr>
        <w:noProof/>
        <w:sz w:val="18"/>
      </w:rPr>
      <w:tab/>
    </w:r>
    <w:r w:rsidRPr="00693680">
      <w:rPr>
        <w:b/>
        <w:noProof/>
      </w:rPr>
      <w:fldChar w:fldCharType="begin"/>
    </w:r>
    <w:r w:rsidRPr="00693680">
      <w:rPr>
        <w:b/>
        <w:noProof/>
      </w:rPr>
      <w:instrText xml:space="preserve"> PAGE   \* MERGEFORMAT </w:instrText>
    </w:r>
    <w:r w:rsidRPr="00693680">
      <w:rPr>
        <w:b/>
        <w:noProof/>
      </w:rPr>
      <w:fldChar w:fldCharType="separate"/>
    </w:r>
    <w:r w:rsidR="0075344D">
      <w:rPr>
        <w:b/>
        <w:noProof/>
      </w:rPr>
      <w:t>1</w:t>
    </w:r>
    <w:r w:rsidRPr="00693680">
      <w:rPr>
        <w:b/>
        <w:noProof/>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A9D269" w14:textId="77777777" w:rsidR="009A5159" w:rsidRDefault="009A5159" w:rsidP="00112A8C">
      <w:r>
        <w:separator/>
      </w:r>
    </w:p>
  </w:footnote>
  <w:footnote w:type="continuationSeparator" w:id="0">
    <w:p w14:paraId="61B20D2F" w14:textId="77777777" w:rsidR="009A5159" w:rsidRDefault="009A5159" w:rsidP="00112A8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29F32" w14:textId="4D504364" w:rsidR="00E24B66" w:rsidRDefault="009A5159">
    <w:pPr>
      <w:pStyle w:val="Header"/>
    </w:pPr>
    <w:r>
      <w:rPr>
        <w:noProof/>
      </w:rPr>
      <w:pict w14:anchorId="0C16448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18313" o:spid="_x0000_s1026" type="#_x0000_t136" style="position:absolute;margin-left:0;margin-top:0;width:471.3pt;height:188.5pt;rotation:315;z-index:-251655168;mso-position-horizontal:center;mso-position-horizontal-relative:margin;mso-position-vertical:center;mso-position-vertical-relative:margin" o:allowincell="f" fillcolor="#d0d0d0 [2894]" stroked="f">
          <v:fill opacity=".5"/>
          <v:textpath style="font-family:&quot;Arial&quot;;font-size:1pt" string="DRAFT"/>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A96334" w14:textId="09A4BD8A" w:rsidR="00CC12CE" w:rsidRPr="00D560A2" w:rsidRDefault="009A5159" w:rsidP="006E4D64">
    <w:pPr>
      <w:pBdr>
        <w:bottom w:val="single" w:sz="12" w:space="1" w:color="auto"/>
      </w:pBdr>
      <w:tabs>
        <w:tab w:val="left" w:pos="7920"/>
      </w:tabs>
      <w:spacing w:before="0"/>
      <w:rPr>
        <w:rFonts w:cs="Arial"/>
        <w:b/>
        <w:i/>
        <w:color w:val="000000"/>
      </w:rPr>
    </w:pPr>
    <w:bookmarkStart w:id="0" w:name="_Hlk220342015"/>
    <w:bookmarkStart w:id="1" w:name="_Hlk220342016"/>
    <w:bookmarkStart w:id="2" w:name="_Hlk220342063"/>
    <w:bookmarkStart w:id="3" w:name="_Hlk220342064"/>
    <w:bookmarkStart w:id="4" w:name="_Hlk226463999"/>
    <w:bookmarkStart w:id="5" w:name="_Hlk226464000"/>
    <w:r>
      <w:rPr>
        <w:noProof/>
      </w:rPr>
      <w:pict w14:anchorId="4C48384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18314" o:spid="_x0000_s1027" type="#_x0000_t136" style="position:absolute;margin-left:0;margin-top:0;width:471.3pt;height:188.5pt;rotation:315;z-index:-251653120;mso-position-horizontal:center;mso-position-horizontal-relative:margin;mso-position-vertical:center;mso-position-vertical-relative:margin" o:allowincell="f" fillcolor="#d0d0d0 [2894]" stroked="f">
          <v:fill opacity=".5"/>
          <v:textpath style="font-family:&quot;Arial&quot;;font-size:1pt" string="DRAFT"/>
          <w10:wrap anchorx="margin" anchory="margin"/>
        </v:shape>
      </w:pict>
    </w:r>
    <w:r w:rsidR="00CC12CE" w:rsidRPr="00D560A2">
      <w:rPr>
        <w:rFonts w:cs="Arial"/>
        <w:b/>
        <w:i/>
      </w:rPr>
      <w:t>Code of Colorado Regulations</w:t>
    </w:r>
    <w:r w:rsidR="006E4D64">
      <w:rPr>
        <w:rFonts w:cs="Arial"/>
        <w:b/>
        <w:i/>
        <w:caps/>
      </w:rPr>
      <w:tab/>
    </w:r>
    <w:r w:rsidR="00CC12CE" w:rsidRPr="00D560A2">
      <w:rPr>
        <w:rFonts w:cs="Arial"/>
        <w:b/>
        <w:i/>
        <w:caps/>
      </w:rPr>
      <w:t>1</w:t>
    </w:r>
    <w:r w:rsidR="00CC12CE" w:rsidRPr="00D560A2">
      <w:rPr>
        <w:rFonts w:cs="Arial"/>
        <w:b/>
        <w:i/>
        <w:color w:val="000000"/>
      </w:rPr>
      <w:t xml:space="preserve"> CCR </w:t>
    </w:r>
    <w:r w:rsidR="006E4D64">
      <w:rPr>
        <w:rFonts w:cs="Arial"/>
        <w:b/>
        <w:i/>
        <w:color w:val="000000"/>
      </w:rPr>
      <w:t>304-1</w:t>
    </w:r>
  </w:p>
  <w:bookmarkEnd w:id="0"/>
  <w:bookmarkEnd w:id="1"/>
  <w:bookmarkEnd w:id="2"/>
  <w:bookmarkEnd w:id="3"/>
  <w:bookmarkEnd w:id="4"/>
  <w:bookmarkEnd w:id="5"/>
  <w:p w14:paraId="1D4F8C99" w14:textId="1174E97E" w:rsidR="00CC12CE" w:rsidRPr="00D560A2" w:rsidRDefault="006E4D64" w:rsidP="002B27B6">
    <w:pPr>
      <w:pBdr>
        <w:bottom w:val="single" w:sz="12" w:space="1" w:color="auto"/>
      </w:pBdr>
      <w:spacing w:before="0"/>
      <w:rPr>
        <w:rFonts w:cs="Arial"/>
        <w:b/>
        <w:i/>
      </w:rPr>
    </w:pPr>
    <w:r>
      <w:rPr>
        <w:rFonts w:cs="Arial"/>
        <w:b/>
        <w:i/>
      </w:rPr>
      <w:t>Facility Schools Board</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F9C00A" w14:textId="4ECA3133" w:rsidR="00E24B66" w:rsidRDefault="009A5159">
    <w:pPr>
      <w:pStyle w:val="Header"/>
    </w:pPr>
    <w:r>
      <w:rPr>
        <w:noProof/>
      </w:rPr>
      <w:pict w14:anchorId="00977E0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218312" o:spid="_x0000_s1025" type="#_x0000_t136" style="position:absolute;margin-left:0;margin-top:0;width:471.3pt;height:188.5pt;rotation:315;z-index:-251657216;mso-position-horizontal:center;mso-position-horizontal-relative:margin;mso-position-vertical:center;mso-position-vertical-relative:margin" o:allowincell="f" fillcolor="#d0d0d0 [2894]" stroked="f">
          <v:fill opacity=".5"/>
          <v:textpath style="font-family:&quot;Arial&quot;;font-size:1pt" string="DRAFT"/>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8A2896DC"/>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0C1C0FF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68DE7EEE"/>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2FD674DA"/>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9DD212D4"/>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B0EAA9E0"/>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D564266"/>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B0C4C88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A6EEA5B2"/>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9DA8E4D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7073D9"/>
    <w:multiLevelType w:val="hybridMultilevel"/>
    <w:tmpl w:val="20269AE0"/>
    <w:lvl w:ilvl="0" w:tplc="01A0C88A">
      <w:start w:val="1"/>
      <w:numFmt w:val="bullet"/>
      <w:lvlText w:val=""/>
      <w:lvlJc w:val="left"/>
      <w:pPr>
        <w:ind w:left="720" w:hanging="360"/>
      </w:pPr>
      <w:rPr>
        <w:rFonts w:ascii="Symbol" w:hAnsi="Symbol"/>
      </w:rPr>
    </w:lvl>
    <w:lvl w:ilvl="1" w:tplc="CC6C00DE">
      <w:start w:val="1"/>
      <w:numFmt w:val="bullet"/>
      <w:lvlText w:val=""/>
      <w:lvlJc w:val="left"/>
      <w:pPr>
        <w:ind w:left="720" w:hanging="360"/>
      </w:pPr>
      <w:rPr>
        <w:rFonts w:ascii="Symbol" w:hAnsi="Symbol"/>
      </w:rPr>
    </w:lvl>
    <w:lvl w:ilvl="2" w:tplc="BEBCA69A">
      <w:start w:val="1"/>
      <w:numFmt w:val="bullet"/>
      <w:lvlText w:val=""/>
      <w:lvlJc w:val="left"/>
      <w:pPr>
        <w:ind w:left="720" w:hanging="360"/>
      </w:pPr>
      <w:rPr>
        <w:rFonts w:ascii="Symbol" w:hAnsi="Symbol"/>
      </w:rPr>
    </w:lvl>
    <w:lvl w:ilvl="3" w:tplc="12F8F524">
      <w:start w:val="1"/>
      <w:numFmt w:val="bullet"/>
      <w:lvlText w:val=""/>
      <w:lvlJc w:val="left"/>
      <w:pPr>
        <w:ind w:left="720" w:hanging="360"/>
      </w:pPr>
      <w:rPr>
        <w:rFonts w:ascii="Symbol" w:hAnsi="Symbol"/>
      </w:rPr>
    </w:lvl>
    <w:lvl w:ilvl="4" w:tplc="F6CC82A4">
      <w:start w:val="1"/>
      <w:numFmt w:val="bullet"/>
      <w:lvlText w:val=""/>
      <w:lvlJc w:val="left"/>
      <w:pPr>
        <w:ind w:left="720" w:hanging="360"/>
      </w:pPr>
      <w:rPr>
        <w:rFonts w:ascii="Symbol" w:hAnsi="Symbol"/>
      </w:rPr>
    </w:lvl>
    <w:lvl w:ilvl="5" w:tplc="5736342A">
      <w:start w:val="1"/>
      <w:numFmt w:val="bullet"/>
      <w:lvlText w:val=""/>
      <w:lvlJc w:val="left"/>
      <w:pPr>
        <w:ind w:left="720" w:hanging="360"/>
      </w:pPr>
      <w:rPr>
        <w:rFonts w:ascii="Symbol" w:hAnsi="Symbol"/>
      </w:rPr>
    </w:lvl>
    <w:lvl w:ilvl="6" w:tplc="915E5DD4">
      <w:start w:val="1"/>
      <w:numFmt w:val="bullet"/>
      <w:lvlText w:val=""/>
      <w:lvlJc w:val="left"/>
      <w:pPr>
        <w:ind w:left="720" w:hanging="360"/>
      </w:pPr>
      <w:rPr>
        <w:rFonts w:ascii="Symbol" w:hAnsi="Symbol"/>
      </w:rPr>
    </w:lvl>
    <w:lvl w:ilvl="7" w:tplc="EFBCABC2">
      <w:start w:val="1"/>
      <w:numFmt w:val="bullet"/>
      <w:lvlText w:val=""/>
      <w:lvlJc w:val="left"/>
      <w:pPr>
        <w:ind w:left="720" w:hanging="360"/>
      </w:pPr>
      <w:rPr>
        <w:rFonts w:ascii="Symbol" w:hAnsi="Symbol"/>
      </w:rPr>
    </w:lvl>
    <w:lvl w:ilvl="8" w:tplc="C50CD158">
      <w:start w:val="1"/>
      <w:numFmt w:val="bullet"/>
      <w:lvlText w:val=""/>
      <w:lvlJc w:val="left"/>
      <w:pPr>
        <w:ind w:left="720" w:hanging="360"/>
      </w:pPr>
      <w:rPr>
        <w:rFonts w:ascii="Symbol" w:hAnsi="Symbol"/>
      </w:rPr>
    </w:lvl>
  </w:abstractNum>
  <w:abstractNum w:abstractNumId="11" w15:restartNumberingAfterBreak="0">
    <w:nsid w:val="09D26BAA"/>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2" w15:restartNumberingAfterBreak="0">
    <w:nsid w:val="0DD0264E"/>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3" w15:restartNumberingAfterBreak="0">
    <w:nsid w:val="0F834421"/>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14" w15:restartNumberingAfterBreak="0">
    <w:nsid w:val="0FD462C5"/>
    <w:multiLevelType w:val="multilevel"/>
    <w:tmpl w:val="F536C076"/>
    <w:lvl w:ilvl="0">
      <w:start w:val="11"/>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125574FC"/>
    <w:multiLevelType w:val="multilevel"/>
    <w:tmpl w:val="F536C076"/>
    <w:lvl w:ilvl="0">
      <w:start w:val="11"/>
      <w:numFmt w:val="decimal"/>
      <w:lvlText w:val="%1"/>
      <w:lvlJc w:val="left"/>
      <w:pPr>
        <w:ind w:left="420" w:hanging="420"/>
      </w:pPr>
      <w:rPr>
        <w:rFonts w:hint="default"/>
      </w:rPr>
    </w:lvl>
    <w:lvl w:ilvl="1">
      <w:start w:val="2"/>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17345B03"/>
    <w:multiLevelType w:val="hybridMultilevel"/>
    <w:tmpl w:val="AB0C9716"/>
    <w:lvl w:ilvl="0" w:tplc="C2C46E72">
      <w:start w:val="1"/>
      <w:numFmt w:val="bullet"/>
      <w:lvlText w:val=""/>
      <w:lvlJc w:val="left"/>
      <w:pPr>
        <w:ind w:left="720" w:hanging="360"/>
      </w:pPr>
      <w:rPr>
        <w:rFonts w:ascii="Symbol" w:hAnsi="Symbol"/>
      </w:rPr>
    </w:lvl>
    <w:lvl w:ilvl="1" w:tplc="67744390">
      <w:start w:val="1"/>
      <w:numFmt w:val="bullet"/>
      <w:lvlText w:val=""/>
      <w:lvlJc w:val="left"/>
      <w:pPr>
        <w:ind w:left="720" w:hanging="360"/>
      </w:pPr>
      <w:rPr>
        <w:rFonts w:ascii="Symbol" w:hAnsi="Symbol"/>
      </w:rPr>
    </w:lvl>
    <w:lvl w:ilvl="2" w:tplc="50089B1E">
      <w:start w:val="1"/>
      <w:numFmt w:val="bullet"/>
      <w:lvlText w:val=""/>
      <w:lvlJc w:val="left"/>
      <w:pPr>
        <w:ind w:left="720" w:hanging="360"/>
      </w:pPr>
      <w:rPr>
        <w:rFonts w:ascii="Symbol" w:hAnsi="Symbol"/>
      </w:rPr>
    </w:lvl>
    <w:lvl w:ilvl="3" w:tplc="73BA3532">
      <w:start w:val="1"/>
      <w:numFmt w:val="bullet"/>
      <w:lvlText w:val=""/>
      <w:lvlJc w:val="left"/>
      <w:pPr>
        <w:ind w:left="720" w:hanging="360"/>
      </w:pPr>
      <w:rPr>
        <w:rFonts w:ascii="Symbol" w:hAnsi="Symbol"/>
      </w:rPr>
    </w:lvl>
    <w:lvl w:ilvl="4" w:tplc="1E7E4568">
      <w:start w:val="1"/>
      <w:numFmt w:val="bullet"/>
      <w:lvlText w:val=""/>
      <w:lvlJc w:val="left"/>
      <w:pPr>
        <w:ind w:left="720" w:hanging="360"/>
      </w:pPr>
      <w:rPr>
        <w:rFonts w:ascii="Symbol" w:hAnsi="Symbol"/>
      </w:rPr>
    </w:lvl>
    <w:lvl w:ilvl="5" w:tplc="2D8A7D50">
      <w:start w:val="1"/>
      <w:numFmt w:val="bullet"/>
      <w:lvlText w:val=""/>
      <w:lvlJc w:val="left"/>
      <w:pPr>
        <w:ind w:left="720" w:hanging="360"/>
      </w:pPr>
      <w:rPr>
        <w:rFonts w:ascii="Symbol" w:hAnsi="Symbol"/>
      </w:rPr>
    </w:lvl>
    <w:lvl w:ilvl="6" w:tplc="DEF4DF90">
      <w:start w:val="1"/>
      <w:numFmt w:val="bullet"/>
      <w:lvlText w:val=""/>
      <w:lvlJc w:val="left"/>
      <w:pPr>
        <w:ind w:left="720" w:hanging="360"/>
      </w:pPr>
      <w:rPr>
        <w:rFonts w:ascii="Symbol" w:hAnsi="Symbol"/>
      </w:rPr>
    </w:lvl>
    <w:lvl w:ilvl="7" w:tplc="2368A75C">
      <w:start w:val="1"/>
      <w:numFmt w:val="bullet"/>
      <w:lvlText w:val=""/>
      <w:lvlJc w:val="left"/>
      <w:pPr>
        <w:ind w:left="720" w:hanging="360"/>
      </w:pPr>
      <w:rPr>
        <w:rFonts w:ascii="Symbol" w:hAnsi="Symbol"/>
      </w:rPr>
    </w:lvl>
    <w:lvl w:ilvl="8" w:tplc="F828E1C8">
      <w:start w:val="1"/>
      <w:numFmt w:val="bullet"/>
      <w:lvlText w:val=""/>
      <w:lvlJc w:val="left"/>
      <w:pPr>
        <w:ind w:left="720" w:hanging="360"/>
      </w:pPr>
      <w:rPr>
        <w:rFonts w:ascii="Symbol" w:hAnsi="Symbol"/>
      </w:rPr>
    </w:lvl>
  </w:abstractNum>
  <w:abstractNum w:abstractNumId="17" w15:restartNumberingAfterBreak="0">
    <w:nsid w:val="1B1E1299"/>
    <w:multiLevelType w:val="hybridMultilevel"/>
    <w:tmpl w:val="64A6B71C"/>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DCE1451"/>
    <w:multiLevelType w:val="hybridMultilevel"/>
    <w:tmpl w:val="529A4BAA"/>
    <w:lvl w:ilvl="0" w:tplc="1A881E34">
      <w:start w:val="1"/>
      <w:numFmt w:val="bullet"/>
      <w:lvlText w:val=""/>
      <w:lvlJc w:val="left"/>
      <w:pPr>
        <w:ind w:left="720" w:hanging="360"/>
      </w:pPr>
      <w:rPr>
        <w:rFonts w:ascii="Symbol" w:hAnsi="Symbol"/>
      </w:rPr>
    </w:lvl>
    <w:lvl w:ilvl="1" w:tplc="0A2A42D0">
      <w:start w:val="1"/>
      <w:numFmt w:val="bullet"/>
      <w:lvlText w:val=""/>
      <w:lvlJc w:val="left"/>
      <w:pPr>
        <w:ind w:left="720" w:hanging="360"/>
      </w:pPr>
      <w:rPr>
        <w:rFonts w:ascii="Symbol" w:hAnsi="Symbol"/>
      </w:rPr>
    </w:lvl>
    <w:lvl w:ilvl="2" w:tplc="9CD296FC">
      <w:start w:val="1"/>
      <w:numFmt w:val="bullet"/>
      <w:lvlText w:val=""/>
      <w:lvlJc w:val="left"/>
      <w:pPr>
        <w:ind w:left="720" w:hanging="360"/>
      </w:pPr>
      <w:rPr>
        <w:rFonts w:ascii="Symbol" w:hAnsi="Symbol"/>
      </w:rPr>
    </w:lvl>
    <w:lvl w:ilvl="3" w:tplc="F0602ECE">
      <w:start w:val="1"/>
      <w:numFmt w:val="bullet"/>
      <w:lvlText w:val=""/>
      <w:lvlJc w:val="left"/>
      <w:pPr>
        <w:ind w:left="720" w:hanging="360"/>
      </w:pPr>
      <w:rPr>
        <w:rFonts w:ascii="Symbol" w:hAnsi="Symbol"/>
      </w:rPr>
    </w:lvl>
    <w:lvl w:ilvl="4" w:tplc="E8F80D0C">
      <w:start w:val="1"/>
      <w:numFmt w:val="bullet"/>
      <w:lvlText w:val=""/>
      <w:lvlJc w:val="left"/>
      <w:pPr>
        <w:ind w:left="720" w:hanging="360"/>
      </w:pPr>
      <w:rPr>
        <w:rFonts w:ascii="Symbol" w:hAnsi="Symbol"/>
      </w:rPr>
    </w:lvl>
    <w:lvl w:ilvl="5" w:tplc="C484B17C">
      <w:start w:val="1"/>
      <w:numFmt w:val="bullet"/>
      <w:lvlText w:val=""/>
      <w:lvlJc w:val="left"/>
      <w:pPr>
        <w:ind w:left="720" w:hanging="360"/>
      </w:pPr>
      <w:rPr>
        <w:rFonts w:ascii="Symbol" w:hAnsi="Symbol"/>
      </w:rPr>
    </w:lvl>
    <w:lvl w:ilvl="6" w:tplc="7D3AB066">
      <w:start w:val="1"/>
      <w:numFmt w:val="bullet"/>
      <w:lvlText w:val=""/>
      <w:lvlJc w:val="left"/>
      <w:pPr>
        <w:ind w:left="720" w:hanging="360"/>
      </w:pPr>
      <w:rPr>
        <w:rFonts w:ascii="Symbol" w:hAnsi="Symbol"/>
      </w:rPr>
    </w:lvl>
    <w:lvl w:ilvl="7" w:tplc="D0A29030">
      <w:start w:val="1"/>
      <w:numFmt w:val="bullet"/>
      <w:lvlText w:val=""/>
      <w:lvlJc w:val="left"/>
      <w:pPr>
        <w:ind w:left="720" w:hanging="360"/>
      </w:pPr>
      <w:rPr>
        <w:rFonts w:ascii="Symbol" w:hAnsi="Symbol"/>
      </w:rPr>
    </w:lvl>
    <w:lvl w:ilvl="8" w:tplc="FDE28DE4">
      <w:start w:val="1"/>
      <w:numFmt w:val="bullet"/>
      <w:lvlText w:val=""/>
      <w:lvlJc w:val="left"/>
      <w:pPr>
        <w:ind w:left="720" w:hanging="360"/>
      </w:pPr>
      <w:rPr>
        <w:rFonts w:ascii="Symbol" w:hAnsi="Symbol"/>
      </w:rPr>
    </w:lvl>
  </w:abstractNum>
  <w:abstractNum w:abstractNumId="19" w15:restartNumberingAfterBreak="0">
    <w:nsid w:val="23AB170C"/>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0" w15:restartNumberingAfterBreak="0">
    <w:nsid w:val="25D8159D"/>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1" w15:restartNumberingAfterBreak="0">
    <w:nsid w:val="274955A3"/>
    <w:multiLevelType w:val="hybridMultilevel"/>
    <w:tmpl w:val="44F849B8"/>
    <w:lvl w:ilvl="0" w:tplc="A6800536">
      <w:start w:val="1"/>
      <w:numFmt w:val="bullet"/>
      <w:lvlText w:val=""/>
      <w:lvlJc w:val="left"/>
      <w:pPr>
        <w:ind w:left="720" w:hanging="360"/>
      </w:pPr>
      <w:rPr>
        <w:rFonts w:ascii="Symbol" w:hAnsi="Symbol"/>
      </w:rPr>
    </w:lvl>
    <w:lvl w:ilvl="1" w:tplc="42F8B054">
      <w:start w:val="1"/>
      <w:numFmt w:val="bullet"/>
      <w:lvlText w:val=""/>
      <w:lvlJc w:val="left"/>
      <w:pPr>
        <w:ind w:left="720" w:hanging="360"/>
      </w:pPr>
      <w:rPr>
        <w:rFonts w:ascii="Symbol" w:hAnsi="Symbol"/>
      </w:rPr>
    </w:lvl>
    <w:lvl w:ilvl="2" w:tplc="3DA6620E">
      <w:start w:val="1"/>
      <w:numFmt w:val="bullet"/>
      <w:lvlText w:val=""/>
      <w:lvlJc w:val="left"/>
      <w:pPr>
        <w:ind w:left="720" w:hanging="360"/>
      </w:pPr>
      <w:rPr>
        <w:rFonts w:ascii="Symbol" w:hAnsi="Symbol"/>
      </w:rPr>
    </w:lvl>
    <w:lvl w:ilvl="3" w:tplc="4C82AA7C">
      <w:start w:val="1"/>
      <w:numFmt w:val="bullet"/>
      <w:lvlText w:val=""/>
      <w:lvlJc w:val="left"/>
      <w:pPr>
        <w:ind w:left="720" w:hanging="360"/>
      </w:pPr>
      <w:rPr>
        <w:rFonts w:ascii="Symbol" w:hAnsi="Symbol"/>
      </w:rPr>
    </w:lvl>
    <w:lvl w:ilvl="4" w:tplc="C1FC65C0">
      <w:start w:val="1"/>
      <w:numFmt w:val="bullet"/>
      <w:lvlText w:val=""/>
      <w:lvlJc w:val="left"/>
      <w:pPr>
        <w:ind w:left="720" w:hanging="360"/>
      </w:pPr>
      <w:rPr>
        <w:rFonts w:ascii="Symbol" w:hAnsi="Symbol"/>
      </w:rPr>
    </w:lvl>
    <w:lvl w:ilvl="5" w:tplc="CD9C7360">
      <w:start w:val="1"/>
      <w:numFmt w:val="bullet"/>
      <w:lvlText w:val=""/>
      <w:lvlJc w:val="left"/>
      <w:pPr>
        <w:ind w:left="720" w:hanging="360"/>
      </w:pPr>
      <w:rPr>
        <w:rFonts w:ascii="Symbol" w:hAnsi="Symbol"/>
      </w:rPr>
    </w:lvl>
    <w:lvl w:ilvl="6" w:tplc="882A2C10">
      <w:start w:val="1"/>
      <w:numFmt w:val="bullet"/>
      <w:lvlText w:val=""/>
      <w:lvlJc w:val="left"/>
      <w:pPr>
        <w:ind w:left="720" w:hanging="360"/>
      </w:pPr>
      <w:rPr>
        <w:rFonts w:ascii="Symbol" w:hAnsi="Symbol"/>
      </w:rPr>
    </w:lvl>
    <w:lvl w:ilvl="7" w:tplc="C55AC3BA">
      <w:start w:val="1"/>
      <w:numFmt w:val="bullet"/>
      <w:lvlText w:val=""/>
      <w:lvlJc w:val="left"/>
      <w:pPr>
        <w:ind w:left="720" w:hanging="360"/>
      </w:pPr>
      <w:rPr>
        <w:rFonts w:ascii="Symbol" w:hAnsi="Symbol"/>
      </w:rPr>
    </w:lvl>
    <w:lvl w:ilvl="8" w:tplc="40C41C18">
      <w:start w:val="1"/>
      <w:numFmt w:val="bullet"/>
      <w:lvlText w:val=""/>
      <w:lvlJc w:val="left"/>
      <w:pPr>
        <w:ind w:left="720" w:hanging="360"/>
      </w:pPr>
      <w:rPr>
        <w:rFonts w:ascii="Symbol" w:hAnsi="Symbol"/>
      </w:rPr>
    </w:lvl>
  </w:abstractNum>
  <w:abstractNum w:abstractNumId="22" w15:restartNumberingAfterBreak="0">
    <w:nsid w:val="2A460890"/>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3" w15:restartNumberingAfterBreak="0">
    <w:nsid w:val="2EFF2894"/>
    <w:multiLevelType w:val="hybridMultilevel"/>
    <w:tmpl w:val="E9F4B6F2"/>
    <w:lvl w:ilvl="0" w:tplc="0212C2FE">
      <w:start w:val="1"/>
      <w:numFmt w:val="bullet"/>
      <w:lvlText w:val=""/>
      <w:lvlJc w:val="left"/>
      <w:pPr>
        <w:ind w:left="720" w:hanging="360"/>
      </w:pPr>
      <w:rPr>
        <w:rFonts w:ascii="Symbol" w:hAnsi="Symbol"/>
      </w:rPr>
    </w:lvl>
    <w:lvl w:ilvl="1" w:tplc="0CFC88E2">
      <w:start w:val="1"/>
      <w:numFmt w:val="bullet"/>
      <w:lvlText w:val=""/>
      <w:lvlJc w:val="left"/>
      <w:pPr>
        <w:ind w:left="720" w:hanging="360"/>
      </w:pPr>
      <w:rPr>
        <w:rFonts w:ascii="Symbol" w:hAnsi="Symbol"/>
      </w:rPr>
    </w:lvl>
    <w:lvl w:ilvl="2" w:tplc="ADAE7C42">
      <w:start w:val="1"/>
      <w:numFmt w:val="bullet"/>
      <w:lvlText w:val=""/>
      <w:lvlJc w:val="left"/>
      <w:pPr>
        <w:ind w:left="720" w:hanging="360"/>
      </w:pPr>
      <w:rPr>
        <w:rFonts w:ascii="Symbol" w:hAnsi="Symbol"/>
      </w:rPr>
    </w:lvl>
    <w:lvl w:ilvl="3" w:tplc="84E81C12">
      <w:start w:val="1"/>
      <w:numFmt w:val="bullet"/>
      <w:lvlText w:val=""/>
      <w:lvlJc w:val="left"/>
      <w:pPr>
        <w:ind w:left="720" w:hanging="360"/>
      </w:pPr>
      <w:rPr>
        <w:rFonts w:ascii="Symbol" w:hAnsi="Symbol"/>
      </w:rPr>
    </w:lvl>
    <w:lvl w:ilvl="4" w:tplc="410CFED4">
      <w:start w:val="1"/>
      <w:numFmt w:val="bullet"/>
      <w:lvlText w:val=""/>
      <w:lvlJc w:val="left"/>
      <w:pPr>
        <w:ind w:left="720" w:hanging="360"/>
      </w:pPr>
      <w:rPr>
        <w:rFonts w:ascii="Symbol" w:hAnsi="Symbol"/>
      </w:rPr>
    </w:lvl>
    <w:lvl w:ilvl="5" w:tplc="CA0E157E">
      <w:start w:val="1"/>
      <w:numFmt w:val="bullet"/>
      <w:lvlText w:val=""/>
      <w:lvlJc w:val="left"/>
      <w:pPr>
        <w:ind w:left="720" w:hanging="360"/>
      </w:pPr>
      <w:rPr>
        <w:rFonts w:ascii="Symbol" w:hAnsi="Symbol"/>
      </w:rPr>
    </w:lvl>
    <w:lvl w:ilvl="6" w:tplc="F1562F92">
      <w:start w:val="1"/>
      <w:numFmt w:val="bullet"/>
      <w:lvlText w:val=""/>
      <w:lvlJc w:val="left"/>
      <w:pPr>
        <w:ind w:left="720" w:hanging="360"/>
      </w:pPr>
      <w:rPr>
        <w:rFonts w:ascii="Symbol" w:hAnsi="Symbol"/>
      </w:rPr>
    </w:lvl>
    <w:lvl w:ilvl="7" w:tplc="6DDAD8D2">
      <w:start w:val="1"/>
      <w:numFmt w:val="bullet"/>
      <w:lvlText w:val=""/>
      <w:lvlJc w:val="left"/>
      <w:pPr>
        <w:ind w:left="720" w:hanging="360"/>
      </w:pPr>
      <w:rPr>
        <w:rFonts w:ascii="Symbol" w:hAnsi="Symbol"/>
      </w:rPr>
    </w:lvl>
    <w:lvl w:ilvl="8" w:tplc="75CA66B0">
      <w:start w:val="1"/>
      <w:numFmt w:val="bullet"/>
      <w:lvlText w:val=""/>
      <w:lvlJc w:val="left"/>
      <w:pPr>
        <w:ind w:left="720" w:hanging="360"/>
      </w:pPr>
      <w:rPr>
        <w:rFonts w:ascii="Symbol" w:hAnsi="Symbol"/>
      </w:rPr>
    </w:lvl>
  </w:abstractNum>
  <w:abstractNum w:abstractNumId="24" w15:restartNumberingAfterBreak="0">
    <w:nsid w:val="30823593"/>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5" w15:restartNumberingAfterBreak="0">
    <w:nsid w:val="353B5BF0"/>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6" w15:restartNumberingAfterBreak="0">
    <w:nsid w:val="3A7A28D3"/>
    <w:multiLevelType w:val="multilevel"/>
    <w:tmpl w:val="C42209AC"/>
    <w:styleLink w:val="CDOSCCR"/>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7" w15:restartNumberingAfterBreak="0">
    <w:nsid w:val="3FF14718"/>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8" w15:restartNumberingAfterBreak="0">
    <w:nsid w:val="432A5C0F"/>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29" w15:restartNumberingAfterBreak="0">
    <w:nsid w:val="4542386B"/>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30" w15:restartNumberingAfterBreak="0">
    <w:nsid w:val="45D41FAD"/>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31" w15:restartNumberingAfterBreak="0">
    <w:nsid w:val="4C5A5B08"/>
    <w:multiLevelType w:val="hybridMultilevel"/>
    <w:tmpl w:val="5BA40352"/>
    <w:lvl w:ilvl="0" w:tplc="04090015">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55222EA7"/>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33" w15:restartNumberingAfterBreak="0">
    <w:nsid w:val="563F6707"/>
    <w:multiLevelType w:val="multilevel"/>
    <w:tmpl w:val="C42209AC"/>
    <w:numStyleLink w:val="CDOSCCR"/>
  </w:abstractNum>
  <w:abstractNum w:abstractNumId="34" w15:restartNumberingAfterBreak="0">
    <w:nsid w:val="565D75D8"/>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35" w15:restartNumberingAfterBreak="0">
    <w:nsid w:val="56D873C4"/>
    <w:multiLevelType w:val="hybridMultilevel"/>
    <w:tmpl w:val="EC7606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57EE0DB6"/>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37" w15:restartNumberingAfterBreak="0">
    <w:nsid w:val="5ED67B99"/>
    <w:multiLevelType w:val="hybridMultilevel"/>
    <w:tmpl w:val="FCF2739C"/>
    <w:lvl w:ilvl="0" w:tplc="8B9A07F2">
      <w:start w:val="1"/>
      <w:numFmt w:val="bullet"/>
      <w:lvlText w:val=""/>
      <w:lvlJc w:val="left"/>
      <w:pPr>
        <w:ind w:left="720" w:hanging="360"/>
      </w:pPr>
      <w:rPr>
        <w:rFonts w:ascii="Symbol" w:hAnsi="Symbol"/>
      </w:rPr>
    </w:lvl>
    <w:lvl w:ilvl="1" w:tplc="2C18E73C">
      <w:start w:val="1"/>
      <w:numFmt w:val="bullet"/>
      <w:lvlText w:val=""/>
      <w:lvlJc w:val="left"/>
      <w:pPr>
        <w:ind w:left="720" w:hanging="360"/>
      </w:pPr>
      <w:rPr>
        <w:rFonts w:ascii="Symbol" w:hAnsi="Symbol"/>
      </w:rPr>
    </w:lvl>
    <w:lvl w:ilvl="2" w:tplc="823E1EF8">
      <w:start w:val="1"/>
      <w:numFmt w:val="bullet"/>
      <w:lvlText w:val=""/>
      <w:lvlJc w:val="left"/>
      <w:pPr>
        <w:ind w:left="720" w:hanging="360"/>
      </w:pPr>
      <w:rPr>
        <w:rFonts w:ascii="Symbol" w:hAnsi="Symbol"/>
      </w:rPr>
    </w:lvl>
    <w:lvl w:ilvl="3" w:tplc="9A88D8A8">
      <w:start w:val="1"/>
      <w:numFmt w:val="bullet"/>
      <w:lvlText w:val=""/>
      <w:lvlJc w:val="left"/>
      <w:pPr>
        <w:ind w:left="720" w:hanging="360"/>
      </w:pPr>
      <w:rPr>
        <w:rFonts w:ascii="Symbol" w:hAnsi="Symbol"/>
      </w:rPr>
    </w:lvl>
    <w:lvl w:ilvl="4" w:tplc="41C47EAC">
      <w:start w:val="1"/>
      <w:numFmt w:val="bullet"/>
      <w:lvlText w:val=""/>
      <w:lvlJc w:val="left"/>
      <w:pPr>
        <w:ind w:left="720" w:hanging="360"/>
      </w:pPr>
      <w:rPr>
        <w:rFonts w:ascii="Symbol" w:hAnsi="Symbol"/>
      </w:rPr>
    </w:lvl>
    <w:lvl w:ilvl="5" w:tplc="05481E9C">
      <w:start w:val="1"/>
      <w:numFmt w:val="bullet"/>
      <w:lvlText w:val=""/>
      <w:lvlJc w:val="left"/>
      <w:pPr>
        <w:ind w:left="720" w:hanging="360"/>
      </w:pPr>
      <w:rPr>
        <w:rFonts w:ascii="Symbol" w:hAnsi="Symbol"/>
      </w:rPr>
    </w:lvl>
    <w:lvl w:ilvl="6" w:tplc="8A4060E4">
      <w:start w:val="1"/>
      <w:numFmt w:val="bullet"/>
      <w:lvlText w:val=""/>
      <w:lvlJc w:val="left"/>
      <w:pPr>
        <w:ind w:left="720" w:hanging="360"/>
      </w:pPr>
      <w:rPr>
        <w:rFonts w:ascii="Symbol" w:hAnsi="Symbol"/>
      </w:rPr>
    </w:lvl>
    <w:lvl w:ilvl="7" w:tplc="75387552">
      <w:start w:val="1"/>
      <w:numFmt w:val="bullet"/>
      <w:lvlText w:val=""/>
      <w:lvlJc w:val="left"/>
      <w:pPr>
        <w:ind w:left="720" w:hanging="360"/>
      </w:pPr>
      <w:rPr>
        <w:rFonts w:ascii="Symbol" w:hAnsi="Symbol"/>
      </w:rPr>
    </w:lvl>
    <w:lvl w:ilvl="8" w:tplc="611E3CA6">
      <w:start w:val="1"/>
      <w:numFmt w:val="bullet"/>
      <w:lvlText w:val=""/>
      <w:lvlJc w:val="left"/>
      <w:pPr>
        <w:ind w:left="720" w:hanging="360"/>
      </w:pPr>
      <w:rPr>
        <w:rFonts w:ascii="Symbol" w:hAnsi="Symbol"/>
      </w:rPr>
    </w:lvl>
  </w:abstractNum>
  <w:abstractNum w:abstractNumId="38" w15:restartNumberingAfterBreak="0">
    <w:nsid w:val="69495098"/>
    <w:multiLevelType w:val="multilevel"/>
    <w:tmpl w:val="5ECADD2C"/>
    <w:lvl w:ilvl="0">
      <w:start w:val="12"/>
      <w:numFmt w:val="decimal"/>
      <w:lvlText w:val="%1"/>
      <w:lvlJc w:val="left"/>
      <w:pPr>
        <w:ind w:left="420" w:hanging="420"/>
      </w:pPr>
      <w:rPr>
        <w:rFonts w:hint="default"/>
      </w:rPr>
    </w:lvl>
    <w:lvl w:ilvl="1">
      <w:start w:val="1"/>
      <w:numFmt w:val="decimal"/>
      <w:lvlText w:val="%1.%2"/>
      <w:lvlJc w:val="left"/>
      <w:pPr>
        <w:ind w:left="420" w:hanging="4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69FB1886"/>
    <w:multiLevelType w:val="hybridMultilevel"/>
    <w:tmpl w:val="0E3C9062"/>
    <w:lvl w:ilvl="0" w:tplc="67F0F2A8">
      <w:start w:val="1"/>
      <w:numFmt w:val="bullet"/>
      <w:lvlText w:val=""/>
      <w:lvlJc w:val="left"/>
      <w:pPr>
        <w:ind w:left="1440" w:hanging="360"/>
      </w:pPr>
      <w:rPr>
        <w:rFonts w:ascii="Symbol" w:hAnsi="Symbol"/>
      </w:rPr>
    </w:lvl>
    <w:lvl w:ilvl="1" w:tplc="A7A876BE">
      <w:start w:val="1"/>
      <w:numFmt w:val="bullet"/>
      <w:lvlText w:val=""/>
      <w:lvlJc w:val="left"/>
      <w:pPr>
        <w:ind w:left="1440" w:hanging="360"/>
      </w:pPr>
      <w:rPr>
        <w:rFonts w:ascii="Symbol" w:hAnsi="Symbol"/>
      </w:rPr>
    </w:lvl>
    <w:lvl w:ilvl="2" w:tplc="BF26B716">
      <w:start w:val="1"/>
      <w:numFmt w:val="bullet"/>
      <w:lvlText w:val=""/>
      <w:lvlJc w:val="left"/>
      <w:pPr>
        <w:ind w:left="1440" w:hanging="360"/>
      </w:pPr>
      <w:rPr>
        <w:rFonts w:ascii="Symbol" w:hAnsi="Symbol"/>
      </w:rPr>
    </w:lvl>
    <w:lvl w:ilvl="3" w:tplc="5D76149A">
      <w:start w:val="1"/>
      <w:numFmt w:val="bullet"/>
      <w:lvlText w:val=""/>
      <w:lvlJc w:val="left"/>
      <w:pPr>
        <w:ind w:left="1440" w:hanging="360"/>
      </w:pPr>
      <w:rPr>
        <w:rFonts w:ascii="Symbol" w:hAnsi="Symbol"/>
      </w:rPr>
    </w:lvl>
    <w:lvl w:ilvl="4" w:tplc="B6764096">
      <w:start w:val="1"/>
      <w:numFmt w:val="bullet"/>
      <w:lvlText w:val=""/>
      <w:lvlJc w:val="left"/>
      <w:pPr>
        <w:ind w:left="1440" w:hanging="360"/>
      </w:pPr>
      <w:rPr>
        <w:rFonts w:ascii="Symbol" w:hAnsi="Symbol"/>
      </w:rPr>
    </w:lvl>
    <w:lvl w:ilvl="5" w:tplc="2C46DD30">
      <w:start w:val="1"/>
      <w:numFmt w:val="bullet"/>
      <w:lvlText w:val=""/>
      <w:lvlJc w:val="left"/>
      <w:pPr>
        <w:ind w:left="1440" w:hanging="360"/>
      </w:pPr>
      <w:rPr>
        <w:rFonts w:ascii="Symbol" w:hAnsi="Symbol"/>
      </w:rPr>
    </w:lvl>
    <w:lvl w:ilvl="6" w:tplc="29F26BAE">
      <w:start w:val="1"/>
      <w:numFmt w:val="bullet"/>
      <w:lvlText w:val=""/>
      <w:lvlJc w:val="left"/>
      <w:pPr>
        <w:ind w:left="1440" w:hanging="360"/>
      </w:pPr>
      <w:rPr>
        <w:rFonts w:ascii="Symbol" w:hAnsi="Symbol"/>
      </w:rPr>
    </w:lvl>
    <w:lvl w:ilvl="7" w:tplc="73FA9FD2">
      <w:start w:val="1"/>
      <w:numFmt w:val="bullet"/>
      <w:lvlText w:val=""/>
      <w:lvlJc w:val="left"/>
      <w:pPr>
        <w:ind w:left="1440" w:hanging="360"/>
      </w:pPr>
      <w:rPr>
        <w:rFonts w:ascii="Symbol" w:hAnsi="Symbol"/>
      </w:rPr>
    </w:lvl>
    <w:lvl w:ilvl="8" w:tplc="E35CBDF8">
      <w:start w:val="1"/>
      <w:numFmt w:val="bullet"/>
      <w:lvlText w:val=""/>
      <w:lvlJc w:val="left"/>
      <w:pPr>
        <w:ind w:left="1440" w:hanging="360"/>
      </w:pPr>
      <w:rPr>
        <w:rFonts w:ascii="Symbol" w:hAnsi="Symbol"/>
      </w:rPr>
    </w:lvl>
  </w:abstractNum>
  <w:abstractNum w:abstractNumId="40" w15:restartNumberingAfterBreak="0">
    <w:nsid w:val="6B33494B"/>
    <w:multiLevelType w:val="hybridMultilevel"/>
    <w:tmpl w:val="0BA2AE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6B6D0569"/>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42" w15:restartNumberingAfterBreak="0">
    <w:nsid w:val="6CF07112"/>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43" w15:restartNumberingAfterBreak="0">
    <w:nsid w:val="72AB5765"/>
    <w:multiLevelType w:val="multilevel"/>
    <w:tmpl w:val="C42209AC"/>
    <w:lvl w:ilvl="0">
      <w:start w:val="1"/>
      <w:numFmt w:val="upperLetter"/>
      <w:lvlText w:val="%1."/>
      <w:lvlJc w:val="left"/>
      <w:pPr>
        <w:ind w:left="720" w:hanging="720"/>
      </w:pPr>
      <w:rPr>
        <w:rFonts w:hint="default"/>
      </w:rPr>
    </w:lvl>
    <w:lvl w:ilvl="1">
      <w:start w:val="1"/>
      <w:numFmt w:val="decimal"/>
      <w:lvlText w:val="%2."/>
      <w:lvlJc w:val="left"/>
      <w:pPr>
        <w:ind w:left="1440" w:hanging="720"/>
      </w:pPr>
      <w:rPr>
        <w:rFonts w:hint="default"/>
      </w:rPr>
    </w:lvl>
    <w:lvl w:ilvl="2">
      <w:start w:val="1"/>
      <w:numFmt w:val="lowerLetter"/>
      <w:lvlText w:val="%3."/>
      <w:lvlJc w:val="left"/>
      <w:pPr>
        <w:ind w:left="2160" w:hanging="720"/>
      </w:pPr>
      <w:rPr>
        <w:rFonts w:hint="default"/>
      </w:rPr>
    </w:lvl>
    <w:lvl w:ilvl="3">
      <w:start w:val="1"/>
      <w:numFmt w:val="decimal"/>
      <w:lvlText w:val="(%4)"/>
      <w:lvlJc w:val="left"/>
      <w:pPr>
        <w:ind w:left="2880" w:hanging="720"/>
      </w:pPr>
      <w:rPr>
        <w:rFonts w:hint="default"/>
      </w:rPr>
    </w:lvl>
    <w:lvl w:ilvl="4">
      <w:start w:val="1"/>
      <w:numFmt w:val="lowerLetter"/>
      <w:lvlText w:val="(%5)"/>
      <w:lvlJc w:val="left"/>
      <w:pPr>
        <w:ind w:left="3600" w:hanging="720"/>
      </w:pPr>
      <w:rPr>
        <w:rFonts w:hint="default"/>
      </w:rPr>
    </w:lvl>
    <w:lvl w:ilvl="5">
      <w:start w:val="1"/>
      <w:numFmt w:val="lowerRoman"/>
      <w:lvlText w:val="(%6)"/>
      <w:lvlJc w:val="left"/>
      <w:pPr>
        <w:ind w:left="4320" w:hanging="720"/>
      </w:pPr>
      <w:rPr>
        <w:rFonts w:hint="default"/>
      </w:rPr>
    </w:lvl>
    <w:lvl w:ilvl="6">
      <w:start w:val="1"/>
      <w:numFmt w:val="decimal"/>
      <w:lvlText w:val="%7."/>
      <w:lvlJc w:val="left"/>
      <w:pPr>
        <w:ind w:left="5040" w:hanging="720"/>
      </w:pPr>
      <w:rPr>
        <w:rFonts w:hint="default"/>
      </w:rPr>
    </w:lvl>
    <w:lvl w:ilvl="7">
      <w:start w:val="1"/>
      <w:numFmt w:val="lowerLetter"/>
      <w:lvlText w:val="%8."/>
      <w:lvlJc w:val="left"/>
      <w:pPr>
        <w:ind w:left="5760" w:hanging="720"/>
      </w:pPr>
      <w:rPr>
        <w:rFonts w:hint="default"/>
      </w:rPr>
    </w:lvl>
    <w:lvl w:ilvl="8">
      <w:start w:val="1"/>
      <w:numFmt w:val="lowerRoman"/>
      <w:lvlText w:val="%9."/>
      <w:lvlJc w:val="left"/>
      <w:pPr>
        <w:ind w:left="6480" w:hanging="720"/>
      </w:pPr>
      <w:rPr>
        <w:rFonts w:hint="default"/>
      </w:rPr>
    </w:lvl>
  </w:abstractNum>
  <w:abstractNum w:abstractNumId="44" w15:restartNumberingAfterBreak="0">
    <w:nsid w:val="7D7700AC"/>
    <w:multiLevelType w:val="hybridMultilevel"/>
    <w:tmpl w:val="E18C7D10"/>
    <w:lvl w:ilvl="0" w:tplc="679082B4">
      <w:start w:val="1"/>
      <w:numFmt w:val="bullet"/>
      <w:lvlText w:val=""/>
      <w:lvlJc w:val="left"/>
      <w:pPr>
        <w:ind w:left="720" w:hanging="360"/>
      </w:pPr>
      <w:rPr>
        <w:rFonts w:ascii="Symbol" w:hAnsi="Symbol"/>
      </w:rPr>
    </w:lvl>
    <w:lvl w:ilvl="1" w:tplc="C7F22BEC">
      <w:start w:val="1"/>
      <w:numFmt w:val="bullet"/>
      <w:lvlText w:val=""/>
      <w:lvlJc w:val="left"/>
      <w:pPr>
        <w:ind w:left="720" w:hanging="360"/>
      </w:pPr>
      <w:rPr>
        <w:rFonts w:ascii="Symbol" w:hAnsi="Symbol"/>
      </w:rPr>
    </w:lvl>
    <w:lvl w:ilvl="2" w:tplc="47202A66">
      <w:start w:val="1"/>
      <w:numFmt w:val="bullet"/>
      <w:lvlText w:val=""/>
      <w:lvlJc w:val="left"/>
      <w:pPr>
        <w:ind w:left="720" w:hanging="360"/>
      </w:pPr>
      <w:rPr>
        <w:rFonts w:ascii="Symbol" w:hAnsi="Symbol"/>
      </w:rPr>
    </w:lvl>
    <w:lvl w:ilvl="3" w:tplc="15386E4E">
      <w:start w:val="1"/>
      <w:numFmt w:val="bullet"/>
      <w:lvlText w:val=""/>
      <w:lvlJc w:val="left"/>
      <w:pPr>
        <w:ind w:left="720" w:hanging="360"/>
      </w:pPr>
      <w:rPr>
        <w:rFonts w:ascii="Symbol" w:hAnsi="Symbol"/>
      </w:rPr>
    </w:lvl>
    <w:lvl w:ilvl="4" w:tplc="037E725C">
      <w:start w:val="1"/>
      <w:numFmt w:val="bullet"/>
      <w:lvlText w:val=""/>
      <w:lvlJc w:val="left"/>
      <w:pPr>
        <w:ind w:left="720" w:hanging="360"/>
      </w:pPr>
      <w:rPr>
        <w:rFonts w:ascii="Symbol" w:hAnsi="Symbol"/>
      </w:rPr>
    </w:lvl>
    <w:lvl w:ilvl="5" w:tplc="D0A26E70">
      <w:start w:val="1"/>
      <w:numFmt w:val="bullet"/>
      <w:lvlText w:val=""/>
      <w:lvlJc w:val="left"/>
      <w:pPr>
        <w:ind w:left="720" w:hanging="360"/>
      </w:pPr>
      <w:rPr>
        <w:rFonts w:ascii="Symbol" w:hAnsi="Symbol"/>
      </w:rPr>
    </w:lvl>
    <w:lvl w:ilvl="6" w:tplc="4726C932">
      <w:start w:val="1"/>
      <w:numFmt w:val="bullet"/>
      <w:lvlText w:val=""/>
      <w:lvlJc w:val="left"/>
      <w:pPr>
        <w:ind w:left="720" w:hanging="360"/>
      </w:pPr>
      <w:rPr>
        <w:rFonts w:ascii="Symbol" w:hAnsi="Symbol"/>
      </w:rPr>
    </w:lvl>
    <w:lvl w:ilvl="7" w:tplc="F628F0DE">
      <w:start w:val="1"/>
      <w:numFmt w:val="bullet"/>
      <w:lvlText w:val=""/>
      <w:lvlJc w:val="left"/>
      <w:pPr>
        <w:ind w:left="720" w:hanging="360"/>
      </w:pPr>
      <w:rPr>
        <w:rFonts w:ascii="Symbol" w:hAnsi="Symbol"/>
      </w:rPr>
    </w:lvl>
    <w:lvl w:ilvl="8" w:tplc="F46EA2C8">
      <w:start w:val="1"/>
      <w:numFmt w:val="bullet"/>
      <w:lvlText w:val=""/>
      <w:lvlJc w:val="left"/>
      <w:pPr>
        <w:ind w:left="720" w:hanging="360"/>
      </w:pPr>
      <w:rPr>
        <w:rFonts w:ascii="Symbol" w:hAnsi="Symbol"/>
      </w:rPr>
    </w:lvl>
  </w:abstractNum>
  <w:num w:numId="1" w16cid:durableId="236018032">
    <w:abstractNumId w:val="26"/>
  </w:num>
  <w:num w:numId="2" w16cid:durableId="2116245184">
    <w:abstractNumId w:val="33"/>
    <w:lvlOverride w:ilvl="0">
      <w:lvl w:ilvl="0">
        <w:start w:val="1"/>
        <w:numFmt w:val="upperLetter"/>
        <w:lvlText w:val="%1."/>
        <w:lvlJc w:val="left"/>
        <w:pPr>
          <w:ind w:left="720" w:hanging="720"/>
        </w:pPr>
        <w:rPr>
          <w:rFonts w:hint="default"/>
          <w:color w:val="auto"/>
        </w:rPr>
      </w:lvl>
    </w:lvlOverride>
  </w:num>
  <w:num w:numId="3" w16cid:durableId="790589024">
    <w:abstractNumId w:val="27"/>
  </w:num>
  <w:num w:numId="4" w16cid:durableId="428938249">
    <w:abstractNumId w:val="24"/>
  </w:num>
  <w:num w:numId="5" w16cid:durableId="1724713237">
    <w:abstractNumId w:val="30"/>
  </w:num>
  <w:num w:numId="6" w16cid:durableId="461310048">
    <w:abstractNumId w:val="11"/>
  </w:num>
  <w:num w:numId="7" w16cid:durableId="1006322920">
    <w:abstractNumId w:val="22"/>
  </w:num>
  <w:num w:numId="8" w16cid:durableId="305091306">
    <w:abstractNumId w:val="43"/>
  </w:num>
  <w:num w:numId="9" w16cid:durableId="40060954">
    <w:abstractNumId w:val="28"/>
  </w:num>
  <w:num w:numId="10" w16cid:durableId="261452526">
    <w:abstractNumId w:val="29"/>
  </w:num>
  <w:num w:numId="11" w16cid:durableId="847714303">
    <w:abstractNumId w:val="12"/>
  </w:num>
  <w:num w:numId="12" w16cid:durableId="1325358442">
    <w:abstractNumId w:val="19"/>
  </w:num>
  <w:num w:numId="13" w16cid:durableId="685180111">
    <w:abstractNumId w:val="36"/>
  </w:num>
  <w:num w:numId="14" w16cid:durableId="1063871566">
    <w:abstractNumId w:val="25"/>
  </w:num>
  <w:num w:numId="15" w16cid:durableId="469522339">
    <w:abstractNumId w:val="42"/>
  </w:num>
  <w:num w:numId="16" w16cid:durableId="1043943951">
    <w:abstractNumId w:val="41"/>
  </w:num>
  <w:num w:numId="17" w16cid:durableId="895430027">
    <w:abstractNumId w:val="34"/>
  </w:num>
  <w:num w:numId="18" w16cid:durableId="1569605582">
    <w:abstractNumId w:val="13"/>
  </w:num>
  <w:num w:numId="19" w16cid:durableId="2092770611">
    <w:abstractNumId w:val="32"/>
  </w:num>
  <w:num w:numId="20" w16cid:durableId="759907990">
    <w:abstractNumId w:val="39"/>
  </w:num>
  <w:num w:numId="21" w16cid:durableId="1252474611">
    <w:abstractNumId w:val="38"/>
  </w:num>
  <w:num w:numId="22" w16cid:durableId="141191502">
    <w:abstractNumId w:val="17"/>
  </w:num>
  <w:num w:numId="23" w16cid:durableId="2065564951">
    <w:abstractNumId w:val="40"/>
  </w:num>
  <w:num w:numId="24" w16cid:durableId="1605960945">
    <w:abstractNumId w:val="10"/>
  </w:num>
  <w:num w:numId="25" w16cid:durableId="1655068150">
    <w:abstractNumId w:val="23"/>
  </w:num>
  <w:num w:numId="26" w16cid:durableId="2134638833">
    <w:abstractNumId w:val="9"/>
  </w:num>
  <w:num w:numId="27" w16cid:durableId="1108155446">
    <w:abstractNumId w:val="7"/>
  </w:num>
  <w:num w:numId="28" w16cid:durableId="2077706159">
    <w:abstractNumId w:val="6"/>
  </w:num>
  <w:num w:numId="29" w16cid:durableId="933897359">
    <w:abstractNumId w:val="5"/>
  </w:num>
  <w:num w:numId="30" w16cid:durableId="746609350">
    <w:abstractNumId w:val="4"/>
  </w:num>
  <w:num w:numId="31" w16cid:durableId="627786051">
    <w:abstractNumId w:val="8"/>
  </w:num>
  <w:num w:numId="32" w16cid:durableId="1561210284">
    <w:abstractNumId w:val="3"/>
  </w:num>
  <w:num w:numId="33" w16cid:durableId="1326402002">
    <w:abstractNumId w:val="2"/>
  </w:num>
  <w:num w:numId="34" w16cid:durableId="1064452073">
    <w:abstractNumId w:val="1"/>
  </w:num>
  <w:num w:numId="35" w16cid:durableId="203714563">
    <w:abstractNumId w:val="0"/>
  </w:num>
  <w:num w:numId="36" w16cid:durableId="1709718470">
    <w:abstractNumId w:val="35"/>
  </w:num>
  <w:num w:numId="37" w16cid:durableId="137263183">
    <w:abstractNumId w:val="14"/>
  </w:num>
  <w:num w:numId="38" w16cid:durableId="1771395061">
    <w:abstractNumId w:val="18"/>
  </w:num>
  <w:num w:numId="39" w16cid:durableId="742217141">
    <w:abstractNumId w:val="16"/>
  </w:num>
  <w:num w:numId="40" w16cid:durableId="1265921609">
    <w:abstractNumId w:val="20"/>
  </w:num>
  <w:num w:numId="41" w16cid:durableId="540096128">
    <w:abstractNumId w:val="21"/>
  </w:num>
  <w:num w:numId="42" w16cid:durableId="663709097">
    <w:abstractNumId w:val="15"/>
  </w:num>
  <w:num w:numId="43" w16cid:durableId="1205171585">
    <w:abstractNumId w:val="31"/>
  </w:num>
  <w:num w:numId="44" w16cid:durableId="1055155963">
    <w:abstractNumId w:val="44"/>
  </w:num>
  <w:num w:numId="45" w16cid:durableId="2123988627">
    <w:abstractNumId w:val="37"/>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efaultTabStop w:val="720"/>
  <w:doNotHyphenateCap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753"/>
    <w:rsid w:val="0000258A"/>
    <w:rsid w:val="00013838"/>
    <w:rsid w:val="00014E55"/>
    <w:rsid w:val="00015847"/>
    <w:rsid w:val="00023027"/>
    <w:rsid w:val="000233CD"/>
    <w:rsid w:val="00027B3B"/>
    <w:rsid w:val="00030AA7"/>
    <w:rsid w:val="00032EFE"/>
    <w:rsid w:val="00040164"/>
    <w:rsid w:val="000466E9"/>
    <w:rsid w:val="000470EC"/>
    <w:rsid w:val="00052BCD"/>
    <w:rsid w:val="00057453"/>
    <w:rsid w:val="000729C3"/>
    <w:rsid w:val="000761B5"/>
    <w:rsid w:val="000814D9"/>
    <w:rsid w:val="00091A1B"/>
    <w:rsid w:val="000933CC"/>
    <w:rsid w:val="00093B53"/>
    <w:rsid w:val="000A1546"/>
    <w:rsid w:val="000A3E83"/>
    <w:rsid w:val="000A5A5A"/>
    <w:rsid w:val="000A6B8D"/>
    <w:rsid w:val="000B1D71"/>
    <w:rsid w:val="000B2E42"/>
    <w:rsid w:val="000C435C"/>
    <w:rsid w:val="000C5361"/>
    <w:rsid w:val="000D2A82"/>
    <w:rsid w:val="000D3115"/>
    <w:rsid w:val="000D38A8"/>
    <w:rsid w:val="000D65FE"/>
    <w:rsid w:val="000F239A"/>
    <w:rsid w:val="000F3AD2"/>
    <w:rsid w:val="000F4FF6"/>
    <w:rsid w:val="00101540"/>
    <w:rsid w:val="00101E87"/>
    <w:rsid w:val="00112A8C"/>
    <w:rsid w:val="001203DC"/>
    <w:rsid w:val="00123D73"/>
    <w:rsid w:val="00130339"/>
    <w:rsid w:val="00135888"/>
    <w:rsid w:val="00136129"/>
    <w:rsid w:val="001453E5"/>
    <w:rsid w:val="00150A8E"/>
    <w:rsid w:val="001552DF"/>
    <w:rsid w:val="00156A03"/>
    <w:rsid w:val="00157A5A"/>
    <w:rsid w:val="0016241B"/>
    <w:rsid w:val="001639D4"/>
    <w:rsid w:val="00173F55"/>
    <w:rsid w:val="00176371"/>
    <w:rsid w:val="0017670E"/>
    <w:rsid w:val="0018020C"/>
    <w:rsid w:val="00193209"/>
    <w:rsid w:val="001948D9"/>
    <w:rsid w:val="00194DDA"/>
    <w:rsid w:val="001A27B2"/>
    <w:rsid w:val="001A3718"/>
    <w:rsid w:val="001C2929"/>
    <w:rsid w:val="001D0D55"/>
    <w:rsid w:val="001D4447"/>
    <w:rsid w:val="001D7598"/>
    <w:rsid w:val="001E3BA2"/>
    <w:rsid w:val="001F227D"/>
    <w:rsid w:val="00211600"/>
    <w:rsid w:val="0021361D"/>
    <w:rsid w:val="0021469B"/>
    <w:rsid w:val="002252A5"/>
    <w:rsid w:val="00242036"/>
    <w:rsid w:val="002451A9"/>
    <w:rsid w:val="002822F8"/>
    <w:rsid w:val="00283369"/>
    <w:rsid w:val="0029692E"/>
    <w:rsid w:val="002A24CF"/>
    <w:rsid w:val="002A5C0C"/>
    <w:rsid w:val="002B2183"/>
    <w:rsid w:val="002B27B6"/>
    <w:rsid w:val="002B31CD"/>
    <w:rsid w:val="002B3611"/>
    <w:rsid w:val="002C2D58"/>
    <w:rsid w:val="002C2F12"/>
    <w:rsid w:val="002C3A77"/>
    <w:rsid w:val="002C4265"/>
    <w:rsid w:val="002C5128"/>
    <w:rsid w:val="002D0740"/>
    <w:rsid w:val="002E29D1"/>
    <w:rsid w:val="002E7BAF"/>
    <w:rsid w:val="002F1905"/>
    <w:rsid w:val="002F745C"/>
    <w:rsid w:val="003022A9"/>
    <w:rsid w:val="00304210"/>
    <w:rsid w:val="003161F6"/>
    <w:rsid w:val="0032090A"/>
    <w:rsid w:val="003420B1"/>
    <w:rsid w:val="00344D69"/>
    <w:rsid w:val="003457AC"/>
    <w:rsid w:val="0035349A"/>
    <w:rsid w:val="00356142"/>
    <w:rsid w:val="00361A6F"/>
    <w:rsid w:val="00362D18"/>
    <w:rsid w:val="003635C9"/>
    <w:rsid w:val="003800C9"/>
    <w:rsid w:val="00381E39"/>
    <w:rsid w:val="00381F68"/>
    <w:rsid w:val="00383ECF"/>
    <w:rsid w:val="00395964"/>
    <w:rsid w:val="00395E19"/>
    <w:rsid w:val="00395F66"/>
    <w:rsid w:val="00396731"/>
    <w:rsid w:val="0039674E"/>
    <w:rsid w:val="003A2185"/>
    <w:rsid w:val="003B1BD7"/>
    <w:rsid w:val="003B34F1"/>
    <w:rsid w:val="003B38AB"/>
    <w:rsid w:val="003B6CA3"/>
    <w:rsid w:val="003C017C"/>
    <w:rsid w:val="003D2E68"/>
    <w:rsid w:val="003D4426"/>
    <w:rsid w:val="003D671C"/>
    <w:rsid w:val="003D78E1"/>
    <w:rsid w:val="003E4BAD"/>
    <w:rsid w:val="0040188F"/>
    <w:rsid w:val="00402A62"/>
    <w:rsid w:val="00403399"/>
    <w:rsid w:val="00406819"/>
    <w:rsid w:val="00410801"/>
    <w:rsid w:val="00417178"/>
    <w:rsid w:val="004225D2"/>
    <w:rsid w:val="004337DE"/>
    <w:rsid w:val="00433FE0"/>
    <w:rsid w:val="0043498F"/>
    <w:rsid w:val="00440F4C"/>
    <w:rsid w:val="004416B3"/>
    <w:rsid w:val="004450E8"/>
    <w:rsid w:val="00451FCF"/>
    <w:rsid w:val="00452CFD"/>
    <w:rsid w:val="00455509"/>
    <w:rsid w:val="0045598A"/>
    <w:rsid w:val="0045662C"/>
    <w:rsid w:val="00470521"/>
    <w:rsid w:val="00472FBA"/>
    <w:rsid w:val="00475A8A"/>
    <w:rsid w:val="00476FCD"/>
    <w:rsid w:val="0049255B"/>
    <w:rsid w:val="00492765"/>
    <w:rsid w:val="004A3724"/>
    <w:rsid w:val="004A7BBE"/>
    <w:rsid w:val="004B0E59"/>
    <w:rsid w:val="004B656B"/>
    <w:rsid w:val="004B7573"/>
    <w:rsid w:val="004C175C"/>
    <w:rsid w:val="004C3036"/>
    <w:rsid w:val="004C50D7"/>
    <w:rsid w:val="004C63FA"/>
    <w:rsid w:val="004C7753"/>
    <w:rsid w:val="004D507D"/>
    <w:rsid w:val="004E1D40"/>
    <w:rsid w:val="004E56E6"/>
    <w:rsid w:val="004F0E70"/>
    <w:rsid w:val="004F187C"/>
    <w:rsid w:val="004F3903"/>
    <w:rsid w:val="004F7CE1"/>
    <w:rsid w:val="0050209E"/>
    <w:rsid w:val="005052EF"/>
    <w:rsid w:val="00510D4A"/>
    <w:rsid w:val="005160AE"/>
    <w:rsid w:val="0051767A"/>
    <w:rsid w:val="00525B37"/>
    <w:rsid w:val="005278B6"/>
    <w:rsid w:val="00534342"/>
    <w:rsid w:val="0054498A"/>
    <w:rsid w:val="00544D61"/>
    <w:rsid w:val="005647C1"/>
    <w:rsid w:val="00565958"/>
    <w:rsid w:val="00573E74"/>
    <w:rsid w:val="00580E3C"/>
    <w:rsid w:val="00582E61"/>
    <w:rsid w:val="00582F1B"/>
    <w:rsid w:val="00583AB3"/>
    <w:rsid w:val="00584022"/>
    <w:rsid w:val="00585AFE"/>
    <w:rsid w:val="005A0C7D"/>
    <w:rsid w:val="005A5C5A"/>
    <w:rsid w:val="005B0B0F"/>
    <w:rsid w:val="005B1DF8"/>
    <w:rsid w:val="005B362F"/>
    <w:rsid w:val="005B5E87"/>
    <w:rsid w:val="005B7C73"/>
    <w:rsid w:val="005C1AE0"/>
    <w:rsid w:val="005C3B79"/>
    <w:rsid w:val="005C6216"/>
    <w:rsid w:val="005D0183"/>
    <w:rsid w:val="005D1B01"/>
    <w:rsid w:val="005E7C5C"/>
    <w:rsid w:val="005F20C2"/>
    <w:rsid w:val="005F2274"/>
    <w:rsid w:val="005F22C8"/>
    <w:rsid w:val="005F2938"/>
    <w:rsid w:val="005F3CE5"/>
    <w:rsid w:val="005F45A3"/>
    <w:rsid w:val="006077DC"/>
    <w:rsid w:val="00611D1E"/>
    <w:rsid w:val="00614C5A"/>
    <w:rsid w:val="00614E3A"/>
    <w:rsid w:val="00614EA6"/>
    <w:rsid w:val="00615F5E"/>
    <w:rsid w:val="00621C66"/>
    <w:rsid w:val="00636980"/>
    <w:rsid w:val="00641698"/>
    <w:rsid w:val="006437B7"/>
    <w:rsid w:val="006442DC"/>
    <w:rsid w:val="006477B2"/>
    <w:rsid w:val="00654191"/>
    <w:rsid w:val="006661BF"/>
    <w:rsid w:val="00666502"/>
    <w:rsid w:val="006712A2"/>
    <w:rsid w:val="00671CBD"/>
    <w:rsid w:val="0067239A"/>
    <w:rsid w:val="00672434"/>
    <w:rsid w:val="00680F0F"/>
    <w:rsid w:val="00686C92"/>
    <w:rsid w:val="00694BED"/>
    <w:rsid w:val="006A074C"/>
    <w:rsid w:val="006A283F"/>
    <w:rsid w:val="006A3B65"/>
    <w:rsid w:val="006A43EB"/>
    <w:rsid w:val="006A6F05"/>
    <w:rsid w:val="006B04E1"/>
    <w:rsid w:val="006D12C7"/>
    <w:rsid w:val="006D3446"/>
    <w:rsid w:val="006E3111"/>
    <w:rsid w:val="006E3F5F"/>
    <w:rsid w:val="006E4D64"/>
    <w:rsid w:val="006F5A2B"/>
    <w:rsid w:val="00701EFE"/>
    <w:rsid w:val="00705048"/>
    <w:rsid w:val="00726C5A"/>
    <w:rsid w:val="00735ADF"/>
    <w:rsid w:val="00737E1C"/>
    <w:rsid w:val="0075344D"/>
    <w:rsid w:val="007553E0"/>
    <w:rsid w:val="00762642"/>
    <w:rsid w:val="00762D66"/>
    <w:rsid w:val="00765C38"/>
    <w:rsid w:val="00766075"/>
    <w:rsid w:val="0077052A"/>
    <w:rsid w:val="007707EF"/>
    <w:rsid w:val="00775A7A"/>
    <w:rsid w:val="007858B2"/>
    <w:rsid w:val="007943D6"/>
    <w:rsid w:val="007958E6"/>
    <w:rsid w:val="007B1000"/>
    <w:rsid w:val="007B2A65"/>
    <w:rsid w:val="007B7EAE"/>
    <w:rsid w:val="007C1169"/>
    <w:rsid w:val="007C532D"/>
    <w:rsid w:val="007C7610"/>
    <w:rsid w:val="007C78DB"/>
    <w:rsid w:val="007D3732"/>
    <w:rsid w:val="007E69B8"/>
    <w:rsid w:val="007E6F63"/>
    <w:rsid w:val="007F4B54"/>
    <w:rsid w:val="0080471E"/>
    <w:rsid w:val="00804946"/>
    <w:rsid w:val="008067BD"/>
    <w:rsid w:val="00813186"/>
    <w:rsid w:val="0082238E"/>
    <w:rsid w:val="00830061"/>
    <w:rsid w:val="00830391"/>
    <w:rsid w:val="0083598B"/>
    <w:rsid w:val="00835BCB"/>
    <w:rsid w:val="00836A3D"/>
    <w:rsid w:val="00841C32"/>
    <w:rsid w:val="00847C5F"/>
    <w:rsid w:val="00850A81"/>
    <w:rsid w:val="008537FB"/>
    <w:rsid w:val="00860961"/>
    <w:rsid w:val="00863A94"/>
    <w:rsid w:val="00867ABF"/>
    <w:rsid w:val="008746E7"/>
    <w:rsid w:val="00881387"/>
    <w:rsid w:val="008834E3"/>
    <w:rsid w:val="008942BD"/>
    <w:rsid w:val="008A3CDE"/>
    <w:rsid w:val="008A3F6A"/>
    <w:rsid w:val="008A7923"/>
    <w:rsid w:val="008A7FC9"/>
    <w:rsid w:val="008C0A9B"/>
    <w:rsid w:val="008C0C08"/>
    <w:rsid w:val="008C4D48"/>
    <w:rsid w:val="008D3194"/>
    <w:rsid w:val="008E60E0"/>
    <w:rsid w:val="008F1452"/>
    <w:rsid w:val="008F33B2"/>
    <w:rsid w:val="008F572C"/>
    <w:rsid w:val="0091573B"/>
    <w:rsid w:val="0092073B"/>
    <w:rsid w:val="00922943"/>
    <w:rsid w:val="00935277"/>
    <w:rsid w:val="00944001"/>
    <w:rsid w:val="00945184"/>
    <w:rsid w:val="00953081"/>
    <w:rsid w:val="009602C4"/>
    <w:rsid w:val="00964118"/>
    <w:rsid w:val="009649D7"/>
    <w:rsid w:val="00971EA5"/>
    <w:rsid w:val="009736D3"/>
    <w:rsid w:val="00976E44"/>
    <w:rsid w:val="00977CED"/>
    <w:rsid w:val="009822BD"/>
    <w:rsid w:val="0098286F"/>
    <w:rsid w:val="0098363A"/>
    <w:rsid w:val="009838E2"/>
    <w:rsid w:val="009846A4"/>
    <w:rsid w:val="009922BB"/>
    <w:rsid w:val="009928A9"/>
    <w:rsid w:val="00992D73"/>
    <w:rsid w:val="0099407B"/>
    <w:rsid w:val="009973BD"/>
    <w:rsid w:val="009A159E"/>
    <w:rsid w:val="009A2257"/>
    <w:rsid w:val="009A3DF6"/>
    <w:rsid w:val="009A5159"/>
    <w:rsid w:val="009B1030"/>
    <w:rsid w:val="009B11B6"/>
    <w:rsid w:val="009B137F"/>
    <w:rsid w:val="009C0042"/>
    <w:rsid w:val="009C28D5"/>
    <w:rsid w:val="009C40A7"/>
    <w:rsid w:val="009C420E"/>
    <w:rsid w:val="009D03F7"/>
    <w:rsid w:val="009D10CF"/>
    <w:rsid w:val="009D2174"/>
    <w:rsid w:val="009E0F08"/>
    <w:rsid w:val="009E78E1"/>
    <w:rsid w:val="009F4046"/>
    <w:rsid w:val="009F5875"/>
    <w:rsid w:val="00A02574"/>
    <w:rsid w:val="00A1240F"/>
    <w:rsid w:val="00A140C7"/>
    <w:rsid w:val="00A17B0B"/>
    <w:rsid w:val="00A17E85"/>
    <w:rsid w:val="00A211F0"/>
    <w:rsid w:val="00A26B29"/>
    <w:rsid w:val="00A33326"/>
    <w:rsid w:val="00A36541"/>
    <w:rsid w:val="00A47673"/>
    <w:rsid w:val="00A4773A"/>
    <w:rsid w:val="00A47900"/>
    <w:rsid w:val="00A52498"/>
    <w:rsid w:val="00A5306A"/>
    <w:rsid w:val="00A610C0"/>
    <w:rsid w:val="00A654FF"/>
    <w:rsid w:val="00A73B45"/>
    <w:rsid w:val="00A7736F"/>
    <w:rsid w:val="00A82182"/>
    <w:rsid w:val="00A87C51"/>
    <w:rsid w:val="00A90305"/>
    <w:rsid w:val="00A90C97"/>
    <w:rsid w:val="00A92F94"/>
    <w:rsid w:val="00AA6F87"/>
    <w:rsid w:val="00AB2D92"/>
    <w:rsid w:val="00AB2E30"/>
    <w:rsid w:val="00AB3490"/>
    <w:rsid w:val="00AB3B34"/>
    <w:rsid w:val="00AB58A8"/>
    <w:rsid w:val="00AE01CE"/>
    <w:rsid w:val="00AE2000"/>
    <w:rsid w:val="00AE3E05"/>
    <w:rsid w:val="00AE61D0"/>
    <w:rsid w:val="00AE630F"/>
    <w:rsid w:val="00AF4B9E"/>
    <w:rsid w:val="00B0153D"/>
    <w:rsid w:val="00B04F09"/>
    <w:rsid w:val="00B108E5"/>
    <w:rsid w:val="00B13AFB"/>
    <w:rsid w:val="00B15349"/>
    <w:rsid w:val="00B213F6"/>
    <w:rsid w:val="00B220A4"/>
    <w:rsid w:val="00B25468"/>
    <w:rsid w:val="00B25A8B"/>
    <w:rsid w:val="00B30DDB"/>
    <w:rsid w:val="00B377A1"/>
    <w:rsid w:val="00B44A2A"/>
    <w:rsid w:val="00B44F6D"/>
    <w:rsid w:val="00B453E3"/>
    <w:rsid w:val="00B46FDC"/>
    <w:rsid w:val="00B54A08"/>
    <w:rsid w:val="00B617A6"/>
    <w:rsid w:val="00B61F0F"/>
    <w:rsid w:val="00B707A7"/>
    <w:rsid w:val="00B75CB6"/>
    <w:rsid w:val="00B87E34"/>
    <w:rsid w:val="00BA5414"/>
    <w:rsid w:val="00BB226C"/>
    <w:rsid w:val="00BB67C3"/>
    <w:rsid w:val="00BB6832"/>
    <w:rsid w:val="00BB7319"/>
    <w:rsid w:val="00BC1305"/>
    <w:rsid w:val="00BC513D"/>
    <w:rsid w:val="00BC7BE6"/>
    <w:rsid w:val="00BD457E"/>
    <w:rsid w:val="00BE2970"/>
    <w:rsid w:val="00BE49CA"/>
    <w:rsid w:val="00BE68B5"/>
    <w:rsid w:val="00BF15F1"/>
    <w:rsid w:val="00BF29F4"/>
    <w:rsid w:val="00BF6E0D"/>
    <w:rsid w:val="00C00398"/>
    <w:rsid w:val="00C00DF4"/>
    <w:rsid w:val="00C0189C"/>
    <w:rsid w:val="00C02CF9"/>
    <w:rsid w:val="00C1153F"/>
    <w:rsid w:val="00C16301"/>
    <w:rsid w:val="00C21BE5"/>
    <w:rsid w:val="00C2237A"/>
    <w:rsid w:val="00C22DEA"/>
    <w:rsid w:val="00C26191"/>
    <w:rsid w:val="00C32DAB"/>
    <w:rsid w:val="00C333DB"/>
    <w:rsid w:val="00C3480F"/>
    <w:rsid w:val="00C445B4"/>
    <w:rsid w:val="00C45B75"/>
    <w:rsid w:val="00C52F29"/>
    <w:rsid w:val="00C53E0E"/>
    <w:rsid w:val="00C56242"/>
    <w:rsid w:val="00C57A37"/>
    <w:rsid w:val="00C60751"/>
    <w:rsid w:val="00C62554"/>
    <w:rsid w:val="00C66180"/>
    <w:rsid w:val="00C66D93"/>
    <w:rsid w:val="00C72FD3"/>
    <w:rsid w:val="00C80058"/>
    <w:rsid w:val="00C8287D"/>
    <w:rsid w:val="00C90843"/>
    <w:rsid w:val="00C90E77"/>
    <w:rsid w:val="00C91AC6"/>
    <w:rsid w:val="00CA0D66"/>
    <w:rsid w:val="00CA7B7F"/>
    <w:rsid w:val="00CB16AF"/>
    <w:rsid w:val="00CB332A"/>
    <w:rsid w:val="00CB42D4"/>
    <w:rsid w:val="00CB661E"/>
    <w:rsid w:val="00CB69AF"/>
    <w:rsid w:val="00CC12CE"/>
    <w:rsid w:val="00CC25CD"/>
    <w:rsid w:val="00CC7ACA"/>
    <w:rsid w:val="00CD06F3"/>
    <w:rsid w:val="00CD3416"/>
    <w:rsid w:val="00CD46BE"/>
    <w:rsid w:val="00CD6349"/>
    <w:rsid w:val="00CD690D"/>
    <w:rsid w:val="00CE144D"/>
    <w:rsid w:val="00CF7531"/>
    <w:rsid w:val="00D0131B"/>
    <w:rsid w:val="00D06F5F"/>
    <w:rsid w:val="00D07B81"/>
    <w:rsid w:val="00D132C1"/>
    <w:rsid w:val="00D1348F"/>
    <w:rsid w:val="00D13ACA"/>
    <w:rsid w:val="00D2366F"/>
    <w:rsid w:val="00D24BE5"/>
    <w:rsid w:val="00D311B0"/>
    <w:rsid w:val="00D32F9A"/>
    <w:rsid w:val="00D33290"/>
    <w:rsid w:val="00D36242"/>
    <w:rsid w:val="00D42425"/>
    <w:rsid w:val="00D5520F"/>
    <w:rsid w:val="00D560A2"/>
    <w:rsid w:val="00D5642D"/>
    <w:rsid w:val="00D6180F"/>
    <w:rsid w:val="00D7119A"/>
    <w:rsid w:val="00D7441D"/>
    <w:rsid w:val="00D86034"/>
    <w:rsid w:val="00D8679A"/>
    <w:rsid w:val="00D87CF3"/>
    <w:rsid w:val="00D9556C"/>
    <w:rsid w:val="00DA4606"/>
    <w:rsid w:val="00DA49CA"/>
    <w:rsid w:val="00DA577A"/>
    <w:rsid w:val="00DB05EE"/>
    <w:rsid w:val="00DB075B"/>
    <w:rsid w:val="00DB3C32"/>
    <w:rsid w:val="00DB4C27"/>
    <w:rsid w:val="00DC0A12"/>
    <w:rsid w:val="00DC0D06"/>
    <w:rsid w:val="00DC3320"/>
    <w:rsid w:val="00DD365D"/>
    <w:rsid w:val="00DD3683"/>
    <w:rsid w:val="00DD63D5"/>
    <w:rsid w:val="00DD72C7"/>
    <w:rsid w:val="00DD7C46"/>
    <w:rsid w:val="00DE0FDA"/>
    <w:rsid w:val="00DE1FA9"/>
    <w:rsid w:val="00DF0958"/>
    <w:rsid w:val="00DF3566"/>
    <w:rsid w:val="00E064CE"/>
    <w:rsid w:val="00E0783C"/>
    <w:rsid w:val="00E24B66"/>
    <w:rsid w:val="00E26792"/>
    <w:rsid w:val="00E40BE7"/>
    <w:rsid w:val="00E46172"/>
    <w:rsid w:val="00E47950"/>
    <w:rsid w:val="00E5162E"/>
    <w:rsid w:val="00E5169E"/>
    <w:rsid w:val="00E54B05"/>
    <w:rsid w:val="00E607A5"/>
    <w:rsid w:val="00E72DB7"/>
    <w:rsid w:val="00E7545A"/>
    <w:rsid w:val="00E777C7"/>
    <w:rsid w:val="00E801B9"/>
    <w:rsid w:val="00E8321F"/>
    <w:rsid w:val="00E86C8D"/>
    <w:rsid w:val="00E86F97"/>
    <w:rsid w:val="00E873EC"/>
    <w:rsid w:val="00E955F9"/>
    <w:rsid w:val="00E95EAC"/>
    <w:rsid w:val="00E973A1"/>
    <w:rsid w:val="00EA12E4"/>
    <w:rsid w:val="00EA1869"/>
    <w:rsid w:val="00EA6CFA"/>
    <w:rsid w:val="00EB09BE"/>
    <w:rsid w:val="00EB4D67"/>
    <w:rsid w:val="00EC39E1"/>
    <w:rsid w:val="00EC645C"/>
    <w:rsid w:val="00ED2B9C"/>
    <w:rsid w:val="00ED6598"/>
    <w:rsid w:val="00EE05B7"/>
    <w:rsid w:val="00EE505A"/>
    <w:rsid w:val="00EF005F"/>
    <w:rsid w:val="00EF1E9F"/>
    <w:rsid w:val="00EF6BD6"/>
    <w:rsid w:val="00F05F0B"/>
    <w:rsid w:val="00F07821"/>
    <w:rsid w:val="00F123C1"/>
    <w:rsid w:val="00F13696"/>
    <w:rsid w:val="00F15C74"/>
    <w:rsid w:val="00F21C9E"/>
    <w:rsid w:val="00F260D4"/>
    <w:rsid w:val="00F304FA"/>
    <w:rsid w:val="00F309B8"/>
    <w:rsid w:val="00F30A87"/>
    <w:rsid w:val="00F31525"/>
    <w:rsid w:val="00F37AF7"/>
    <w:rsid w:val="00F4249E"/>
    <w:rsid w:val="00F53E4D"/>
    <w:rsid w:val="00F5423B"/>
    <w:rsid w:val="00F61FDC"/>
    <w:rsid w:val="00F650ED"/>
    <w:rsid w:val="00F74320"/>
    <w:rsid w:val="00F80288"/>
    <w:rsid w:val="00F93729"/>
    <w:rsid w:val="00F944D6"/>
    <w:rsid w:val="00FA1BB9"/>
    <w:rsid w:val="00FA2F83"/>
    <w:rsid w:val="00FA7CFE"/>
    <w:rsid w:val="00FB14F0"/>
    <w:rsid w:val="00FB1AE9"/>
    <w:rsid w:val="00FB5FBA"/>
    <w:rsid w:val="00FC398A"/>
    <w:rsid w:val="00FD759A"/>
    <w:rsid w:val="00FE47D5"/>
    <w:rsid w:val="00FE6F2B"/>
    <w:rsid w:val="00FE7A66"/>
    <w:rsid w:val="00FF0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578D89C"/>
  <w15:chartTrackingRefBased/>
  <w15:docId w15:val="{B6035618-E3A1-4F78-9D9C-F96539551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imes New Roman" w:hAnsi="Arial"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nhideWhenUsed="1"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3457AC"/>
    <w:pPr>
      <w:spacing w:before="240"/>
    </w:pPr>
    <w:rPr>
      <w:sz w:val="24"/>
    </w:rPr>
  </w:style>
  <w:style w:type="paragraph" w:styleId="Heading1">
    <w:name w:val="heading 1"/>
    <w:basedOn w:val="Normal"/>
    <w:next w:val="Normal"/>
    <w:link w:val="Heading1Char"/>
    <w:autoRedefine/>
    <w:qFormat/>
    <w:rsid w:val="003457AC"/>
    <w:pPr>
      <w:keepNext/>
      <w:spacing w:after="60"/>
      <w:outlineLvl w:val="0"/>
    </w:pPr>
    <w:rPr>
      <w:b/>
      <w:bCs/>
      <w:caps/>
      <w:kern w:val="32"/>
      <w:szCs w:val="32"/>
    </w:rPr>
  </w:style>
  <w:style w:type="paragraph" w:styleId="Heading2">
    <w:name w:val="heading 2"/>
    <w:basedOn w:val="Normal"/>
    <w:next w:val="Normal"/>
    <w:link w:val="Heading2Char"/>
    <w:autoRedefine/>
    <w:qFormat/>
    <w:rsid w:val="003457AC"/>
    <w:pPr>
      <w:keepNext/>
      <w:spacing w:after="60"/>
      <w:outlineLvl w:val="1"/>
    </w:pPr>
    <w:rPr>
      <w:b/>
      <w:bCs/>
      <w:iCs/>
      <w:szCs w:val="28"/>
    </w:rPr>
  </w:style>
  <w:style w:type="paragraph" w:styleId="Heading3">
    <w:name w:val="heading 3"/>
    <w:basedOn w:val="Normal"/>
    <w:next w:val="Normal"/>
    <w:link w:val="Heading3Char"/>
    <w:autoRedefine/>
    <w:qFormat/>
    <w:rsid w:val="003457AC"/>
    <w:pPr>
      <w:keepNext/>
      <w:spacing w:after="60"/>
      <w:outlineLvl w:val="2"/>
    </w:pPr>
    <w:rPr>
      <w:b/>
      <w:bCs/>
      <w:szCs w:val="26"/>
    </w:rPr>
  </w:style>
  <w:style w:type="paragraph" w:styleId="Heading4">
    <w:name w:val="heading 4"/>
    <w:basedOn w:val="Normal"/>
    <w:next w:val="Normal"/>
    <w:link w:val="Heading4Char"/>
    <w:unhideWhenUsed/>
    <w:qFormat/>
    <w:rsid w:val="003457AC"/>
    <w:pPr>
      <w:keepNext/>
      <w:keepLines/>
      <w:spacing w:after="60"/>
      <w:outlineLvl w:val="3"/>
    </w:pPr>
    <w:rPr>
      <w:rFonts w:eastAsiaTheme="majorEastAsia" w:cstheme="majorBidi"/>
      <w:b/>
      <w:iCs/>
    </w:rPr>
  </w:style>
  <w:style w:type="paragraph" w:styleId="Heading5">
    <w:name w:val="heading 5"/>
    <w:basedOn w:val="Normal"/>
    <w:next w:val="Normal"/>
    <w:link w:val="Heading5Char"/>
    <w:semiHidden/>
    <w:unhideWhenUsed/>
    <w:qFormat/>
    <w:rsid w:val="003457AC"/>
    <w:pPr>
      <w:keepNext/>
      <w:keepLines/>
      <w:spacing w:after="60"/>
      <w:outlineLvl w:val="4"/>
    </w:pPr>
    <w:rPr>
      <w:rFonts w:eastAsiaTheme="majorEastAsia" w:cstheme="majorBidi"/>
      <w:b/>
    </w:rPr>
  </w:style>
  <w:style w:type="character" w:default="1" w:styleId="DefaultParagraphFont">
    <w:name w:val="Default Paragraph Font"/>
    <w:uiPriority w:val="1"/>
    <w:semiHidden/>
    <w:unhideWhenUsed/>
    <w:rsid w:val="003457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3457AC"/>
  </w:style>
  <w:style w:type="character" w:customStyle="1" w:styleId="Heading1Char">
    <w:name w:val="Heading 1 Char"/>
    <w:link w:val="Heading1"/>
    <w:rsid w:val="003457AC"/>
    <w:rPr>
      <w:b/>
      <w:bCs/>
      <w:caps/>
      <w:kern w:val="32"/>
      <w:sz w:val="24"/>
      <w:szCs w:val="32"/>
    </w:rPr>
  </w:style>
  <w:style w:type="character" w:customStyle="1" w:styleId="Heading3Char">
    <w:name w:val="Heading 3 Char"/>
    <w:basedOn w:val="DefaultParagraphFont"/>
    <w:link w:val="Heading3"/>
    <w:rsid w:val="003457AC"/>
    <w:rPr>
      <w:b/>
      <w:bCs/>
      <w:sz w:val="24"/>
      <w:szCs w:val="26"/>
    </w:rPr>
  </w:style>
  <w:style w:type="paragraph" w:styleId="Header">
    <w:name w:val="header"/>
    <w:basedOn w:val="Normal"/>
    <w:link w:val="HeaderChar"/>
    <w:rsid w:val="003457AC"/>
    <w:pPr>
      <w:tabs>
        <w:tab w:val="center" w:pos="4680"/>
        <w:tab w:val="right" w:pos="9360"/>
      </w:tabs>
      <w:spacing w:before="0"/>
    </w:pPr>
  </w:style>
  <w:style w:type="paragraph" w:customStyle="1" w:styleId="par1">
    <w:name w:val="par1"/>
    <w:basedOn w:val="Normal"/>
    <w:autoRedefine/>
    <w:qFormat/>
    <w:rsid w:val="003457AC"/>
    <w:pPr>
      <w:tabs>
        <w:tab w:val="left" w:pos="720"/>
        <w:tab w:val="left" w:pos="1440"/>
        <w:tab w:val="left" w:pos="2160"/>
      </w:tabs>
      <w:ind w:left="720" w:hanging="720"/>
    </w:pPr>
    <w:rPr>
      <w:szCs w:val="24"/>
    </w:rPr>
  </w:style>
  <w:style w:type="paragraph" w:customStyle="1" w:styleId="cp">
    <w:name w:val="cp"/>
    <w:basedOn w:val="Normal"/>
    <w:rsid w:val="003457AC"/>
    <w:pPr>
      <w:jc w:val="center"/>
    </w:pPr>
  </w:style>
  <w:style w:type="paragraph" w:customStyle="1" w:styleId="par2">
    <w:name w:val="par2"/>
    <w:basedOn w:val="par1"/>
    <w:autoRedefine/>
    <w:rsid w:val="003457AC"/>
    <w:pPr>
      <w:ind w:left="1440"/>
    </w:pPr>
  </w:style>
  <w:style w:type="paragraph" w:customStyle="1" w:styleId="upar2">
    <w:name w:val="upar2"/>
    <w:basedOn w:val="upar1"/>
    <w:autoRedefine/>
    <w:rsid w:val="003457AC"/>
    <w:pPr>
      <w:ind w:left="720"/>
    </w:pPr>
    <w:rPr>
      <w:szCs w:val="24"/>
    </w:rPr>
  </w:style>
  <w:style w:type="paragraph" w:customStyle="1" w:styleId="upar1">
    <w:name w:val="upar1"/>
    <w:basedOn w:val="Normal"/>
    <w:autoRedefine/>
    <w:rsid w:val="003457AC"/>
    <w:pPr>
      <w:tabs>
        <w:tab w:val="left" w:pos="720"/>
        <w:tab w:val="left" w:pos="1440"/>
      </w:tabs>
    </w:pPr>
    <w:rPr>
      <w:rFonts w:cs="Arial"/>
    </w:rPr>
  </w:style>
  <w:style w:type="paragraph" w:customStyle="1" w:styleId="upar3">
    <w:name w:val="upar3"/>
    <w:basedOn w:val="upar1"/>
    <w:autoRedefine/>
    <w:rsid w:val="003457AC"/>
    <w:pPr>
      <w:ind w:left="1440"/>
    </w:pPr>
  </w:style>
  <w:style w:type="paragraph" w:customStyle="1" w:styleId="upar4">
    <w:name w:val="upar4"/>
    <w:basedOn w:val="upar1"/>
    <w:rsid w:val="003457AC"/>
    <w:pPr>
      <w:ind w:left="2160"/>
    </w:pPr>
  </w:style>
  <w:style w:type="paragraph" w:customStyle="1" w:styleId="par3">
    <w:name w:val="par3"/>
    <w:basedOn w:val="par1"/>
    <w:rsid w:val="003457AC"/>
    <w:pPr>
      <w:ind w:left="2160"/>
    </w:pPr>
  </w:style>
  <w:style w:type="paragraph" w:customStyle="1" w:styleId="par4">
    <w:name w:val="par4"/>
    <w:basedOn w:val="par1"/>
    <w:rsid w:val="003457AC"/>
    <w:pPr>
      <w:ind w:left="2880"/>
    </w:pPr>
  </w:style>
  <w:style w:type="paragraph" w:customStyle="1" w:styleId="par5">
    <w:name w:val="par5"/>
    <w:basedOn w:val="par1"/>
    <w:rsid w:val="003457AC"/>
    <w:pPr>
      <w:ind w:left="3600"/>
    </w:pPr>
  </w:style>
  <w:style w:type="paragraph" w:customStyle="1" w:styleId="upar5">
    <w:name w:val="upar5"/>
    <w:basedOn w:val="upar1"/>
    <w:rsid w:val="003457AC"/>
    <w:pPr>
      <w:ind w:left="2880"/>
    </w:pPr>
  </w:style>
  <w:style w:type="paragraph" w:customStyle="1" w:styleId="par6">
    <w:name w:val="par6"/>
    <w:basedOn w:val="par1"/>
    <w:rsid w:val="003457AC"/>
    <w:pPr>
      <w:ind w:left="4320"/>
    </w:pPr>
  </w:style>
  <w:style w:type="paragraph" w:customStyle="1" w:styleId="upar6">
    <w:name w:val="upar6"/>
    <w:basedOn w:val="upar1"/>
    <w:rsid w:val="003457AC"/>
    <w:pPr>
      <w:ind w:left="3600"/>
    </w:pPr>
  </w:style>
  <w:style w:type="paragraph" w:customStyle="1" w:styleId="Footnote">
    <w:name w:val="Footnote"/>
    <w:basedOn w:val="Normal"/>
    <w:autoRedefine/>
    <w:qFormat/>
    <w:rsid w:val="003457AC"/>
    <w:pPr>
      <w:spacing w:before="120"/>
    </w:pPr>
    <w:rPr>
      <w:szCs w:val="16"/>
    </w:rPr>
  </w:style>
  <w:style w:type="character" w:customStyle="1" w:styleId="HeaderChar">
    <w:name w:val="Header Char"/>
    <w:basedOn w:val="DefaultParagraphFont"/>
    <w:link w:val="Header"/>
    <w:rsid w:val="003457AC"/>
    <w:rPr>
      <w:sz w:val="24"/>
    </w:rPr>
  </w:style>
  <w:style w:type="character" w:customStyle="1" w:styleId="Heading4Char">
    <w:name w:val="Heading 4 Char"/>
    <w:basedOn w:val="DefaultParagraphFont"/>
    <w:link w:val="Heading4"/>
    <w:rsid w:val="003457AC"/>
    <w:rPr>
      <w:rFonts w:eastAsiaTheme="majorEastAsia" w:cstheme="majorBidi"/>
      <w:b/>
      <w:iCs/>
      <w:sz w:val="24"/>
    </w:rPr>
  </w:style>
  <w:style w:type="paragraph" w:styleId="Footer">
    <w:name w:val="footer"/>
    <w:basedOn w:val="Normal"/>
    <w:link w:val="FooterChar"/>
    <w:rsid w:val="003457AC"/>
    <w:pPr>
      <w:tabs>
        <w:tab w:val="center" w:pos="4680"/>
        <w:tab w:val="right" w:pos="9360"/>
      </w:tabs>
    </w:pPr>
  </w:style>
  <w:style w:type="character" w:customStyle="1" w:styleId="FooterChar">
    <w:name w:val="Footer Char"/>
    <w:link w:val="Footer"/>
    <w:rsid w:val="003457AC"/>
    <w:rPr>
      <w:sz w:val="24"/>
    </w:rPr>
  </w:style>
  <w:style w:type="paragraph" w:customStyle="1" w:styleId="Upar1Bold">
    <w:name w:val="Upar1 + Bold"/>
    <w:basedOn w:val="Normal"/>
    <w:autoRedefine/>
    <w:rsid w:val="003457AC"/>
    <w:pPr>
      <w:tabs>
        <w:tab w:val="left" w:pos="720"/>
        <w:tab w:val="left" w:pos="1440"/>
      </w:tabs>
    </w:pPr>
    <w:rPr>
      <w:rFonts w:cs="Arial"/>
      <w:b/>
      <w:bCs/>
    </w:rPr>
  </w:style>
  <w:style w:type="character" w:customStyle="1" w:styleId="Heading5Char">
    <w:name w:val="Heading 5 Char"/>
    <w:basedOn w:val="DefaultParagraphFont"/>
    <w:link w:val="Heading5"/>
    <w:semiHidden/>
    <w:rsid w:val="003457AC"/>
    <w:rPr>
      <w:rFonts w:eastAsiaTheme="majorEastAsia" w:cstheme="majorBidi"/>
      <w:b/>
      <w:sz w:val="24"/>
    </w:rPr>
  </w:style>
  <w:style w:type="paragraph" w:customStyle="1" w:styleId="FootnoteItalic">
    <w:name w:val="Footnote + Italic"/>
    <w:basedOn w:val="Normal"/>
    <w:autoRedefine/>
    <w:rsid w:val="003457AC"/>
    <w:pPr>
      <w:spacing w:before="120"/>
    </w:pPr>
    <w:rPr>
      <w:i/>
      <w:iCs/>
      <w:szCs w:val="16"/>
    </w:rPr>
  </w:style>
  <w:style w:type="character" w:customStyle="1" w:styleId="Heading2Char">
    <w:name w:val="Heading 2 Char"/>
    <w:link w:val="Heading2"/>
    <w:rsid w:val="003457AC"/>
    <w:rPr>
      <w:b/>
      <w:bCs/>
      <w:iCs/>
      <w:sz w:val="24"/>
      <w:szCs w:val="28"/>
    </w:rPr>
  </w:style>
  <w:style w:type="numbering" w:customStyle="1" w:styleId="CDOSCCR">
    <w:name w:val="CDOS CCR"/>
    <w:rsid w:val="003457AC"/>
    <w:pPr>
      <w:numPr>
        <w:numId w:val="1"/>
      </w:numPr>
    </w:pPr>
  </w:style>
  <w:style w:type="paragraph" w:styleId="ListParagraph">
    <w:name w:val="List Paragraph"/>
    <w:basedOn w:val="Normal"/>
    <w:link w:val="ListParagraphChar"/>
    <w:uiPriority w:val="34"/>
    <w:qFormat/>
    <w:rsid w:val="003457AC"/>
    <w:pPr>
      <w:tabs>
        <w:tab w:val="left" w:pos="720"/>
        <w:tab w:val="left" w:pos="1440"/>
      </w:tabs>
      <w:ind w:left="720"/>
    </w:pPr>
    <w:rPr>
      <w:rFonts w:cs="Arial"/>
      <w:szCs w:val="22"/>
    </w:rPr>
  </w:style>
  <w:style w:type="character" w:customStyle="1" w:styleId="ListParagraphChar">
    <w:name w:val="List Paragraph Char"/>
    <w:basedOn w:val="DefaultParagraphFont"/>
    <w:link w:val="ListParagraph"/>
    <w:uiPriority w:val="34"/>
    <w:rsid w:val="003457AC"/>
    <w:rPr>
      <w:rFonts w:cs="Arial"/>
      <w:sz w:val="24"/>
      <w:szCs w:val="22"/>
    </w:rPr>
  </w:style>
  <w:style w:type="paragraph" w:customStyle="1" w:styleId="Par1Before3pt">
    <w:name w:val="Par1 + Before:  3 pt"/>
    <w:basedOn w:val="par1"/>
    <w:autoRedefine/>
    <w:rsid w:val="003457AC"/>
    <w:pPr>
      <w:spacing w:before="60"/>
    </w:pPr>
  </w:style>
  <w:style w:type="paragraph" w:customStyle="1" w:styleId="Par1Underline">
    <w:name w:val="Par1 + Underline"/>
    <w:basedOn w:val="par1"/>
    <w:autoRedefine/>
    <w:rsid w:val="003457AC"/>
    <w:rPr>
      <w:u w:val="single"/>
    </w:rPr>
  </w:style>
  <w:style w:type="paragraph" w:customStyle="1" w:styleId="Styleupar1Bold">
    <w:name w:val="Style upar1 + Bold"/>
    <w:basedOn w:val="upar1"/>
    <w:autoRedefine/>
    <w:qFormat/>
    <w:rsid w:val="003457AC"/>
    <w:rPr>
      <w:b/>
      <w:bCs/>
    </w:rPr>
  </w:style>
  <w:style w:type="paragraph" w:customStyle="1" w:styleId="StyleHeading2Italic">
    <w:name w:val="Style Heading 2 + Italic"/>
    <w:basedOn w:val="Heading2"/>
    <w:autoRedefine/>
    <w:rsid w:val="003457AC"/>
    <w:rPr>
      <w:i/>
      <w:iCs w:val="0"/>
    </w:rPr>
  </w:style>
  <w:style w:type="paragraph" w:customStyle="1" w:styleId="StyleFootnoteItalic">
    <w:name w:val="Style Footnote + Italic"/>
    <w:basedOn w:val="Normal"/>
    <w:autoRedefine/>
    <w:rsid w:val="003457AC"/>
    <w:pPr>
      <w:spacing w:before="120"/>
    </w:pPr>
    <w:rPr>
      <w:i/>
      <w:iCs/>
      <w:szCs w:val="16"/>
    </w:rPr>
  </w:style>
  <w:style w:type="paragraph" w:customStyle="1" w:styleId="StyleFootnoteItalic1">
    <w:name w:val="Style Footnote + Italic1"/>
    <w:basedOn w:val="Normal"/>
    <w:autoRedefine/>
    <w:rsid w:val="003457AC"/>
    <w:pPr>
      <w:spacing w:before="120"/>
    </w:pPr>
    <w:rPr>
      <w:i/>
      <w:iCs/>
      <w:szCs w:val="16"/>
    </w:rPr>
  </w:style>
  <w:style w:type="paragraph" w:customStyle="1" w:styleId="StyleFootnoteItalic2">
    <w:name w:val="Style Footnote + Italic2"/>
    <w:basedOn w:val="Normal"/>
    <w:autoRedefine/>
    <w:rsid w:val="003457AC"/>
    <w:pPr>
      <w:spacing w:before="120"/>
    </w:pPr>
    <w:rPr>
      <w:i/>
      <w:iCs/>
      <w:szCs w:val="16"/>
    </w:rPr>
  </w:style>
  <w:style w:type="paragraph" w:customStyle="1" w:styleId="StyleHeading1Allcaps">
    <w:name w:val="Style Heading 1 + All caps"/>
    <w:basedOn w:val="Heading1"/>
    <w:autoRedefine/>
    <w:rsid w:val="003457AC"/>
    <w:rPr>
      <w:caps w:val="0"/>
    </w:rPr>
  </w:style>
  <w:style w:type="character" w:styleId="CommentReference">
    <w:name w:val="annotation reference"/>
    <w:basedOn w:val="DefaultParagraphFont"/>
    <w:uiPriority w:val="99"/>
    <w:unhideWhenUsed/>
    <w:rsid w:val="006E4D64"/>
    <w:rPr>
      <w:sz w:val="16"/>
      <w:szCs w:val="16"/>
    </w:rPr>
  </w:style>
  <w:style w:type="paragraph" w:styleId="CommentText">
    <w:name w:val="annotation text"/>
    <w:basedOn w:val="Normal"/>
    <w:link w:val="CommentTextChar"/>
    <w:uiPriority w:val="99"/>
    <w:unhideWhenUsed/>
    <w:rsid w:val="006E4D64"/>
    <w:pPr>
      <w:spacing w:before="0"/>
    </w:pPr>
    <w:rPr>
      <w:rFonts w:asciiTheme="minorHAnsi" w:eastAsiaTheme="minorHAnsi" w:hAnsiTheme="minorHAnsi" w:cstheme="minorBidi"/>
      <w:kern w:val="2"/>
      <w:sz w:val="20"/>
      <w14:ligatures w14:val="standardContextual"/>
    </w:rPr>
  </w:style>
  <w:style w:type="character" w:customStyle="1" w:styleId="CommentTextChar">
    <w:name w:val="Comment Text Char"/>
    <w:basedOn w:val="DefaultParagraphFont"/>
    <w:link w:val="CommentText"/>
    <w:uiPriority w:val="99"/>
    <w:rsid w:val="006E4D64"/>
    <w:rPr>
      <w:rFonts w:asciiTheme="minorHAnsi" w:eastAsiaTheme="minorHAnsi" w:hAnsiTheme="minorHAnsi" w:cstheme="minorBidi"/>
      <w:kern w:val="2"/>
      <w14:ligatures w14:val="standardContextual"/>
    </w:rPr>
  </w:style>
  <w:style w:type="paragraph" w:styleId="CommentSubject">
    <w:name w:val="annotation subject"/>
    <w:basedOn w:val="CommentText"/>
    <w:next w:val="CommentText"/>
    <w:link w:val="CommentSubjectChar"/>
    <w:rsid w:val="00433FE0"/>
    <w:pPr>
      <w:spacing w:before="240"/>
    </w:pPr>
    <w:rPr>
      <w:rFonts w:ascii="Arial" w:eastAsia="Times New Roman" w:hAnsi="Arial" w:cs="Times New Roman"/>
      <w:b/>
      <w:bCs/>
      <w:kern w:val="0"/>
      <w14:ligatures w14:val="none"/>
    </w:rPr>
  </w:style>
  <w:style w:type="character" w:customStyle="1" w:styleId="CommentSubjectChar">
    <w:name w:val="Comment Subject Char"/>
    <w:basedOn w:val="CommentTextChar"/>
    <w:link w:val="CommentSubject"/>
    <w:rsid w:val="00433FE0"/>
    <w:rPr>
      <w:rFonts w:asciiTheme="minorHAnsi" w:eastAsiaTheme="minorHAnsi" w:hAnsiTheme="minorHAnsi" w:cstheme="minorBidi"/>
      <w:b/>
      <w:bCs/>
      <w:kern w:val="2"/>
      <w14:ligatures w14:val="standardContextual"/>
    </w:rPr>
  </w:style>
  <w:style w:type="character" w:styleId="Hyperlink">
    <w:name w:val="Hyperlink"/>
    <w:basedOn w:val="DefaultParagraphFont"/>
    <w:rsid w:val="00193209"/>
    <w:rPr>
      <w:color w:val="467886" w:themeColor="hyperlink"/>
      <w:u w:val="single"/>
    </w:rPr>
  </w:style>
  <w:style w:type="character" w:styleId="UnresolvedMention">
    <w:name w:val="Unresolved Mention"/>
    <w:basedOn w:val="DefaultParagraphFont"/>
    <w:uiPriority w:val="99"/>
    <w:semiHidden/>
    <w:unhideWhenUsed/>
    <w:rsid w:val="00193209"/>
    <w:rPr>
      <w:color w:val="605E5C"/>
      <w:shd w:val="clear" w:color="auto" w:fill="E1DFDD"/>
    </w:rPr>
  </w:style>
  <w:style w:type="paragraph" w:styleId="Revision">
    <w:name w:val="Revision"/>
    <w:hidden/>
    <w:uiPriority w:val="99"/>
    <w:semiHidden/>
    <w:rsid w:val="00242036"/>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480686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son.langberg\Downloads\officialRuleFormat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77F6166-A309-4020-9A47-74BE6BF9279D}">
  <ds:schemaRefs>
    <ds:schemaRef ds:uri="http://schemas.openxmlformats.org/officeDocument/2006/bibliography"/>
  </ds:schemaRefs>
</ds:datastoreItem>
</file>

<file path=docMetadata/LabelInfo.xml><?xml version="1.0" encoding="utf-8"?>
<clbl:labelList xmlns:clbl="http://schemas.microsoft.com/office/2020/mipLabelMetadata">
  <clbl:label id="{811650be-eaf1-453e-a4b4-3e7953f7056b}" enabled="0" method="" siteId="{811650be-eaf1-453e-a4b4-3e7953f7056b}" removed="1"/>
</clbl:labelList>
</file>

<file path=docProps/app.xml><?xml version="1.0" encoding="utf-8"?>
<Properties xmlns="http://schemas.openxmlformats.org/officeDocument/2006/extended-properties" xmlns:vt="http://schemas.openxmlformats.org/officeDocument/2006/docPropsVTypes">
  <Template>officialRuleFormatTemplate.dotx</Template>
  <TotalTime>2</TotalTime>
  <Pages>19</Pages>
  <Words>6423</Words>
  <Characters>36616</Characters>
  <Application>Microsoft Office Word</Application>
  <DocSecurity>0</DocSecurity>
  <Lines>305</Lines>
  <Paragraphs>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Langberg</dc:creator>
  <cp:keywords/>
  <cp:lastModifiedBy>Jason Langberg</cp:lastModifiedBy>
  <cp:revision>3</cp:revision>
  <dcterms:created xsi:type="dcterms:W3CDTF">2026-08-14T14:10:00Z</dcterms:created>
  <dcterms:modified xsi:type="dcterms:W3CDTF">2026-08-14T14:11:00Z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59e4beaa-c4ba-4ea9-a1f4-4e52626a3d73_Enabled">
    <vt:lpwstr>true</vt:lpwstr>
  </property>
  <property fmtid="{D5CDD505-2E9C-101B-9397-08002B2CF9AE}" pid="3" name="MSIP_Label_59e4beaa-c4ba-4ea9-a1f4-4e52626a3d73_SetDate">
    <vt:lpwstr>2026-04-09T15:56:57Z</vt:lpwstr>
  </property>
  <property fmtid="{D5CDD505-2E9C-101B-9397-08002B2CF9AE}" pid="4" name="MSIP_Label_59e4beaa-c4ba-4ea9-a1f4-4e52626a3d73_Method">
    <vt:lpwstr>Standard</vt:lpwstr>
  </property>
  <property fmtid="{D5CDD505-2E9C-101B-9397-08002B2CF9AE}" pid="5" name="MSIP_Label_59e4beaa-c4ba-4ea9-a1f4-4e52626a3d73_Name">
    <vt:lpwstr>defa4170-0d19-0005-0004-bc88714345d2</vt:lpwstr>
  </property>
  <property fmtid="{D5CDD505-2E9C-101B-9397-08002B2CF9AE}" pid="6" name="MSIP_Label_59e4beaa-c4ba-4ea9-a1f4-4e52626a3d73_SiteId">
    <vt:lpwstr>58e69e55-1d13-4102-aac7-ea2947430191</vt:lpwstr>
  </property>
  <property fmtid="{D5CDD505-2E9C-101B-9397-08002B2CF9AE}" pid="7" name="MSIP_Label_59e4beaa-c4ba-4ea9-a1f4-4e52626a3d73_ActionId">
    <vt:lpwstr>2b44f5e0-9863-4ed2-aa08-b569bdc547c4</vt:lpwstr>
  </property>
  <property fmtid="{D5CDD505-2E9C-101B-9397-08002B2CF9AE}" pid="8" name="MSIP_Label_59e4beaa-c4ba-4ea9-a1f4-4e52626a3d73_ContentBits">
    <vt:lpwstr>0</vt:lpwstr>
  </property>
  <property fmtid="{D5CDD505-2E9C-101B-9397-08002B2CF9AE}" pid="9" name="MSIP_Label_59e4beaa-c4ba-4ea9-a1f4-4e52626a3d73_Tag">
    <vt:lpwstr>10, 3, 0, 1</vt:lpwstr>
  </property>
</Properties>
</file>