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CA6A" w14:textId="77777777" w:rsidR="00EE4100" w:rsidRDefault="00EE4100" w:rsidP="00EE4100">
      <w:pPr>
        <w:pStyle w:val="Department"/>
      </w:pPr>
      <w:r>
        <w:t>DEPARTMENT OF REGULATORY AGENCIES</w:t>
      </w:r>
    </w:p>
    <w:p w14:paraId="4A7734AD" w14:textId="77777777" w:rsidR="004E14B5" w:rsidRDefault="00EE4100" w:rsidP="00EE4100">
      <w:pPr>
        <w:pStyle w:val="Agency"/>
      </w:pPr>
      <w:r>
        <w:t>Division of Insurance</w:t>
      </w:r>
    </w:p>
    <w:p w14:paraId="5A2CA78A" w14:textId="77777777" w:rsidR="00EE4100" w:rsidRDefault="00205887" w:rsidP="00EE4100">
      <w:pPr>
        <w:pStyle w:val="CCRNumber"/>
      </w:pPr>
      <w:r>
        <w:t>3 CCR 702-</w:t>
      </w:r>
      <w:r w:rsidR="006D29CE">
        <w:t>4</w:t>
      </w:r>
    </w:p>
    <w:p w14:paraId="7E24390A" w14:textId="77777777" w:rsidR="006D29CE" w:rsidRDefault="006D29CE" w:rsidP="00B23075">
      <w:pPr>
        <w:pStyle w:val="CCRTitle"/>
      </w:pPr>
      <w:r>
        <w:rPr>
          <w:rFonts w:eastAsia="Arial"/>
        </w:rPr>
        <w:t>LIFE ACCIDENT AND HEALTH</w:t>
      </w:r>
    </w:p>
    <w:p w14:paraId="4EAD21A7" w14:textId="7C07A6D8" w:rsidR="006D29CE" w:rsidRDefault="006D29CE" w:rsidP="003200CE">
      <w:pPr>
        <w:pStyle w:val="Title1"/>
        <w:spacing w:after="240"/>
      </w:pPr>
      <w:r>
        <w:t>Amended Regulation 4-2-73</w:t>
      </w:r>
    </w:p>
    <w:p w14:paraId="4F1802C2" w14:textId="28E88FCC" w:rsidR="003200CE" w:rsidRDefault="006D29CE" w:rsidP="00156729">
      <w:pPr>
        <w:pStyle w:val="Heading1"/>
        <w:rPr>
          <w:sz w:val="24"/>
          <w:szCs w:val="24"/>
        </w:rPr>
      </w:pPr>
      <w:r w:rsidRPr="000C0679">
        <w:rPr>
          <w:sz w:val="24"/>
          <w:szCs w:val="24"/>
        </w:rPr>
        <w:t>CONCERNING HUMAN IMMUNODEFICIENCY VIRUS PRE-EXPOSURE PROPHYLAXIS PRESCRIPTION DRUGS AND BASELINE AND MONITORING SERVICES</w:t>
      </w:r>
    </w:p>
    <w:p w14:paraId="6AE7FA43" w14:textId="77777777" w:rsidR="00156729" w:rsidRPr="00156729" w:rsidRDefault="00156729" w:rsidP="00156729"/>
    <w:p w14:paraId="672EA9C3" w14:textId="77777777" w:rsidR="006D29CE" w:rsidRDefault="006D29CE" w:rsidP="003200CE">
      <w:pPr>
        <w:pStyle w:val="par1"/>
        <w:spacing w:before="0"/>
        <w:ind w:left="0" w:firstLine="0"/>
      </w:pPr>
      <w:r>
        <w:t>Section 1</w:t>
      </w:r>
      <w:r>
        <w:tab/>
        <w:t>Authority</w:t>
      </w:r>
    </w:p>
    <w:p w14:paraId="04337D27" w14:textId="77777777" w:rsidR="006D29CE" w:rsidRDefault="006D29CE" w:rsidP="003200CE">
      <w:pPr>
        <w:pStyle w:val="par1"/>
        <w:spacing w:before="0"/>
      </w:pPr>
      <w:r>
        <w:t>Section 2</w:t>
      </w:r>
      <w:r>
        <w:tab/>
        <w:t xml:space="preserve">Scope and Purpose </w:t>
      </w:r>
    </w:p>
    <w:p w14:paraId="4654F671" w14:textId="77777777" w:rsidR="006D29CE" w:rsidRDefault="006D29CE" w:rsidP="003200CE">
      <w:pPr>
        <w:pStyle w:val="par1"/>
        <w:spacing w:before="0"/>
      </w:pPr>
      <w:r>
        <w:t>Section 3</w:t>
      </w:r>
      <w:r>
        <w:tab/>
        <w:t>Applicability</w:t>
      </w:r>
    </w:p>
    <w:p w14:paraId="447F2C82" w14:textId="77777777" w:rsidR="006D29CE" w:rsidRDefault="006D29CE" w:rsidP="003200CE">
      <w:pPr>
        <w:pStyle w:val="par1"/>
        <w:spacing w:before="0"/>
      </w:pPr>
      <w:r>
        <w:t>Section 4</w:t>
      </w:r>
      <w:r>
        <w:tab/>
        <w:t>Definitions</w:t>
      </w:r>
    </w:p>
    <w:p w14:paraId="5DDB60CD" w14:textId="77777777" w:rsidR="006D29CE" w:rsidRDefault="006D29CE" w:rsidP="003200CE">
      <w:pPr>
        <w:pStyle w:val="par1"/>
        <w:spacing w:before="0"/>
      </w:pPr>
      <w:r>
        <w:t>Section 5</w:t>
      </w:r>
      <w:r>
        <w:tab/>
        <w:t xml:space="preserve">Carrier Coverage Requirements </w:t>
      </w:r>
    </w:p>
    <w:p w14:paraId="441D6FB0" w14:textId="77777777" w:rsidR="006D29CE" w:rsidRDefault="006D29CE" w:rsidP="003200CE">
      <w:pPr>
        <w:pStyle w:val="par1"/>
        <w:spacing w:before="0"/>
      </w:pPr>
      <w:r>
        <w:t>Section 6</w:t>
      </w:r>
      <w:r>
        <w:tab/>
        <w:t>Severability</w:t>
      </w:r>
    </w:p>
    <w:p w14:paraId="38529D43" w14:textId="77777777" w:rsidR="006D29CE" w:rsidRDefault="006D29CE" w:rsidP="003200CE">
      <w:pPr>
        <w:pStyle w:val="par1"/>
        <w:spacing w:before="0"/>
      </w:pPr>
      <w:r>
        <w:t>Section 7</w:t>
      </w:r>
      <w:r>
        <w:tab/>
        <w:t xml:space="preserve">Incorporated Materials </w:t>
      </w:r>
    </w:p>
    <w:p w14:paraId="5467E383" w14:textId="77777777" w:rsidR="006D29CE" w:rsidRDefault="006D29CE" w:rsidP="003200CE">
      <w:pPr>
        <w:pStyle w:val="par1"/>
        <w:spacing w:before="0"/>
      </w:pPr>
      <w:r>
        <w:t>Section 8</w:t>
      </w:r>
      <w:r>
        <w:tab/>
        <w:t>Enforcement</w:t>
      </w:r>
    </w:p>
    <w:p w14:paraId="30900011" w14:textId="77777777" w:rsidR="006D29CE" w:rsidRDefault="006D29CE" w:rsidP="003200CE">
      <w:pPr>
        <w:pStyle w:val="par1"/>
        <w:spacing w:before="0"/>
      </w:pPr>
      <w:r>
        <w:t>Section 9</w:t>
      </w:r>
      <w:r>
        <w:tab/>
        <w:t>Effective Date</w:t>
      </w:r>
    </w:p>
    <w:p w14:paraId="1F5F6019" w14:textId="77777777" w:rsidR="006D29CE" w:rsidRDefault="006D29CE" w:rsidP="003200CE">
      <w:pPr>
        <w:pStyle w:val="par1"/>
        <w:spacing w:before="0"/>
      </w:pPr>
      <w:r>
        <w:t>Section 10</w:t>
      </w:r>
      <w:r>
        <w:tab/>
        <w:t>History</w:t>
      </w:r>
    </w:p>
    <w:p w14:paraId="28F66358" w14:textId="77777777" w:rsidR="006D29CE" w:rsidRDefault="006D29CE" w:rsidP="00B23075">
      <w:pPr>
        <w:pStyle w:val="Title2"/>
      </w:pPr>
      <w:r>
        <w:t>Section 1</w:t>
      </w:r>
      <w:r>
        <w:tab/>
        <w:t>Authority</w:t>
      </w:r>
    </w:p>
    <w:p w14:paraId="0F4DECA8" w14:textId="77777777" w:rsidR="006D29CE" w:rsidRDefault="006D29CE" w:rsidP="00B23075">
      <w:pPr>
        <w:pStyle w:val="upar1"/>
      </w:pPr>
      <w:r>
        <w:t>This regulation is promulgated and adopted by the Commissioner of Insurance under the authority of §§ 10-1-109(1), 10-16-104(18)(b)(X), and 10-16-109, C.R.S.</w:t>
      </w:r>
    </w:p>
    <w:p w14:paraId="3B7C99A9" w14:textId="77777777" w:rsidR="006D29CE" w:rsidRDefault="006D29CE" w:rsidP="00B23075">
      <w:pPr>
        <w:pStyle w:val="Title2"/>
      </w:pPr>
      <w:r>
        <w:t>Section 2</w:t>
      </w:r>
      <w:r>
        <w:tab/>
        <w:t>Scope and Purpose</w:t>
      </w:r>
    </w:p>
    <w:p w14:paraId="361FBDD0" w14:textId="77777777" w:rsidR="006D29CE" w:rsidRDefault="006D29CE" w:rsidP="00B23075">
      <w:pPr>
        <w:pStyle w:val="upar1"/>
      </w:pPr>
      <w:r>
        <w:t>The purpose of this regulation is to establish the requirements for individual and group health benefit plans to provide coverage for human immunodeficiency virus (HIV) pre-exposure prophylaxis (PrEP) as well as baseline and monitoring services in accordance with Article 16 of Title 10 of the Colorado Revised Statutes, and the Patient Protection and Affordable Care Act of 2010, Pub. L. No. 111-148, 124 Stat. 119 (2010) and the Health Care and Education Reconciliation Act of 2010, Pub. L. No. 111-152, 124 Stat. 1029 (2010), together referred to as the “Affordable Care Act” (ACA).</w:t>
      </w:r>
    </w:p>
    <w:p w14:paraId="7AC1B118" w14:textId="77777777" w:rsidR="006D29CE" w:rsidRDefault="006D29CE" w:rsidP="00B23075">
      <w:pPr>
        <w:pStyle w:val="Title2"/>
      </w:pPr>
      <w:r>
        <w:t>Section 3</w:t>
      </w:r>
      <w:r>
        <w:tab/>
        <w:t>Applicability</w:t>
      </w:r>
    </w:p>
    <w:p w14:paraId="73B3F26E" w14:textId="77777777" w:rsidR="006D29CE" w:rsidRDefault="006D29CE" w:rsidP="00B23075">
      <w:pPr>
        <w:pStyle w:val="upar1"/>
      </w:pPr>
      <w:r>
        <w:t xml:space="preserve">This regulation applies to all carriers marketing and issuing individual and group health benefit plans subject to the individual and group laws of Colorado on or after the effective date of this regulation. This regulation does not apply to grandfathered health benefit plans or short-term limited duration insurance policies. </w:t>
      </w:r>
    </w:p>
    <w:p w14:paraId="59686AF5" w14:textId="77777777" w:rsidR="006D29CE" w:rsidRDefault="006D29CE" w:rsidP="00B23075">
      <w:pPr>
        <w:pStyle w:val="Title2"/>
      </w:pPr>
      <w:r>
        <w:t>Section 4</w:t>
      </w:r>
      <w:r>
        <w:tab/>
        <w:t>Definitions</w:t>
      </w:r>
    </w:p>
    <w:p w14:paraId="15DC22BB" w14:textId="77777777" w:rsidR="006D29CE" w:rsidRDefault="006D29CE" w:rsidP="00B23075">
      <w:pPr>
        <w:pStyle w:val="par1"/>
      </w:pPr>
      <w:r>
        <w:t>A.</w:t>
      </w:r>
      <w:r>
        <w:tab/>
        <w:t>“Carrier” shall have the same meaning as found at § 10-16-102(8), C.R.S.</w:t>
      </w:r>
    </w:p>
    <w:p w14:paraId="392D1EB9" w14:textId="77777777" w:rsidR="006D29CE" w:rsidRDefault="006D29CE" w:rsidP="00B23075">
      <w:pPr>
        <w:pStyle w:val="par1"/>
      </w:pPr>
      <w:r>
        <w:t>B.</w:t>
      </w:r>
      <w:r>
        <w:tab/>
        <w:t>“Health benefit plan” shall have the same meaning as found at § 10-16-102(32), C.R.S.</w:t>
      </w:r>
    </w:p>
    <w:p w14:paraId="1300814B" w14:textId="77777777" w:rsidR="006D29CE" w:rsidRDefault="006D29CE" w:rsidP="00B23075">
      <w:pPr>
        <w:pStyle w:val="par1"/>
      </w:pPr>
      <w:r>
        <w:lastRenderedPageBreak/>
        <w:t>C.</w:t>
      </w:r>
      <w:r>
        <w:tab/>
        <w:t>“Human immunodeficiency virus” and “HIV” mean, for the purposes of this regulation, the virus that attacks the immune system that can lead to acquired immunodeficiency syndrome or AIDS if not treated.</w:t>
      </w:r>
    </w:p>
    <w:p w14:paraId="08C6F346" w14:textId="1D1B488F" w:rsidR="006D29CE" w:rsidRDefault="006D29CE" w:rsidP="00B23075">
      <w:pPr>
        <w:pStyle w:val="par1"/>
      </w:pPr>
      <w:r>
        <w:t>D.</w:t>
      </w:r>
      <w:r>
        <w:tab/>
        <w:t>“Pre-exposure prophylaxis” and “PrEP” mean, for the purposes of this regulation, medication or medications intended to prevent HIV infection when an individual is exposed to HIV.</w:t>
      </w:r>
    </w:p>
    <w:p w14:paraId="536F6F23" w14:textId="5F58CAB5" w:rsidR="006D29CE" w:rsidRPr="00AE7429" w:rsidRDefault="006D29CE" w:rsidP="00B23075">
      <w:pPr>
        <w:pStyle w:val="par1"/>
      </w:pPr>
      <w:r w:rsidRPr="00AE7429">
        <w:t>E.</w:t>
      </w:r>
      <w:r w:rsidRPr="00AE7429">
        <w:tab/>
        <w:t>“United States Preventive Services Taskforce” and “USPSTF” shall have the same meaning as found at § 10-16-104(18)(c)(IV), C.R.S.</w:t>
      </w:r>
    </w:p>
    <w:p w14:paraId="75078015" w14:textId="45F876B2" w:rsidR="006D29CE" w:rsidRDefault="006D29CE" w:rsidP="00B23075">
      <w:pPr>
        <w:pStyle w:val="par1"/>
      </w:pPr>
      <w:r w:rsidRPr="00AE7429">
        <w:t>F.</w:t>
      </w:r>
      <w:r>
        <w:tab/>
        <w:t>“Urgent prior authorization request” shall have the same meaning as found at § 10-16- 124.5(8)(b), C.R.S.</w:t>
      </w:r>
    </w:p>
    <w:p w14:paraId="3BC994D3" w14:textId="77777777" w:rsidR="006D29CE" w:rsidRDefault="006D29CE" w:rsidP="00B23075">
      <w:pPr>
        <w:pStyle w:val="Title2"/>
      </w:pPr>
      <w:r>
        <w:t>Section 5</w:t>
      </w:r>
      <w:r>
        <w:tab/>
        <w:t>Carrier Coverage Requirements</w:t>
      </w:r>
    </w:p>
    <w:p w14:paraId="3F5F2B68" w14:textId="6CFAE6AD" w:rsidR="006D29CE" w:rsidRPr="00156729" w:rsidRDefault="006D29CE" w:rsidP="00156729">
      <w:pPr>
        <w:pStyle w:val="par1"/>
      </w:pPr>
      <w:proofErr w:type="gramStart"/>
      <w:r>
        <w:rPr>
          <w:rFonts w:eastAsia="Arial"/>
          <w:color w:val="000000"/>
        </w:rPr>
        <w:t>A.</w:t>
      </w:r>
      <w:r>
        <w:rPr>
          <w:rFonts w:eastAsia="Arial"/>
          <w:color w:val="000000"/>
        </w:rPr>
        <w:tab/>
      </w:r>
      <w:r w:rsidRPr="00156729">
        <w:t>Consistent</w:t>
      </w:r>
      <w:proofErr w:type="gramEnd"/>
      <w:r w:rsidRPr="00156729">
        <w:t xml:space="preserve"> with USPSTF Recommendations, carriers must provide coverage for federal Food and Drug Administration (FDA)-approved medications prescribed for pre-exposure prophylaxis (PrEP) without copayment or cost-sharing for individuals who, according to their provider or pharmacist pursuant to § 12-280-125.7, C.R.S., are indicated for PrEP. Carriers shall provide such coverage without copayment or cost-sharing for the PrEP medication that is clinically indicated for the individual according to the prescribing provider or pharmacist. Based on USPSTF recommendations, individuals indicated for PrEP include:</w:t>
      </w:r>
    </w:p>
    <w:p w14:paraId="41111CEF" w14:textId="446AA68D" w:rsidR="006D29CE" w:rsidRDefault="006D29CE" w:rsidP="00B23075">
      <w:pPr>
        <w:pStyle w:val="par2"/>
      </w:pPr>
      <w:r>
        <w:t>1.</w:t>
      </w:r>
      <w:r>
        <w:tab/>
        <w:t xml:space="preserve">Sexually active adults and adolescents weighing at least 35 kg (77 </w:t>
      </w:r>
      <w:proofErr w:type="spellStart"/>
      <w:r>
        <w:t>lb</w:t>
      </w:r>
      <w:proofErr w:type="spellEnd"/>
      <w:r>
        <w:t>) who have engaged in anal or vaginal sex in the past 6 months and have any of the following:</w:t>
      </w:r>
    </w:p>
    <w:p w14:paraId="488FC2BB" w14:textId="28809D8C" w:rsidR="006D29CE" w:rsidRDefault="006D29CE" w:rsidP="00B23075">
      <w:pPr>
        <w:pStyle w:val="par3"/>
      </w:pPr>
      <w:r>
        <w:t>a.</w:t>
      </w:r>
      <w:r>
        <w:tab/>
        <w:t>A sexual partner who has HIV (especially if the partner has an unknown or detectable viral load);</w:t>
      </w:r>
    </w:p>
    <w:p w14:paraId="4E2E6BD4" w14:textId="4CD747FF" w:rsidR="006D29CE" w:rsidRDefault="006D29CE" w:rsidP="00B23075">
      <w:pPr>
        <w:pStyle w:val="par3"/>
      </w:pPr>
      <w:r>
        <w:t>b.</w:t>
      </w:r>
      <w:r>
        <w:tab/>
        <w:t xml:space="preserve">A bacterial sexually transmitted infection (STI) (syphilis, gonorrhea, or chlamydia for men who have sex with men and transgender women; gonorrhea and syphilis for heterosexual women and men) in the past 6 months; </w:t>
      </w:r>
    </w:p>
    <w:p w14:paraId="65EB936F" w14:textId="04F233A5" w:rsidR="006D29CE" w:rsidRDefault="006D29CE" w:rsidP="00B23075">
      <w:pPr>
        <w:pStyle w:val="par3"/>
      </w:pPr>
      <w:r>
        <w:t>c.</w:t>
      </w:r>
      <w:r>
        <w:tab/>
        <w:t>A history of inconsistent or no condom use with sex partner(s) whose HIV status is not known; assessing risk in conversation with the patient and considering factors such as number of partners, the specific sexual activities a person engages in, and whether their sex partner or partners are in a group with a higher prevalence of HIV (e.g. men who have sex with men or with men and women, transgender women, persons who inject drugs, and persons who engage in transactional sex).</w:t>
      </w:r>
    </w:p>
    <w:p w14:paraId="41B191CE" w14:textId="1D0E9B5F" w:rsidR="006D29CE" w:rsidRDefault="006D29CE" w:rsidP="00E960D5">
      <w:pPr>
        <w:pStyle w:val="par2"/>
      </w:pPr>
      <w:r>
        <w:t>2.</w:t>
      </w:r>
      <w:r>
        <w:tab/>
        <w:t>Persons who inject drugs and share injection equipment or have a drug-injecting partner who has HIV.</w:t>
      </w:r>
    </w:p>
    <w:p w14:paraId="67FB38ED" w14:textId="68111FCF" w:rsidR="006D29CE" w:rsidRDefault="006D29CE" w:rsidP="00E960D5">
      <w:pPr>
        <w:pStyle w:val="par2"/>
      </w:pPr>
      <w:r w:rsidRPr="001A1CFF">
        <w:t>3</w:t>
      </w:r>
      <w:r w:rsidRPr="00AE7429">
        <w:rPr>
          <w:sz w:val="22"/>
          <w:szCs w:val="22"/>
        </w:rPr>
        <w:t>.</w:t>
      </w:r>
      <w:r>
        <w:tab/>
        <w:t>Persons who engage in transactional sex, such as sex for money, drugs, or housing, including commercial sex workers or persons trafficked for sex work</w:t>
      </w:r>
      <w:r w:rsidR="00AE7429">
        <w:t>, constitute a group at increased risk of HIV acquisition and should be considered for PrEP based on the criteria outlines above;</w:t>
      </w:r>
    </w:p>
    <w:p w14:paraId="2BC3D987" w14:textId="1ACDA31E" w:rsidR="006D29CE" w:rsidRDefault="006D29CE" w:rsidP="00E960D5">
      <w:pPr>
        <w:pStyle w:val="par2"/>
      </w:pPr>
      <w:r w:rsidRPr="001A1CFF">
        <w:t>4</w:t>
      </w:r>
      <w:r w:rsidRPr="00AE7429">
        <w:rPr>
          <w:sz w:val="22"/>
          <w:szCs w:val="22"/>
        </w:rPr>
        <w:t>.</w:t>
      </w:r>
      <w:r>
        <w:tab/>
        <w:t xml:space="preserve">Persons who request PrEP that may have undisclosed behaviors that put them at </w:t>
      </w:r>
      <w:proofErr w:type="gramStart"/>
      <w:r>
        <w:t>risk..</w:t>
      </w:r>
      <w:proofErr w:type="gramEnd"/>
    </w:p>
    <w:p w14:paraId="137CEC6F" w14:textId="4F502C4E" w:rsidR="006D29CE" w:rsidRDefault="006D29CE" w:rsidP="00E960D5">
      <w:pPr>
        <w:pStyle w:val="par2"/>
      </w:pPr>
      <w:r w:rsidRPr="001A1CFF">
        <w:t>5</w:t>
      </w:r>
      <w:r>
        <w:t>.</w:t>
      </w:r>
      <w:r>
        <w:tab/>
        <w:t>Transgender women and men who are sexually active</w:t>
      </w:r>
      <w:r w:rsidR="00AE7429">
        <w:t xml:space="preserve"> should be considered for Pr</w:t>
      </w:r>
      <w:r>
        <w:t>.</w:t>
      </w:r>
    </w:p>
    <w:p w14:paraId="3A871061" w14:textId="70E4E104" w:rsidR="006D29CE" w:rsidRPr="00156729" w:rsidRDefault="006D29CE" w:rsidP="00156729">
      <w:pPr>
        <w:pStyle w:val="par1"/>
      </w:pPr>
      <w:r>
        <w:rPr>
          <w:rFonts w:eastAsia="Arial"/>
          <w:color w:val="000000"/>
        </w:rPr>
        <w:t>B.</w:t>
      </w:r>
      <w:r>
        <w:rPr>
          <w:rFonts w:eastAsia="Arial"/>
          <w:color w:val="000000"/>
        </w:rPr>
        <w:tab/>
      </w:r>
      <w:r w:rsidRPr="00156729">
        <w:t xml:space="preserve">Carriers must provide coverage for PrEP baseline and monitoring services, consistent with USPSTF recommendations, without copayment or cost sharing for services obtained from </w:t>
      </w:r>
      <w:r w:rsidRPr="00156729">
        <w:lastRenderedPageBreak/>
        <w:t xml:space="preserve">participating providers when HIV PrEP medication is </w:t>
      </w:r>
      <w:proofErr w:type="gramStart"/>
      <w:r w:rsidRPr="00156729">
        <w:t>prescribed, and</w:t>
      </w:r>
      <w:proofErr w:type="gramEnd"/>
      <w:r w:rsidRPr="00156729">
        <w:t xml:space="preserve"> are not permitted to use medical management techniques to direct individuals prescribed PrEP to utilize one formulation over another. </w:t>
      </w:r>
    </w:p>
    <w:p w14:paraId="6A8C1999" w14:textId="77777777" w:rsidR="006D29CE" w:rsidRDefault="006D29CE" w:rsidP="00E960D5">
      <w:pPr>
        <w:pStyle w:val="par2"/>
        <w:rPr>
          <w:rFonts w:ascii="Times New Roman" w:hAnsi="Times New Roman"/>
        </w:rPr>
      </w:pPr>
      <w:r>
        <w:t>1.</w:t>
      </w:r>
      <w:r>
        <w:tab/>
        <w:t xml:space="preserve">Baseline and monitoring services </w:t>
      </w:r>
      <w:proofErr w:type="gramStart"/>
      <w:r>
        <w:t>include:</w:t>
      </w:r>
      <w:proofErr w:type="gramEnd"/>
      <w:r>
        <w:t xml:space="preserve"> HIV testing; Hepatitis B and C testing; creatinine testing and calculated estimated creatinine clearance (</w:t>
      </w:r>
      <w:proofErr w:type="spellStart"/>
      <w:r>
        <w:t>eCrCl</w:t>
      </w:r>
      <w:proofErr w:type="spellEnd"/>
      <w:r>
        <w:t xml:space="preserve">) or glomerular filtration rate (eGFR); pregnancy testing; sexually transmitted infection screening and counseling; and adherence counseling. </w:t>
      </w:r>
    </w:p>
    <w:p w14:paraId="1BBF03E9" w14:textId="6BE6DD13" w:rsidR="006D29CE" w:rsidRDefault="006D29CE" w:rsidP="00E960D5">
      <w:pPr>
        <w:pStyle w:val="par2"/>
        <w:rPr>
          <w:rFonts w:ascii="Times New Roman" w:hAnsi="Times New Roman"/>
        </w:rPr>
      </w:pPr>
      <w:r>
        <w:t>2.</w:t>
      </w:r>
      <w:r>
        <w:tab/>
        <w:t>Office visits associated with baseline and monitoring services must also be covered without cost sharing, when the service is not billed separately from an office visit, and the primary purpose of the office visit is the delivery of the recommended preventive service.</w:t>
      </w:r>
    </w:p>
    <w:p w14:paraId="0A05C8C1" w14:textId="77777777" w:rsidR="006D29CE" w:rsidRDefault="006D29CE" w:rsidP="00E960D5">
      <w:pPr>
        <w:pStyle w:val="par2"/>
        <w:rPr>
          <w:rFonts w:ascii="Times New Roman" w:hAnsi="Times New Roman"/>
        </w:rPr>
      </w:pPr>
      <w:r>
        <w:t>3.</w:t>
      </w:r>
      <w:r>
        <w:tab/>
        <w:t>Carriers cannot limit or restrict the frequency of PrEP baseline and monitoring services in a manner inconsistent with the USPSTF PrEP recommendation. Carriers also cannot limit or restrict the number of times an individual may start PrEP if the individual meets the criteria specified in the USPSTF recommendation and PrEP is deemed to be medically appropriate by the individual’s health care provider.</w:t>
      </w:r>
    </w:p>
    <w:p w14:paraId="04390492" w14:textId="2C2F082C" w:rsidR="006D29CE" w:rsidRDefault="006D29CE" w:rsidP="00156729">
      <w:pPr>
        <w:pStyle w:val="par1"/>
      </w:pPr>
      <w:r w:rsidRPr="00F14FCB">
        <w:t>C</w:t>
      </w:r>
      <w:r>
        <w:rPr>
          <w:rFonts w:eastAsia="Arial"/>
        </w:rPr>
        <w:t>.</w:t>
      </w:r>
      <w:r>
        <w:rPr>
          <w:rFonts w:eastAsia="Arial"/>
        </w:rPr>
        <w:tab/>
        <w:t xml:space="preserve">Carriers shall not require a covered person to undergo step therapy or receive prior authorization before a pharmacist </w:t>
      </w:r>
      <w:r>
        <w:t>or provider</w:t>
      </w:r>
      <w:r>
        <w:rPr>
          <w:rFonts w:eastAsia="Arial"/>
        </w:rPr>
        <w:t xml:space="preserve"> may prescribe and dispense PrEP, pursuant to § 10-16-152, C.R.S. </w:t>
      </w:r>
    </w:p>
    <w:p w14:paraId="1A711255" w14:textId="2181DB82" w:rsidR="006D29CE" w:rsidRPr="00FF61D7" w:rsidRDefault="006D29CE" w:rsidP="00156729">
      <w:pPr>
        <w:pStyle w:val="par1"/>
        <w:rPr>
          <w:strike/>
        </w:rPr>
      </w:pPr>
      <w:r w:rsidRPr="00F14FCB">
        <w:t>D</w:t>
      </w:r>
      <w:r>
        <w:rPr>
          <w:rFonts w:eastAsia="Arial"/>
        </w:rPr>
        <w:t>.</w:t>
      </w:r>
      <w:r>
        <w:rPr>
          <w:rFonts w:eastAsia="Arial"/>
        </w:rPr>
        <w:tab/>
        <w:t>Carriers shall consider any request for PrEP from a provider, as specified in § 10-16-124.5(8)(b), C.R.S., other than from a pharmacist, to be an urgent prior authorization request, and a carrier must comply with the requirements for an urgent prior authorization request found in Colorado Insurance Regulation 4-2-49</w:t>
      </w:r>
      <w:r>
        <w:t>.</w:t>
      </w:r>
    </w:p>
    <w:p w14:paraId="7ED910AE" w14:textId="57263C51" w:rsidR="006D29CE" w:rsidRDefault="006D29CE" w:rsidP="00156729">
      <w:pPr>
        <w:pStyle w:val="par1"/>
      </w:pPr>
      <w:r w:rsidRPr="00F14FCB">
        <w:t>E</w:t>
      </w:r>
      <w:r>
        <w:rPr>
          <w:rFonts w:eastAsia="Arial"/>
        </w:rPr>
        <w:t>.</w:t>
      </w:r>
      <w:r>
        <w:rPr>
          <w:rFonts w:eastAsia="Arial"/>
        </w:rPr>
        <w:tab/>
        <w:t>Carriers shall not impose additional utilization management procedures or requirements that restrict or limit access to PrEP</w:t>
      </w:r>
      <w:r w:rsidR="00FF61D7">
        <w:rPr>
          <w:rFonts w:eastAsia="Arial"/>
        </w:rPr>
        <w:t>.</w:t>
      </w:r>
    </w:p>
    <w:p w14:paraId="6861E030" w14:textId="77777777" w:rsidR="006D29CE" w:rsidRDefault="006D29CE" w:rsidP="00E960D5">
      <w:pPr>
        <w:pStyle w:val="Title2"/>
      </w:pPr>
      <w:r>
        <w:t>Section 6</w:t>
      </w:r>
      <w:r>
        <w:tab/>
        <w:t>Severability</w:t>
      </w:r>
    </w:p>
    <w:p w14:paraId="0DE290BE" w14:textId="77777777" w:rsidR="006D29CE" w:rsidRDefault="006D29CE" w:rsidP="00E960D5">
      <w:pPr>
        <w:pStyle w:val="upar1"/>
      </w:pPr>
      <w:r>
        <w:t>If any provision of this regulation or the application of it to any person or circumstances is for any reason held to be invalid, the remainder of this regulation shall not be affected.</w:t>
      </w:r>
    </w:p>
    <w:p w14:paraId="47D793CD" w14:textId="77777777" w:rsidR="006D29CE" w:rsidRDefault="006D29CE" w:rsidP="00E960D5">
      <w:pPr>
        <w:pStyle w:val="Title2"/>
      </w:pPr>
      <w:r>
        <w:t>Section 7</w:t>
      </w:r>
      <w:r>
        <w:tab/>
        <w:t>Incorporated Materials</w:t>
      </w:r>
    </w:p>
    <w:p w14:paraId="344E03F4" w14:textId="074886CF" w:rsidR="006D29CE" w:rsidRDefault="006D29CE" w:rsidP="00E960D5">
      <w:pPr>
        <w:pStyle w:val="upar1"/>
      </w:pPr>
      <w:r>
        <w:t xml:space="preserve">The U.S. Preventive Services Task Force A and B Recommendations as published on the effective date of this regulation and does not include later amendments or editions of the Recommendations. A copy of the Recommendations may be examined during regular business hours at the Colorado Division of Insurance, 1560 Broadway, Suite 850, Denver, Colorado 80202. A certified copy of the Recommendations may be requested from the Colorado Division of Insurance, 1560 Broadway, Suite 850, Denver, Colorado 80202. A charge for certification or copies may apply. A copy may also be obtained online at: </w:t>
      </w:r>
      <w:r w:rsidR="00AE7429">
        <w:t xml:space="preserve"> </w:t>
      </w:r>
      <w:r w:rsidR="00AE7429" w:rsidRPr="00AE7429">
        <w:t>https://www.uspreventiveservicestaskforce.org/uspstf/recommendation/prevention-of-human-immunodeficiency-virus-hiv-infection-pre-exposure-prophylaxis</w:t>
      </w:r>
    </w:p>
    <w:p w14:paraId="35DC1929" w14:textId="77777777" w:rsidR="006D29CE" w:rsidRDefault="006D29CE" w:rsidP="00E960D5">
      <w:pPr>
        <w:pStyle w:val="Title2"/>
      </w:pPr>
      <w:r>
        <w:t>Section 8</w:t>
      </w:r>
      <w:r>
        <w:tab/>
        <w:t>Enforcement</w:t>
      </w:r>
    </w:p>
    <w:p w14:paraId="57BE16F4" w14:textId="77777777" w:rsidR="006D29CE" w:rsidRDefault="006D29CE" w:rsidP="00E960D5">
      <w:pPr>
        <w:pStyle w:val="upar1"/>
      </w:pPr>
      <w: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t>cease and desist</w:t>
      </w:r>
      <w:proofErr w:type="gramEnd"/>
      <w:r>
        <w:t xml:space="preserve"> orders, and/or suspensions or revocation of license, subject to the requirements of due process.</w:t>
      </w:r>
    </w:p>
    <w:p w14:paraId="32837F69" w14:textId="27053A0A" w:rsidR="006D29CE" w:rsidRDefault="006D29CE" w:rsidP="00E960D5">
      <w:pPr>
        <w:pStyle w:val="Title2"/>
      </w:pPr>
      <w:r>
        <w:t xml:space="preserve">Section </w:t>
      </w:r>
      <w:r w:rsidR="00EA0EBD">
        <w:t>9</w:t>
      </w:r>
      <w:r>
        <w:tab/>
        <w:t>Effective Date</w:t>
      </w:r>
    </w:p>
    <w:p w14:paraId="79BBA0C7" w14:textId="0D5EEA69" w:rsidR="006D29CE" w:rsidRDefault="006D29CE" w:rsidP="00E960D5">
      <w:pPr>
        <w:pStyle w:val="upar1"/>
      </w:pPr>
      <w:r>
        <w:lastRenderedPageBreak/>
        <w:t>This amended regulation shall be effective</w:t>
      </w:r>
      <w:r w:rsidR="00AE7429" w:rsidRPr="00AE7429">
        <w:t xml:space="preserve"> </w:t>
      </w:r>
      <w:r w:rsidR="00AE7429">
        <w:t>September 30, 2026.</w:t>
      </w:r>
    </w:p>
    <w:p w14:paraId="2E13F6FE" w14:textId="6530B147" w:rsidR="006D29CE" w:rsidRDefault="006D29CE" w:rsidP="00AE7429">
      <w:pPr>
        <w:pStyle w:val="Title2"/>
        <w:spacing w:after="240"/>
      </w:pPr>
      <w:r>
        <w:t xml:space="preserve">Section </w:t>
      </w:r>
      <w:r w:rsidR="00EA0EBD">
        <w:t>10</w:t>
      </w:r>
      <w:r>
        <w:tab/>
        <w:t>History</w:t>
      </w:r>
    </w:p>
    <w:p w14:paraId="4EF73C20" w14:textId="77777777" w:rsidR="006D29CE" w:rsidRDefault="006D29CE" w:rsidP="00AE7429">
      <w:pPr>
        <w:pStyle w:val="upar1"/>
        <w:spacing w:before="0"/>
      </w:pPr>
      <w:r>
        <w:t xml:space="preserve">New </w:t>
      </w:r>
      <w:proofErr w:type="gramStart"/>
      <w:r>
        <w:t>regulation</w:t>
      </w:r>
      <w:proofErr w:type="gramEnd"/>
      <w:r>
        <w:t xml:space="preserve"> effective January 1, 2021.</w:t>
      </w:r>
    </w:p>
    <w:p w14:paraId="7DCA66E5" w14:textId="77777777" w:rsidR="006D29CE" w:rsidRDefault="006D29CE" w:rsidP="00AE7429">
      <w:pPr>
        <w:pStyle w:val="upar1"/>
        <w:spacing w:before="0"/>
      </w:pPr>
      <w:r>
        <w:t>Amended regulation effective March 2, 2022</w:t>
      </w:r>
    </w:p>
    <w:p w14:paraId="58DA6623" w14:textId="3F717AF1" w:rsidR="00756300" w:rsidRPr="00F14FCB" w:rsidRDefault="006D29CE" w:rsidP="00AE7429">
      <w:pPr>
        <w:pStyle w:val="upar1"/>
        <w:spacing w:before="0"/>
        <w:rPr>
          <w:sz w:val="24"/>
          <w:szCs w:val="24"/>
        </w:rPr>
      </w:pPr>
      <w:r>
        <w:t xml:space="preserve">Amended regulation effective </w:t>
      </w:r>
      <w:r w:rsidR="00AE7429">
        <w:t>September 30, 2026.</w:t>
      </w:r>
    </w:p>
    <w:sectPr w:rsidR="00756300" w:rsidRPr="00F14FCB" w:rsidSect="000D5D0C">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3">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Data r:id="rId1"/>
  </wne:toolbars>
  <wne:acds>
    <wne:acd wne:argValue="AgBEAGUAcABhAHIAdABtAGUAbgB0AA==" wne:acdName="acd0" wne:fciIndexBasedOn="0065"/>
    <wne:acd wne:argValue="AgBBAGcAZQBuAGMAeQA=" wne:acdName="acd1" wne:fciIndexBasedOn="0065"/>
    <wne:acd wne:argValue="AgBDAEMAUgAgAFQAaQB0AGwAZQA=" wne:acdName="acd2" wne:fciIndexBasedOn="0065"/>
    <wne:acd wne:argValue="AgBDAEMAUgAgAE4AdQBtAGIAZQByAA==" wne:acdName="acd3" wne:fciIndexBasedOn="0065"/>
    <wne:acd wne:argValue="AgBjAGkAdABlAA==" wne:acdName="acd4" wne:fciIndexBasedOn="0065"/>
    <wne:acd wne:argValue="AgBUAGkAdABsAGUAMQA=" wne:acdName="acd5" wne:fciIndexBasedOn="0065"/>
    <wne:acd wne:argValue="AgBUAGkAdABsAGUAMgA=" wne:acdName="acd6" wne:fciIndexBasedOn="0065"/>
    <wne:acd wne:argValue="AgBUAGkAdABsAGUAMwA=" wne:acdName="acd7" wne:fciIndexBasedOn="0065"/>
    <wne:acd wne:argValue="AgBUAGkAdABsAGUANAA=" wne:acdName="acd8" wne:fciIndexBasedOn="0065"/>
    <wne:acd wne:argValue="AgBUAGkAdABsAGUANQA=" wne:acdName="acd9" wne:fciIndexBasedOn="0065"/>
    <wne:acd wne:argValue="AgBUAGkAdABsAGUANgA=" wne:acdName="acd10" wne:fciIndexBasedOn="0065"/>
    <wne:acd wne:argValue="AgB1AHAAYQByADEA" wne:acdName="acd11" wne:fciIndexBasedOn="0065"/>
    <wne:acd wne:argValue="AgB1AHAAYQByADIA" wne:acdName="acd12" wne:fciIndexBasedOn="0065"/>
    <wne:acd wne:argValue="AgB1AHAAYQByADMA" wne:acdName="acd13" wne:fciIndexBasedOn="0065"/>
    <wne:acd wne:argValue="AgB1AHAAYQByADQA" wne:acdName="acd14" wne:fciIndexBasedOn="0065"/>
    <wne:acd wne:argValue="AgB1AHAAYQByADUA" wne:acdName="acd15" wne:fciIndexBasedOn="0065"/>
    <wne:acd wne:argValue="AgB1AHAAYQByADYA" wne:acdName="acd16" wne:fciIndexBasedOn="0065"/>
    <wne:acd wne:argValue="AgBjAHAA" wne:acdName="acd17" wne:fciIndexBasedOn="0065"/>
    <wne:acd wne:argValue="AgBGAG8AbwB0AG4AbwB0AGUA" wne:acdName="acd18" wne:fciIndexBasedOn="0065"/>
    <wne:acd wne:argValue="AgBwAGEAcgAxAA==" wne:acdName="acd19" wne:fciIndexBasedOn="0065"/>
    <wne:acd wne:argValue="AgBwAGEAcgAyAA==" wne:acdName="acd20" wne:fciIndexBasedOn="0065"/>
    <wne:acd wne:argValue="AgBwAGEAcgAzAA==" wne:acdName="acd21" wne:fciIndexBasedOn="0065"/>
    <wne:acd wne:argValue="AgBwAGEAcgA0AA==" wne:acdName="acd22" wne:fciIndexBasedOn="0065"/>
    <wne:acd wne:argValue="AgBwAGEAcgA1AA==" wne:acdName="acd23" wne:fciIndexBasedOn="0065"/>
    <wne:acd wne:argValue="AgBwAGEAcgA2AA==" wne:acdName="acd24" wne:fciIndexBasedOn="0065"/>
    <wne:acd wne:argValue="AgBwAGEAcgA3AA==" wne:acdName="acd25" wne:fciIndexBasedOn="0065"/>
    <wne:acd wne:argValue="AgBwAGEAcgA4AA==" wne:acdName="acd26" wne:fciIndexBasedOn="0065"/>
    <wne:acd wne:argValue="AgBJAG4AbABpAG4AZQAgAEcAcgBhAHAAaABpAGMA" wne:acdName="acd27" wne:fciIndexBasedOn="0065"/>
    <wne:acd wne:argValue="AgBmAGkAZwB1AHIAZQAtAGMAYQBwAHQAaQBvAG4A" wne:acdName="acd28" wne:fciIndexBasedOn="0065"/>
    <wne:acd wne:argValue="AgBmAGkAZwB1AHIAZQAtAGYAaQBsAGUAbgBhAG0AZQA=" wne:acdName="acd29" wne:fciIndexBasedOn="0065"/>
    <wne:acd wne:argValue="AgBmAGkAZwB1AHIAZQAtAG8AcgBpAGUAbgB0AGEAdABpAG8Abg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91A4E" w14:textId="77777777" w:rsidR="00416613" w:rsidRDefault="00416613" w:rsidP="009C5126">
      <w:r>
        <w:separator/>
      </w:r>
    </w:p>
  </w:endnote>
  <w:endnote w:type="continuationSeparator" w:id="0">
    <w:p w14:paraId="69E8FEEF" w14:textId="77777777" w:rsidR="00416613" w:rsidRDefault="00416613" w:rsidP="009C51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7508" w14:textId="77777777" w:rsidR="00416613" w:rsidRDefault="00416613" w:rsidP="009C5126">
      <w:r>
        <w:separator/>
      </w:r>
    </w:p>
  </w:footnote>
  <w:footnote w:type="continuationSeparator" w:id="0">
    <w:p w14:paraId="0D68276B" w14:textId="77777777" w:rsidR="00416613" w:rsidRDefault="00416613" w:rsidP="009C51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F272BE"/>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50793439">
    <w:abstractNumId w:val="9"/>
  </w:num>
  <w:num w:numId="2" w16cid:durableId="240916582">
    <w:abstractNumId w:val="7"/>
  </w:num>
  <w:num w:numId="3" w16cid:durableId="961378722">
    <w:abstractNumId w:val="6"/>
  </w:num>
  <w:num w:numId="4" w16cid:durableId="341274900">
    <w:abstractNumId w:val="5"/>
  </w:num>
  <w:num w:numId="5" w16cid:durableId="1322350173">
    <w:abstractNumId w:val="4"/>
  </w:num>
  <w:num w:numId="6" w16cid:durableId="519516969">
    <w:abstractNumId w:val="8"/>
  </w:num>
  <w:num w:numId="7" w16cid:durableId="1534341259">
    <w:abstractNumId w:val="3"/>
  </w:num>
  <w:num w:numId="8" w16cid:durableId="180778163">
    <w:abstractNumId w:val="2"/>
  </w:num>
  <w:num w:numId="9" w16cid:durableId="1330600288">
    <w:abstractNumId w:val="1"/>
  </w:num>
  <w:num w:numId="10" w16cid:durableId="140970344">
    <w:abstractNumId w:val="0"/>
  </w:num>
  <w:num w:numId="11" w16cid:durableId="417580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efaultTableStyle w:val="TableNormal"/>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E68"/>
    <w:rsid w:val="0000490A"/>
    <w:rsid w:val="00016C2E"/>
    <w:rsid w:val="000355D1"/>
    <w:rsid w:val="000374A5"/>
    <w:rsid w:val="000434F3"/>
    <w:rsid w:val="00045624"/>
    <w:rsid w:val="00045F2E"/>
    <w:rsid w:val="00052BCD"/>
    <w:rsid w:val="000578E5"/>
    <w:rsid w:val="0006315B"/>
    <w:rsid w:val="000956AA"/>
    <w:rsid w:val="000B1DCF"/>
    <w:rsid w:val="000B77DA"/>
    <w:rsid w:val="000C0679"/>
    <w:rsid w:val="000D38A8"/>
    <w:rsid w:val="000D5D0C"/>
    <w:rsid w:val="000F4BCA"/>
    <w:rsid w:val="000F5E21"/>
    <w:rsid w:val="0011358B"/>
    <w:rsid w:val="0013422A"/>
    <w:rsid w:val="00136129"/>
    <w:rsid w:val="001375C8"/>
    <w:rsid w:val="001409F9"/>
    <w:rsid w:val="00156729"/>
    <w:rsid w:val="00166CAE"/>
    <w:rsid w:val="001763A4"/>
    <w:rsid w:val="00194636"/>
    <w:rsid w:val="00196F94"/>
    <w:rsid w:val="001A1CFF"/>
    <w:rsid w:val="001C5878"/>
    <w:rsid w:val="001F0FAC"/>
    <w:rsid w:val="001F5D23"/>
    <w:rsid w:val="00200B1A"/>
    <w:rsid w:val="00205887"/>
    <w:rsid w:val="00214E33"/>
    <w:rsid w:val="00217015"/>
    <w:rsid w:val="00230272"/>
    <w:rsid w:val="00235366"/>
    <w:rsid w:val="00242CC7"/>
    <w:rsid w:val="002451A9"/>
    <w:rsid w:val="00273DB9"/>
    <w:rsid w:val="00285558"/>
    <w:rsid w:val="002A0193"/>
    <w:rsid w:val="002C3BB8"/>
    <w:rsid w:val="002C5218"/>
    <w:rsid w:val="002C6F74"/>
    <w:rsid w:val="002E4628"/>
    <w:rsid w:val="003200CE"/>
    <w:rsid w:val="00320378"/>
    <w:rsid w:val="003347C4"/>
    <w:rsid w:val="00337E03"/>
    <w:rsid w:val="00342864"/>
    <w:rsid w:val="00346084"/>
    <w:rsid w:val="0035615E"/>
    <w:rsid w:val="00361911"/>
    <w:rsid w:val="00362D18"/>
    <w:rsid w:val="003635C9"/>
    <w:rsid w:val="0036510E"/>
    <w:rsid w:val="00366652"/>
    <w:rsid w:val="003761EC"/>
    <w:rsid w:val="003B0522"/>
    <w:rsid w:val="003C40AB"/>
    <w:rsid w:val="003C4CBB"/>
    <w:rsid w:val="003D2E68"/>
    <w:rsid w:val="003E4248"/>
    <w:rsid w:val="003E4BAD"/>
    <w:rsid w:val="003E5426"/>
    <w:rsid w:val="003F1C21"/>
    <w:rsid w:val="00416613"/>
    <w:rsid w:val="00453407"/>
    <w:rsid w:val="00455534"/>
    <w:rsid w:val="00472E4E"/>
    <w:rsid w:val="00492B8F"/>
    <w:rsid w:val="004931F4"/>
    <w:rsid w:val="004A497D"/>
    <w:rsid w:val="004A54A0"/>
    <w:rsid w:val="004C4A52"/>
    <w:rsid w:val="004E14B5"/>
    <w:rsid w:val="004E161A"/>
    <w:rsid w:val="004E724F"/>
    <w:rsid w:val="004F0141"/>
    <w:rsid w:val="004F187C"/>
    <w:rsid w:val="004F3903"/>
    <w:rsid w:val="00512C23"/>
    <w:rsid w:val="0052071F"/>
    <w:rsid w:val="005316E2"/>
    <w:rsid w:val="0054540F"/>
    <w:rsid w:val="00555882"/>
    <w:rsid w:val="00573E74"/>
    <w:rsid w:val="00574A15"/>
    <w:rsid w:val="005922BD"/>
    <w:rsid w:val="005B362F"/>
    <w:rsid w:val="005C5A9E"/>
    <w:rsid w:val="005C5B12"/>
    <w:rsid w:val="005D5038"/>
    <w:rsid w:val="005D6DB4"/>
    <w:rsid w:val="005D7AEF"/>
    <w:rsid w:val="005E3262"/>
    <w:rsid w:val="005E3709"/>
    <w:rsid w:val="006140F2"/>
    <w:rsid w:val="00614C5A"/>
    <w:rsid w:val="00633230"/>
    <w:rsid w:val="00651B78"/>
    <w:rsid w:val="00670053"/>
    <w:rsid w:val="0068018E"/>
    <w:rsid w:val="006810F6"/>
    <w:rsid w:val="00681883"/>
    <w:rsid w:val="00683896"/>
    <w:rsid w:val="00691CDE"/>
    <w:rsid w:val="006C1090"/>
    <w:rsid w:val="006C664B"/>
    <w:rsid w:val="006D1856"/>
    <w:rsid w:val="006D21C0"/>
    <w:rsid w:val="006D29CE"/>
    <w:rsid w:val="00725BD5"/>
    <w:rsid w:val="00726C5A"/>
    <w:rsid w:val="00726E0E"/>
    <w:rsid w:val="0073739C"/>
    <w:rsid w:val="00740CCD"/>
    <w:rsid w:val="00756300"/>
    <w:rsid w:val="00762642"/>
    <w:rsid w:val="00770010"/>
    <w:rsid w:val="00785DF2"/>
    <w:rsid w:val="00796036"/>
    <w:rsid w:val="007A0F18"/>
    <w:rsid w:val="007A1367"/>
    <w:rsid w:val="007A3A49"/>
    <w:rsid w:val="007C36F4"/>
    <w:rsid w:val="007D7EEC"/>
    <w:rsid w:val="007E728D"/>
    <w:rsid w:val="007F2CFF"/>
    <w:rsid w:val="00804448"/>
    <w:rsid w:val="00835BCB"/>
    <w:rsid w:val="00841C32"/>
    <w:rsid w:val="008465E3"/>
    <w:rsid w:val="008A709E"/>
    <w:rsid w:val="008A7FC9"/>
    <w:rsid w:val="008D3194"/>
    <w:rsid w:val="00910382"/>
    <w:rsid w:val="00935476"/>
    <w:rsid w:val="00944001"/>
    <w:rsid w:val="00944B99"/>
    <w:rsid w:val="00946342"/>
    <w:rsid w:val="00951181"/>
    <w:rsid w:val="009649D7"/>
    <w:rsid w:val="00982D59"/>
    <w:rsid w:val="0099478C"/>
    <w:rsid w:val="00994E43"/>
    <w:rsid w:val="00997327"/>
    <w:rsid w:val="009C5126"/>
    <w:rsid w:val="009E0A72"/>
    <w:rsid w:val="009E1566"/>
    <w:rsid w:val="009E7BFB"/>
    <w:rsid w:val="009F3BE3"/>
    <w:rsid w:val="009F5755"/>
    <w:rsid w:val="00A01ED0"/>
    <w:rsid w:val="00A04887"/>
    <w:rsid w:val="00A2629A"/>
    <w:rsid w:val="00A34EB7"/>
    <w:rsid w:val="00A40B22"/>
    <w:rsid w:val="00A63B59"/>
    <w:rsid w:val="00A82182"/>
    <w:rsid w:val="00AB0817"/>
    <w:rsid w:val="00AB54DD"/>
    <w:rsid w:val="00AB6B32"/>
    <w:rsid w:val="00AD19ED"/>
    <w:rsid w:val="00AE1ADC"/>
    <w:rsid w:val="00AE7429"/>
    <w:rsid w:val="00AF5678"/>
    <w:rsid w:val="00B01A2E"/>
    <w:rsid w:val="00B06D7F"/>
    <w:rsid w:val="00B23075"/>
    <w:rsid w:val="00B25468"/>
    <w:rsid w:val="00B4091C"/>
    <w:rsid w:val="00B436F4"/>
    <w:rsid w:val="00B5659D"/>
    <w:rsid w:val="00B60A03"/>
    <w:rsid w:val="00B628BF"/>
    <w:rsid w:val="00B81A32"/>
    <w:rsid w:val="00B97474"/>
    <w:rsid w:val="00B975E4"/>
    <w:rsid w:val="00BA495A"/>
    <w:rsid w:val="00BB0960"/>
    <w:rsid w:val="00BB68C3"/>
    <w:rsid w:val="00BC3F1E"/>
    <w:rsid w:val="00BC691E"/>
    <w:rsid w:val="00BF29F4"/>
    <w:rsid w:val="00C12306"/>
    <w:rsid w:val="00C136FB"/>
    <w:rsid w:val="00C13DBB"/>
    <w:rsid w:val="00C333DB"/>
    <w:rsid w:val="00C355E9"/>
    <w:rsid w:val="00C35D85"/>
    <w:rsid w:val="00C61A70"/>
    <w:rsid w:val="00C65DF7"/>
    <w:rsid w:val="00C87AEA"/>
    <w:rsid w:val="00CC1BC4"/>
    <w:rsid w:val="00CD06F3"/>
    <w:rsid w:val="00CD5735"/>
    <w:rsid w:val="00D04F3B"/>
    <w:rsid w:val="00D05327"/>
    <w:rsid w:val="00D24BE5"/>
    <w:rsid w:val="00D42425"/>
    <w:rsid w:val="00D72C14"/>
    <w:rsid w:val="00D87165"/>
    <w:rsid w:val="00DB1E52"/>
    <w:rsid w:val="00DC0D06"/>
    <w:rsid w:val="00DD2F38"/>
    <w:rsid w:val="00DD3741"/>
    <w:rsid w:val="00DE11D2"/>
    <w:rsid w:val="00DE6E16"/>
    <w:rsid w:val="00DF0958"/>
    <w:rsid w:val="00E030A8"/>
    <w:rsid w:val="00E0484B"/>
    <w:rsid w:val="00E10E23"/>
    <w:rsid w:val="00E122B5"/>
    <w:rsid w:val="00E350CD"/>
    <w:rsid w:val="00E35CF0"/>
    <w:rsid w:val="00E37D64"/>
    <w:rsid w:val="00E43338"/>
    <w:rsid w:val="00E46752"/>
    <w:rsid w:val="00E506E7"/>
    <w:rsid w:val="00E607A5"/>
    <w:rsid w:val="00E960D5"/>
    <w:rsid w:val="00EA0EBD"/>
    <w:rsid w:val="00EC53EB"/>
    <w:rsid w:val="00EE4100"/>
    <w:rsid w:val="00F14FCB"/>
    <w:rsid w:val="00F15F6E"/>
    <w:rsid w:val="00F1632E"/>
    <w:rsid w:val="00F232A2"/>
    <w:rsid w:val="00F51D5A"/>
    <w:rsid w:val="00F60E8B"/>
    <w:rsid w:val="00F61B21"/>
    <w:rsid w:val="00F638CC"/>
    <w:rsid w:val="00F8151A"/>
    <w:rsid w:val="00F8368E"/>
    <w:rsid w:val="00F9125B"/>
    <w:rsid w:val="00F9616B"/>
    <w:rsid w:val="00FB5422"/>
    <w:rsid w:val="00FB6142"/>
    <w:rsid w:val="00FB6F24"/>
    <w:rsid w:val="00FD0E5E"/>
    <w:rsid w:val="00FD5CAD"/>
    <w:rsid w:val="00FE03B7"/>
    <w:rsid w:val="00FF6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C06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99"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6729"/>
    <w:pPr>
      <w:spacing w:before="240"/>
    </w:pPr>
    <w:rPr>
      <w:rFonts w:ascii="Arial" w:hAnsi="Arial" w:cs="Arial"/>
    </w:rPr>
  </w:style>
  <w:style w:type="paragraph" w:styleId="Heading1">
    <w:name w:val="heading 1"/>
    <w:basedOn w:val="Normal"/>
    <w:next w:val="Normal"/>
    <w:qFormat/>
    <w:rsid w:val="00156729"/>
    <w:pPr>
      <w:keepNext/>
      <w:spacing w:after="60"/>
      <w:outlineLvl w:val="0"/>
    </w:pPr>
    <w:rPr>
      <w:b/>
      <w:bCs/>
      <w:kern w:val="32"/>
      <w:sz w:val="32"/>
      <w:szCs w:val="32"/>
    </w:rPr>
  </w:style>
  <w:style w:type="paragraph" w:styleId="Heading2">
    <w:name w:val="heading 2"/>
    <w:basedOn w:val="Normal"/>
    <w:next w:val="Normal"/>
    <w:qFormat/>
    <w:rsid w:val="00156729"/>
    <w:pPr>
      <w:keepNext/>
      <w:spacing w:after="60"/>
      <w:outlineLvl w:val="1"/>
    </w:pPr>
    <w:rPr>
      <w:b/>
      <w:bCs/>
      <w:i/>
      <w:iCs/>
      <w:sz w:val="28"/>
      <w:szCs w:val="28"/>
    </w:rPr>
  </w:style>
  <w:style w:type="paragraph" w:styleId="Heading3">
    <w:name w:val="heading 3"/>
    <w:basedOn w:val="Normal"/>
    <w:next w:val="Normal"/>
    <w:qFormat/>
    <w:rsid w:val="00156729"/>
    <w:pPr>
      <w:keepNext/>
      <w:spacing w:after="60"/>
      <w:outlineLvl w:val="2"/>
    </w:pPr>
    <w:rPr>
      <w:b/>
      <w:bCs/>
      <w:sz w:val="26"/>
      <w:szCs w:val="26"/>
    </w:rPr>
  </w:style>
  <w:style w:type="paragraph" w:styleId="Heading4">
    <w:name w:val="heading 4"/>
    <w:basedOn w:val="Normal"/>
    <w:next w:val="Normal"/>
    <w:link w:val="Heading4Char"/>
    <w:qFormat/>
    <w:rsid w:val="00156729"/>
    <w:pPr>
      <w:keepNext/>
      <w:outlineLvl w:val="3"/>
    </w:pPr>
    <w:rPr>
      <w:b/>
      <w:bCs/>
      <w:sz w:val="22"/>
    </w:rPr>
  </w:style>
  <w:style w:type="paragraph" w:styleId="Heading5">
    <w:name w:val="heading 5"/>
    <w:basedOn w:val="Normal"/>
    <w:next w:val="Normal"/>
    <w:link w:val="Heading5Char"/>
    <w:qFormat/>
    <w:rsid w:val="00156729"/>
    <w:pPr>
      <w:keepNext/>
      <w:outlineLvl w:val="4"/>
    </w:pPr>
    <w:rPr>
      <w:bCs/>
      <w:sz w:val="22"/>
    </w:rPr>
  </w:style>
  <w:style w:type="character" w:default="1" w:styleId="DefaultParagraphFont">
    <w:name w:val="Default Paragraph Font"/>
    <w:semiHidden/>
    <w:rsid w:val="001567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729"/>
  </w:style>
  <w:style w:type="paragraph" w:customStyle="1" w:styleId="Department">
    <w:name w:val="Department"/>
    <w:rsid w:val="00156729"/>
    <w:pPr>
      <w:jc w:val="center"/>
    </w:pPr>
    <w:rPr>
      <w:rFonts w:ascii="Arial" w:hAnsi="Arial" w:cs="Arial"/>
      <w:b/>
      <w:bCs/>
      <w:caps/>
      <w:sz w:val="28"/>
      <w:szCs w:val="28"/>
    </w:rPr>
  </w:style>
  <w:style w:type="paragraph" w:customStyle="1" w:styleId="Agency">
    <w:name w:val="Agency"/>
    <w:basedOn w:val="Normal"/>
    <w:rsid w:val="00156729"/>
    <w:pPr>
      <w:jc w:val="center"/>
    </w:pPr>
    <w:rPr>
      <w:b/>
      <w:bCs/>
      <w:sz w:val="28"/>
      <w:szCs w:val="28"/>
    </w:rPr>
  </w:style>
  <w:style w:type="paragraph" w:customStyle="1" w:styleId="CCRNumber">
    <w:name w:val="CCR Number"/>
    <w:rsid w:val="00156729"/>
    <w:pPr>
      <w:spacing w:before="240"/>
      <w:jc w:val="center"/>
    </w:pPr>
    <w:rPr>
      <w:rFonts w:ascii="Arial" w:hAnsi="Arial" w:cs="Arial"/>
      <w:b/>
      <w:bCs/>
      <w:caps/>
      <w:sz w:val="24"/>
      <w:szCs w:val="24"/>
    </w:rPr>
  </w:style>
  <w:style w:type="paragraph" w:customStyle="1" w:styleId="CCRTitle">
    <w:name w:val="CCR Title"/>
    <w:rsid w:val="00156729"/>
    <w:pPr>
      <w:spacing w:before="240"/>
      <w:jc w:val="center"/>
    </w:pPr>
    <w:rPr>
      <w:rFonts w:ascii="Arial" w:hAnsi="Arial" w:cs="Arial"/>
      <w:b/>
      <w:bCs/>
      <w:caps/>
      <w:sz w:val="24"/>
      <w:szCs w:val="24"/>
    </w:rPr>
  </w:style>
  <w:style w:type="paragraph" w:customStyle="1" w:styleId="Title1">
    <w:name w:val="Title1"/>
    <w:basedOn w:val="Normal"/>
    <w:rsid w:val="00156729"/>
    <w:pPr>
      <w:tabs>
        <w:tab w:val="left" w:pos="720"/>
        <w:tab w:val="left" w:pos="1440"/>
        <w:tab w:val="left" w:pos="2160"/>
      </w:tabs>
      <w:ind w:left="720" w:hanging="720"/>
    </w:pPr>
    <w:rPr>
      <w:b/>
      <w:bCs/>
      <w:sz w:val="24"/>
      <w:szCs w:val="24"/>
    </w:rPr>
  </w:style>
  <w:style w:type="paragraph" w:customStyle="1" w:styleId="Title5">
    <w:name w:val="Title5"/>
    <w:basedOn w:val="Title2"/>
    <w:rsid w:val="00156729"/>
  </w:style>
  <w:style w:type="character" w:customStyle="1" w:styleId="cite">
    <w:name w:val="cite"/>
    <w:rsid w:val="00156729"/>
    <w:rPr>
      <w:color w:val="008080"/>
    </w:rPr>
  </w:style>
  <w:style w:type="paragraph" w:customStyle="1" w:styleId="par1">
    <w:name w:val="par1"/>
    <w:basedOn w:val="Normal"/>
    <w:link w:val="par1Char"/>
    <w:rsid w:val="00156729"/>
    <w:pPr>
      <w:tabs>
        <w:tab w:val="left" w:pos="720"/>
        <w:tab w:val="left" w:pos="1440"/>
        <w:tab w:val="left" w:pos="2160"/>
      </w:tabs>
      <w:ind w:left="720" w:hanging="720"/>
    </w:pPr>
  </w:style>
  <w:style w:type="paragraph" w:customStyle="1" w:styleId="cp">
    <w:name w:val="cp"/>
    <w:basedOn w:val="Normal"/>
    <w:rsid w:val="00156729"/>
    <w:pPr>
      <w:jc w:val="center"/>
    </w:pPr>
  </w:style>
  <w:style w:type="paragraph" w:customStyle="1" w:styleId="par2">
    <w:name w:val="par2"/>
    <w:basedOn w:val="par1"/>
    <w:rsid w:val="00156729"/>
    <w:pPr>
      <w:ind w:left="1440"/>
    </w:pPr>
  </w:style>
  <w:style w:type="paragraph" w:customStyle="1" w:styleId="upar2">
    <w:name w:val="upar2"/>
    <w:basedOn w:val="upar1"/>
    <w:rsid w:val="00156729"/>
    <w:pPr>
      <w:ind w:left="720"/>
    </w:pPr>
  </w:style>
  <w:style w:type="paragraph" w:customStyle="1" w:styleId="upar1">
    <w:name w:val="upar1"/>
    <w:basedOn w:val="Normal"/>
    <w:rsid w:val="00156729"/>
    <w:pPr>
      <w:tabs>
        <w:tab w:val="left" w:pos="720"/>
        <w:tab w:val="left" w:pos="1440"/>
      </w:tabs>
    </w:pPr>
  </w:style>
  <w:style w:type="paragraph" w:customStyle="1" w:styleId="upar3">
    <w:name w:val="upar3"/>
    <w:basedOn w:val="upar1"/>
    <w:rsid w:val="00156729"/>
    <w:pPr>
      <w:ind w:left="1440"/>
    </w:pPr>
  </w:style>
  <w:style w:type="paragraph" w:customStyle="1" w:styleId="Title2">
    <w:name w:val="Title2"/>
    <w:basedOn w:val="Title1"/>
    <w:rsid w:val="00156729"/>
    <w:rPr>
      <w:sz w:val="20"/>
      <w:szCs w:val="20"/>
    </w:rPr>
  </w:style>
  <w:style w:type="paragraph" w:customStyle="1" w:styleId="Title3">
    <w:name w:val="Title3"/>
    <w:basedOn w:val="Title2"/>
    <w:rsid w:val="00156729"/>
  </w:style>
  <w:style w:type="paragraph" w:customStyle="1" w:styleId="Title4">
    <w:name w:val="Title4"/>
    <w:basedOn w:val="Title2"/>
    <w:rsid w:val="00156729"/>
  </w:style>
  <w:style w:type="paragraph" w:customStyle="1" w:styleId="upar4">
    <w:name w:val="upar4"/>
    <w:basedOn w:val="upar1"/>
    <w:rsid w:val="00156729"/>
    <w:pPr>
      <w:ind w:left="2160"/>
    </w:pPr>
  </w:style>
  <w:style w:type="paragraph" w:customStyle="1" w:styleId="par3">
    <w:name w:val="par3"/>
    <w:basedOn w:val="par1"/>
    <w:rsid w:val="00156729"/>
    <w:pPr>
      <w:ind w:left="2160"/>
    </w:pPr>
  </w:style>
  <w:style w:type="paragraph" w:customStyle="1" w:styleId="par4">
    <w:name w:val="par4"/>
    <w:basedOn w:val="par1"/>
    <w:rsid w:val="00156729"/>
    <w:pPr>
      <w:ind w:left="2880"/>
    </w:pPr>
  </w:style>
  <w:style w:type="paragraph" w:customStyle="1" w:styleId="figure-caption">
    <w:name w:val="figure-caption"/>
    <w:basedOn w:val="Normal"/>
    <w:rsid w:val="00156729"/>
    <w:rPr>
      <w:color w:val="800080"/>
    </w:rPr>
  </w:style>
  <w:style w:type="paragraph" w:customStyle="1" w:styleId="figure-orientation">
    <w:name w:val="figure-orientation"/>
    <w:basedOn w:val="Normal"/>
    <w:rsid w:val="00156729"/>
    <w:rPr>
      <w:color w:val="800080"/>
    </w:rPr>
  </w:style>
  <w:style w:type="paragraph" w:customStyle="1" w:styleId="figure-filename">
    <w:name w:val="figure-filename"/>
    <w:basedOn w:val="Normal"/>
    <w:rsid w:val="00156729"/>
    <w:rPr>
      <w:color w:val="800080"/>
    </w:rPr>
  </w:style>
  <w:style w:type="paragraph" w:customStyle="1" w:styleId="par5">
    <w:name w:val="par5"/>
    <w:basedOn w:val="par1"/>
    <w:rsid w:val="00156729"/>
    <w:pPr>
      <w:ind w:left="3600"/>
    </w:pPr>
  </w:style>
  <w:style w:type="paragraph" w:customStyle="1" w:styleId="upar5">
    <w:name w:val="upar5"/>
    <w:basedOn w:val="upar1"/>
    <w:rsid w:val="00156729"/>
    <w:pPr>
      <w:ind w:left="2880"/>
    </w:pPr>
  </w:style>
  <w:style w:type="character" w:customStyle="1" w:styleId="provision">
    <w:name w:val="provision"/>
    <w:rsid w:val="00156729"/>
    <w:rPr>
      <w:rFonts w:ascii="Arial" w:hAnsi="Arial" w:cs="Arial"/>
      <w:color w:val="333399"/>
      <w:sz w:val="20"/>
      <w:szCs w:val="20"/>
    </w:rPr>
  </w:style>
  <w:style w:type="character" w:customStyle="1" w:styleId="eff">
    <w:name w:val="eff"/>
    <w:rsid w:val="00156729"/>
    <w:rPr>
      <w:rFonts w:ascii="Arial" w:hAnsi="Arial" w:cs="Arial"/>
      <w:i/>
      <w:iCs/>
      <w:color w:val="0000FF"/>
      <w:sz w:val="20"/>
      <w:szCs w:val="20"/>
    </w:rPr>
  </w:style>
  <w:style w:type="paragraph" w:customStyle="1" w:styleId="Title6">
    <w:name w:val="Title6"/>
    <w:basedOn w:val="Title2"/>
    <w:rsid w:val="00156729"/>
  </w:style>
  <w:style w:type="paragraph" w:customStyle="1" w:styleId="par6">
    <w:name w:val="par6"/>
    <w:basedOn w:val="par1"/>
    <w:rsid w:val="00156729"/>
    <w:pPr>
      <w:ind w:left="4320"/>
    </w:pPr>
  </w:style>
  <w:style w:type="paragraph" w:customStyle="1" w:styleId="upar6">
    <w:name w:val="upar6"/>
    <w:basedOn w:val="upar1"/>
    <w:rsid w:val="00156729"/>
    <w:pPr>
      <w:ind w:left="3600"/>
    </w:pPr>
  </w:style>
  <w:style w:type="paragraph" w:customStyle="1" w:styleId="par7">
    <w:name w:val="par7"/>
    <w:basedOn w:val="par6"/>
    <w:rsid w:val="00156729"/>
  </w:style>
  <w:style w:type="paragraph" w:customStyle="1" w:styleId="upar7">
    <w:name w:val="upar7"/>
    <w:basedOn w:val="upar6"/>
    <w:rsid w:val="00156729"/>
  </w:style>
  <w:style w:type="paragraph" w:customStyle="1" w:styleId="upar8">
    <w:name w:val="upar8"/>
    <w:basedOn w:val="upar6"/>
    <w:rsid w:val="00156729"/>
  </w:style>
  <w:style w:type="paragraph" w:customStyle="1" w:styleId="upar9">
    <w:name w:val="upar9"/>
    <w:basedOn w:val="par6"/>
    <w:rsid w:val="00156729"/>
  </w:style>
  <w:style w:type="paragraph" w:customStyle="1" w:styleId="par8">
    <w:name w:val="par8"/>
    <w:basedOn w:val="par7"/>
    <w:rsid w:val="00156729"/>
  </w:style>
  <w:style w:type="character" w:customStyle="1" w:styleId="InlineGraphic">
    <w:name w:val="Inline Graphic"/>
    <w:rsid w:val="00156729"/>
    <w:rPr>
      <w:rFonts w:ascii="Arial" w:hAnsi="Arial" w:cs="Arial"/>
      <w:color w:val="FF6600"/>
      <w:sz w:val="20"/>
      <w:szCs w:val="20"/>
    </w:rPr>
  </w:style>
  <w:style w:type="paragraph" w:customStyle="1" w:styleId="Footnote">
    <w:name w:val="Footnote"/>
    <w:basedOn w:val="Normal"/>
    <w:rsid w:val="00156729"/>
    <w:pPr>
      <w:spacing w:before="120"/>
    </w:pPr>
    <w:rPr>
      <w:sz w:val="16"/>
      <w:szCs w:val="16"/>
    </w:rPr>
  </w:style>
  <w:style w:type="paragraph" w:styleId="Title">
    <w:name w:val="Title"/>
    <w:basedOn w:val="Normal"/>
    <w:link w:val="TitleChar"/>
    <w:uiPriority w:val="99"/>
    <w:qFormat/>
    <w:rsid w:val="00361911"/>
    <w:pPr>
      <w:spacing w:before="0"/>
      <w:jc w:val="center"/>
    </w:pPr>
    <w:rPr>
      <w:b/>
      <w:bCs/>
      <w:sz w:val="32"/>
      <w:szCs w:val="32"/>
      <w:lang w:val="x-none" w:eastAsia="x-none"/>
    </w:rPr>
  </w:style>
  <w:style w:type="character" w:customStyle="1" w:styleId="TitleChar">
    <w:name w:val="Title Char"/>
    <w:link w:val="Title"/>
    <w:uiPriority w:val="99"/>
    <w:rsid w:val="00361911"/>
    <w:rPr>
      <w:rFonts w:ascii="Arial" w:hAnsi="Arial"/>
      <w:b/>
      <w:bCs/>
      <w:sz w:val="32"/>
      <w:szCs w:val="32"/>
    </w:rPr>
  </w:style>
  <w:style w:type="paragraph" w:styleId="CommentText">
    <w:name w:val="annotation text"/>
    <w:basedOn w:val="Normal"/>
    <w:link w:val="CommentTextChar"/>
    <w:uiPriority w:val="99"/>
    <w:rsid w:val="00FB5422"/>
    <w:pPr>
      <w:spacing w:before="0"/>
    </w:pPr>
    <w:rPr>
      <w:rFonts w:ascii="Times New Roman" w:hAnsi="Times New Roman"/>
    </w:rPr>
  </w:style>
  <w:style w:type="character" w:customStyle="1" w:styleId="CommentTextChar">
    <w:name w:val="Comment Text Char"/>
    <w:basedOn w:val="DefaultParagraphFont"/>
    <w:link w:val="CommentText"/>
    <w:uiPriority w:val="99"/>
    <w:rsid w:val="00FB5422"/>
  </w:style>
  <w:style w:type="character" w:styleId="CommentReference">
    <w:name w:val="annotation reference"/>
    <w:uiPriority w:val="99"/>
    <w:rsid w:val="00FB5422"/>
    <w:rPr>
      <w:sz w:val="16"/>
      <w:szCs w:val="16"/>
    </w:rPr>
  </w:style>
  <w:style w:type="paragraph" w:styleId="BalloonText">
    <w:name w:val="Balloon Text"/>
    <w:basedOn w:val="Normal"/>
    <w:link w:val="BalloonTextChar"/>
    <w:rsid w:val="00FB5422"/>
    <w:pPr>
      <w:spacing w:before="0"/>
    </w:pPr>
    <w:rPr>
      <w:rFonts w:ascii="Tahoma" w:hAnsi="Tahoma"/>
      <w:sz w:val="16"/>
      <w:szCs w:val="16"/>
      <w:lang w:val="x-none" w:eastAsia="x-none"/>
    </w:rPr>
  </w:style>
  <w:style w:type="character" w:customStyle="1" w:styleId="BalloonTextChar">
    <w:name w:val="Balloon Text Char"/>
    <w:link w:val="BalloonText"/>
    <w:rsid w:val="00FB5422"/>
    <w:rPr>
      <w:rFonts w:ascii="Tahoma" w:hAnsi="Tahoma" w:cs="Tahoma"/>
      <w:sz w:val="16"/>
      <w:szCs w:val="16"/>
    </w:rPr>
  </w:style>
  <w:style w:type="paragraph" w:styleId="CommentSubject">
    <w:name w:val="annotation subject"/>
    <w:basedOn w:val="CommentText"/>
    <w:next w:val="CommentText"/>
    <w:link w:val="CommentSubjectChar"/>
    <w:rsid w:val="00E37D64"/>
    <w:pPr>
      <w:spacing w:before="240"/>
    </w:pPr>
    <w:rPr>
      <w:rFonts w:ascii="Arial" w:hAnsi="Arial"/>
      <w:b/>
      <w:bCs/>
      <w:lang w:val="x-none" w:eastAsia="x-none"/>
    </w:rPr>
  </w:style>
  <w:style w:type="character" w:customStyle="1" w:styleId="CommentSubjectChar">
    <w:name w:val="Comment Subject Char"/>
    <w:link w:val="CommentSubject"/>
    <w:rsid w:val="00E37D64"/>
    <w:rPr>
      <w:rFonts w:ascii="Arial" w:hAnsi="Arial"/>
      <w:b/>
      <w:bCs/>
    </w:rPr>
  </w:style>
  <w:style w:type="paragraph" w:styleId="Revision">
    <w:name w:val="Revision"/>
    <w:hidden/>
    <w:uiPriority w:val="99"/>
    <w:semiHidden/>
    <w:rsid w:val="00E37D64"/>
    <w:rPr>
      <w:rFonts w:ascii="Arial" w:hAnsi="Arial"/>
    </w:rPr>
  </w:style>
  <w:style w:type="paragraph" w:styleId="DocumentMap">
    <w:name w:val="Document Map"/>
    <w:basedOn w:val="Normal"/>
    <w:link w:val="DocumentMapChar"/>
    <w:rsid w:val="002E4628"/>
    <w:rPr>
      <w:rFonts w:ascii="Tahoma" w:hAnsi="Tahoma"/>
      <w:sz w:val="16"/>
      <w:szCs w:val="16"/>
      <w:lang w:val="x-none" w:eastAsia="x-none"/>
    </w:rPr>
  </w:style>
  <w:style w:type="character" w:customStyle="1" w:styleId="DocumentMapChar">
    <w:name w:val="Document Map Char"/>
    <w:link w:val="DocumentMap"/>
    <w:rsid w:val="002E4628"/>
    <w:rPr>
      <w:rFonts w:ascii="Tahoma" w:hAnsi="Tahoma" w:cs="Tahoma"/>
      <w:sz w:val="16"/>
      <w:szCs w:val="16"/>
    </w:rPr>
  </w:style>
  <w:style w:type="character" w:styleId="Hyperlink">
    <w:name w:val="Hyperlink"/>
    <w:rsid w:val="00B628BF"/>
    <w:rPr>
      <w:color w:val="0000FF"/>
      <w:u w:val="single"/>
    </w:rPr>
  </w:style>
  <w:style w:type="paragraph" w:styleId="Header">
    <w:name w:val="header"/>
    <w:basedOn w:val="Normal"/>
    <w:link w:val="HeaderChar"/>
    <w:rsid w:val="009C5126"/>
    <w:pPr>
      <w:tabs>
        <w:tab w:val="center" w:pos="4680"/>
        <w:tab w:val="right" w:pos="9360"/>
      </w:tabs>
    </w:pPr>
    <w:rPr>
      <w:lang w:val="x-none" w:eastAsia="x-none"/>
    </w:rPr>
  </w:style>
  <w:style w:type="character" w:customStyle="1" w:styleId="HeaderChar">
    <w:name w:val="Header Char"/>
    <w:link w:val="Header"/>
    <w:rsid w:val="009C5126"/>
    <w:rPr>
      <w:rFonts w:ascii="Arial" w:hAnsi="Arial"/>
    </w:rPr>
  </w:style>
  <w:style w:type="paragraph" w:styleId="Footer">
    <w:name w:val="footer"/>
    <w:basedOn w:val="Normal"/>
    <w:link w:val="FooterChar"/>
    <w:rsid w:val="009C5126"/>
    <w:pPr>
      <w:tabs>
        <w:tab w:val="center" w:pos="4680"/>
        <w:tab w:val="right" w:pos="9360"/>
      </w:tabs>
    </w:pPr>
    <w:rPr>
      <w:lang w:val="x-none" w:eastAsia="x-none"/>
    </w:rPr>
  </w:style>
  <w:style w:type="character" w:customStyle="1" w:styleId="FooterChar">
    <w:name w:val="Footer Char"/>
    <w:link w:val="Footer"/>
    <w:rsid w:val="009C5126"/>
    <w:rPr>
      <w:rFonts w:ascii="Arial" w:hAnsi="Arial"/>
    </w:rPr>
  </w:style>
  <w:style w:type="character" w:customStyle="1" w:styleId="par1Char">
    <w:name w:val="par1 Char"/>
    <w:link w:val="par1"/>
    <w:locked/>
    <w:rsid w:val="00FB6142"/>
    <w:rPr>
      <w:rFonts w:ascii="Arial" w:hAnsi="Arial" w:cs="Arial"/>
    </w:rPr>
  </w:style>
  <w:style w:type="character" w:styleId="FollowedHyperlink">
    <w:name w:val="FollowedHyperlink"/>
    <w:rsid w:val="006C664B"/>
    <w:rPr>
      <w:color w:val="800080"/>
      <w:u w:val="single"/>
    </w:rPr>
  </w:style>
  <w:style w:type="character" w:customStyle="1" w:styleId="Heading4Char">
    <w:name w:val="Heading 4 Char"/>
    <w:link w:val="Heading4"/>
    <w:rsid w:val="00156729"/>
    <w:rPr>
      <w:rFonts w:ascii="Arial" w:hAnsi="Arial" w:cs="Arial"/>
      <w:b/>
      <w:bCs/>
      <w:sz w:val="22"/>
    </w:rPr>
  </w:style>
  <w:style w:type="character" w:customStyle="1" w:styleId="Heading5Char">
    <w:name w:val="Heading 5 Char"/>
    <w:link w:val="Heading5"/>
    <w:rsid w:val="00156729"/>
    <w:rPr>
      <w:rFonts w:ascii="Arial" w:hAnsi="Arial" w:cs="Arial"/>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60432">
      <w:bodyDiv w:val="1"/>
      <w:marLeft w:val="0"/>
      <w:marRight w:val="0"/>
      <w:marTop w:val="0"/>
      <w:marBottom w:val="0"/>
      <w:divBdr>
        <w:top w:val="none" w:sz="0" w:space="0" w:color="auto"/>
        <w:left w:val="none" w:sz="0" w:space="0" w:color="auto"/>
        <w:bottom w:val="none" w:sz="0" w:space="0" w:color="auto"/>
        <w:right w:val="none" w:sz="0" w:space="0" w:color="auto"/>
      </w:divBdr>
    </w:div>
    <w:div w:id="190413185">
      <w:bodyDiv w:val="1"/>
      <w:marLeft w:val="0"/>
      <w:marRight w:val="0"/>
      <w:marTop w:val="0"/>
      <w:marBottom w:val="0"/>
      <w:divBdr>
        <w:top w:val="none" w:sz="0" w:space="0" w:color="auto"/>
        <w:left w:val="none" w:sz="0" w:space="0" w:color="auto"/>
        <w:bottom w:val="none" w:sz="0" w:space="0" w:color="auto"/>
        <w:right w:val="none" w:sz="0" w:space="0" w:color="auto"/>
      </w:divBdr>
    </w:div>
    <w:div w:id="279074772">
      <w:bodyDiv w:val="1"/>
      <w:marLeft w:val="0"/>
      <w:marRight w:val="0"/>
      <w:marTop w:val="0"/>
      <w:marBottom w:val="0"/>
      <w:divBdr>
        <w:top w:val="none" w:sz="0" w:space="0" w:color="auto"/>
        <w:left w:val="none" w:sz="0" w:space="0" w:color="auto"/>
        <w:bottom w:val="none" w:sz="0" w:space="0" w:color="auto"/>
        <w:right w:val="none" w:sz="0" w:space="0" w:color="auto"/>
      </w:divBdr>
    </w:div>
    <w:div w:id="1996882220">
      <w:bodyDiv w:val="1"/>
      <w:marLeft w:val="0"/>
      <w:marRight w:val="0"/>
      <w:marTop w:val="0"/>
      <w:marBottom w:val="0"/>
      <w:divBdr>
        <w:top w:val="none" w:sz="0" w:space="0" w:color="auto"/>
        <w:left w:val="none" w:sz="0" w:space="0" w:color="auto"/>
        <w:bottom w:val="none" w:sz="0" w:space="0" w:color="auto"/>
        <w:right w:val="none" w:sz="0" w:space="0" w:color="auto"/>
      </w:divBdr>
    </w:div>
    <w:div w:id="211373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INSDIV\Compliance%20-%20CORA%20-%20DO%20NOT%20PURGE\Regs\REGS\DO%20NOT%20DELETE%20How%20To%20Draft%20Regs\Coordinator%20Docs\CCR%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CCR Template</Template>
  <TotalTime>0</TotalTime>
  <Pages>4</Pages>
  <Words>1253</Words>
  <Characters>7005</Characters>
  <Application>Microsoft Office Word</Application>
  <DocSecurity>0</DocSecurity>
  <Lines>134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2026-08-07T22:20:00Z</dcterms:created>
  <dcterms:modified xsi:type="dcterms:W3CDTF">2026-08-10T18:20:00Z</dcterms:modified>
</cp:coreProperties>
</file>