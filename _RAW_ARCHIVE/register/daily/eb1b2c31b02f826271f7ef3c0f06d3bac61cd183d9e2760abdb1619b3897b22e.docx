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38E9E" w14:textId="77777777" w:rsidR="0085273C" w:rsidRPr="000A6B66" w:rsidRDefault="0085273C" w:rsidP="00E63F0E">
      <w:pPr>
        <w:pStyle w:val="upar1"/>
        <w:rPr>
          <w:b/>
          <w:bCs/>
          <w:szCs w:val="24"/>
        </w:rPr>
      </w:pPr>
      <w:r w:rsidRPr="000A6B66">
        <w:rPr>
          <w:b/>
          <w:bCs/>
          <w:szCs w:val="24"/>
        </w:rPr>
        <w:t>DEPARTMENT OF REVENUE</w:t>
      </w:r>
    </w:p>
    <w:p w14:paraId="47E3027D" w14:textId="77777777" w:rsidR="0085273C" w:rsidRPr="000A6B66" w:rsidRDefault="0085273C" w:rsidP="0085273C">
      <w:pPr>
        <w:pStyle w:val="upar1"/>
        <w:rPr>
          <w:b/>
          <w:bCs/>
          <w:szCs w:val="24"/>
        </w:rPr>
      </w:pPr>
      <w:r w:rsidRPr="000A6B66">
        <w:rPr>
          <w:b/>
          <w:bCs/>
          <w:szCs w:val="24"/>
        </w:rPr>
        <w:t>Colorado Lottery</w:t>
      </w:r>
    </w:p>
    <w:p w14:paraId="6AE34D00" w14:textId="77777777" w:rsidR="0085273C" w:rsidRPr="000A6B66" w:rsidRDefault="0085273C" w:rsidP="002D09E0">
      <w:pPr>
        <w:pStyle w:val="Heading1"/>
      </w:pPr>
      <w:r w:rsidRPr="000A6B66">
        <w:t>LOTTERY RULES AND REGULATIONS</w:t>
      </w:r>
    </w:p>
    <w:p w14:paraId="2D0DDFCE" w14:textId="77777777" w:rsidR="0085273C" w:rsidRPr="000A6B66" w:rsidRDefault="0085273C" w:rsidP="0085273C">
      <w:pPr>
        <w:pStyle w:val="upar1"/>
        <w:rPr>
          <w:b/>
          <w:bCs/>
          <w:szCs w:val="24"/>
        </w:rPr>
      </w:pPr>
      <w:r w:rsidRPr="000A6B66">
        <w:rPr>
          <w:b/>
          <w:bCs/>
          <w:szCs w:val="24"/>
        </w:rPr>
        <w:t>1 CCR 206-1</w:t>
      </w:r>
    </w:p>
    <w:p w14:paraId="084F9D68" w14:textId="77777777" w:rsidR="0085273C" w:rsidRPr="0016101B" w:rsidRDefault="0085273C" w:rsidP="000A6B66">
      <w:pPr>
        <w:pStyle w:val="Footnote"/>
        <w:rPr>
          <w:szCs w:val="24"/>
        </w:rPr>
      </w:pPr>
      <w:r w:rsidRPr="0016101B">
        <w:rPr>
          <w:szCs w:val="24"/>
        </w:rPr>
        <w:t>[Editor’s Notes follow the text of the rules at the end of this CCR Document]</w:t>
      </w:r>
    </w:p>
    <w:p w14:paraId="715661C4" w14:textId="77777777" w:rsidR="0085273C" w:rsidRDefault="0085273C" w:rsidP="0085273C">
      <w:pPr>
        <w:pStyle w:val="upar1"/>
      </w:pPr>
      <w:r>
        <w:t>______________________________________________________________________</w:t>
      </w:r>
    </w:p>
    <w:p w14:paraId="19F184E1" w14:textId="77777777" w:rsidR="0085273C" w:rsidRDefault="0085273C" w:rsidP="00E63F0E">
      <w:pPr>
        <w:pStyle w:val="Heading2"/>
      </w:pPr>
      <w:r>
        <w:t>RULE 1 - GENERAL DEFINITIONS</w:t>
      </w:r>
    </w:p>
    <w:p w14:paraId="61837C22" w14:textId="77777777" w:rsidR="0085273C" w:rsidRDefault="0085273C" w:rsidP="0085273C">
      <w:pPr>
        <w:pStyle w:val="upar1"/>
        <w:rPr>
          <w:b/>
          <w:bCs/>
        </w:rPr>
      </w:pPr>
      <w:r w:rsidRPr="007B6DB3">
        <w:rPr>
          <w:b/>
          <w:bCs/>
        </w:rPr>
        <w:t>BASIS AND PURPOSE FOR RULE 1</w:t>
      </w:r>
    </w:p>
    <w:p w14:paraId="0C3E20BC" w14:textId="77777777" w:rsidR="008703BF" w:rsidRDefault="000A6B66" w:rsidP="000A6B66">
      <w:pPr>
        <w:pStyle w:val="upar1"/>
      </w:pPr>
      <w:r>
        <w:t>The purpose of Rule 1 is to provide definitions for the Colorado Lottery General Rules and Regulations. The statutory basis for Rule 1 is found in C.R.S. 4440-101(5), 44-40-109(1)(a) and (2), and 44-40-110.</w:t>
      </w:r>
    </w:p>
    <w:p w14:paraId="467A93DA" w14:textId="77777777" w:rsidR="008703BF" w:rsidRDefault="000A6B66" w:rsidP="002D09E0">
      <w:pPr>
        <w:pStyle w:val="Heading3"/>
      </w:pPr>
      <w:r>
        <w:t xml:space="preserve">1.1 </w:t>
      </w:r>
      <w:r>
        <w:tab/>
        <w:t>General Provisions</w:t>
      </w:r>
    </w:p>
    <w:p w14:paraId="6786FDF1" w14:textId="77777777" w:rsidR="008703BF" w:rsidRDefault="000A6B66" w:rsidP="000A6B66">
      <w:pPr>
        <w:pStyle w:val="upar1"/>
      </w:pPr>
      <w:r>
        <w:t xml:space="preserve">The Colorado Lottery Commission adopts these Definitions which apply to </w:t>
      </w:r>
      <w:proofErr w:type="gramStart"/>
      <w:r>
        <w:t>all of</w:t>
      </w:r>
      <w:proofErr w:type="gramEnd"/>
      <w:r>
        <w:t xml:space="preserve"> the Lottery Rules and Regulations unless otherwise stated and in addition to any other definitions that may apply in a specific section of the rules. Suppose there is a direct conflict between one of these definitions and a definition in a specific section of the rules. In that case, the latter shall apply.</w:t>
      </w:r>
    </w:p>
    <w:p w14:paraId="40C8E808" w14:textId="77777777" w:rsidR="008703BF" w:rsidRDefault="000A6B66" w:rsidP="002D09E0">
      <w:pPr>
        <w:pStyle w:val="Heading3"/>
      </w:pPr>
      <w:r>
        <w:t xml:space="preserve">1.2 </w:t>
      </w:r>
      <w:r>
        <w:tab/>
        <w:t>Definitions</w:t>
      </w:r>
    </w:p>
    <w:p w14:paraId="767A60CE" w14:textId="77777777" w:rsidR="008703BF" w:rsidRDefault="000A6B66" w:rsidP="000A6B66">
      <w:pPr>
        <w:pStyle w:val="upar1"/>
      </w:pPr>
      <w:r>
        <w:t>Unless these Rules and Regulations specifically state otherwise:</w:t>
      </w:r>
    </w:p>
    <w:p w14:paraId="4FE0C03D" w14:textId="77777777" w:rsidR="008703BF" w:rsidRDefault="000A6B66" w:rsidP="000A6B66">
      <w:pPr>
        <w:pStyle w:val="par1"/>
      </w:pPr>
      <w:r>
        <w:t>A.</w:t>
      </w:r>
      <w:r>
        <w:tab/>
        <w:t>“Act” means State Lottery Division, Title 44, Article 40 of the Colorado Revised Statutes.</w:t>
      </w:r>
    </w:p>
    <w:p w14:paraId="7C3BB24F" w14:textId="77777777" w:rsidR="008703BF" w:rsidRDefault="000A6B66" w:rsidP="000A6B66">
      <w:pPr>
        <w:pStyle w:val="par1"/>
      </w:pPr>
      <w:r>
        <w:t>B.</w:t>
      </w:r>
      <w:r>
        <w:tab/>
        <w:t>“Additional Lottery Prizes” means cash, merchandise, and/or services, as determined by the Director.</w:t>
      </w:r>
    </w:p>
    <w:p w14:paraId="19346BD9" w14:textId="77777777" w:rsidR="008703BF" w:rsidRDefault="000A6B66" w:rsidP="000A6B66">
      <w:pPr>
        <w:pStyle w:val="par1"/>
      </w:pPr>
      <w:r>
        <w:t>C.</w:t>
      </w:r>
      <w:r>
        <w:tab/>
        <w:t>“Advance Play” means the option to Purchase Jackpot Tickets for more than one future consecutive Drawing, with the first advance play Ticket Purchased for the next available Drawing.</w:t>
      </w:r>
    </w:p>
    <w:p w14:paraId="0B1A3415" w14:textId="77777777" w:rsidR="008703BF" w:rsidRDefault="000A6B66" w:rsidP="000A6B66">
      <w:pPr>
        <w:pStyle w:val="par1"/>
      </w:pPr>
      <w:r>
        <w:t>D.</w:t>
      </w:r>
      <w:r>
        <w:tab/>
        <w:t>“Aggregate Prize Fund” means the maximum percentage of sales for each Jackpot Game that may be used to pay Prizes.</w:t>
      </w:r>
    </w:p>
    <w:p w14:paraId="074CD1B7" w14:textId="77777777" w:rsidR="000A6B66" w:rsidRDefault="000A6B66" w:rsidP="000A6B66">
      <w:pPr>
        <w:pStyle w:val="par1"/>
      </w:pPr>
      <w:r>
        <w:t>E.</w:t>
      </w:r>
      <w:r>
        <w:tab/>
        <w:t>“Barcode” means the barcode on a Ticket that contains the Validation information which indicates whether the Ticket entitles the Ticket Holder to a Prize.</w:t>
      </w:r>
    </w:p>
    <w:p w14:paraId="291602EB" w14:textId="77777777" w:rsidR="000A6B66" w:rsidRDefault="000A6B66" w:rsidP="000A6B66">
      <w:pPr>
        <w:pStyle w:val="par1"/>
      </w:pPr>
      <w:r>
        <w:lastRenderedPageBreak/>
        <w:t>F.</w:t>
      </w:r>
      <w:r>
        <w:tab/>
        <w:t>“Barcode Reader” means the computer hardware/software used by Retailers to read barcoded information on Tickets.</w:t>
      </w:r>
    </w:p>
    <w:p w14:paraId="4C7AB601" w14:textId="77777777" w:rsidR="008703BF" w:rsidRDefault="000A6B66" w:rsidP="000A6B66">
      <w:pPr>
        <w:pStyle w:val="par1"/>
      </w:pPr>
      <w:r>
        <w:t>G.</w:t>
      </w:r>
      <w:r>
        <w:tab/>
        <w:t>“Claimant” means a Person claiming a Lottery Prize.</w:t>
      </w:r>
    </w:p>
    <w:p w14:paraId="1AA52CE4" w14:textId="77777777" w:rsidR="008703BF" w:rsidRDefault="000A6B66" w:rsidP="000A6B66">
      <w:pPr>
        <w:pStyle w:val="par1"/>
      </w:pPr>
      <w:r>
        <w:t>H.</w:t>
      </w:r>
      <w:r>
        <w:tab/>
        <w:t>“Claims Center” means any location designated by the Director where a Person may file a claim for any Lottery Prize.</w:t>
      </w:r>
    </w:p>
    <w:p w14:paraId="4DB7E937" w14:textId="77777777" w:rsidR="000A6B66" w:rsidRDefault="000A6B66" w:rsidP="000A6B66">
      <w:pPr>
        <w:pStyle w:val="par1"/>
      </w:pPr>
      <w:r>
        <w:t>I.</w:t>
      </w:r>
      <w:r>
        <w:tab/>
        <w:t>“Commission” means the Colorado Lottery Commission established under the Act.</w:t>
      </w:r>
    </w:p>
    <w:p w14:paraId="237ABA46" w14:textId="77777777" w:rsidR="000A6B66" w:rsidRDefault="000A6B66" w:rsidP="000A6B66">
      <w:pPr>
        <w:pStyle w:val="par1"/>
      </w:pPr>
      <w:r>
        <w:t>J.</w:t>
      </w:r>
      <w:r>
        <w:tab/>
        <w:t>“Coupons” mean marketing tools that entitle the holder to a discounted Lottery Product and are approved by the Commission.</w:t>
      </w:r>
    </w:p>
    <w:p w14:paraId="3648DA5C" w14:textId="77777777" w:rsidR="000A6B66" w:rsidRDefault="000A6B66" w:rsidP="000A6B66">
      <w:pPr>
        <w:pStyle w:val="par1"/>
      </w:pPr>
      <w:r>
        <w:t>K.</w:t>
      </w:r>
      <w:r>
        <w:tab/>
        <w:t>“Courier” means a Person or entity that receives an order and payment for a Ticket(s) from a Courier Customer and Purchases the Ticket(s) from a Retailer on the Licensed Premises on behalf of a Courier Customer and then digitally or physically delivers the Ticket(s) to the Courier Customer in exchange for a fee and facilitates redemption of Ticket(s) on behalf of a Courier Customer. A Courier is an entity separate and apart from the Retailer, meaning a separate legal entity with separate employees.</w:t>
      </w:r>
    </w:p>
    <w:p w14:paraId="23EDC77A" w14:textId="77777777" w:rsidR="008703BF" w:rsidRDefault="000A6B66" w:rsidP="000A6B66">
      <w:pPr>
        <w:pStyle w:val="par1"/>
      </w:pPr>
      <w:r>
        <w:t>L.</w:t>
      </w:r>
      <w:r>
        <w:tab/>
        <w:t>“Courier Customer” means a Person who is located within the State of Colorado, but not within the designated boundaries of federally recognized Indian lands, and submits an order and payment to a Courier for the Purchase of Ticket(s) in exchange for a fee using payment methods approved by the Lottery for the sale of Ticket(s). “Director” means the Senior Director of the Colorado State Lottery Division.</w:t>
      </w:r>
    </w:p>
    <w:p w14:paraId="740A54CE" w14:textId="77777777" w:rsidR="008703BF" w:rsidRDefault="000A6B66" w:rsidP="000A6B66">
      <w:pPr>
        <w:pStyle w:val="par1"/>
      </w:pPr>
      <w:r>
        <w:t>M.</w:t>
      </w:r>
      <w:r>
        <w:tab/>
        <w:t>“Division” means the Colorado State Lottery Division.</w:t>
      </w:r>
    </w:p>
    <w:p w14:paraId="4B645999" w14:textId="77777777" w:rsidR="000A6B66" w:rsidRDefault="000A6B66" w:rsidP="000A6B66">
      <w:pPr>
        <w:pStyle w:val="par1"/>
      </w:pPr>
      <w:r>
        <w:t>N.</w:t>
      </w:r>
      <w:r>
        <w:tab/>
        <w:t xml:space="preserve">“Draw Break” means the </w:t>
      </w:r>
      <w:proofErr w:type="gramStart"/>
      <w:r>
        <w:t>period of time</w:t>
      </w:r>
      <w:proofErr w:type="gramEnd"/>
      <w:r>
        <w:t xml:space="preserve"> prior to a Drawing during which Jackpot Tickets may not be sold, Purchased, or validated for the upcoming Drawing.</w:t>
      </w:r>
    </w:p>
    <w:p w14:paraId="63CE18AC" w14:textId="77777777" w:rsidR="008703BF" w:rsidRDefault="000A6B66" w:rsidP="000A6B66">
      <w:pPr>
        <w:pStyle w:val="par1"/>
      </w:pPr>
      <w:r>
        <w:t>O.</w:t>
      </w:r>
      <w:r>
        <w:tab/>
        <w:t>“Drawing” means a random selection process to determine winning numbers as set forth in specific Game Rules.</w:t>
      </w:r>
    </w:p>
    <w:p w14:paraId="7495735F" w14:textId="77777777" w:rsidR="000A6B66" w:rsidRDefault="000A6B66" w:rsidP="000A6B66">
      <w:pPr>
        <w:pStyle w:val="par1"/>
      </w:pPr>
      <w:r>
        <w:t xml:space="preserve"> P.</w:t>
      </w:r>
      <w:r>
        <w:tab/>
        <w:t>“E-instant Game” means a type of Instant Scratch Game that is played digitally and available for Purchase directly from the Division using Registered Play.</w:t>
      </w:r>
    </w:p>
    <w:p w14:paraId="2477EB24" w14:textId="77777777" w:rsidR="000A6B66" w:rsidRDefault="000A6B66" w:rsidP="000A6B66">
      <w:pPr>
        <w:pStyle w:val="par1"/>
      </w:pPr>
      <w:r>
        <w:t>Q.</w:t>
      </w:r>
      <w:r>
        <w:tab/>
        <w:t>“Electronic Funds Transfer” or “EFT” means the electronic transfer of money from one bank account to another.</w:t>
      </w:r>
    </w:p>
    <w:p w14:paraId="27847FA6" w14:textId="77777777" w:rsidR="000A6B66" w:rsidRDefault="000A6B66" w:rsidP="000A6B66">
      <w:pPr>
        <w:pStyle w:val="par1"/>
      </w:pPr>
      <w:r>
        <w:t>R.</w:t>
      </w:r>
      <w:r>
        <w:tab/>
        <w:t>“Executive Director” means the Executive Director of the Colorado Department of Revenue.</w:t>
      </w:r>
    </w:p>
    <w:p w14:paraId="2121C64B" w14:textId="77777777" w:rsidR="008703BF" w:rsidRDefault="000A6B66" w:rsidP="000A6B66">
      <w:pPr>
        <w:pStyle w:val="par1"/>
      </w:pPr>
      <w:r>
        <w:t>S.</w:t>
      </w:r>
      <w:r>
        <w:tab/>
        <w:t>“Force Majeure” means an unexpected event (i.e., a natural disaster) that prevents the scheduled completion of an activity.</w:t>
      </w:r>
    </w:p>
    <w:p w14:paraId="27C0ED8F" w14:textId="77777777" w:rsidR="000A6B66" w:rsidRDefault="000A6B66" w:rsidP="000A6B66">
      <w:pPr>
        <w:pStyle w:val="par1"/>
      </w:pPr>
      <w:r>
        <w:lastRenderedPageBreak/>
        <w:t>T.</w:t>
      </w:r>
      <w:r>
        <w:tab/>
        <w:t>“Gaming System” means the computer system(s) consisting of Gaming Terminals, central processing equipment, and a communication network used to administer Lottery Products.</w:t>
      </w:r>
    </w:p>
    <w:p w14:paraId="2F665746" w14:textId="77777777" w:rsidR="008703BF" w:rsidRDefault="000A6B66" w:rsidP="000A6B66">
      <w:pPr>
        <w:pStyle w:val="par1"/>
      </w:pPr>
      <w:r>
        <w:t>U.</w:t>
      </w:r>
      <w:r>
        <w:tab/>
        <w:t>“Gaming Terminal” means the computer system through which Jackpot Tickets are generated, Validated, and Instant Scratch Tickets are supported.</w:t>
      </w:r>
    </w:p>
    <w:p w14:paraId="042EE77C" w14:textId="77777777" w:rsidR="008703BF" w:rsidRDefault="000A6B66" w:rsidP="000A6B66">
      <w:pPr>
        <w:pStyle w:val="par1"/>
      </w:pPr>
      <w:r>
        <w:t>V.</w:t>
      </w:r>
      <w:r>
        <w:tab/>
        <w:t>“Geolocate” or “Geolocation” means the method, system, or process used to confirm that a Courier Customer or Person purchasing Lottery Products digitally is physically present within the State of Colorado and not within the designated boundaries of federally recognized Indian lands at the time that the Courier Customer submits an order for Ticket(s) from a Courier.</w:t>
      </w:r>
    </w:p>
    <w:p w14:paraId="1673255D" w14:textId="77777777" w:rsidR="000A6B66" w:rsidRDefault="000A6B66" w:rsidP="000A6B66">
      <w:pPr>
        <w:pStyle w:val="par1"/>
      </w:pPr>
      <w:r>
        <w:t>W.</w:t>
      </w:r>
      <w:r>
        <w:tab/>
        <w:t>“Immediate Family” shall include any spouse, child, brother, sister, and/or parent residing in the same household.</w:t>
      </w:r>
    </w:p>
    <w:p w14:paraId="5A6D25CB" w14:textId="77777777" w:rsidR="008703BF" w:rsidRDefault="000A6B66" w:rsidP="000A6B66">
      <w:pPr>
        <w:pStyle w:val="par1"/>
      </w:pPr>
      <w:r>
        <w:t>X.</w:t>
      </w:r>
      <w:r>
        <w:tab/>
        <w:t>“Instant Scratch Game” means a type of Lottery game where the Prize is revealed instantly once the game is played, including but limited to E-instant Games, Scratch Tickets and any terminal game that instantly reveals a win, except those that are offered as an add-on to a Jackpot game.</w:t>
      </w:r>
    </w:p>
    <w:p w14:paraId="284FC1C0" w14:textId="77777777" w:rsidR="008703BF" w:rsidRDefault="000A6B66" w:rsidP="000A6B66">
      <w:pPr>
        <w:pStyle w:val="par1"/>
      </w:pPr>
      <w:r>
        <w:t>Y.</w:t>
      </w:r>
      <w:r>
        <w:tab/>
        <w:t>“Instant Scratch Game Guidelines” means the set of guidelines approved by the Commission that establish the rules for a specific Instant Scratch Game.</w:t>
      </w:r>
    </w:p>
    <w:p w14:paraId="16C8B6E6" w14:textId="77777777" w:rsidR="000A6B66" w:rsidRDefault="000A6B66" w:rsidP="000A6B66">
      <w:pPr>
        <w:pStyle w:val="par1"/>
      </w:pPr>
      <w:r>
        <w:t>Z.</w:t>
      </w:r>
      <w:r>
        <w:tab/>
        <w:t>“In-state Jackpot Game” is a Jackpot Game that is only available for Purchase within the State of Colorado.</w:t>
      </w:r>
    </w:p>
    <w:p w14:paraId="2D1D485C" w14:textId="77777777" w:rsidR="000A6B66" w:rsidRDefault="000A6B66" w:rsidP="000A6B66">
      <w:pPr>
        <w:pStyle w:val="par1"/>
      </w:pPr>
      <w:r>
        <w:t>AA.</w:t>
      </w:r>
      <w:r>
        <w:tab/>
        <w:t>“Jackpot Game” is a game in which a player or the Gaming System selects a combination of numbers in advance of a Drawing.</w:t>
      </w:r>
    </w:p>
    <w:p w14:paraId="576DAABE" w14:textId="77777777" w:rsidR="008703BF" w:rsidRDefault="000A6B66" w:rsidP="000A6B66">
      <w:pPr>
        <w:pStyle w:val="par1"/>
      </w:pPr>
      <w:r>
        <w:t>BB.</w:t>
      </w:r>
      <w:r>
        <w:tab/>
        <w:t>“Jackpot Ticket” means a Ticket or image generated by the Gaming Terminal or Registered Play reflecting the combination of numbers selected for In-state and Multi-state Jackpot Games.</w:t>
      </w:r>
    </w:p>
    <w:p w14:paraId="253C1324" w14:textId="77777777" w:rsidR="000A6B66" w:rsidRDefault="000A6B66" w:rsidP="000A6B66">
      <w:pPr>
        <w:pStyle w:val="par1"/>
      </w:pPr>
      <w:r>
        <w:t>CC.</w:t>
      </w:r>
      <w:r>
        <w:tab/>
        <w:t>“Key Employee” means an officer, director, or employee of a Vendor or an officer, director, or employee of a Vendor’s subcontractor whose job responsibilities could reasonably pose a risk to the Lottery, including but not limited to, employees whose job duties include the marketing, development, operation, or security of a Lottery Product or related system.</w:t>
      </w:r>
    </w:p>
    <w:p w14:paraId="0CB716EF" w14:textId="77777777" w:rsidR="008703BF" w:rsidRDefault="000A6B66" w:rsidP="000A6B66">
      <w:pPr>
        <w:pStyle w:val="par1"/>
      </w:pPr>
      <w:r>
        <w:t>DD.</w:t>
      </w:r>
      <w:r>
        <w:tab/>
        <w:t xml:space="preserve">“Know Your Customer” or “KYC” means the method, system or process used to verify a Person’s identity, including the age, of a Courier Customer </w:t>
      </w:r>
      <w:proofErr w:type="gramStart"/>
      <w:r>
        <w:t>in order to</w:t>
      </w:r>
      <w:proofErr w:type="gramEnd"/>
      <w:r>
        <w:t xml:space="preserve"> prevent duplication of accounts and prevent minors or other unauthorized Persons from ordering Tickets.</w:t>
      </w:r>
    </w:p>
    <w:p w14:paraId="66F793E8" w14:textId="77777777" w:rsidR="008703BF" w:rsidRDefault="000A6B66" w:rsidP="000A6B66">
      <w:pPr>
        <w:pStyle w:val="par1"/>
      </w:pPr>
      <w:r>
        <w:t>EE.</w:t>
      </w:r>
      <w:r>
        <w:tab/>
        <w:t>“Licensed Premises” means the physical location where the Retailer is authorized to Sell Tickets pursuant to the license issued by the Division or as otherwise authorized pursuant to the Act or these rules.</w:t>
      </w:r>
    </w:p>
    <w:p w14:paraId="42F21741" w14:textId="77777777" w:rsidR="008703BF" w:rsidRDefault="000A6B66" w:rsidP="000A6B66">
      <w:pPr>
        <w:pStyle w:val="par1"/>
      </w:pPr>
      <w:r>
        <w:lastRenderedPageBreak/>
        <w:t>FF.</w:t>
      </w:r>
      <w:r>
        <w:tab/>
        <w:t>“Retailer” or “Lottery Retailer” means any business licensed to Sell authorized Lottery Products pursuant to the Act or these rules.</w:t>
      </w:r>
    </w:p>
    <w:p w14:paraId="5C72E8A3" w14:textId="77777777" w:rsidR="000A6B66" w:rsidRDefault="000A6B66" w:rsidP="000A6B66">
      <w:pPr>
        <w:pStyle w:val="par1"/>
      </w:pPr>
      <w:r>
        <w:t>GG.</w:t>
      </w:r>
      <w:r>
        <w:tab/>
        <w:t xml:space="preserve">“Lottery” means </w:t>
      </w:r>
      <w:proofErr w:type="gramStart"/>
      <w:r>
        <w:t>any and all</w:t>
      </w:r>
      <w:proofErr w:type="gramEnd"/>
      <w:r>
        <w:t xml:space="preserve"> lotteries created and operated pursuant to the Act.</w:t>
      </w:r>
    </w:p>
    <w:p w14:paraId="3F538EC1" w14:textId="77777777" w:rsidR="000A6B66" w:rsidRDefault="000A6B66" w:rsidP="000A6B66">
      <w:pPr>
        <w:pStyle w:val="par1"/>
      </w:pPr>
      <w:r>
        <w:t>HH.</w:t>
      </w:r>
      <w:r>
        <w:tab/>
        <w:t>“Multi-state Jackpot Game” means a Jackpot Game that is sold in Colorado as well as other jurisdictions.</w:t>
      </w:r>
    </w:p>
    <w:p w14:paraId="03985E47" w14:textId="77777777" w:rsidR="008703BF" w:rsidRDefault="000A6B66" w:rsidP="000A6B66">
      <w:pPr>
        <w:pStyle w:val="par1"/>
      </w:pPr>
      <w:r>
        <w:t>II.</w:t>
      </w:r>
      <w:r>
        <w:tab/>
        <w:t>“Net Sales” means gross sales less cancellations or returns.</w:t>
      </w:r>
    </w:p>
    <w:p w14:paraId="07658D4F" w14:textId="77777777" w:rsidR="008703BF" w:rsidRDefault="000A6B66" w:rsidP="000A6B66">
      <w:pPr>
        <w:pStyle w:val="par1"/>
      </w:pPr>
      <w:r>
        <w:t>JJ.</w:t>
      </w:r>
      <w:r>
        <w:tab/>
        <w:t>“Person” means a natural Person.</w:t>
      </w:r>
    </w:p>
    <w:p w14:paraId="5DEAB610" w14:textId="77777777" w:rsidR="000A6B66" w:rsidRDefault="000A6B66" w:rsidP="000A6B66">
      <w:pPr>
        <w:pStyle w:val="par1"/>
      </w:pPr>
      <w:r>
        <w:t>KK.</w:t>
      </w:r>
      <w:r>
        <w:tab/>
        <w:t>“Play Area” means the area on a Scratch Ticket covered with a coating that can be removed by the player.</w:t>
      </w:r>
    </w:p>
    <w:p w14:paraId="10575DA8" w14:textId="77777777" w:rsidR="008703BF" w:rsidRDefault="000A6B66" w:rsidP="000A6B66">
      <w:pPr>
        <w:pStyle w:val="par1"/>
      </w:pPr>
      <w:r>
        <w:t>LL.</w:t>
      </w:r>
      <w:r>
        <w:tab/>
        <w:t>“Play Slip” means a mark-sense game slip used to select plays in Jackpot Games, including digital game slips. A Play Slip has no financial value and is not evidence of a Ticket Purchase or of numbers selected.</w:t>
      </w:r>
    </w:p>
    <w:p w14:paraId="02B0A158" w14:textId="77777777" w:rsidR="000A6B66" w:rsidRDefault="000A6B66" w:rsidP="000A6B66">
      <w:pPr>
        <w:pStyle w:val="par1"/>
      </w:pPr>
      <w:r>
        <w:t>MM.</w:t>
      </w:r>
      <w:r>
        <w:tab/>
        <w:t>“Player” means a Person who Purchases a Lottery Product.</w:t>
      </w:r>
    </w:p>
    <w:p w14:paraId="4D2A5FFF" w14:textId="77777777" w:rsidR="008703BF" w:rsidRDefault="000A6B66" w:rsidP="000A6B66">
      <w:pPr>
        <w:pStyle w:val="par1"/>
      </w:pPr>
      <w:r>
        <w:t>NN.</w:t>
      </w:r>
      <w:r>
        <w:tab/>
        <w:t>“Player-Selected Item” means a number or group of numbers selected by a Player in connection with a Lottery Jackpot Game.</w:t>
      </w:r>
    </w:p>
    <w:p w14:paraId="6DB187DD" w14:textId="77777777" w:rsidR="008703BF" w:rsidRDefault="000A6B66" w:rsidP="000A6B66">
      <w:pPr>
        <w:pStyle w:val="par1"/>
      </w:pPr>
      <w:r>
        <w:t>OO.</w:t>
      </w:r>
      <w:r>
        <w:tab/>
        <w:t>“Prize” means an award, financial or otherwise, from the Lottery.</w:t>
      </w:r>
    </w:p>
    <w:p w14:paraId="4EB60C0A" w14:textId="77777777" w:rsidR="008703BF" w:rsidRDefault="000A6B66" w:rsidP="000A6B66">
      <w:pPr>
        <w:pStyle w:val="par1"/>
      </w:pPr>
      <w:r>
        <w:t>PP.</w:t>
      </w:r>
      <w:r>
        <w:tab/>
        <w:t>“Prize Amounts” means the amount of money payable for Jackpot Games in each Prize Category, or to each share, or the annuitized future value of each share in a Prize Category for each Drawing.</w:t>
      </w:r>
    </w:p>
    <w:p w14:paraId="38F8C50F" w14:textId="77777777" w:rsidR="008703BF" w:rsidRDefault="000A6B66" w:rsidP="000A6B66">
      <w:pPr>
        <w:pStyle w:val="par1"/>
      </w:pPr>
      <w:r>
        <w:t>QQ.</w:t>
      </w:r>
      <w:r>
        <w:tab/>
        <w:t>“Prize Category” means the category of Prize based on matching combinations as described in the specific Game Rules.</w:t>
      </w:r>
    </w:p>
    <w:p w14:paraId="3AAC99BB" w14:textId="77777777" w:rsidR="008703BF" w:rsidRDefault="000A6B66" w:rsidP="000A6B66">
      <w:pPr>
        <w:pStyle w:val="par1"/>
      </w:pPr>
      <w:r>
        <w:t>RR.</w:t>
      </w:r>
      <w:r>
        <w:tab/>
        <w:t>“Prize Expense” means the accrued portion of Net Sales from all Lottery Products paid or designated to be paid out in Prizes.</w:t>
      </w:r>
    </w:p>
    <w:p w14:paraId="0A926724" w14:textId="77777777" w:rsidR="000A6B66" w:rsidRDefault="000A6B66" w:rsidP="000A6B66">
      <w:pPr>
        <w:pStyle w:val="par1"/>
      </w:pPr>
      <w:r>
        <w:t>SS.</w:t>
      </w:r>
      <w:r>
        <w:tab/>
        <w:t>“Prize Fund” means the amount of money allocated for Prizes as defined in the Instant Scratch Game Guidelines or specific Game Rules.</w:t>
      </w:r>
    </w:p>
    <w:p w14:paraId="2D8B7924" w14:textId="77777777" w:rsidR="008703BF" w:rsidRDefault="000A6B66" w:rsidP="000A6B66">
      <w:pPr>
        <w:pStyle w:val="par1"/>
      </w:pPr>
      <w:r>
        <w:t>TT.</w:t>
      </w:r>
      <w:r>
        <w:tab/>
        <w:t>“Prize Winner” means a Person who is entitled to claim a Prize.</w:t>
      </w:r>
    </w:p>
    <w:p w14:paraId="5AB3223C" w14:textId="77777777" w:rsidR="000A6B66" w:rsidRDefault="000A6B66" w:rsidP="000A6B66">
      <w:pPr>
        <w:pStyle w:val="par1"/>
      </w:pPr>
      <w:r>
        <w:t>UU.</w:t>
      </w:r>
      <w:r>
        <w:tab/>
        <w:t>“Product” or “Lottery Product” means any goods produced by the Lottery for sale to the public either directly or through a Retailer.</w:t>
      </w:r>
    </w:p>
    <w:p w14:paraId="25352E91" w14:textId="77777777" w:rsidR="000A6B66" w:rsidRDefault="000A6B66" w:rsidP="000A6B66">
      <w:pPr>
        <w:pStyle w:val="par1"/>
      </w:pPr>
      <w:r>
        <w:t>VV.</w:t>
      </w:r>
      <w:r>
        <w:tab/>
        <w:t>“Promotional Drawing Guidelines” means guidelines for Promotional Drawings associated with a specific Lottery Game or related marketing activity.</w:t>
      </w:r>
    </w:p>
    <w:p w14:paraId="04483131" w14:textId="77777777" w:rsidR="008703BF" w:rsidRDefault="000A6B66" w:rsidP="000A6B66">
      <w:pPr>
        <w:pStyle w:val="par1"/>
      </w:pPr>
      <w:r>
        <w:lastRenderedPageBreak/>
        <w:t>WW.</w:t>
      </w:r>
      <w:r>
        <w:tab/>
        <w:t xml:space="preserve">“Promotional Ticket” means a Ticket that is either a free Ticket or entitles a Player to a free Ticket and is approved by the Director for distribution to the public to promote the Lottery.  </w:t>
      </w:r>
    </w:p>
    <w:p w14:paraId="6093E756" w14:textId="77777777" w:rsidR="008703BF" w:rsidRDefault="000A6B66" w:rsidP="000A6B66">
      <w:pPr>
        <w:pStyle w:val="par1"/>
      </w:pPr>
      <w:r>
        <w:t>XX.</w:t>
      </w:r>
      <w:r>
        <w:tab/>
        <w:t>“Quick Pick” means a computer-generated selection of a number, item, or group of numbers in connection with a Jackpot Game.</w:t>
      </w:r>
    </w:p>
    <w:p w14:paraId="251EB379" w14:textId="77777777" w:rsidR="000A6B66" w:rsidRDefault="000A6B66" w:rsidP="000A6B66">
      <w:pPr>
        <w:pStyle w:val="par1"/>
      </w:pPr>
      <w:r>
        <w:t>YY.</w:t>
      </w:r>
      <w:r>
        <w:tab/>
        <w:t>“Registered Play” means a wager where the play is owned by a specifically identified Player through a means acceptable to the Lottery, and which is recorded on the computer gaming system and internal computer system.</w:t>
      </w:r>
    </w:p>
    <w:p w14:paraId="25D7EBA5" w14:textId="77777777" w:rsidR="000A6B66" w:rsidRDefault="000A6B66" w:rsidP="000A6B66">
      <w:pPr>
        <w:pStyle w:val="par1"/>
      </w:pPr>
      <w:r>
        <w:t>ZZ.</w:t>
      </w:r>
      <w:r>
        <w:tab/>
        <w:t>“Scratch Ticket” means a type of Instant Scratch Game where a Ticket has preprinted play symbols or characters that are covered with a coating that, when removed, reveals whether the Player has won a Prize.</w:t>
      </w:r>
    </w:p>
    <w:p w14:paraId="6777E5BE" w14:textId="77777777" w:rsidR="008703BF" w:rsidRDefault="000A6B66" w:rsidP="000A6B66">
      <w:pPr>
        <w:pStyle w:val="par1"/>
      </w:pPr>
      <w:r>
        <w:t>AAA.</w:t>
      </w:r>
      <w:r>
        <w:tab/>
        <w:t>“Sell”, “Sale” or “Purchase” means the payment to a Retailer in exchange for a Ticket at the fixed price set by the Commission on the Retailer’s Licensed Premises.</w:t>
      </w:r>
    </w:p>
    <w:p w14:paraId="7DB58AD4" w14:textId="77777777" w:rsidR="008703BF" w:rsidRDefault="000A6B66" w:rsidP="000A6B66">
      <w:pPr>
        <w:pStyle w:val="par1"/>
      </w:pPr>
      <w:r>
        <w:t>BBB.</w:t>
      </w:r>
      <w:r>
        <w:tab/>
        <w:t>“Shares” means the total number of matching combinations within each Prize Category as determined for each draw.</w:t>
      </w:r>
    </w:p>
    <w:p w14:paraId="389BDAEE" w14:textId="77777777" w:rsidR="000A6B66" w:rsidRDefault="000A6B66" w:rsidP="000A6B66">
      <w:pPr>
        <w:pStyle w:val="par1"/>
      </w:pPr>
      <w:r>
        <w:t>CCC.</w:t>
      </w:r>
      <w:r>
        <w:tab/>
        <w:t>“Ticket” or “Lottery Ticket” means an acceptable evidence of play, which is a Ticket produced in a manner that meets the specifications defined in these rules and is either a physical representation of the play or plays sold to the Player; or electronic evidence of a Ticketless transaction in the form of Registered Play.</w:t>
      </w:r>
    </w:p>
    <w:p w14:paraId="4E2AB64D" w14:textId="77777777" w:rsidR="000A6B66" w:rsidRDefault="000A6B66" w:rsidP="000A6B66">
      <w:pPr>
        <w:pStyle w:val="par1"/>
      </w:pPr>
      <w:r>
        <w:t>DDD.</w:t>
      </w:r>
      <w:r>
        <w:tab/>
        <w:t>“Ticket Holder” means a Person who has physical possession of a Lottery Ticket or electronic evidence of a Ticketless transaction in the form of Registered Play.</w:t>
      </w:r>
    </w:p>
    <w:p w14:paraId="57A079A5" w14:textId="77777777" w:rsidR="008703BF" w:rsidRDefault="000A6B66" w:rsidP="000A6B66">
      <w:pPr>
        <w:pStyle w:val="par1"/>
      </w:pPr>
      <w:r>
        <w:t>EEE.</w:t>
      </w:r>
      <w:r>
        <w:tab/>
        <w:t>“Validation” or “Validate” means the process of determining whether a Lottery Ticket presented for payment is a winning Ticket.</w:t>
      </w:r>
    </w:p>
    <w:p w14:paraId="42678855" w14:textId="77777777" w:rsidR="008703BF" w:rsidRDefault="000A6B66" w:rsidP="000A6B66">
      <w:pPr>
        <w:pStyle w:val="par1"/>
      </w:pPr>
      <w:r>
        <w:t>FFF.</w:t>
      </w:r>
      <w:r>
        <w:tab/>
        <w:t>“Validation Number” means the unique number printed on a Scratch Ticket that is used for Validation.</w:t>
      </w:r>
    </w:p>
    <w:p w14:paraId="18E5F31B" w14:textId="77777777" w:rsidR="000A6B66" w:rsidRDefault="000A6B66" w:rsidP="000A6B66">
      <w:pPr>
        <w:pStyle w:val="par1"/>
      </w:pPr>
      <w:r>
        <w:t>GGG.</w:t>
      </w:r>
      <w:r>
        <w:tab/>
        <w:t>“Vendor” means any third party that is contracted with the Lottery to provide services or materials related to any Lottery Product, including but not limited to the marketing, development, operation, or security of a Lottery Product or related system. Vendor may include, but is not limited to, a supplier as described in C.R.S. 44-40-106.</w:t>
      </w:r>
    </w:p>
    <w:p w14:paraId="48AC1E90" w14:textId="77777777" w:rsidR="008703BF" w:rsidRDefault="003355E4" w:rsidP="003355E4">
      <w:pPr>
        <w:pStyle w:val="Heading2"/>
      </w:pPr>
      <w:r>
        <w:br w:type="page"/>
      </w:r>
      <w:r w:rsidR="000A6B66">
        <w:lastRenderedPageBreak/>
        <w:t>RULE 2 – RETAILER LICENSING, DUTIES AND COMPENSATION</w:t>
      </w:r>
    </w:p>
    <w:p w14:paraId="0E1D464B" w14:textId="77777777" w:rsidR="008703BF" w:rsidRDefault="000A6B66" w:rsidP="003355E4">
      <w:pPr>
        <w:pStyle w:val="upar1"/>
        <w:rPr>
          <w:b/>
          <w:bCs/>
        </w:rPr>
      </w:pPr>
      <w:r w:rsidRPr="003355E4">
        <w:rPr>
          <w:b/>
          <w:bCs/>
        </w:rPr>
        <w:t>BASIS AND PURPOSE FOR RULE 2</w:t>
      </w:r>
    </w:p>
    <w:p w14:paraId="141E65C5" w14:textId="77777777" w:rsidR="008703BF" w:rsidRDefault="000A6B66" w:rsidP="003355E4">
      <w:pPr>
        <w:pStyle w:val="upar1"/>
      </w:pPr>
      <w:r>
        <w:t xml:space="preserve">The purpose of Rule 2 is to establish and provide the specific factors required for determining eligibility of an applicant desiring to obtain a license for the Sale of Lottery Products to the public; to specify certain duties of the Retailers; to authorize the Director to establish bonding protection for the State of Colorado; to describe the types of limitations which may be placed upon licenses issued by the Director; to provide for the circumstances upon which the Director may terminate licenses and issue duplicate licenses; to specify certain terms, conditions and duties required of Retailers authorized to Sell Lottery game Products; to specify the rights of the Retailer, as well as the detailed operation of the Lottery at the retail sales level, including the conditions that must be met in order for a Retailer to be permitted to Sell Tickets to a Courier. The provisions of Rule 2 are necessary </w:t>
      </w:r>
      <w:proofErr w:type="gramStart"/>
      <w:r>
        <w:t>in order to</w:t>
      </w:r>
      <w:proofErr w:type="gramEnd"/>
      <w:r>
        <w:t xml:space="preserve"> promote </w:t>
      </w:r>
      <w:proofErr w:type="gramStart"/>
      <w:r>
        <w:t>the public</w:t>
      </w:r>
      <w:proofErr w:type="gramEnd"/>
      <w:r>
        <w:t xml:space="preserve"> interest, as well as the security and efficient operation of the Lottery. The statutory basis for Rule 2 is found in C.R.S. 44-40-107 and 44-40-109(1)(a) and (2).</w:t>
      </w:r>
    </w:p>
    <w:p w14:paraId="6D32E4B8" w14:textId="77777777" w:rsidR="008703BF" w:rsidRDefault="000A6B66" w:rsidP="002D09E0">
      <w:pPr>
        <w:pStyle w:val="Heading3"/>
      </w:pPr>
      <w:r>
        <w:t xml:space="preserve">2.1 </w:t>
      </w:r>
      <w:r>
        <w:tab/>
        <w:t>Application for License to Sell Lottery Products</w:t>
      </w:r>
    </w:p>
    <w:p w14:paraId="547D62D9" w14:textId="77777777" w:rsidR="008703BF" w:rsidRDefault="000A6B66" w:rsidP="000A6B66">
      <w:pPr>
        <w:pStyle w:val="par1"/>
      </w:pPr>
      <w:r>
        <w:t>A.</w:t>
      </w:r>
      <w:r>
        <w:tab/>
        <w:t>Any Person, firm, association or corporation, whether for profit or non-profit. P may apply to the Lottery for a Retailer license by filing an application with the Division. Such application shall be completed under penalty of perjury on a form approved by the Director.</w:t>
      </w:r>
    </w:p>
    <w:p w14:paraId="69461059" w14:textId="77777777" w:rsidR="008703BF" w:rsidRDefault="000A6B66" w:rsidP="000A6B66">
      <w:pPr>
        <w:pStyle w:val="par1"/>
      </w:pPr>
      <w:r>
        <w:t>B.</w:t>
      </w:r>
      <w:r>
        <w:tab/>
        <w:t>A fee in an amount to be determined by the Director shall be paid by the applicant for a Retail license to the Lottery. This fee shall be paid at the time of the issuance of the license and upon renewal of the license thereafter.</w:t>
      </w:r>
    </w:p>
    <w:p w14:paraId="3FEE074A" w14:textId="77777777" w:rsidR="008703BF" w:rsidRDefault="000A6B66" w:rsidP="002D09E0">
      <w:pPr>
        <w:pStyle w:val="Heading3"/>
      </w:pPr>
      <w:r>
        <w:t xml:space="preserve">2.2 </w:t>
      </w:r>
      <w:r>
        <w:tab/>
        <w:t>Retailer Commission</w:t>
      </w:r>
    </w:p>
    <w:p w14:paraId="299A7D5F" w14:textId="77777777" w:rsidR="008703BF" w:rsidRDefault="000A6B66" w:rsidP="000A6B66">
      <w:pPr>
        <w:pStyle w:val="par1"/>
      </w:pPr>
      <w:r>
        <w:t>A.</w:t>
      </w:r>
      <w:r>
        <w:tab/>
        <w:t>Each Retailer shall be entitled to receive a payment for the Sale or authorized disbursement of Lottery Products by said Retailer as provided for in C.R.S. 44-40-107 in the amounts specified in these rules and their Retailer agreement with the Lottery.</w:t>
      </w:r>
    </w:p>
    <w:p w14:paraId="26C87709" w14:textId="77777777" w:rsidR="000A6B66" w:rsidRDefault="000A6B66" w:rsidP="000A6B66">
      <w:pPr>
        <w:pStyle w:val="par1"/>
      </w:pPr>
      <w:r>
        <w:t>B.</w:t>
      </w:r>
      <w:r>
        <w:tab/>
        <w:t>At a minimum, Retailers shall receive the following commissions for the Sale of Jackpot Games and Scratch Tickets:</w:t>
      </w:r>
    </w:p>
    <w:p w14:paraId="738B5FB8" w14:textId="77777777" w:rsidR="000A6B66" w:rsidRDefault="000A6B66" w:rsidP="008703BF">
      <w:pPr>
        <w:pStyle w:val="par2"/>
      </w:pPr>
      <w:r>
        <w:t>1.</w:t>
      </w:r>
      <w:r>
        <w:tab/>
        <w:t>6% for the Sale of Jackpot Games; and,</w:t>
      </w:r>
    </w:p>
    <w:p w14:paraId="44E412AD" w14:textId="77777777" w:rsidR="000A6B66" w:rsidRDefault="000A6B66" w:rsidP="008703BF">
      <w:pPr>
        <w:pStyle w:val="par2"/>
      </w:pPr>
      <w:r>
        <w:t>2.</w:t>
      </w:r>
      <w:r>
        <w:tab/>
        <w:t>7% for the Sale of Scratch Tickets.</w:t>
      </w:r>
    </w:p>
    <w:p w14:paraId="7CAD41FF" w14:textId="77777777" w:rsidR="008703BF" w:rsidRDefault="008703BF" w:rsidP="008703BF">
      <w:pPr>
        <w:pStyle w:val="par2"/>
      </w:pPr>
    </w:p>
    <w:p w14:paraId="1DC9DAF6" w14:textId="77777777" w:rsidR="008703BF" w:rsidRDefault="000A6B66" w:rsidP="002D09E0">
      <w:pPr>
        <w:pStyle w:val="Heading3"/>
      </w:pPr>
      <w:r>
        <w:lastRenderedPageBreak/>
        <w:t xml:space="preserve">2.3 </w:t>
      </w:r>
      <w:r>
        <w:tab/>
        <w:t>Eligibility for License</w:t>
      </w:r>
    </w:p>
    <w:p w14:paraId="63E1C4A4" w14:textId="77777777" w:rsidR="008703BF" w:rsidRDefault="000A6B66" w:rsidP="000A6B66">
      <w:pPr>
        <w:pStyle w:val="par1"/>
      </w:pPr>
      <w:r>
        <w:t>A</w:t>
      </w:r>
      <w:proofErr w:type="gramStart"/>
      <w:r>
        <w:t xml:space="preserve">. </w:t>
      </w:r>
      <w:r>
        <w:tab/>
        <w:t>The</w:t>
      </w:r>
      <w:proofErr w:type="gramEnd"/>
      <w:r>
        <w:t xml:space="preserve"> Director shall issue licenses for the Sale of authorized Lottery Products in accordance with the provisions of C.R.S. 44-40-107 and these Rules and Regulations. The Director shall license only such Persons who, in the Director’s opinion, will best serve the public interest and trust in the Lottery and promote the Sale of Lottery Products. Prior to issuing any license, the Director shall consider </w:t>
      </w:r>
      <w:proofErr w:type="gramStart"/>
      <w:r>
        <w:t>all of</w:t>
      </w:r>
      <w:proofErr w:type="gramEnd"/>
      <w:r>
        <w:t xml:space="preserve"> the following factors:</w:t>
      </w:r>
    </w:p>
    <w:p w14:paraId="6741A709" w14:textId="77777777" w:rsidR="008703BF" w:rsidRDefault="000A6B66" w:rsidP="008703BF">
      <w:pPr>
        <w:pStyle w:val="par2"/>
      </w:pPr>
      <w:r>
        <w:t>1</w:t>
      </w:r>
      <w:proofErr w:type="gramStart"/>
      <w:r>
        <w:t xml:space="preserve">. </w:t>
      </w:r>
      <w:r>
        <w:tab/>
        <w:t>The</w:t>
      </w:r>
      <w:proofErr w:type="gramEnd"/>
      <w:r>
        <w:t xml:space="preserve"> moral character and reputation of the applicant per C.R.S. 44-40-107(4)(e);</w:t>
      </w:r>
    </w:p>
    <w:p w14:paraId="5CB1EDD8" w14:textId="77777777" w:rsidR="008703BF" w:rsidRDefault="000A6B66" w:rsidP="008703BF">
      <w:pPr>
        <w:pStyle w:val="par2"/>
      </w:pPr>
      <w:r>
        <w:t>2.</w:t>
      </w:r>
      <w:r>
        <w:tab/>
        <w:t>The financial responsibility and security of the applicant and its business or activity;</w:t>
      </w:r>
    </w:p>
    <w:p w14:paraId="30FE4EB0" w14:textId="77777777" w:rsidR="008703BF" w:rsidRDefault="000A6B66" w:rsidP="008703BF">
      <w:pPr>
        <w:pStyle w:val="par2"/>
      </w:pPr>
      <w:r>
        <w:t>3</w:t>
      </w:r>
      <w:proofErr w:type="gramStart"/>
      <w:r>
        <w:t xml:space="preserve">. </w:t>
      </w:r>
      <w:r>
        <w:tab/>
        <w:t>The</w:t>
      </w:r>
      <w:proofErr w:type="gramEnd"/>
      <w:r>
        <w:t xml:space="preserve"> accessibility of the public to the Licensed Premises proposed by </w:t>
      </w:r>
      <w:proofErr w:type="gramStart"/>
      <w:r>
        <w:t>applicant</w:t>
      </w:r>
      <w:proofErr w:type="gramEnd"/>
      <w:r>
        <w:t>;</w:t>
      </w:r>
    </w:p>
    <w:p w14:paraId="271D79E6" w14:textId="77777777" w:rsidR="008703BF" w:rsidRDefault="000A6B66" w:rsidP="008703BF">
      <w:pPr>
        <w:pStyle w:val="par2"/>
      </w:pPr>
      <w:r>
        <w:t>4</w:t>
      </w:r>
      <w:proofErr w:type="gramStart"/>
      <w:r>
        <w:t>.</w:t>
      </w:r>
      <w:r>
        <w:tab/>
        <w:t xml:space="preserve"> The</w:t>
      </w:r>
      <w:proofErr w:type="gramEnd"/>
      <w:r>
        <w:t xml:space="preserve"> number and sufficiency of existing licenses to serve the public interest;</w:t>
      </w:r>
    </w:p>
    <w:p w14:paraId="30DA3CBB" w14:textId="77777777" w:rsidR="008703BF" w:rsidRDefault="000A6B66" w:rsidP="008703BF">
      <w:pPr>
        <w:pStyle w:val="par2"/>
      </w:pPr>
      <w:r>
        <w:t>5</w:t>
      </w:r>
      <w:proofErr w:type="gramStart"/>
      <w:r>
        <w:t xml:space="preserve">. </w:t>
      </w:r>
      <w:r>
        <w:tab/>
        <w:t>The</w:t>
      </w:r>
      <w:proofErr w:type="gramEnd"/>
      <w:r>
        <w:t xml:space="preserve"> volume of the applicant’s expected Lottery Ticket Sales;</w:t>
      </w:r>
    </w:p>
    <w:p w14:paraId="3F58930C" w14:textId="77777777" w:rsidR="008703BF" w:rsidRDefault="000A6B66" w:rsidP="008703BF">
      <w:pPr>
        <w:pStyle w:val="par2"/>
      </w:pPr>
      <w:r>
        <w:t>6</w:t>
      </w:r>
      <w:proofErr w:type="gramStart"/>
      <w:r>
        <w:t xml:space="preserve">. </w:t>
      </w:r>
      <w:r>
        <w:tab/>
        <w:t>The</w:t>
      </w:r>
      <w:proofErr w:type="gramEnd"/>
      <w:r>
        <w:t xml:space="preserve"> security and efficient operation of the Lottery;</w:t>
      </w:r>
    </w:p>
    <w:p w14:paraId="440E0747" w14:textId="77777777" w:rsidR="008703BF" w:rsidRDefault="000A6B66" w:rsidP="008703BF">
      <w:pPr>
        <w:pStyle w:val="par2"/>
      </w:pPr>
      <w:r>
        <w:t>7.</w:t>
      </w:r>
      <w:r>
        <w:tab/>
        <w:t>Whether the applicant is ineligible under the provisions of C.R.S. 44-40-107(4);</w:t>
      </w:r>
    </w:p>
    <w:p w14:paraId="693A196A" w14:textId="77777777" w:rsidR="008703BF" w:rsidRDefault="000A6B66" w:rsidP="008703BF">
      <w:pPr>
        <w:pStyle w:val="par2"/>
      </w:pPr>
      <w:r>
        <w:t>8.</w:t>
      </w:r>
      <w:r>
        <w:tab/>
        <w:t>Business and security considerations which include but are not limited to:</w:t>
      </w:r>
    </w:p>
    <w:p w14:paraId="74EDE38D" w14:textId="77777777" w:rsidR="008703BF" w:rsidRDefault="000A6B66" w:rsidP="008703BF">
      <w:pPr>
        <w:pStyle w:val="par3"/>
      </w:pPr>
      <w:r>
        <w:t>a.</w:t>
      </w:r>
      <w:r>
        <w:tab/>
        <w:t>Past security problems;</w:t>
      </w:r>
    </w:p>
    <w:p w14:paraId="653F9593" w14:textId="77777777" w:rsidR="000A6B66" w:rsidRDefault="000A6B66" w:rsidP="008703BF">
      <w:pPr>
        <w:pStyle w:val="par3"/>
      </w:pPr>
      <w:r>
        <w:t>b.</w:t>
      </w:r>
      <w:r>
        <w:tab/>
        <w:t>Credit history of owners, officers and the business entity; and,</w:t>
      </w:r>
    </w:p>
    <w:p w14:paraId="535A2442" w14:textId="77777777" w:rsidR="008703BF" w:rsidRDefault="000A6B66" w:rsidP="008703BF">
      <w:pPr>
        <w:pStyle w:val="par3"/>
      </w:pPr>
      <w:r>
        <w:t>c.</w:t>
      </w:r>
      <w:r>
        <w:tab/>
        <w:t>History of administrative or regulatory actions.</w:t>
      </w:r>
    </w:p>
    <w:p w14:paraId="442DDB7B" w14:textId="77777777" w:rsidR="008703BF" w:rsidRDefault="000A6B66" w:rsidP="008703BF">
      <w:pPr>
        <w:pStyle w:val="par2"/>
      </w:pPr>
      <w:r>
        <w:t>9.</w:t>
      </w:r>
      <w:r>
        <w:tab/>
        <w:t>Marketing considerations which include but are not limited to:</w:t>
      </w:r>
    </w:p>
    <w:p w14:paraId="2E49DFEA" w14:textId="77777777" w:rsidR="000A6B66" w:rsidRDefault="000A6B66" w:rsidP="008703BF">
      <w:pPr>
        <w:pStyle w:val="par3"/>
      </w:pPr>
      <w:r>
        <w:t>a.</w:t>
      </w:r>
      <w:r>
        <w:tab/>
        <w:t>Projected Sales of Lottery Products; and,</w:t>
      </w:r>
    </w:p>
    <w:p w14:paraId="631FF2DD" w14:textId="77777777" w:rsidR="008703BF" w:rsidRDefault="000A6B66" w:rsidP="008703BF">
      <w:pPr>
        <w:pStyle w:val="par3"/>
      </w:pPr>
      <w:r>
        <w:t>b.</w:t>
      </w:r>
      <w:r>
        <w:tab/>
        <w:t>Willingness to promote Lottery Products.</w:t>
      </w:r>
    </w:p>
    <w:p w14:paraId="5BB506D6" w14:textId="77777777" w:rsidR="008703BF" w:rsidRDefault="000A6B66" w:rsidP="002D09E0">
      <w:pPr>
        <w:pStyle w:val="Heading3"/>
      </w:pPr>
      <w:r>
        <w:t xml:space="preserve">2.4 </w:t>
      </w:r>
      <w:r>
        <w:tab/>
        <w:t>Duties of Retailers</w:t>
      </w:r>
    </w:p>
    <w:p w14:paraId="4AD437ED" w14:textId="77777777" w:rsidR="008703BF" w:rsidRDefault="000A6B66" w:rsidP="008703BF">
      <w:pPr>
        <w:pStyle w:val="upar1"/>
      </w:pPr>
      <w:proofErr w:type="gramStart"/>
      <w:r>
        <w:t>In order to</w:t>
      </w:r>
      <w:proofErr w:type="gramEnd"/>
      <w:r>
        <w:t xml:space="preserve"> promote </w:t>
      </w:r>
      <w:proofErr w:type="gramStart"/>
      <w:r>
        <w:t>the public</w:t>
      </w:r>
      <w:proofErr w:type="gramEnd"/>
      <w:r>
        <w:t xml:space="preserve"> interest and </w:t>
      </w:r>
      <w:proofErr w:type="gramStart"/>
      <w:r>
        <w:t>the security</w:t>
      </w:r>
      <w:proofErr w:type="gramEnd"/>
      <w:r>
        <w:t>, and efficient and responsible operation of the Lottery, each Retail licensee must abide by the following terms, conditions and duties:</w:t>
      </w:r>
    </w:p>
    <w:p w14:paraId="4A72666C" w14:textId="77777777" w:rsidR="008703BF" w:rsidRDefault="000A6B66" w:rsidP="000A6B66">
      <w:pPr>
        <w:pStyle w:val="par1"/>
      </w:pPr>
      <w:r>
        <w:lastRenderedPageBreak/>
        <w:t>A.</w:t>
      </w:r>
      <w:r>
        <w:tab/>
        <w:t>To be bound by and comply with all lawful provisions of Article 40, Title 44, C.R.S. and the Lottery Rules and Regulations adopted pursuant thereto; the Retailer agreement between the Retailer and the Division; and any other lawful instructions or directives issued by the Director;</w:t>
      </w:r>
    </w:p>
    <w:p w14:paraId="21D02995" w14:textId="77777777" w:rsidR="000A6B66" w:rsidRDefault="000A6B66" w:rsidP="000A6B66">
      <w:pPr>
        <w:pStyle w:val="par1"/>
      </w:pPr>
      <w:r>
        <w:t>B.</w:t>
      </w:r>
      <w:r>
        <w:tab/>
        <w:t xml:space="preserve">To actively promote the responsible Sale of authorized Colorado Lottery Products, including </w:t>
      </w:r>
      <w:proofErr w:type="gramStart"/>
      <w:r>
        <w:t>making them available for Sale at all times</w:t>
      </w:r>
      <w:proofErr w:type="gramEnd"/>
      <w:r>
        <w:t xml:space="preserve"> when the Gaming System is available and the Retailer is open to the public;</w:t>
      </w:r>
    </w:p>
    <w:p w14:paraId="49D805A1" w14:textId="77777777" w:rsidR="000A6B66" w:rsidRDefault="000A6B66" w:rsidP="000A6B66">
      <w:pPr>
        <w:pStyle w:val="par1"/>
      </w:pPr>
      <w:r>
        <w:t>C.</w:t>
      </w:r>
      <w:r>
        <w:tab/>
        <w:t>To maintain regular business hours so that the public knows when the Retailer is open to the public and has access to purchase authorized Lottery Products;</w:t>
      </w:r>
    </w:p>
    <w:p w14:paraId="7F5CDCC8" w14:textId="77777777" w:rsidR="000A6B66" w:rsidRDefault="000A6B66" w:rsidP="000A6B66">
      <w:pPr>
        <w:pStyle w:val="par1"/>
      </w:pPr>
      <w:r>
        <w:t>D.</w:t>
      </w:r>
      <w:r>
        <w:tab/>
        <w:t>To pay Prizes worth less than $600.00 to the Prize Winner for any Lottery Products Validated by the Retailer. All Products Validated by a Retailer must be paid by that Retailer as follows:</w:t>
      </w:r>
    </w:p>
    <w:p w14:paraId="288EE90E" w14:textId="77777777" w:rsidR="008703BF" w:rsidRDefault="000A6B66" w:rsidP="008703BF">
      <w:pPr>
        <w:pStyle w:val="par2"/>
      </w:pPr>
      <w:r>
        <w:t>1.</w:t>
      </w:r>
      <w:r>
        <w:tab/>
        <w:t>To maintain sufficient funds to pay Prizes worth $150 or less by cash, check, or money order.</w:t>
      </w:r>
    </w:p>
    <w:p w14:paraId="0D8F966E" w14:textId="77777777" w:rsidR="008703BF" w:rsidRDefault="000A6B66" w:rsidP="008703BF">
      <w:pPr>
        <w:pStyle w:val="par2"/>
      </w:pPr>
      <w:r>
        <w:t>2.</w:t>
      </w:r>
      <w:r>
        <w:tab/>
        <w:t>The Retailer will be prompted at the time of Validation whether to accept the Validation for Prizes greater than $150 but less than $600. If a Retailer accepts and Validates the Ticket, the Prize must be paid.</w:t>
      </w:r>
    </w:p>
    <w:p w14:paraId="588AB35B" w14:textId="77777777" w:rsidR="008703BF" w:rsidRDefault="000A6B66" w:rsidP="008703BF">
      <w:pPr>
        <w:pStyle w:val="par2"/>
      </w:pPr>
      <w:r>
        <w:t>3.</w:t>
      </w:r>
      <w:r>
        <w:tab/>
        <w:t>Prizes shall be paid during the Retailer's normal business hours, provided the Validation system is operational and claims can be Validated. The Retailer shall not charge the Claimant a fee for payment of a Prize or for cashing a business check drawn on the Retailer’s account.</w:t>
      </w:r>
    </w:p>
    <w:p w14:paraId="5C0F8924" w14:textId="77777777" w:rsidR="000A6B66" w:rsidRDefault="000A6B66" w:rsidP="000A6B66">
      <w:pPr>
        <w:pStyle w:val="par1"/>
      </w:pPr>
      <w:r>
        <w:t>E.</w:t>
      </w:r>
      <w:r>
        <w:tab/>
        <w:t>To maintain authorized displays, notices, equipment and other materials used in connection with the Sale of Lottery Products in accordance with reasonable instructions or directives issued by the Director;</w:t>
      </w:r>
    </w:p>
    <w:p w14:paraId="5B0D172C" w14:textId="77777777" w:rsidR="000A6B66" w:rsidRDefault="000A6B66" w:rsidP="000A6B66">
      <w:pPr>
        <w:pStyle w:val="par1"/>
      </w:pPr>
      <w:r>
        <w:t>F.</w:t>
      </w:r>
      <w:r>
        <w:tab/>
        <w:t>To maintain a complete and accurate set of books of account, correspondence and records of all Lottery transactions and operations, including but not limited to the receipt, Sale, handling, scratch inventory (both active and inactive), and returns for credit for all Lottery Products received by Retailer, and any books of account, correspondence, reports and records that may be required for Lottery Products. Books, correspondence and records referencing the Lottery account must be made available during normal business hours, with or without prior notice, to any duly authorized representative of the Lottery for inspection and audit by an auditor selected by the Commission or Director;</w:t>
      </w:r>
    </w:p>
    <w:p w14:paraId="203EDECF" w14:textId="77777777" w:rsidR="000A6B66" w:rsidRDefault="008703BF" w:rsidP="008703BF">
      <w:pPr>
        <w:pStyle w:val="par1"/>
      </w:pPr>
      <w:r>
        <w:br w:type="page"/>
      </w:r>
      <w:r w:rsidR="000A6B66">
        <w:lastRenderedPageBreak/>
        <w:t>G.</w:t>
      </w:r>
      <w:r w:rsidR="000A6B66">
        <w:tab/>
        <w:t>To allow announced and/or unannounced inspections of the Licensed Premises by duly authorized representatives of the Division during normal business hours, to determine compliance with the provisions of the Act, Rules and Regulations</w:t>
      </w:r>
      <w:proofErr w:type="gramStart"/>
      <w:r w:rsidR="000A6B66">
        <w:t>, instructions</w:t>
      </w:r>
      <w:proofErr w:type="gramEnd"/>
      <w:r w:rsidR="000A6B66">
        <w:t xml:space="preserve"> and directives of the Director. The compliance inspection may be performed online, via telephone, in person or as otherwise provided by the Division representative. The inspections may be performed annually or in an otherwise determined time frame;</w:t>
      </w:r>
    </w:p>
    <w:p w14:paraId="26F66D4A" w14:textId="77777777" w:rsidR="008703BF" w:rsidRDefault="000A6B66" w:rsidP="000A6B66">
      <w:pPr>
        <w:pStyle w:val="par1"/>
      </w:pPr>
      <w:r>
        <w:t>H.</w:t>
      </w:r>
      <w:r>
        <w:tab/>
        <w:t xml:space="preserve">To indemnify and hold the State of Colorado, the Division and the Commission harmless from </w:t>
      </w:r>
      <w:proofErr w:type="gramStart"/>
      <w:r>
        <w:t>any and all</w:t>
      </w:r>
      <w:proofErr w:type="gramEnd"/>
      <w:r>
        <w:t xml:space="preserve"> liabilities, claims, actions, and judgments of any kind or nature arising from or relating to the Retailer’s acts or omissions </w:t>
      </w:r>
      <w:proofErr w:type="gramStart"/>
      <w:r>
        <w:t>in the course of</w:t>
      </w:r>
      <w:proofErr w:type="gramEnd"/>
      <w:r>
        <w:t xml:space="preserve"> operating and conducting the Sale of Lottery Products;</w:t>
      </w:r>
    </w:p>
    <w:p w14:paraId="56CB6B4D" w14:textId="77777777" w:rsidR="008703BF" w:rsidRDefault="000A6B66" w:rsidP="000A6B66">
      <w:pPr>
        <w:pStyle w:val="par1"/>
      </w:pPr>
      <w:r>
        <w:t>I.</w:t>
      </w:r>
      <w:r>
        <w:tab/>
        <w:t>To pay an administrative fee, to be determined by the Director, to reimburse the Colorado Lottery for inactive Scratch Tickets that are lost due to negligence or misconduct of the Retailer;</w:t>
      </w:r>
    </w:p>
    <w:p w14:paraId="54E04462" w14:textId="77777777" w:rsidR="000A6B66" w:rsidRDefault="000A6B66" w:rsidP="000A6B66">
      <w:pPr>
        <w:pStyle w:val="par1"/>
      </w:pPr>
      <w:r>
        <w:t>J.</w:t>
      </w:r>
      <w:r>
        <w:tab/>
        <w:t>To provide confirmation that the Retailer is not a member of the Lottery Commission, an employee of the Lottery or a current Lottery contractor.</w:t>
      </w:r>
    </w:p>
    <w:p w14:paraId="3AAC5485" w14:textId="77777777" w:rsidR="008703BF" w:rsidRDefault="000A6B66" w:rsidP="000A6B66">
      <w:pPr>
        <w:pStyle w:val="par1"/>
      </w:pPr>
      <w:r>
        <w:t>K.</w:t>
      </w:r>
      <w:r>
        <w:tab/>
        <w:t>To agree that all Lottery Products shall be deemed to have been Purchased by the Retailer once Activated or Sold, whichever comes first;</w:t>
      </w:r>
    </w:p>
    <w:p w14:paraId="003341E5" w14:textId="77777777" w:rsidR="000A6B66" w:rsidRDefault="000A6B66" w:rsidP="000A6B66">
      <w:pPr>
        <w:pStyle w:val="par1"/>
      </w:pPr>
      <w:r>
        <w:t>L.</w:t>
      </w:r>
      <w:r>
        <w:tab/>
        <w:t>To pay a communication and/or administrative fee at the discretion of the Director in an amount to be determined by the Director to cover operational costs to the Lottery in servicing said Retailer account, including a fee assessed for not maintaining sufficient funds in the banking account designated to be swept to pay the Lottery for Lottery Products;</w:t>
      </w:r>
    </w:p>
    <w:p w14:paraId="49739DEC" w14:textId="77777777" w:rsidR="008703BF" w:rsidRDefault="000A6B66" w:rsidP="000A6B66">
      <w:pPr>
        <w:pStyle w:val="par1"/>
      </w:pPr>
      <w:r>
        <w:t>M.</w:t>
      </w:r>
      <w:r>
        <w:tab/>
        <w:t xml:space="preserve">To maintain a secure place for unsold Lottery Products upon instruction or directive by the Director or </w:t>
      </w:r>
      <w:proofErr w:type="gramStart"/>
      <w:r>
        <w:t>designee</w:t>
      </w:r>
      <w:proofErr w:type="gramEnd"/>
      <w:r>
        <w:t>;</w:t>
      </w:r>
    </w:p>
    <w:p w14:paraId="737E3542" w14:textId="77777777" w:rsidR="000A6B66" w:rsidRDefault="000A6B66" w:rsidP="000A6B66">
      <w:pPr>
        <w:pStyle w:val="par1"/>
      </w:pPr>
      <w:r>
        <w:t>N.</w:t>
      </w:r>
      <w:r>
        <w:tab/>
        <w:t xml:space="preserve">To prominently display the Colorado Lottery Retailer license in an area visible to the </w:t>
      </w:r>
      <w:proofErr w:type="gramStart"/>
      <w:r>
        <w:t>general public</w:t>
      </w:r>
      <w:proofErr w:type="gramEnd"/>
      <w:r>
        <w:t>;</w:t>
      </w:r>
    </w:p>
    <w:p w14:paraId="4BCE1AFD" w14:textId="77777777" w:rsidR="008703BF" w:rsidRDefault="000A6B66" w:rsidP="000A6B66">
      <w:pPr>
        <w:pStyle w:val="par1"/>
      </w:pPr>
      <w:r>
        <w:t>O.</w:t>
      </w:r>
      <w:r>
        <w:tab/>
        <w:t>To agree that all unclaimed Prizes from all Lottery Products remain the property of the State of Colorado as set forth in C.R.S. 44-40-113 and 40-40-114;</w:t>
      </w:r>
    </w:p>
    <w:p w14:paraId="3CEE390C" w14:textId="77777777" w:rsidR="008703BF" w:rsidRDefault="000A6B66" w:rsidP="000A6B66">
      <w:pPr>
        <w:pStyle w:val="par1"/>
      </w:pPr>
      <w:r>
        <w:t>P.</w:t>
      </w:r>
      <w:r>
        <w:tab/>
        <w:t>To pay, without reimbursement, all electricity charges in conjunction with the operation of the any equipment related to the Sale of Lottery Products;</w:t>
      </w:r>
    </w:p>
    <w:p w14:paraId="1A0F52BC" w14:textId="77777777" w:rsidR="008703BF" w:rsidRDefault="000A6B66" w:rsidP="000A6B66">
      <w:pPr>
        <w:pStyle w:val="par1"/>
      </w:pPr>
      <w:r>
        <w:t>Q.</w:t>
      </w:r>
      <w:r>
        <w:tab/>
        <w:t>To participate in Lottery training sessions and provide staff training;</w:t>
      </w:r>
    </w:p>
    <w:p w14:paraId="58E5B3D0" w14:textId="77777777" w:rsidR="008703BF" w:rsidRDefault="000A6B66" w:rsidP="000A6B66">
      <w:pPr>
        <w:pStyle w:val="par1"/>
      </w:pPr>
      <w:r>
        <w:t>R.</w:t>
      </w:r>
      <w:r>
        <w:tab/>
        <w:t>To use signage identifying the location as a Lottery Retailer. Nothing herein shall require Retailer to install signage which is in violation of any state, local, or municipal code;</w:t>
      </w:r>
    </w:p>
    <w:p w14:paraId="7F301145" w14:textId="77777777" w:rsidR="000A6B66" w:rsidRDefault="000A6B66" w:rsidP="000A6B66">
      <w:pPr>
        <w:pStyle w:val="par1"/>
      </w:pPr>
      <w:r>
        <w:lastRenderedPageBreak/>
        <w:t>S.</w:t>
      </w:r>
      <w:r>
        <w:tab/>
        <w:t>To provide authorization for an account with EFT capability to be used for weekly billing of all Lottery Products;</w:t>
      </w:r>
    </w:p>
    <w:p w14:paraId="721374AE" w14:textId="77777777" w:rsidR="008703BF" w:rsidRDefault="000A6B66" w:rsidP="000A6B66">
      <w:pPr>
        <w:pStyle w:val="par1"/>
      </w:pPr>
      <w:r>
        <w:t>T.</w:t>
      </w:r>
      <w:r>
        <w:tab/>
        <w:t xml:space="preserve">To maintain a balance in the account sufficient to cover payment </w:t>
      </w:r>
      <w:proofErr w:type="gramStart"/>
      <w:r>
        <w:t>due</w:t>
      </w:r>
      <w:proofErr w:type="gramEnd"/>
      <w:r>
        <w:t xml:space="preserve"> the Lottery for the established billing period. The Lottery shall utilize EFT to withdraw the amount </w:t>
      </w:r>
      <w:proofErr w:type="gramStart"/>
      <w:r>
        <w:t>due</w:t>
      </w:r>
      <w:proofErr w:type="gramEnd"/>
      <w:r>
        <w:t xml:space="preserve"> the Lottery on the day specified by the Director. In the event the day specified for withdrawal occurs on a legal holiday, withdrawal shall occur on the following business day. If an EFT is unsuccessful due to insufficient funds, the Division may sweep the fund for any lesser amount until payment of all outstanding debt has occurred. The Division may assess a fee for late payments;</w:t>
      </w:r>
    </w:p>
    <w:p w14:paraId="6F7037B6" w14:textId="77777777" w:rsidR="008703BF" w:rsidRDefault="000A6B66" w:rsidP="000A6B66">
      <w:pPr>
        <w:pStyle w:val="par1"/>
      </w:pPr>
      <w:r>
        <w:t>U.</w:t>
      </w:r>
      <w:r>
        <w:tab/>
        <w:t xml:space="preserve">To Sell Scratch Products in consecutive and numerical </w:t>
      </w:r>
      <w:proofErr w:type="gramStart"/>
      <w:r>
        <w:t>order</w:t>
      </w:r>
      <w:proofErr w:type="gramEnd"/>
      <w:r>
        <w:t>;</w:t>
      </w:r>
    </w:p>
    <w:p w14:paraId="3F162EBD" w14:textId="77777777" w:rsidR="000A6B66" w:rsidRDefault="000A6B66" w:rsidP="000A6B66">
      <w:pPr>
        <w:pStyle w:val="par1"/>
      </w:pPr>
      <w:r>
        <w:t>V.</w:t>
      </w:r>
      <w:r>
        <w:tab/>
        <w:t>To not exchange Lottery Products and/or books with any other Person, including other Retailers;</w:t>
      </w:r>
    </w:p>
    <w:p w14:paraId="510BD89C" w14:textId="77777777" w:rsidR="000A6B66" w:rsidRDefault="000A6B66" w:rsidP="000A6B66">
      <w:pPr>
        <w:pStyle w:val="par1"/>
      </w:pPr>
      <w:r>
        <w:t>W.</w:t>
      </w:r>
      <w:r>
        <w:tab/>
        <w:t>To play Lottery Products, if so desired, in a responsible and fair manner. Retailers are prohibited from playing Lottery games by using any method other than random, fair chance, or by any method contrary to the principle that every Lottery Ticket has an equal and random chance of winning;</w:t>
      </w:r>
    </w:p>
    <w:p w14:paraId="4E81AB3E" w14:textId="77777777" w:rsidR="008703BF" w:rsidRDefault="000A6B66" w:rsidP="008703BF">
      <w:pPr>
        <w:pStyle w:val="par2"/>
      </w:pPr>
      <w:r>
        <w:t>1.</w:t>
      </w:r>
      <w:r>
        <w:tab/>
        <w:t>To print Jackpot Tickets only on the specific ticket stock issued by the Lottery to the Licensed Premises for that Retailer and not transfer ticket stock to any other outlet or location;</w:t>
      </w:r>
    </w:p>
    <w:p w14:paraId="5F9349CE" w14:textId="77777777" w:rsidR="008703BF" w:rsidRDefault="000A6B66" w:rsidP="008703BF">
      <w:pPr>
        <w:pStyle w:val="par2"/>
      </w:pPr>
      <w:r>
        <w:t>2.</w:t>
      </w:r>
      <w:r>
        <w:tab/>
        <w:t xml:space="preserve">To acknowledge that the Gaming Terminal and </w:t>
      </w:r>
      <w:proofErr w:type="gramStart"/>
      <w:r>
        <w:t>any and all</w:t>
      </w:r>
      <w:proofErr w:type="gramEnd"/>
      <w:r>
        <w:t xml:space="preserve"> other supplies, equipment, signage or vending machines issued by the Lottery or a Vendor remain the property of the Lottery or a Vendor. The Retailer shall exercise due diligence in the use and operation of the Gaming Terminal and all other supplies, equipment, signage, and vending machines issued by the Lottery or a Vendor, as well as immediately notify the Lottery or a Vendor about any communications or other systems malfunctions, including, but not limited to, the issuance of an invalid online ticket, inaccurate jackpot amounts being displayed on digital signage, or the inability to generate or redeem an online ticket. The Retailer shall not perform any mechanical or electrical maintenance on the Gaming Terminal or any other supplies, equipment, signage, or vending machines issued by the Lottery or a Lottery Vendor. The Retailer shall not move, alter, or tamper with the Gaming Terminal except as required by the Lottery or a Vendor;</w:t>
      </w:r>
    </w:p>
    <w:p w14:paraId="30834D56" w14:textId="77777777" w:rsidR="000A6B66" w:rsidRDefault="000A6B66" w:rsidP="008703BF">
      <w:pPr>
        <w:pStyle w:val="par2"/>
      </w:pPr>
      <w:r>
        <w:t>3.</w:t>
      </w:r>
      <w:r>
        <w:tab/>
        <w:t xml:space="preserve">To provide, without reimbursement, the full costs of Gaming Terminal installation and hookup charges, as well as </w:t>
      </w:r>
      <w:proofErr w:type="gramStart"/>
      <w:r>
        <w:t>any and all</w:t>
      </w:r>
      <w:proofErr w:type="gramEnd"/>
      <w:r>
        <w:t xml:space="preserve"> charges related to the Sale of Lottery Products as specified by the Lottery;</w:t>
      </w:r>
    </w:p>
    <w:p w14:paraId="383AAC7E" w14:textId="77777777" w:rsidR="008703BF" w:rsidRDefault="008703BF" w:rsidP="008703BF">
      <w:pPr>
        <w:pStyle w:val="par2"/>
      </w:pPr>
    </w:p>
    <w:p w14:paraId="3DF825DB" w14:textId="77777777" w:rsidR="000A6B66" w:rsidRDefault="000A6B66" w:rsidP="008703BF">
      <w:pPr>
        <w:pStyle w:val="par2"/>
      </w:pPr>
      <w:r>
        <w:lastRenderedPageBreak/>
        <w:t>4.</w:t>
      </w:r>
      <w:r>
        <w:tab/>
        <w:t>To provide, without reimbursement, any requirement the Lottery deems necessary for the Gaming Terminal or other equipment related to the Sale or promotion of Lottery Products, including, but not limited to maintenance of equipment and payment for electricity and internet. and,</w:t>
      </w:r>
    </w:p>
    <w:p w14:paraId="73D1125B" w14:textId="77777777" w:rsidR="008703BF" w:rsidRDefault="000A6B66" w:rsidP="002D09E0">
      <w:pPr>
        <w:pStyle w:val="Heading3"/>
      </w:pPr>
      <w:r>
        <w:t>2.5</w:t>
      </w:r>
      <w:r>
        <w:tab/>
        <w:t>ADA - Americans with Disabilities Act</w:t>
      </w:r>
    </w:p>
    <w:p w14:paraId="36BA180F" w14:textId="77777777" w:rsidR="000A6B66" w:rsidRDefault="000A6B66" w:rsidP="000A6B66">
      <w:pPr>
        <w:pStyle w:val="par1"/>
      </w:pPr>
      <w:r>
        <w:t>A.</w:t>
      </w:r>
      <w:r>
        <w:tab/>
        <w:t xml:space="preserve">To prohibit discrimination, no Retailer shall discriminate against any individual </w:t>
      </w:r>
      <w:proofErr w:type="gramStart"/>
      <w:r>
        <w:t>on the basis of</w:t>
      </w:r>
      <w:proofErr w:type="gramEnd"/>
      <w:r>
        <w:t xml:space="preserve"> disability in the full and equal enjoyment of Lottery-related goods, services, facilities, privileges, or accommodations of a Licensed Premises.</w:t>
      </w:r>
    </w:p>
    <w:p w14:paraId="1C39B99D" w14:textId="77777777" w:rsidR="008703BF" w:rsidRDefault="000A6B66" w:rsidP="000A6B66">
      <w:pPr>
        <w:pStyle w:val="par1"/>
      </w:pPr>
      <w:r>
        <w:t>B.</w:t>
      </w:r>
      <w:r>
        <w:tab/>
        <w:t>The Americans with Disabilities Act and subsequent amendments thereto applies to all Retailers and is enforced by the United States Department of Justice.</w:t>
      </w:r>
    </w:p>
    <w:p w14:paraId="6D927E6B" w14:textId="77777777" w:rsidR="008703BF" w:rsidRDefault="000A6B66" w:rsidP="002D09E0">
      <w:pPr>
        <w:pStyle w:val="Heading3"/>
      </w:pPr>
      <w:r>
        <w:t xml:space="preserve">2.6 </w:t>
      </w:r>
      <w:r>
        <w:tab/>
        <w:t>Licensing Disqualifications</w:t>
      </w:r>
    </w:p>
    <w:p w14:paraId="2808CC87" w14:textId="77777777" w:rsidR="008703BF" w:rsidRDefault="000A6B66" w:rsidP="008703BF">
      <w:pPr>
        <w:pStyle w:val="upar1"/>
      </w:pPr>
      <w:r>
        <w:t>A License shall not be granted to:</w:t>
      </w:r>
    </w:p>
    <w:p w14:paraId="749B220B" w14:textId="77777777" w:rsidR="008703BF" w:rsidRDefault="000A6B66" w:rsidP="000A6B66">
      <w:pPr>
        <w:pStyle w:val="par1"/>
      </w:pPr>
      <w:r>
        <w:t>A.</w:t>
      </w:r>
      <w:r>
        <w:tab/>
        <w:t xml:space="preserve">Any Person, firms, association, or corporations, whether for profit or non-profit, who will engage in business exclusively as a </w:t>
      </w:r>
      <w:proofErr w:type="gramStart"/>
      <w:r>
        <w:t>Lottery</w:t>
      </w:r>
      <w:proofErr w:type="gramEnd"/>
      <w:r>
        <w:t xml:space="preserve"> sales agent, unrelated to any other commercial business activity.</w:t>
      </w:r>
    </w:p>
    <w:p w14:paraId="7E75F960" w14:textId="77777777" w:rsidR="008703BF" w:rsidRDefault="000A6B66" w:rsidP="000A6B66">
      <w:pPr>
        <w:pStyle w:val="par1"/>
      </w:pPr>
      <w:r>
        <w:t>B.</w:t>
      </w:r>
      <w:r>
        <w:tab/>
        <w:t>Any Person, firms, association, or corporations, whether for profit or non-profit, who has provided false or misleading information to the Lottery.</w:t>
      </w:r>
    </w:p>
    <w:p w14:paraId="0EECE1F9" w14:textId="77777777" w:rsidR="008703BF" w:rsidRDefault="000A6B66" w:rsidP="000A6B66">
      <w:pPr>
        <w:pStyle w:val="par1"/>
      </w:pPr>
      <w:r>
        <w:t>C.</w:t>
      </w:r>
      <w:r>
        <w:tab/>
        <w:t>Any Person, firms, association, or corporations, whether for profit or non-profit, who is deemed not financially responsible to operate a business.</w:t>
      </w:r>
    </w:p>
    <w:p w14:paraId="30A5B7F1" w14:textId="77777777" w:rsidR="008703BF" w:rsidRDefault="000A6B66" w:rsidP="000A6B66">
      <w:pPr>
        <w:pStyle w:val="par1"/>
      </w:pPr>
      <w:r>
        <w:t>D.</w:t>
      </w:r>
      <w:r>
        <w:tab/>
        <w:t>Any Person, firms, association, or corporations, whether for profit or non-profit, whose proposed Licensed Premises is a residence or, by reason of its location is not accessible to a sufficient number of Persons so as to reasonably justify the Lottery’s expenditure of public monies to provide and deliver Lottery Products, services, and supplies to such a location. In making such a determination, the Director shall consider the possible economic benefit to the State and the convenience to the public to be gained from licensing such Person.</w:t>
      </w:r>
    </w:p>
    <w:p w14:paraId="608E7203" w14:textId="77777777" w:rsidR="008703BF" w:rsidRDefault="000A6B66" w:rsidP="000A6B66">
      <w:pPr>
        <w:pStyle w:val="par1"/>
      </w:pPr>
      <w:r>
        <w:t>E.</w:t>
      </w:r>
      <w:r>
        <w:tab/>
        <w:t xml:space="preserve">Any Person, firms, association, or corporations, whether for profit or non-profit, whose volume of Lottery Ticket Sales projected or anticipated is such as not to reasonably justify the Lottery’s expenditure of public monies to provide and deliver Lottery Products, services, and supplies to such a location, when considering the possible economic benefit and convenience to the public to be gained there from. </w:t>
      </w:r>
      <w:proofErr w:type="gramStart"/>
      <w:r>
        <w:t>For the purpose of</w:t>
      </w:r>
      <w:proofErr w:type="gramEnd"/>
      <w:r>
        <w:t xml:space="preserve"> initial licensing, a projected or anticipated volume of instant game Lottery Ticket Sales must meet the current minimum Sales requirement as determined by the Lottery Director.</w:t>
      </w:r>
    </w:p>
    <w:p w14:paraId="53B8D8A5" w14:textId="77777777" w:rsidR="008703BF" w:rsidRDefault="000A6B66" w:rsidP="000A6B66">
      <w:pPr>
        <w:pStyle w:val="par1"/>
      </w:pPr>
      <w:r>
        <w:t>F.</w:t>
      </w:r>
      <w:r>
        <w:tab/>
        <w:t>Any sole proprietor who is not a resident of the State of Colorado.</w:t>
      </w:r>
    </w:p>
    <w:p w14:paraId="755C1FEF" w14:textId="77777777" w:rsidR="008703BF" w:rsidRDefault="000A6B66" w:rsidP="000A6B66">
      <w:pPr>
        <w:pStyle w:val="par1"/>
      </w:pPr>
      <w:r>
        <w:lastRenderedPageBreak/>
        <w:t>G.</w:t>
      </w:r>
      <w:r>
        <w:tab/>
        <w:t>Any corporation or limited liability company that is neither incorporated nor authorized to do business in the State of Colorado.</w:t>
      </w:r>
    </w:p>
    <w:p w14:paraId="6A42068A" w14:textId="77777777" w:rsidR="008703BF" w:rsidRDefault="000A6B66" w:rsidP="000A6B66">
      <w:pPr>
        <w:pStyle w:val="par1"/>
      </w:pPr>
      <w:r>
        <w:t>H.</w:t>
      </w:r>
      <w:r>
        <w:tab/>
        <w:t>Any partnership, or association, or other type of business entity, in which no general partner(s), member(s), or representative(s) is a resident of the State of Colorado.</w:t>
      </w:r>
    </w:p>
    <w:p w14:paraId="0201B993" w14:textId="77777777" w:rsidR="008703BF" w:rsidRDefault="000A6B66" w:rsidP="000A6B66">
      <w:pPr>
        <w:pStyle w:val="par1"/>
      </w:pPr>
      <w:r>
        <w:t>I.</w:t>
      </w:r>
      <w:r>
        <w:tab/>
        <w:t>Any Person who has been convicted, within ten years of an application, of a felony crime, including but not limited to, robbery, burglary, theft, trespass, criminal mischief, forgery, computer crime, bribery, perjury, offenses related to judicial and other proceedings, telecommunications crimes, racketeering, or the distribution, Sale, manufacturing, dispensation or possession of drugs or drug paraphernalia. Other convictions, whether felony or misdemeanor, may relate to a determination that the Person is not of good character and reputation and may lead to the denial of a license.</w:t>
      </w:r>
    </w:p>
    <w:p w14:paraId="1738DCED" w14:textId="77777777" w:rsidR="008703BF" w:rsidRDefault="000A6B66" w:rsidP="000A6B66">
      <w:pPr>
        <w:pStyle w:val="par1"/>
      </w:pPr>
      <w:r>
        <w:t>J.</w:t>
      </w:r>
      <w:r>
        <w:tab/>
        <w:t xml:space="preserve">Any business entity member that has an outstanding liability with the Division including amounts transferred to Central Collection Services or has been written off by the </w:t>
      </w:r>
      <w:proofErr w:type="gramStart"/>
      <w:r>
        <w:t>Division  due</w:t>
      </w:r>
      <w:proofErr w:type="gramEnd"/>
      <w:r>
        <w:t xml:space="preserve"> to bankruptcy or for non-payment.</w:t>
      </w:r>
    </w:p>
    <w:p w14:paraId="7B801D21" w14:textId="77777777" w:rsidR="008703BF" w:rsidRDefault="000A6B66" w:rsidP="002D09E0">
      <w:pPr>
        <w:pStyle w:val="Heading3"/>
      </w:pPr>
      <w:r>
        <w:t xml:space="preserve">2.7 </w:t>
      </w:r>
      <w:r>
        <w:tab/>
        <w:t>Bonding Requirement</w:t>
      </w:r>
    </w:p>
    <w:p w14:paraId="7CEA7232" w14:textId="77777777" w:rsidR="008703BF" w:rsidRDefault="000A6B66" w:rsidP="008703BF">
      <w:pPr>
        <w:pStyle w:val="upar1"/>
      </w:pPr>
      <w:r>
        <w:t>No license shall be issued or renewed by the Director, unless the applicant or Retailer is first bonded in such an amount and type as may be required by the Director to protect the State against any monetary loss that may arise from the Retailer’s Purchase and Sale of Lottery Products.</w:t>
      </w:r>
    </w:p>
    <w:p w14:paraId="492BE811" w14:textId="77777777" w:rsidR="008703BF" w:rsidRDefault="000A6B66" w:rsidP="008703BF">
      <w:pPr>
        <w:pStyle w:val="upar1"/>
      </w:pPr>
      <w:r>
        <w:t>Such bonding may take the form of any instrument that is determined by the Director to satisfy the requirements of C.R.S. 44-40-107(1) and 44-40-121.</w:t>
      </w:r>
    </w:p>
    <w:p w14:paraId="3472B06A" w14:textId="77777777" w:rsidR="008703BF" w:rsidRDefault="000A6B66" w:rsidP="002D09E0">
      <w:pPr>
        <w:pStyle w:val="Heading3"/>
      </w:pPr>
      <w:r>
        <w:t xml:space="preserve">2.8 </w:t>
      </w:r>
      <w:r>
        <w:tab/>
        <w:t>Limitations on Licenses</w:t>
      </w:r>
    </w:p>
    <w:p w14:paraId="2EE69CFD" w14:textId="77777777" w:rsidR="008703BF" w:rsidRDefault="000A6B66" w:rsidP="000A6B66">
      <w:pPr>
        <w:pStyle w:val="par1"/>
      </w:pPr>
      <w:r>
        <w:t>A.</w:t>
      </w:r>
      <w:r>
        <w:tab/>
        <w:t>Retailers shall limit the Sale of authorized Lottery Products to the Licensed Premises. A Person must be present on the Licensed Premises to complete the Sale of a Lottery Product.</w:t>
      </w:r>
    </w:p>
    <w:p w14:paraId="60215E84" w14:textId="77777777" w:rsidR="000A6B66" w:rsidRDefault="000A6B66" w:rsidP="000A6B66">
      <w:pPr>
        <w:pStyle w:val="par1"/>
      </w:pPr>
      <w:r>
        <w:t>B.</w:t>
      </w:r>
      <w:r>
        <w:tab/>
        <w:t>A Retail license shall terminate unless timely renewed. The Director may limit a Retailer to a particular type of Lottery game or games. A license may be renewed upon the timely payment of a renewal fee and timely submission of a renewal application on a form prescribed by the Director.</w:t>
      </w:r>
    </w:p>
    <w:p w14:paraId="7B33C82A" w14:textId="77777777" w:rsidR="008703BF" w:rsidRDefault="000A6B66" w:rsidP="000A6B66">
      <w:pPr>
        <w:pStyle w:val="par1"/>
      </w:pPr>
      <w:r>
        <w:t>C.</w:t>
      </w:r>
      <w:r>
        <w:tab/>
        <w:t>The Director shall determine:</w:t>
      </w:r>
    </w:p>
    <w:p w14:paraId="0C92E7C6" w14:textId="77777777" w:rsidR="008703BF" w:rsidRDefault="000A6B66" w:rsidP="008703BF">
      <w:pPr>
        <w:pStyle w:val="par2"/>
      </w:pPr>
      <w:r>
        <w:t>1.</w:t>
      </w:r>
      <w:r>
        <w:tab/>
        <w:t>The length of the Retail license period;</w:t>
      </w:r>
    </w:p>
    <w:p w14:paraId="7AD25BC9" w14:textId="77777777" w:rsidR="008703BF" w:rsidRDefault="000A6B66" w:rsidP="008703BF">
      <w:pPr>
        <w:pStyle w:val="par2"/>
      </w:pPr>
      <w:r>
        <w:t>2.</w:t>
      </w:r>
      <w:r>
        <w:tab/>
        <w:t>Any limitations on the hours and days of Lottery Product Sales;</w:t>
      </w:r>
    </w:p>
    <w:p w14:paraId="73182B72" w14:textId="77777777" w:rsidR="008703BF" w:rsidRDefault="000A6B66" w:rsidP="008703BF">
      <w:pPr>
        <w:pStyle w:val="par2"/>
      </w:pPr>
      <w:r>
        <w:lastRenderedPageBreak/>
        <w:t>3.</w:t>
      </w:r>
      <w:r>
        <w:tab/>
        <w:t>The Licensed Premises where the Sale of Lottery Products shall be remitted;</w:t>
      </w:r>
    </w:p>
    <w:p w14:paraId="0147B751" w14:textId="77777777" w:rsidR="000A6B66" w:rsidRDefault="000A6B66" w:rsidP="008703BF">
      <w:pPr>
        <w:pStyle w:val="par2"/>
      </w:pPr>
      <w:r>
        <w:t>4.</w:t>
      </w:r>
      <w:r>
        <w:tab/>
        <w:t>The specific Person, firm, association, or for-profit or non-profit corporation, who is authorized to Sell Lottery Products;</w:t>
      </w:r>
    </w:p>
    <w:p w14:paraId="37505E7E" w14:textId="77777777" w:rsidR="000A6B66" w:rsidRDefault="000A6B66" w:rsidP="008703BF">
      <w:pPr>
        <w:pStyle w:val="par2"/>
      </w:pPr>
      <w:r>
        <w:t>5.</w:t>
      </w:r>
      <w:r>
        <w:tab/>
        <w:t>The specific Lottery Products that a Retailer is authorized to Sell;</w:t>
      </w:r>
    </w:p>
    <w:p w14:paraId="2145C6DE" w14:textId="77777777" w:rsidR="000A6B66" w:rsidRDefault="000A6B66" w:rsidP="008703BF">
      <w:pPr>
        <w:pStyle w:val="par2"/>
      </w:pPr>
      <w:r>
        <w:t>6.</w:t>
      </w:r>
      <w:r>
        <w:tab/>
        <w:t>The specific sporting, charitable, social, or other special event where Lottery Products may be sold; and,</w:t>
      </w:r>
    </w:p>
    <w:p w14:paraId="0CEAEF58" w14:textId="77777777" w:rsidR="008703BF" w:rsidRDefault="000A6B66" w:rsidP="008703BF">
      <w:pPr>
        <w:pStyle w:val="par2"/>
      </w:pPr>
      <w:r>
        <w:t>7.</w:t>
      </w:r>
      <w:r>
        <w:tab/>
        <w:t>Such other limitations or conditions of licensing as determined by the Director to best serve the public convenience; to promote the Sale of Lottery Products; to protect the security and integrity of the Lottery Products; or as may be otherwise necessary or desirable for the efficient and economical operation and administration of the Lottery.</w:t>
      </w:r>
    </w:p>
    <w:p w14:paraId="2BECBB64" w14:textId="77777777" w:rsidR="000A6B66" w:rsidRDefault="000A6B66" w:rsidP="002D09E0">
      <w:pPr>
        <w:pStyle w:val="Heading3"/>
      </w:pPr>
      <w:r>
        <w:t xml:space="preserve">2.9 </w:t>
      </w:r>
      <w:r>
        <w:tab/>
        <w:t>Non-Transferability of License</w:t>
      </w:r>
    </w:p>
    <w:p w14:paraId="33DDBC8D" w14:textId="77777777" w:rsidR="008703BF" w:rsidRDefault="000A6B66" w:rsidP="008703BF">
      <w:pPr>
        <w:pStyle w:val="upar1"/>
      </w:pPr>
      <w:r>
        <w:t xml:space="preserve">A license issued pursuant to these Rules and Regulations shall not be assignable or transferable. If either the Person who has signed the application for licensure is no longer employed by the Retailer in the capacity stated on the application or if the ownership of the Retailer substantially changes, the Director reserves the right to terminate the license. The Retailer shall notify the Director in writing at least thirty (30) days prior to </w:t>
      </w:r>
      <w:proofErr w:type="gramStart"/>
      <w:r>
        <w:t>any such</w:t>
      </w:r>
      <w:proofErr w:type="gramEnd"/>
      <w:r>
        <w:t xml:space="preserve"> proposed change. A substantial change in ownership shall mean a transfer of ten percent (10%) or more of either the equity of such business, or the decision-making authority thereof.</w:t>
      </w:r>
    </w:p>
    <w:p w14:paraId="5C97432A" w14:textId="77777777" w:rsidR="000A6B66" w:rsidRDefault="000A6B66" w:rsidP="002D09E0">
      <w:pPr>
        <w:pStyle w:val="Heading3"/>
      </w:pPr>
      <w:r>
        <w:t xml:space="preserve">2.10 </w:t>
      </w:r>
      <w:r>
        <w:tab/>
        <w:t>Duplicate Licenses</w:t>
      </w:r>
    </w:p>
    <w:p w14:paraId="31F88936" w14:textId="77777777" w:rsidR="008703BF" w:rsidRDefault="000A6B66" w:rsidP="000A6B66">
      <w:pPr>
        <w:pStyle w:val="par1"/>
      </w:pPr>
      <w:r>
        <w:t>Upon the loss, mutilation or destruction of any license issued by the Director, a duplicate license can be issued. A mutilated license shall be surrendered to the Director upon issuance or denial of a duplicate license. A lost license, when found, must be immediately surrendered to the Director.</w:t>
      </w:r>
    </w:p>
    <w:p w14:paraId="26B4A620" w14:textId="77777777" w:rsidR="008703BF" w:rsidRDefault="000A6B66" w:rsidP="002D09E0">
      <w:pPr>
        <w:pStyle w:val="Heading3"/>
      </w:pPr>
      <w:r>
        <w:t xml:space="preserve">2.11 </w:t>
      </w:r>
      <w:r>
        <w:tab/>
        <w:t>Couriers</w:t>
      </w:r>
    </w:p>
    <w:p w14:paraId="7B55D45E" w14:textId="77777777" w:rsidR="000A6B66" w:rsidRDefault="000A6B66" w:rsidP="000A6B66">
      <w:pPr>
        <w:pStyle w:val="par1"/>
      </w:pPr>
      <w:r>
        <w:t>A.</w:t>
      </w:r>
      <w:r>
        <w:tab/>
        <w:t>No Retailer Shall Sell Lottery Products to a Courier without prior approval from the Division.</w:t>
      </w:r>
    </w:p>
    <w:p w14:paraId="26C10393" w14:textId="77777777" w:rsidR="008703BF" w:rsidRDefault="000A6B66" w:rsidP="000A6B66">
      <w:pPr>
        <w:pStyle w:val="par1"/>
      </w:pPr>
      <w:r>
        <w:t>B.</w:t>
      </w:r>
      <w:r>
        <w:tab/>
        <w:t>The Director has the sole discretion to approve an application by a Retailer to Sell Lottery Products to a Courier. The Director shall consider whether approving the application will promote the integrity and security of the Lottery, including but not limited to whether:</w:t>
      </w:r>
    </w:p>
    <w:p w14:paraId="55B2E7C2" w14:textId="77777777" w:rsidR="00943DDC" w:rsidRDefault="00943DDC" w:rsidP="000A6B66">
      <w:pPr>
        <w:pStyle w:val="par1"/>
      </w:pPr>
    </w:p>
    <w:p w14:paraId="4B71D0A6" w14:textId="77777777" w:rsidR="000A6B66" w:rsidRDefault="000A6B66" w:rsidP="00943DDC">
      <w:pPr>
        <w:pStyle w:val="par2"/>
      </w:pPr>
      <w:r>
        <w:lastRenderedPageBreak/>
        <w:t>1.</w:t>
      </w:r>
      <w:r>
        <w:tab/>
        <w:t>The Retailer has not had any documented issues of non-compliance with Lottery Rules or Statutes that indicate that the Retailer would be unfit to handle the additional Sales volume and responsibility that Selling to a Courier would require.</w:t>
      </w:r>
    </w:p>
    <w:p w14:paraId="685E3B9B" w14:textId="77777777" w:rsidR="000A6B66" w:rsidRDefault="000A6B66" w:rsidP="00943DDC">
      <w:pPr>
        <w:pStyle w:val="par2"/>
      </w:pPr>
      <w:r>
        <w:t>2.</w:t>
      </w:r>
      <w:r>
        <w:tab/>
        <w:t xml:space="preserve">The Retailer and the Courier </w:t>
      </w:r>
      <w:proofErr w:type="gramStart"/>
      <w:r>
        <w:t>are in compliance with</w:t>
      </w:r>
      <w:proofErr w:type="gramEnd"/>
      <w:r>
        <w:t xml:space="preserve"> the Act, the Retailer agreement and the Lottery’s Rules &amp; Regulations.</w:t>
      </w:r>
    </w:p>
    <w:p w14:paraId="02219835" w14:textId="77777777" w:rsidR="008703BF" w:rsidRDefault="000A6B66" w:rsidP="00943DDC">
      <w:pPr>
        <w:pStyle w:val="par2"/>
      </w:pPr>
      <w:r>
        <w:t>3.</w:t>
      </w:r>
      <w:r>
        <w:tab/>
        <w:t>The Retailer does not owe the Lottery any outstanding debts.</w:t>
      </w:r>
    </w:p>
    <w:p w14:paraId="5DD8D622" w14:textId="01805697" w:rsidR="008703BF" w:rsidRDefault="000A6B66" w:rsidP="00943DDC">
      <w:pPr>
        <w:pStyle w:val="par2"/>
      </w:pPr>
      <w:r>
        <w:t>4.</w:t>
      </w:r>
      <w:r>
        <w:tab/>
        <w:t>The Retailer has verified that the Courier is registered with the Colorado Secretary of State and is in good standing. Review of the Courier’s status on the Colorado Secretary of State’s website constitutes verification for the purposes of these Rule.</w:t>
      </w:r>
    </w:p>
    <w:p w14:paraId="629BCEFD" w14:textId="77777777" w:rsidR="000A6B66" w:rsidRDefault="000A6B66" w:rsidP="00943DDC">
      <w:pPr>
        <w:pStyle w:val="par2"/>
      </w:pPr>
      <w:r>
        <w:t>5.</w:t>
      </w:r>
      <w:r>
        <w:tab/>
        <w:t>The Retailer does not employ a Person who is also employed by a Courier.</w:t>
      </w:r>
    </w:p>
    <w:p w14:paraId="0E609B53" w14:textId="77777777" w:rsidR="008703BF" w:rsidRDefault="000A6B66" w:rsidP="00943DDC">
      <w:pPr>
        <w:pStyle w:val="par2"/>
      </w:pPr>
      <w:r>
        <w:t>6.</w:t>
      </w:r>
      <w:r>
        <w:tab/>
        <w:t>The Retailer has executed a written contract with the Courier.</w:t>
      </w:r>
    </w:p>
    <w:p w14:paraId="2B3389B5" w14:textId="77777777" w:rsidR="000A6B66" w:rsidRDefault="000A6B66" w:rsidP="00943DDC">
      <w:pPr>
        <w:pStyle w:val="par2"/>
      </w:pPr>
      <w:r>
        <w:t>7.</w:t>
      </w:r>
      <w:r>
        <w:tab/>
        <w:t>The Sale and Purchase of Tickets between the Courier and the Retailer occur only on the Retailer’s Licensed Premises when the Retailer is open to the public during regular business hours, meaning that an employee of the Courier shall be on the Licensed Premises to Purchase the Lottery Tickets from the Retailer in-person.</w:t>
      </w:r>
    </w:p>
    <w:p w14:paraId="7336B453" w14:textId="77777777" w:rsidR="008703BF" w:rsidRDefault="000A6B66" w:rsidP="00943DDC">
      <w:pPr>
        <w:pStyle w:val="par2"/>
      </w:pPr>
      <w:r>
        <w:t>8.</w:t>
      </w:r>
      <w:r>
        <w:tab/>
        <w:t>The Courier is using Play Slips that conform to MUSL standards and has mechanisms in place to ensure the accurate processing of orders for Tickets that are placed by Courier Customers and can provide information on how the Tickets will be stored, tracked, Validated and processed to ensure the Courier Customer receives any Prizes that they are entitled to.</w:t>
      </w:r>
    </w:p>
    <w:p w14:paraId="14B0D09C" w14:textId="77777777" w:rsidR="000A6B66" w:rsidRDefault="000A6B66" w:rsidP="00943DDC">
      <w:pPr>
        <w:pStyle w:val="par2"/>
      </w:pPr>
      <w:r>
        <w:t>9.</w:t>
      </w:r>
      <w:r>
        <w:tab/>
        <w:t>The Retailer and the Courier have sufficient safeguards to ensure that any Lottery Tickets Purchased by the Courier on behalf of Courier Customers are being tracked, stored and Validated in a secure manner that ensures the Courier Customer gets any Prizes that they are entitled to by virtue of their Purchase.</w:t>
      </w:r>
    </w:p>
    <w:p w14:paraId="5E3FBF45" w14:textId="77777777" w:rsidR="008703BF" w:rsidRDefault="000A6B66" w:rsidP="00943DDC">
      <w:pPr>
        <w:pStyle w:val="par2"/>
      </w:pPr>
      <w:r>
        <w:t>10.</w:t>
      </w:r>
      <w:r>
        <w:tab/>
        <w:t>The Retailer shall not permit any device to be connected to the Gaming System, except as specifically approved in writing, in advance, by the Lottery.</w:t>
      </w:r>
    </w:p>
    <w:p w14:paraId="4E99A8A9" w14:textId="77777777" w:rsidR="008703BF" w:rsidRDefault="000A6B66" w:rsidP="00943DDC">
      <w:pPr>
        <w:pStyle w:val="par2"/>
      </w:pPr>
      <w:r>
        <w:t>11.</w:t>
      </w:r>
      <w:r>
        <w:tab/>
        <w:t>The Retailer has attested to and continues to ensure that the Courier is doing the following:</w:t>
      </w:r>
    </w:p>
    <w:p w14:paraId="77E83920" w14:textId="77777777" w:rsidR="008703BF" w:rsidRDefault="000A6B66" w:rsidP="00943DDC">
      <w:pPr>
        <w:pStyle w:val="par3"/>
      </w:pPr>
      <w:r>
        <w:t>a.</w:t>
      </w:r>
      <w:r>
        <w:tab/>
        <w:t>Not violating the Act or the Lottery’s rules;</w:t>
      </w:r>
    </w:p>
    <w:p w14:paraId="22E489BF" w14:textId="77777777" w:rsidR="008703BF" w:rsidRDefault="000A6B66" w:rsidP="00943DDC">
      <w:pPr>
        <w:pStyle w:val="par3"/>
      </w:pPr>
      <w:r>
        <w:lastRenderedPageBreak/>
        <w:t>b.</w:t>
      </w:r>
      <w:r>
        <w:tab/>
        <w:t>Undergoing an annual external SOC2 or ISO27001 audit in addition to a financial audit of its operations to ensure integrity in operations and provide evidence thereof and any findings to the Retailer and how they plan to address those findings;</w:t>
      </w:r>
    </w:p>
    <w:p w14:paraId="34852773" w14:textId="77777777" w:rsidR="008703BF" w:rsidRDefault="000A6B66" w:rsidP="00943DDC">
      <w:pPr>
        <w:pStyle w:val="par3"/>
      </w:pPr>
      <w:r>
        <w:t>c.</w:t>
      </w:r>
      <w:r>
        <w:tab/>
        <w:t>Disclosing all fees charged by the Courier to the Courier Customer for its services in a manner that makes clear that those fees are separate from the Ticket price set by the Commission prior to taking payment from and finalizing the Courier Customer’s order;</w:t>
      </w:r>
    </w:p>
    <w:p w14:paraId="7347300E" w14:textId="77777777" w:rsidR="008703BF" w:rsidRDefault="000A6B66" w:rsidP="00943DDC">
      <w:pPr>
        <w:pStyle w:val="par3"/>
      </w:pPr>
      <w:r>
        <w:t>d.</w:t>
      </w:r>
      <w:r>
        <w:tab/>
        <w:t>Not targeting advertisements for Tickets to under-age Persons or Persons who are located outside the state of Colorado or within the designated boundaries of federally recognized Indian lands;</w:t>
      </w:r>
    </w:p>
    <w:p w14:paraId="0D0B7BA8" w14:textId="77777777" w:rsidR="008703BF" w:rsidRDefault="000A6B66" w:rsidP="00943DDC">
      <w:pPr>
        <w:pStyle w:val="par3"/>
      </w:pPr>
      <w:r>
        <w:t>e.</w:t>
      </w:r>
      <w:r>
        <w:tab/>
        <w:t>Not using the Lottery’s logo without explicit permission from the Director of the Lottery and is not holding itself out as being a licensed Retailer or otherwise affiliated with or acting as an agent of the Lottery;</w:t>
      </w:r>
    </w:p>
    <w:p w14:paraId="0C93852C" w14:textId="77777777" w:rsidR="000A6B66" w:rsidRDefault="000A6B66" w:rsidP="00943DDC">
      <w:pPr>
        <w:pStyle w:val="par3"/>
      </w:pPr>
      <w:r>
        <w:t>f.</w:t>
      </w:r>
      <w:r>
        <w:tab/>
        <w:t xml:space="preserve">Has a method to contact the Courier’s customer service to attempt to resolve issues, disputes or complaints related to the Courier’s services and clearly displays that information to the public and Courier Customers on its website and </w:t>
      </w:r>
      <w:proofErr w:type="gramStart"/>
      <w:r>
        <w:t>in</w:t>
      </w:r>
      <w:proofErr w:type="gramEnd"/>
      <w:r>
        <w:t xml:space="preserve"> its online and mobile platforms;</w:t>
      </w:r>
    </w:p>
    <w:p w14:paraId="126891C0" w14:textId="77777777" w:rsidR="008703BF" w:rsidRDefault="000A6B66" w:rsidP="00943DDC">
      <w:pPr>
        <w:pStyle w:val="par3"/>
      </w:pPr>
      <w:r>
        <w:t>g.</w:t>
      </w:r>
      <w:r>
        <w:tab/>
        <w:t xml:space="preserve">Utilizing Geolocation on any mobile or electronic device that may be used by a Courier Customer to order Tickets through the Courier </w:t>
      </w:r>
      <w:proofErr w:type="gramStart"/>
      <w:r>
        <w:t>in order to</w:t>
      </w:r>
      <w:proofErr w:type="gramEnd"/>
      <w:r>
        <w:t xml:space="preserve"> verify that the Courier Customer is located within the State of Colorado and not within the designated boundaries of federally recognized Indian lands;</w:t>
      </w:r>
    </w:p>
    <w:p w14:paraId="50AC1F08" w14:textId="77777777" w:rsidR="008703BF" w:rsidRDefault="000A6B66" w:rsidP="00943DDC">
      <w:pPr>
        <w:pStyle w:val="par3"/>
      </w:pPr>
      <w:r>
        <w:t>h.</w:t>
      </w:r>
      <w:r>
        <w:tab/>
        <w:t>Utilizing KYC or Know Your Customer to verify the identity and age of a prospective customer to prevent account duplication and prohibit minors or other unauthorized Persons from placing orders for Tickets through the Courier;</w:t>
      </w:r>
    </w:p>
    <w:p w14:paraId="762F5D28" w14:textId="77777777" w:rsidR="000A6B66" w:rsidRDefault="000A6B66" w:rsidP="00943DDC">
      <w:pPr>
        <w:pStyle w:val="par3"/>
      </w:pPr>
      <w:proofErr w:type="spellStart"/>
      <w:r>
        <w:t>i</w:t>
      </w:r>
      <w:proofErr w:type="spellEnd"/>
      <w:r>
        <w:t>.</w:t>
      </w:r>
      <w:r>
        <w:tab/>
        <w:t xml:space="preserve">Securely storing Tickets Purchased on behalf of Courier Customers for 30 days following either the Prize being paid to the Courier Customer for the Ticket or expiration of the </w:t>
      </w:r>
      <w:proofErr w:type="gramStart"/>
      <w:r>
        <w:t>time period</w:t>
      </w:r>
      <w:proofErr w:type="gramEnd"/>
      <w:r>
        <w:t xml:space="preserve"> when the Prize is eligible to be paid, whichever comes first;</w:t>
      </w:r>
    </w:p>
    <w:p w14:paraId="1215ACEA" w14:textId="77777777" w:rsidR="008703BF" w:rsidRDefault="000A6B66" w:rsidP="00943DDC">
      <w:pPr>
        <w:pStyle w:val="par3"/>
      </w:pPr>
      <w:r>
        <w:t>j.</w:t>
      </w:r>
      <w:r>
        <w:tab/>
        <w:t>Not assessing any fee for the payment of any Prize Amount;</w:t>
      </w:r>
    </w:p>
    <w:p w14:paraId="64973757" w14:textId="77777777" w:rsidR="000A6B66" w:rsidRDefault="000A6B66" w:rsidP="00943DDC">
      <w:pPr>
        <w:pStyle w:val="par3"/>
      </w:pPr>
      <w:r>
        <w:t>k.</w:t>
      </w:r>
      <w:r>
        <w:tab/>
        <w:t>Transfers winning Tickets worth $600 or more to the Courier Customer to be claimed directly with the Lottery;</w:t>
      </w:r>
    </w:p>
    <w:p w14:paraId="1832F680" w14:textId="3386916F" w:rsidR="000A6B66" w:rsidRDefault="000A6B66" w:rsidP="00943DDC">
      <w:pPr>
        <w:pStyle w:val="par3"/>
      </w:pPr>
      <w:r>
        <w:lastRenderedPageBreak/>
        <w:t>l.</w:t>
      </w:r>
      <w:r>
        <w:tab/>
        <w:t>Allows Courier Customers to place daily, weekly and monthly limits on their spending and allow the Player to self-exclude themselves from ordering Tickets through the Courier;</w:t>
      </w:r>
    </w:p>
    <w:p w14:paraId="76274392" w14:textId="77777777" w:rsidR="000A6B66" w:rsidRDefault="000A6B66" w:rsidP="00943DDC">
      <w:pPr>
        <w:pStyle w:val="par3"/>
      </w:pPr>
      <w:r>
        <w:t>m.</w:t>
      </w:r>
      <w:r>
        <w:tab/>
        <w:t>Complying with any responsible gaming controls adopted by the Lottery; and,</w:t>
      </w:r>
    </w:p>
    <w:p w14:paraId="5B582548" w14:textId="77777777" w:rsidR="008703BF" w:rsidRDefault="000A6B66" w:rsidP="00943DDC">
      <w:pPr>
        <w:pStyle w:val="par3"/>
      </w:pPr>
      <w:r>
        <w:t>n.</w:t>
      </w:r>
      <w:r>
        <w:tab/>
        <w:t xml:space="preserve">Complying with the Colorado Consumer Privacy Act, C.R.S. 6-1-1301, </w:t>
      </w:r>
      <w:r w:rsidRPr="008B60A6">
        <w:rPr>
          <w:i/>
          <w:iCs/>
        </w:rPr>
        <w:t>et seq</w:t>
      </w:r>
      <w:r>
        <w:t>.</w:t>
      </w:r>
    </w:p>
    <w:p w14:paraId="5F9B3510" w14:textId="77777777" w:rsidR="008703BF" w:rsidRDefault="000A6B66" w:rsidP="00943DDC">
      <w:pPr>
        <w:pStyle w:val="par2"/>
      </w:pPr>
      <w:r>
        <w:t>12.</w:t>
      </w:r>
      <w:r>
        <w:tab/>
        <w:t xml:space="preserve">The Retailer agrees to hold the State of Colorado, the Colorado Lottery, its employees, and agents harmless from </w:t>
      </w:r>
      <w:proofErr w:type="gramStart"/>
      <w:r>
        <w:t>any and all</w:t>
      </w:r>
      <w:proofErr w:type="gramEnd"/>
      <w:r>
        <w:t xml:space="preserve"> disputes arising out of the use of the Courier’s service for the delivery of Tickets and/or any fees assessed to the Courier Customer associated with the use of the Courier’s Service.</w:t>
      </w:r>
    </w:p>
    <w:p w14:paraId="604F94F5" w14:textId="77777777" w:rsidR="008703BF" w:rsidRDefault="000A6B66" w:rsidP="00943DDC">
      <w:pPr>
        <w:pStyle w:val="par2"/>
      </w:pPr>
      <w:r>
        <w:t>13.</w:t>
      </w:r>
      <w:r>
        <w:tab/>
        <w:t xml:space="preserve">The Retailer has an ongoing duty to ensure that the Courier’s operations comply with the requirements of this Rule 2.13 and </w:t>
      </w:r>
      <w:proofErr w:type="gramStart"/>
      <w:r>
        <w:t>present</w:t>
      </w:r>
      <w:proofErr w:type="gramEnd"/>
      <w:r>
        <w:t xml:space="preserve"> any evidence of such compliance to the Lottery upon request.</w:t>
      </w:r>
    </w:p>
    <w:p w14:paraId="6812554A" w14:textId="77777777" w:rsidR="008703BF" w:rsidRDefault="000A6B66" w:rsidP="00943DDC">
      <w:pPr>
        <w:pStyle w:val="par2"/>
      </w:pPr>
      <w:r>
        <w:t>14.</w:t>
      </w:r>
      <w:r>
        <w:tab/>
        <w:t>The Director in his or her sole discretion may deny, suspend or terminate the Retailer’s approval to Sell to a Courier upon an investigation and finding that the Courier poses a threat to the security, integrity or operation of the Lottery or has otherwise violated the Act or the Rules.</w:t>
      </w:r>
    </w:p>
    <w:p w14:paraId="225EF35E" w14:textId="77777777" w:rsidR="008703BF" w:rsidRDefault="000A6B66" w:rsidP="00943DDC">
      <w:pPr>
        <w:pStyle w:val="par2"/>
      </w:pPr>
      <w:r>
        <w:t>15.</w:t>
      </w:r>
      <w:r>
        <w:tab/>
        <w:t xml:space="preserve">Upon </w:t>
      </w:r>
      <w:proofErr w:type="gramStart"/>
      <w:r>
        <w:t>the initial</w:t>
      </w:r>
      <w:proofErr w:type="gramEnd"/>
      <w:r>
        <w:t xml:space="preserve"> application and annual renewal of the Lottery license, any Retailer affiliated with a Courier must provide, at a minimum, the following certifications and information to the Division:</w:t>
      </w:r>
    </w:p>
    <w:p w14:paraId="2FAB1DD0" w14:textId="77777777" w:rsidR="008703BF" w:rsidRDefault="000A6B66" w:rsidP="00943DDC">
      <w:pPr>
        <w:pStyle w:val="par3"/>
      </w:pPr>
      <w:r>
        <w:t>a.</w:t>
      </w:r>
      <w:r>
        <w:tab/>
        <w:t>The Retailer must identify all affiliations, partnerships, and contracts with Courier(s) to the Division and provide the following information: a) the name of the Person or business serving as the Courier or Courier Service and b) the contact information for the Courier.</w:t>
      </w:r>
    </w:p>
    <w:p w14:paraId="52A38509" w14:textId="77777777" w:rsidR="008703BF" w:rsidRDefault="000A6B66" w:rsidP="00943DDC">
      <w:pPr>
        <w:pStyle w:val="par3"/>
      </w:pPr>
      <w:r>
        <w:t>b.</w:t>
      </w:r>
      <w:r>
        <w:tab/>
        <w:t>The Retailer must submit annual Sales data and revenue generated from any affiliation with any Couriers for the prior year, including the number of Sales and the revenue for all Sales.</w:t>
      </w:r>
    </w:p>
    <w:p w14:paraId="66338741" w14:textId="77777777" w:rsidR="008703BF" w:rsidRDefault="000A6B66" w:rsidP="00943DDC">
      <w:pPr>
        <w:pStyle w:val="par3"/>
      </w:pPr>
      <w:r>
        <w:t>c.</w:t>
      </w:r>
      <w:r>
        <w:tab/>
        <w:t>The Retailer must certify that the Courier(s) with which they are affiliated are complying with Section 2.13(a).</w:t>
      </w:r>
    </w:p>
    <w:p w14:paraId="61D8B269" w14:textId="77777777" w:rsidR="008703BF" w:rsidRDefault="000A6B66" w:rsidP="00943DDC">
      <w:pPr>
        <w:pStyle w:val="par2"/>
      </w:pPr>
      <w:r>
        <w:t>16.</w:t>
      </w:r>
      <w:r>
        <w:tab/>
        <w:t>The Director has the discretion to administratively suspend and/or seek the revocation of the license of a Retailer license pursuant C.R.S. 24-4-105 and 106 if the Retailer who Sells Tickets to a Courier constitutes an operational threat, threat of loss, fraud, or any other action that impacts the security and integrity of the Lottery.</w:t>
      </w:r>
    </w:p>
    <w:p w14:paraId="51415244" w14:textId="77777777" w:rsidR="008703BF" w:rsidRDefault="000A6B66" w:rsidP="00943DDC">
      <w:pPr>
        <w:pStyle w:val="par2"/>
      </w:pPr>
      <w:r>
        <w:lastRenderedPageBreak/>
        <w:t>17.</w:t>
      </w:r>
      <w:r>
        <w:tab/>
        <w:t>The Director may withhold payment of a Prize to investigate whether a Ticket sold to a Courier may have been procured in a manner that violates the security, integrity or operation of the Lottery or otherwise violates the Act or the Rules.</w:t>
      </w:r>
    </w:p>
    <w:p w14:paraId="51FDD8AA" w14:textId="77777777" w:rsidR="008703BF" w:rsidRDefault="000A6B66" w:rsidP="00943DDC">
      <w:pPr>
        <w:pStyle w:val="Heading2"/>
      </w:pPr>
      <w:r>
        <w:t>RULE 2.</w:t>
      </w:r>
      <w:proofErr w:type="gramStart"/>
      <w:r>
        <w:t xml:space="preserve">A </w:t>
      </w:r>
      <w:r>
        <w:tab/>
        <w:t>[</w:t>
      </w:r>
      <w:proofErr w:type="gramEnd"/>
      <w:r>
        <w:t>Repealed eff. 09/30/2008]</w:t>
      </w:r>
    </w:p>
    <w:p w14:paraId="126DC30F" w14:textId="77777777" w:rsidR="000A6B66" w:rsidRDefault="000A6B66" w:rsidP="00943DDC">
      <w:pPr>
        <w:pStyle w:val="Heading2"/>
      </w:pPr>
      <w:r>
        <w:t>RULE 3 - GENERAL RULES AND REGULATIONS</w:t>
      </w:r>
    </w:p>
    <w:p w14:paraId="17E0CD00" w14:textId="77777777" w:rsidR="008703BF" w:rsidRPr="00943DDC" w:rsidRDefault="000A6B66" w:rsidP="00943DDC">
      <w:pPr>
        <w:pStyle w:val="upar1"/>
        <w:rPr>
          <w:b/>
          <w:bCs/>
        </w:rPr>
      </w:pPr>
      <w:r w:rsidRPr="00943DDC">
        <w:rPr>
          <w:b/>
          <w:bCs/>
        </w:rPr>
        <w:t>BASIS AND PURPOSE FOR RULE 3</w:t>
      </w:r>
    </w:p>
    <w:p w14:paraId="26253578" w14:textId="77777777" w:rsidR="000A6B66" w:rsidRDefault="000A6B66" w:rsidP="00943DDC">
      <w:pPr>
        <w:pStyle w:val="upar1"/>
      </w:pPr>
      <w:r>
        <w:t>The purpose of Rule 3 is to establish and provide the general rules and regulations for Lottery Products, including the Purchase, price and payment of Lottery Products. The statutory basis for Rule 3 is found in C.R.S. 44-40-103, 44-40-104, 44-40-107, C.R.S. 44-40-109, and Article 40 of Title 44.</w:t>
      </w:r>
    </w:p>
    <w:p w14:paraId="7C810678" w14:textId="77777777" w:rsidR="008703BF" w:rsidRDefault="000A6B66" w:rsidP="002D09E0">
      <w:pPr>
        <w:pStyle w:val="Heading3"/>
      </w:pPr>
      <w:r>
        <w:t>3.1</w:t>
      </w:r>
      <w:r>
        <w:tab/>
        <w:t>Ownership of Tickets not Sold Through Registered Play</w:t>
      </w:r>
    </w:p>
    <w:p w14:paraId="7CE22D8A" w14:textId="77777777" w:rsidR="008703BF" w:rsidRDefault="000A6B66" w:rsidP="000A6B66">
      <w:pPr>
        <w:pStyle w:val="par1"/>
      </w:pPr>
      <w:r>
        <w:t>A.</w:t>
      </w:r>
      <w:r>
        <w:tab/>
        <w:t>A Lottery Ticket that is not sold through Registered Play is a bearer instrument until signed by the Claimant in the area designated on the Ticket.</w:t>
      </w:r>
    </w:p>
    <w:p w14:paraId="0BFA0265" w14:textId="77777777" w:rsidR="008703BF" w:rsidRDefault="000A6B66" w:rsidP="000A6B66">
      <w:pPr>
        <w:pStyle w:val="par1"/>
      </w:pPr>
      <w:r>
        <w:t>B.</w:t>
      </w:r>
      <w:r>
        <w:tab/>
        <w:t xml:space="preserve">Lottery Tickets not sold through Registered Play must be signed by the Prize Winner </w:t>
      </w:r>
      <w:proofErr w:type="gramStart"/>
      <w:r>
        <w:t>in order to</w:t>
      </w:r>
      <w:proofErr w:type="gramEnd"/>
      <w:r>
        <w:t xml:space="preserve"> collect a Prize.</w:t>
      </w:r>
    </w:p>
    <w:p w14:paraId="113A8887" w14:textId="77777777" w:rsidR="008703BF" w:rsidRDefault="000A6B66" w:rsidP="000A6B66">
      <w:pPr>
        <w:pStyle w:val="par1"/>
      </w:pPr>
      <w:r>
        <w:t>C.</w:t>
      </w:r>
      <w:r>
        <w:tab/>
        <w:t>For Lottery Tickets not sold through Registered Play, the Director shall award a Prize only to a natural Person whose signature appears on the Ticket in the designated area. Groups, family units, clubs, or organizations must designate one individual as the Claimant and he or she must sign the Ticket. A Prize will be awarded only to the Claimant.</w:t>
      </w:r>
    </w:p>
    <w:p w14:paraId="0D94607D" w14:textId="77777777" w:rsidR="008703BF" w:rsidRDefault="000A6B66" w:rsidP="000A6B66">
      <w:pPr>
        <w:pStyle w:val="par1"/>
      </w:pPr>
      <w:r>
        <w:t>D.</w:t>
      </w:r>
      <w:r>
        <w:tab/>
        <w:t>In the event there is an inconsistency between in the information submitted on a claim form and as shown on the winning Lottery Ticket, the Director shall delay the award of a Prize pending investigation of the inconsistency.</w:t>
      </w:r>
    </w:p>
    <w:p w14:paraId="10464CCB" w14:textId="77777777" w:rsidR="008703BF" w:rsidRDefault="000A6B66" w:rsidP="000A6B66">
      <w:pPr>
        <w:pStyle w:val="par1"/>
      </w:pPr>
      <w:r>
        <w:t>E.</w:t>
      </w:r>
      <w:r>
        <w:tab/>
        <w:t xml:space="preserve">Once a Lottery Ticket not sold through Registered Play is presented and Validated at a Lottery Claims Center, it will not be returned to the Prize </w:t>
      </w:r>
      <w:proofErr w:type="gramStart"/>
      <w:r>
        <w:t>Winner, and</w:t>
      </w:r>
      <w:proofErr w:type="gramEnd"/>
      <w:r>
        <w:t xml:space="preserve"> will remain the property of the Lottery.</w:t>
      </w:r>
    </w:p>
    <w:p w14:paraId="73FCAFC1" w14:textId="77777777" w:rsidR="008703BF" w:rsidRDefault="000A6B66" w:rsidP="002D09E0">
      <w:pPr>
        <w:pStyle w:val="Heading3"/>
      </w:pPr>
      <w:r>
        <w:t xml:space="preserve">3.2 </w:t>
      </w:r>
      <w:r>
        <w:tab/>
        <w:t>Player’s Obligations</w:t>
      </w:r>
    </w:p>
    <w:p w14:paraId="3FEF7F2B" w14:textId="77777777" w:rsidR="008703BF" w:rsidRDefault="000A6B66" w:rsidP="000A6B66">
      <w:pPr>
        <w:pStyle w:val="par1"/>
      </w:pPr>
      <w:r>
        <w:t>A.</w:t>
      </w:r>
      <w:r>
        <w:tab/>
        <w:t>In purchasing a Lottery Ticket, the Player agrees to comply with all provisions of the Act, Lottery Rules and Regulations and all final decisions, instructions, and directives of the Director.</w:t>
      </w:r>
    </w:p>
    <w:p w14:paraId="61EE586E" w14:textId="77777777" w:rsidR="008703BF" w:rsidRDefault="000A6B66" w:rsidP="000A6B66">
      <w:pPr>
        <w:pStyle w:val="par1"/>
      </w:pPr>
      <w:r>
        <w:t>B.</w:t>
      </w:r>
      <w:r>
        <w:tab/>
        <w:t xml:space="preserve">It shall be the sole responsibility of the Player to verify the accuracy of the game play or </w:t>
      </w:r>
      <w:proofErr w:type="gramStart"/>
      <w:r>
        <w:t>plays</w:t>
      </w:r>
      <w:proofErr w:type="gramEnd"/>
      <w:r>
        <w:t xml:space="preserve"> and other data printed on his or her Ticket.</w:t>
      </w:r>
    </w:p>
    <w:p w14:paraId="0FC35C90" w14:textId="77777777" w:rsidR="008703BF" w:rsidRDefault="000A6B66" w:rsidP="002D09E0">
      <w:pPr>
        <w:pStyle w:val="Heading3"/>
      </w:pPr>
      <w:r>
        <w:lastRenderedPageBreak/>
        <w:t xml:space="preserve">3.3 </w:t>
      </w:r>
      <w:r>
        <w:tab/>
        <w:t>Sale of Tickets</w:t>
      </w:r>
    </w:p>
    <w:p w14:paraId="54C2C9AB" w14:textId="77777777" w:rsidR="000A6B66" w:rsidRDefault="000A6B66" w:rsidP="000A6B66">
      <w:pPr>
        <w:pStyle w:val="par1"/>
      </w:pPr>
      <w:r>
        <w:t>A.</w:t>
      </w:r>
      <w:r>
        <w:tab/>
        <w:t xml:space="preserve">A Retailer </w:t>
      </w:r>
      <w:proofErr w:type="gramStart"/>
      <w:r>
        <w:t>shall</w:t>
      </w:r>
      <w:proofErr w:type="gramEnd"/>
      <w:r>
        <w:t xml:space="preserve"> Sell authorized Lottery Products on the Licensed Premises pursuant to the terms and conditions of the Retailer Agreement and the Lottery Rules and Regulations.</w:t>
      </w:r>
    </w:p>
    <w:p w14:paraId="4FBF784A" w14:textId="77777777" w:rsidR="008703BF" w:rsidRDefault="000A6B66" w:rsidP="000A6B66">
      <w:pPr>
        <w:pStyle w:val="par1"/>
      </w:pPr>
      <w:r>
        <w:t>B.</w:t>
      </w:r>
      <w:r>
        <w:tab/>
        <w:t>Retailers shall Sell Jackpot Tickets to the public during their regular business hours between the hours of 4:30 a.m. and 11:59 p.m. MST Monday through Saturday and 8:00 a.m. and 11:59 p.m. MST on Sunday if those hours are included in the Retailer’s normal business hours and when the Gaming System is available.</w:t>
      </w:r>
    </w:p>
    <w:p w14:paraId="7F76A08C" w14:textId="77777777" w:rsidR="000A6B66" w:rsidRDefault="000A6B66" w:rsidP="000A6B66">
      <w:pPr>
        <w:pStyle w:val="par1"/>
      </w:pPr>
      <w:r>
        <w:t>C.</w:t>
      </w:r>
      <w:r>
        <w:tab/>
        <w:t>Retailers shall make Instant Scratch Tickets available for Sale to the public during the Retailer’s normal business hours which shall be identified on their application for licensure.</w:t>
      </w:r>
    </w:p>
    <w:p w14:paraId="04FA09C2" w14:textId="77777777" w:rsidR="008703BF" w:rsidRDefault="000A6B66" w:rsidP="000A6B66">
      <w:pPr>
        <w:pStyle w:val="par1"/>
      </w:pPr>
      <w:r>
        <w:t>D.</w:t>
      </w:r>
      <w:r>
        <w:tab/>
        <w:t>All Ticket Sales are final and the return of a Lottery Ticket after Sale shall not be accepted by the Retailer, unless otherwise directed by the Director, or as set forth in these Rules and Regulations.</w:t>
      </w:r>
    </w:p>
    <w:p w14:paraId="0755045D" w14:textId="77777777" w:rsidR="008703BF" w:rsidRDefault="000A6B66" w:rsidP="000A6B66">
      <w:pPr>
        <w:pStyle w:val="par1"/>
      </w:pPr>
      <w:r>
        <w:t>E.</w:t>
      </w:r>
      <w:r>
        <w:tab/>
        <w:t xml:space="preserve">The Division </w:t>
      </w:r>
      <w:proofErr w:type="gramStart"/>
      <w:r>
        <w:t>may</w:t>
      </w:r>
      <w:proofErr w:type="gramEnd"/>
      <w:r>
        <w:t xml:space="preserve"> Sell Instant Scratch Games and Jackpot Games, as determined by the Director and consistent with responsible gaming best practices, including but not limited to online, via mobile application, at special events, vending machines and Claims Centers. For sales by the Division that occur outside of a physical location, i.e. online or via mobile application or another manner other than an in-person transaction, shall utilize KYC to verify the age of the Player and Geolocation to verify that the Player is physically present within the State of Colorado and not within the designated boundaries of federally recognized Indian lands at the time that the Courier Customer submits an order for Ticket(s) from a Courier.</w:t>
      </w:r>
    </w:p>
    <w:p w14:paraId="63950FB1" w14:textId="77777777" w:rsidR="000A6B66" w:rsidRDefault="000A6B66" w:rsidP="000A6B66">
      <w:pPr>
        <w:pStyle w:val="par1"/>
      </w:pPr>
      <w:r>
        <w:t>F.</w:t>
      </w:r>
      <w:r>
        <w:tab/>
        <w:t>A Retailer may be permitted, upon prior written approval of the Director or designee, to use Lottery Products as a means of promoting the Sale of goods and services to the public.</w:t>
      </w:r>
    </w:p>
    <w:p w14:paraId="6887E412" w14:textId="77777777" w:rsidR="008703BF" w:rsidRDefault="000A6B66" w:rsidP="000A6B66">
      <w:pPr>
        <w:pStyle w:val="par1"/>
      </w:pPr>
      <w:r>
        <w:t>G.</w:t>
      </w:r>
      <w:r>
        <w:tab/>
        <w:t>The Director may limit the number of Lottery Tickets that may be Sold at a Retailer as is necessary to protect the security and the integrity of the Lottery.</w:t>
      </w:r>
    </w:p>
    <w:p w14:paraId="40458086" w14:textId="77777777" w:rsidR="000A6B66" w:rsidRDefault="000A6B66" w:rsidP="000A6B66">
      <w:pPr>
        <w:pStyle w:val="par1"/>
      </w:pPr>
      <w:r>
        <w:t>H.</w:t>
      </w:r>
      <w:r>
        <w:tab/>
        <w:t>No device shall be connected to a Gaming Terminal for any reason, except as may be approved by the Division. Unapproved devices may be seized by the Division.</w:t>
      </w:r>
    </w:p>
    <w:p w14:paraId="4560636E" w14:textId="77777777" w:rsidR="008703BF" w:rsidRDefault="000A6B66" w:rsidP="002D09E0">
      <w:pPr>
        <w:pStyle w:val="Heading3"/>
      </w:pPr>
      <w:r>
        <w:t xml:space="preserve">3.4 </w:t>
      </w:r>
      <w:r>
        <w:tab/>
        <w:t>Persons Ineligible to Purchase or Sell Tickets</w:t>
      </w:r>
    </w:p>
    <w:p w14:paraId="1DD34922" w14:textId="77777777" w:rsidR="008703BF" w:rsidRDefault="000A6B66" w:rsidP="000A6B66">
      <w:pPr>
        <w:pStyle w:val="par1"/>
      </w:pPr>
      <w:r>
        <w:t>A.</w:t>
      </w:r>
      <w:r>
        <w:tab/>
        <w:t>No Person under the age of eighteen (18) may Purchase or Sell Lottery Products.</w:t>
      </w:r>
    </w:p>
    <w:p w14:paraId="4DA94C7B" w14:textId="77777777" w:rsidR="008703BF" w:rsidRDefault="000A6B66" w:rsidP="000A6B66">
      <w:pPr>
        <w:pStyle w:val="par1"/>
      </w:pPr>
      <w:r>
        <w:lastRenderedPageBreak/>
        <w:t>B.</w:t>
      </w:r>
      <w:r>
        <w:tab/>
        <w:t>Lottery Tickets may not be Purchased by, and no Prize shall be paid to, any of the following:</w:t>
      </w:r>
    </w:p>
    <w:p w14:paraId="72E7EE30" w14:textId="77777777" w:rsidR="008703BF" w:rsidRDefault="000A6B66" w:rsidP="00943DDC">
      <w:pPr>
        <w:pStyle w:val="par2"/>
      </w:pPr>
      <w:r>
        <w:t>1.</w:t>
      </w:r>
      <w:r>
        <w:tab/>
        <w:t>Members of the Commission or their Immediate Families;</w:t>
      </w:r>
    </w:p>
    <w:p w14:paraId="46A989AB" w14:textId="77777777" w:rsidR="008703BF" w:rsidRDefault="000A6B66" w:rsidP="00943DDC">
      <w:pPr>
        <w:pStyle w:val="par2"/>
      </w:pPr>
      <w:r>
        <w:t>2.</w:t>
      </w:r>
      <w:r>
        <w:tab/>
        <w:t>Employees of the Lottery or their Immediate Families, except when authorized by the Director for investigative purposes. But in no event shall such Persons be entitled to payment of a Prize;</w:t>
      </w:r>
    </w:p>
    <w:p w14:paraId="7113440D" w14:textId="77777777" w:rsidR="000A6B66" w:rsidRDefault="000A6B66" w:rsidP="00943DDC">
      <w:pPr>
        <w:pStyle w:val="par2"/>
      </w:pPr>
      <w:r>
        <w:t>3.</w:t>
      </w:r>
      <w:r>
        <w:tab/>
        <w:t>Any Key Employee or a member of their Immediate Family; or,</w:t>
      </w:r>
    </w:p>
    <w:p w14:paraId="0B26AC40" w14:textId="77777777" w:rsidR="008703BF" w:rsidRDefault="000A6B66" w:rsidP="00943DDC">
      <w:pPr>
        <w:pStyle w:val="par2"/>
      </w:pPr>
      <w:r>
        <w:t>4.</w:t>
      </w:r>
      <w:r>
        <w:tab/>
        <w:t>Persons who operate Drawing equipment during a Drawing or officially witness a Drawing and members of their Immediate Family.</w:t>
      </w:r>
    </w:p>
    <w:p w14:paraId="65AABABC" w14:textId="77777777" w:rsidR="008703BF" w:rsidRDefault="000A6B66" w:rsidP="002D09E0">
      <w:pPr>
        <w:pStyle w:val="Heading3"/>
      </w:pPr>
      <w:r>
        <w:t xml:space="preserve">3.5 </w:t>
      </w:r>
      <w:r>
        <w:tab/>
        <w:t>Lost or Stolen Tickets</w:t>
      </w:r>
    </w:p>
    <w:p w14:paraId="61CAB3EF" w14:textId="77777777" w:rsidR="000A6B66" w:rsidRDefault="000A6B66" w:rsidP="00943DDC">
      <w:pPr>
        <w:pStyle w:val="upar1"/>
      </w:pPr>
      <w:r>
        <w:t>The Director reserves the right to withhold the award of a Prize, pending the findings of an investigation, when the Ticket presented for Validation has been reported lost or stolen. At the Director’s discretion, Tickets that are determined to be stolen will not be paid.</w:t>
      </w:r>
    </w:p>
    <w:p w14:paraId="3865B868" w14:textId="77777777" w:rsidR="008703BF" w:rsidRDefault="000A6B66" w:rsidP="002D09E0">
      <w:pPr>
        <w:pStyle w:val="Heading3"/>
      </w:pPr>
      <w:r>
        <w:t xml:space="preserve">3.6 </w:t>
      </w:r>
      <w:r>
        <w:tab/>
        <w:t>Payment of Prizes</w:t>
      </w:r>
    </w:p>
    <w:p w14:paraId="31604CCB" w14:textId="77777777" w:rsidR="000A6B66" w:rsidRDefault="000A6B66" w:rsidP="000A6B66">
      <w:pPr>
        <w:pStyle w:val="par1"/>
      </w:pPr>
      <w:r>
        <w:t>A.</w:t>
      </w:r>
      <w:r>
        <w:tab/>
        <w:t>A Claimant may claim a Prize worth less than $600 at any Retailer’s Licensed Premise during the Retailer’s normal business hours and game operation hours for Validation and payment. The Retailer must Validate Tickets and pay Prizes worth $150.00 or less. The Retailer may Validate Tickets and pay Prizes worth more than $150 and less than $600. A Prize shall be paid by the Retailer upon Validation of the Ticket pursuant to Lottery Rules and Regulations and Instant Scratch Game Guidelines, where applicable.</w:t>
      </w:r>
    </w:p>
    <w:p w14:paraId="566EC782" w14:textId="77777777" w:rsidR="008703BF" w:rsidRDefault="000A6B66" w:rsidP="000A6B66">
      <w:pPr>
        <w:pStyle w:val="par1"/>
      </w:pPr>
      <w:r>
        <w:t>B.</w:t>
      </w:r>
      <w:r>
        <w:tab/>
        <w:t>A Claimant may claim a Prize worth any amount by presenting a Ticket at a Lottery Claims Center for Validation and payment.</w:t>
      </w:r>
    </w:p>
    <w:p w14:paraId="72E8B62B" w14:textId="77777777" w:rsidR="000A6B66" w:rsidRDefault="000A6B66" w:rsidP="000A6B66">
      <w:pPr>
        <w:pStyle w:val="par1"/>
      </w:pPr>
      <w:r>
        <w:t>C.</w:t>
      </w:r>
      <w:r>
        <w:tab/>
        <w:t>The Director shall prescribe a digital claims process that allows Claimants to claim Prizes via electronic means, including but not limited to, payment of Prizes through EFT.</w:t>
      </w:r>
    </w:p>
    <w:p w14:paraId="64A177B2" w14:textId="77777777" w:rsidR="000A6B66" w:rsidRDefault="000A6B66" w:rsidP="000A6B66">
      <w:pPr>
        <w:pStyle w:val="par1"/>
      </w:pPr>
      <w:r>
        <w:t>D.</w:t>
      </w:r>
      <w:r>
        <w:tab/>
        <w:t>The Lottery’s claims process for any Prize worth $600.00 or more, whether electronic or in-person, shall, at a minimum, incorporate the following:</w:t>
      </w:r>
    </w:p>
    <w:p w14:paraId="2179CD0B" w14:textId="77777777" w:rsidR="000A6B66" w:rsidRDefault="000A6B66" w:rsidP="00943DDC">
      <w:pPr>
        <w:pStyle w:val="par2"/>
      </w:pPr>
      <w:r>
        <w:t>1.</w:t>
      </w:r>
      <w:r>
        <w:tab/>
        <w:t>Verification that the Claimant is not a Person disqualified by law or by these Rules and Regulations to claim or otherwise accept a Prize from the Lottery;</w:t>
      </w:r>
    </w:p>
    <w:p w14:paraId="58BBEF9E" w14:textId="77777777" w:rsidR="00943DDC" w:rsidRDefault="00943DDC" w:rsidP="00943DDC">
      <w:pPr>
        <w:pStyle w:val="par2"/>
      </w:pPr>
    </w:p>
    <w:p w14:paraId="3CE46B52" w14:textId="77777777" w:rsidR="000A6B66" w:rsidRDefault="000A6B66" w:rsidP="00943DDC">
      <w:pPr>
        <w:pStyle w:val="par2"/>
      </w:pPr>
      <w:r>
        <w:lastRenderedPageBreak/>
        <w:t>2.</w:t>
      </w:r>
      <w:r>
        <w:tab/>
        <w:t>Notification that the Claimant’s first name, last initial, city of residence, and Prize amount are public information. This same notification is given to an authorized representative or a Person signing on behalf of a Claimant who has a disability that prevents the Claimant from signing on his/her own behalf; and</w:t>
      </w:r>
    </w:p>
    <w:p w14:paraId="21F60A59" w14:textId="77777777" w:rsidR="000A6B66" w:rsidRDefault="000A6B66" w:rsidP="00943DDC">
      <w:pPr>
        <w:pStyle w:val="par2"/>
      </w:pPr>
      <w:r>
        <w:t>3.</w:t>
      </w:r>
      <w:r>
        <w:tab/>
        <w:t>Withholding of taxes as required by state and/or federal law; and,</w:t>
      </w:r>
    </w:p>
    <w:p w14:paraId="76F7BED6" w14:textId="77777777" w:rsidR="000A6B66" w:rsidRDefault="000A6B66" w:rsidP="00943DDC">
      <w:pPr>
        <w:pStyle w:val="par2"/>
      </w:pPr>
      <w:r>
        <w:t>4.</w:t>
      </w:r>
      <w:r>
        <w:tab/>
        <w:t>Verification that the Claimant has no outstanding obligations pursuant to C.R.S. 44-40-113(6) and 44-40-114. If the intercept system identifies an outstanding obligation owed by the Claimant, the Prize or a portion thereof shall be withheld from the Claimant to pay any outstanding obligations pursuant to C.R.S. 44-40-113(6) and 44-40-114. No Prize or portion thereof shall be paid to a Claimant until the obligation identified in the intercept system is paid in full.</w:t>
      </w:r>
    </w:p>
    <w:p w14:paraId="19611506" w14:textId="77777777" w:rsidR="008703BF" w:rsidRDefault="000A6B66" w:rsidP="000A6B66">
      <w:pPr>
        <w:pStyle w:val="par1"/>
      </w:pPr>
      <w:r>
        <w:t>E.</w:t>
      </w:r>
      <w:r>
        <w:tab/>
        <w:t>The Lottery is not liable for any loss that results from a misrepresentation by a Prize Winner or Claimant, or the Person claiming the Prize on the Prize Winner or Claimant’s behalf.</w:t>
      </w:r>
    </w:p>
    <w:p w14:paraId="3C7055A1" w14:textId="77777777" w:rsidR="008703BF" w:rsidRDefault="000A6B66" w:rsidP="000A6B66">
      <w:pPr>
        <w:pStyle w:val="par1"/>
      </w:pPr>
      <w:r>
        <w:t>F.</w:t>
      </w:r>
      <w:r>
        <w:tab/>
        <w:t>The claims and/or Validation process may contain any other provision that the Director or the Director’s designee may deem necessary and proper to promote the public interest and trust, and the security and efficient operation of the Lottery.</w:t>
      </w:r>
    </w:p>
    <w:p w14:paraId="3C91E225" w14:textId="77777777" w:rsidR="008703BF" w:rsidRDefault="000A6B66" w:rsidP="000A6B66">
      <w:pPr>
        <w:pStyle w:val="par1"/>
      </w:pPr>
      <w:r>
        <w:t>G.</w:t>
      </w:r>
      <w:r>
        <w:tab/>
        <w:t xml:space="preserve">Payment of a Prize will not occur unless </w:t>
      </w:r>
      <w:proofErr w:type="gramStart"/>
      <w:r>
        <w:t>all of</w:t>
      </w:r>
      <w:proofErr w:type="gramEnd"/>
      <w:r>
        <w:t xml:space="preserve"> the requirements of the claims prescribed by the Lottery Rules and Regulations and the Director </w:t>
      </w:r>
      <w:proofErr w:type="gramStart"/>
      <w:r>
        <w:t>have</w:t>
      </w:r>
      <w:proofErr w:type="gramEnd"/>
      <w:r>
        <w:t xml:space="preserve"> been met.</w:t>
      </w:r>
    </w:p>
    <w:p w14:paraId="439D8B6B" w14:textId="77777777" w:rsidR="008703BF" w:rsidRDefault="000A6B66" w:rsidP="000A6B66">
      <w:pPr>
        <w:pStyle w:val="par1"/>
      </w:pPr>
      <w:r>
        <w:t>H.</w:t>
      </w:r>
      <w:r>
        <w:tab/>
        <w:t xml:space="preserve">There is no obligation or duty of the Division, its employees or Retailers, to make any inquiry </w:t>
      </w:r>
      <w:proofErr w:type="gramStart"/>
      <w:r>
        <w:t>of</w:t>
      </w:r>
      <w:proofErr w:type="gramEnd"/>
      <w:r>
        <w:t xml:space="preserve"> the truthfulness of information that is presented as part of the claims process before payment of the Prize to the Prize Winner.</w:t>
      </w:r>
    </w:p>
    <w:p w14:paraId="0DFA69E1" w14:textId="77777777" w:rsidR="008703BF" w:rsidRDefault="000A6B66" w:rsidP="000A6B66">
      <w:pPr>
        <w:pStyle w:val="par1"/>
      </w:pPr>
      <w:r>
        <w:t>I.</w:t>
      </w:r>
      <w:r>
        <w:tab/>
        <w:t>If a Prize is paid in a lump sum, the Prize shall be paid within a reasonable time of Validation.</w:t>
      </w:r>
    </w:p>
    <w:p w14:paraId="5ABCA6B1" w14:textId="77777777" w:rsidR="000A6B66" w:rsidRDefault="000A6B66" w:rsidP="000A6B66">
      <w:pPr>
        <w:pStyle w:val="par1"/>
      </w:pPr>
      <w:r>
        <w:t>J.</w:t>
      </w:r>
      <w:r>
        <w:tab/>
        <w:t xml:space="preserve">Any Prize requiring annuitized or installment payments shall be paid as specified in the specific game rules or game guidelines, or as otherwise provided in these Rules and Regulations. In the event of the death of a Claimant during the payment period and upon the petition of the estate of the Claimant (the Estate) to the Lottery, and subject to federal, state or district applicable laws, the Lottery may accelerate the payment of </w:t>
      </w:r>
      <w:proofErr w:type="gramStart"/>
      <w:r>
        <w:t>all of</w:t>
      </w:r>
      <w:proofErr w:type="gramEnd"/>
      <w:r>
        <w:t xml:space="preserve"> the remaining Lottery proceeds to the Estate. If the Lottery makes such a determination, then securities and/or cash held to fund the deceased Claimant’s annuitized Prize may be distributed to the Estate. The identification of the securities to fund the annuitized Prize shall be at the sole discretion of the Lottery.</w:t>
      </w:r>
    </w:p>
    <w:p w14:paraId="1253B8DC" w14:textId="77777777" w:rsidR="00943DDC" w:rsidRDefault="00943DDC" w:rsidP="000A6B66">
      <w:pPr>
        <w:pStyle w:val="par1"/>
      </w:pPr>
    </w:p>
    <w:p w14:paraId="30E77A42" w14:textId="4C861A1A" w:rsidR="008703BF" w:rsidRDefault="000A6B66" w:rsidP="000A6B66">
      <w:pPr>
        <w:pStyle w:val="par1"/>
      </w:pPr>
      <w:r>
        <w:lastRenderedPageBreak/>
        <w:t>K.</w:t>
      </w:r>
      <w:r>
        <w:tab/>
        <w:t xml:space="preserve">The Director may delay any payment of a Prize </w:t>
      </w:r>
      <w:proofErr w:type="gramStart"/>
      <w:r>
        <w:t>in order to</w:t>
      </w:r>
      <w:proofErr w:type="gramEnd"/>
      <w:r>
        <w:t xml:space="preserve"> review a change of circumstances </w:t>
      </w:r>
      <w:proofErr w:type="gramStart"/>
      <w:r>
        <w:t>relative</w:t>
      </w:r>
      <w:proofErr w:type="gramEnd"/>
      <w:r>
        <w:t xml:space="preserve"> to the Prize awarded, the payee, the claim, or any other matter that is required to promote the integrity and the security of the Lottery. All delayed payments will immediately upon the Director’s confirmation that the payee is entitled to such payment; any remaining payments shall be paid per the specific Game Rule.</w:t>
      </w:r>
    </w:p>
    <w:p w14:paraId="3B4A0181" w14:textId="77777777" w:rsidR="000A6B66" w:rsidRDefault="000A6B66" w:rsidP="000A6B66">
      <w:pPr>
        <w:pStyle w:val="par1"/>
      </w:pPr>
      <w:r>
        <w:t>L.</w:t>
      </w:r>
      <w:r>
        <w:tab/>
        <w:t>The Director’s decision with respect to the payment of all Prizes shall be final and binding.</w:t>
      </w:r>
    </w:p>
    <w:p w14:paraId="21288F4D" w14:textId="77777777" w:rsidR="008703BF" w:rsidRDefault="000A6B66" w:rsidP="000A6B66">
      <w:pPr>
        <w:pStyle w:val="par1"/>
      </w:pPr>
      <w:r>
        <w:t>M.</w:t>
      </w:r>
      <w:r>
        <w:tab/>
        <w:t>The Director reserves the right to request additional information from a Claimant, including disclosure of the location or Person from where the Ticket was Purchased or otherwise obtained.</w:t>
      </w:r>
    </w:p>
    <w:p w14:paraId="2C0E43DB" w14:textId="77777777" w:rsidR="008703BF" w:rsidRDefault="000A6B66" w:rsidP="000A6B66">
      <w:pPr>
        <w:pStyle w:val="par1"/>
      </w:pPr>
      <w:r>
        <w:t>N.</w:t>
      </w:r>
      <w:r>
        <w:tab/>
        <w:t>Payment of any Prize shall be made to the Prize Winner of the Ticket. Any liability of the State, its officers and employees, and the Commission shall terminate upon payment of the Prize.</w:t>
      </w:r>
    </w:p>
    <w:p w14:paraId="3A4DFBF4" w14:textId="77777777" w:rsidR="008703BF" w:rsidRPr="00943DDC" w:rsidRDefault="000A6B66" w:rsidP="00943DDC">
      <w:pPr>
        <w:pStyle w:val="upar1"/>
        <w:rPr>
          <w:b/>
          <w:bCs/>
        </w:rPr>
      </w:pPr>
      <w:r w:rsidRPr="00943DDC">
        <w:rPr>
          <w:b/>
          <w:bCs/>
        </w:rPr>
        <w:t>3.6.1 Use of Coupons and Promotional Tickets</w:t>
      </w:r>
    </w:p>
    <w:p w14:paraId="5CC79FD9" w14:textId="77777777" w:rsidR="008703BF" w:rsidRDefault="000A6B66" w:rsidP="000A6B66">
      <w:pPr>
        <w:pStyle w:val="par1"/>
      </w:pPr>
      <w:r>
        <w:t>A.</w:t>
      </w:r>
      <w:r>
        <w:tab/>
        <w:t>All Coupons and Promotional Tickets are only intended for the public to promote the Lottery. In the event the Lottery uses a promotional partner or Retailer to distribute Coupons or Promotional Tickets, the promotional partner or Retailer must ensure distribution only to the public and return any remaining Coupons or Promotional Tickets to the Lottery.</w:t>
      </w:r>
    </w:p>
    <w:p w14:paraId="714C2A5C" w14:textId="77777777" w:rsidR="000A6B66" w:rsidRDefault="000A6B66" w:rsidP="000A6B66">
      <w:pPr>
        <w:pStyle w:val="par1"/>
      </w:pPr>
      <w:r>
        <w:t>B.</w:t>
      </w:r>
      <w:r>
        <w:tab/>
        <w:t>At no time may Coupons or Promotional Tickets be sold, used to Purchase goods or services, used to pay off Lottery debts or reimburse a Retailer for any loss.</w:t>
      </w:r>
    </w:p>
    <w:p w14:paraId="12020628" w14:textId="77777777" w:rsidR="008703BF" w:rsidRDefault="000A6B66" w:rsidP="000A6B66">
      <w:pPr>
        <w:pStyle w:val="par1"/>
      </w:pPr>
      <w:r>
        <w:t>C.</w:t>
      </w:r>
      <w:r>
        <w:tab/>
        <w:t>If Coupons or Promotional Tickets shall be redeemable for Lottery Tickets at Retailers, but Retailers shall not Purchase Coupons or Promotional Tickets from any Person.</w:t>
      </w:r>
    </w:p>
    <w:p w14:paraId="72B2F462" w14:textId="77777777" w:rsidR="008703BF" w:rsidRDefault="000A6B66" w:rsidP="000A6B66">
      <w:pPr>
        <w:pStyle w:val="par1"/>
      </w:pPr>
      <w:r>
        <w:t>D.</w:t>
      </w:r>
      <w:r>
        <w:tab/>
        <w:t xml:space="preserve">At no time may a co-promoter or Vendor, who has received a cash payment from the Lottery as part of a promotional agreement, use the cash payment to Purchase Tickets for the promotion that the payment funded. </w:t>
      </w:r>
    </w:p>
    <w:p w14:paraId="56565B39" w14:textId="77777777" w:rsidR="008703BF" w:rsidRPr="00943DDC" w:rsidRDefault="000A6B66" w:rsidP="00943DDC">
      <w:pPr>
        <w:pStyle w:val="upar1"/>
        <w:rPr>
          <w:b/>
          <w:bCs/>
        </w:rPr>
      </w:pPr>
      <w:r w:rsidRPr="00943DDC">
        <w:rPr>
          <w:b/>
          <w:bCs/>
        </w:rPr>
        <w:t>3.6.2 Use of Barcodes for Entry into Promotional Drawings</w:t>
      </w:r>
    </w:p>
    <w:p w14:paraId="49F66ADB" w14:textId="77777777" w:rsidR="000A6B66" w:rsidRDefault="000A6B66" w:rsidP="000A6B66">
      <w:pPr>
        <w:pStyle w:val="par1"/>
      </w:pPr>
      <w:r>
        <w:t>A.</w:t>
      </w:r>
      <w:r>
        <w:tab/>
        <w:t>The Director may authorize the use of Barcodes to be printed on Jackpot Tickets to promote the Lottery.</w:t>
      </w:r>
    </w:p>
    <w:p w14:paraId="0D6E2289" w14:textId="77777777" w:rsidR="008703BF" w:rsidRDefault="000A6B66" w:rsidP="000A6B66">
      <w:pPr>
        <w:pStyle w:val="par1"/>
      </w:pPr>
      <w:r>
        <w:t>B.</w:t>
      </w:r>
      <w:r>
        <w:tab/>
        <w:t>A Ticket may have a barcode that allows for entry into Promotional Drawings through the Lottery Mobile Application.</w:t>
      </w:r>
    </w:p>
    <w:p w14:paraId="552FA67A" w14:textId="77777777" w:rsidR="00943DDC" w:rsidRDefault="00943DDC" w:rsidP="000A6B66">
      <w:pPr>
        <w:pStyle w:val="par1"/>
      </w:pPr>
    </w:p>
    <w:p w14:paraId="201285D1" w14:textId="77777777" w:rsidR="000A6B66" w:rsidRDefault="000A6B66" w:rsidP="000A6B66">
      <w:pPr>
        <w:pStyle w:val="par1"/>
      </w:pPr>
      <w:r>
        <w:lastRenderedPageBreak/>
        <w:t>C.</w:t>
      </w:r>
      <w:r>
        <w:tab/>
        <w:t>Second chance Drawings are a type of Promotional Drawing that are approved by the Director. If the Purchase of an Instant Scratch Game is eligible for entry into a second chance Drawing, it shall be noted in the Scratch Game Guidelines. However, the second chance Drawing itself is a Promotional Drawing and not a Lottery.</w:t>
      </w:r>
    </w:p>
    <w:p w14:paraId="01A46132" w14:textId="77777777" w:rsidR="000A6B66" w:rsidRDefault="000A6B66" w:rsidP="000A6B66">
      <w:pPr>
        <w:pStyle w:val="par1"/>
      </w:pPr>
      <w:r>
        <w:t>D.</w:t>
      </w:r>
      <w:r>
        <w:tab/>
        <w:t xml:space="preserve">Promotional Drawings are offered at the sole discretion of the Director and details for the Promotional Drawing, including but not limited to, eligibility, determination of winners and fulfillment of </w:t>
      </w:r>
      <w:proofErr w:type="gramStart"/>
      <w:r>
        <w:t>Prizes</w:t>
      </w:r>
      <w:proofErr w:type="gramEnd"/>
      <w:r>
        <w:t xml:space="preserve"> are defined in the Promotional Drawing Guidelines approved by the Director.</w:t>
      </w:r>
    </w:p>
    <w:p w14:paraId="1A316C78" w14:textId="77777777" w:rsidR="008703BF" w:rsidRPr="00943DDC" w:rsidRDefault="000A6B66" w:rsidP="00943DDC">
      <w:pPr>
        <w:pStyle w:val="upar1"/>
        <w:rPr>
          <w:b/>
          <w:bCs/>
        </w:rPr>
      </w:pPr>
      <w:r w:rsidRPr="00943DDC">
        <w:rPr>
          <w:b/>
          <w:bCs/>
        </w:rPr>
        <w:t>3.6.3 Redemption of Coupons</w:t>
      </w:r>
    </w:p>
    <w:p w14:paraId="751AFF00" w14:textId="77777777" w:rsidR="008703BF" w:rsidRDefault="000A6B66" w:rsidP="00943DDC">
      <w:pPr>
        <w:pStyle w:val="upar1"/>
      </w:pPr>
      <w:r>
        <w:t>The Commission may from time to time deem it proper to authorize the use of Coupons to promote Lottery Products. In the event such use is authorized by the Commission, Retailers shall comply with all requirements and restrictions specified on the coupon and shall redeem and exchange Coupons for Lottery Tickets only and not for cash.</w:t>
      </w:r>
    </w:p>
    <w:p w14:paraId="27B58C50" w14:textId="77777777" w:rsidR="000A6B66" w:rsidRDefault="000A6B66" w:rsidP="002D09E0">
      <w:pPr>
        <w:pStyle w:val="Heading3"/>
      </w:pPr>
      <w:r>
        <w:t xml:space="preserve">3.7 </w:t>
      </w:r>
      <w:r>
        <w:tab/>
        <w:t>Director’s Discretion</w:t>
      </w:r>
    </w:p>
    <w:p w14:paraId="7AD4AB1B" w14:textId="77777777" w:rsidR="000A6B66" w:rsidRDefault="000A6B66" w:rsidP="00943DDC">
      <w:pPr>
        <w:pStyle w:val="upar1"/>
      </w:pPr>
      <w:r>
        <w:t>The Director has the sole discretion to determine if any Prize shall be paid pursuant to the Lottery Rules and Regulations. If no Prize is paid, the Director, at their sole discretion, may authorize a refund for the price of the Lottery Product or replace the disputed Ticket or game with the same or similar Product with the same retail value. This remedy shall be the sole and exclusive remedy available to the Person who Purchased the Lottery Product.</w:t>
      </w:r>
    </w:p>
    <w:p w14:paraId="4BB5270A" w14:textId="77777777" w:rsidR="000A6B66" w:rsidRDefault="000A6B66" w:rsidP="00943DDC">
      <w:pPr>
        <w:pStyle w:val="Heading2"/>
      </w:pPr>
      <w:r>
        <w:t>RULE 4 - SUSPENSION, REVOCATION, OR NON-RENEWAL OF RETAILER LICENSE</w:t>
      </w:r>
    </w:p>
    <w:p w14:paraId="7FA78AC3" w14:textId="77777777" w:rsidR="008703BF" w:rsidRPr="00943DDC" w:rsidRDefault="000A6B66" w:rsidP="00943DDC">
      <w:pPr>
        <w:pStyle w:val="upar1"/>
        <w:rPr>
          <w:b/>
          <w:bCs/>
        </w:rPr>
      </w:pPr>
      <w:r w:rsidRPr="00943DDC">
        <w:rPr>
          <w:b/>
          <w:bCs/>
        </w:rPr>
        <w:t>BASIS AND PURPOSE FOR RULE 4</w:t>
      </w:r>
    </w:p>
    <w:p w14:paraId="59835CC4" w14:textId="77777777" w:rsidR="008703BF" w:rsidRDefault="000A6B66" w:rsidP="00943DDC">
      <w:pPr>
        <w:pStyle w:val="upar1"/>
      </w:pPr>
      <w:r>
        <w:t>The purpose of Rule 4 is to provide specific notice of the causes and procedures for the denial, suspension, revocation, or non-renewal of a license to Sell Tickets. The statutory basis for Rule 4 is found in C.R.S. 44-40-107 and 44-40-109.</w:t>
      </w:r>
    </w:p>
    <w:p w14:paraId="1F8AA3D8" w14:textId="77777777" w:rsidR="008703BF" w:rsidRDefault="000A6B66" w:rsidP="002D09E0">
      <w:pPr>
        <w:pStyle w:val="Heading3"/>
      </w:pPr>
      <w:r>
        <w:t xml:space="preserve">4.1 </w:t>
      </w:r>
      <w:r>
        <w:tab/>
        <w:t>Mandatory Revocation of License</w:t>
      </w:r>
    </w:p>
    <w:p w14:paraId="24BC6ABD" w14:textId="77777777" w:rsidR="008703BF" w:rsidRDefault="000A6B66" w:rsidP="00943DDC">
      <w:pPr>
        <w:pStyle w:val="upar1"/>
      </w:pPr>
      <w:r>
        <w:t>A license to Sell Lottery Products shall be denied, revoked upon a finding by the Director that the Retailer:</w:t>
      </w:r>
    </w:p>
    <w:p w14:paraId="6B57A342" w14:textId="77777777" w:rsidR="008703BF" w:rsidRDefault="000A6B66" w:rsidP="000A6B66">
      <w:pPr>
        <w:pStyle w:val="par1"/>
      </w:pPr>
      <w:r>
        <w:t>A.</w:t>
      </w:r>
      <w:r>
        <w:tab/>
        <w:t>Has provided false or misleading information to the Lottery;</w:t>
      </w:r>
    </w:p>
    <w:p w14:paraId="1C1F0993" w14:textId="77777777" w:rsidR="008703BF" w:rsidRDefault="000A6B66" w:rsidP="000A6B66">
      <w:pPr>
        <w:pStyle w:val="par1"/>
      </w:pPr>
      <w:r>
        <w:t>B.</w:t>
      </w:r>
      <w:r>
        <w:tab/>
        <w:t>Has been convicted of any gambling-related offense;</w:t>
      </w:r>
    </w:p>
    <w:p w14:paraId="6DBF03C6" w14:textId="77777777" w:rsidR="008703BF" w:rsidRDefault="000A6B66" w:rsidP="000A6B66">
      <w:pPr>
        <w:pStyle w:val="par1"/>
      </w:pPr>
      <w:r>
        <w:t>C.</w:t>
      </w:r>
      <w:r>
        <w:tab/>
        <w:t>Has endangered the security of the Lottery;</w:t>
      </w:r>
    </w:p>
    <w:p w14:paraId="5400A5AF" w14:textId="77777777" w:rsidR="008703BF" w:rsidRDefault="000A6B66" w:rsidP="000A6B66">
      <w:pPr>
        <w:pStyle w:val="par1"/>
      </w:pPr>
      <w:r>
        <w:lastRenderedPageBreak/>
        <w:t>D.</w:t>
      </w:r>
      <w:r>
        <w:tab/>
        <w:t>Has been a Person whose character is no longer consistent with the protection of the public interest; or,</w:t>
      </w:r>
    </w:p>
    <w:p w14:paraId="37E11400" w14:textId="77777777" w:rsidR="008703BF" w:rsidRDefault="000A6B66" w:rsidP="000A6B66">
      <w:pPr>
        <w:pStyle w:val="par1"/>
      </w:pPr>
      <w:r>
        <w:t>E.</w:t>
      </w:r>
      <w:r>
        <w:tab/>
        <w:t>Has intentionally refused to pay a Prize in his possession to a Person entitled to receive the Prize.</w:t>
      </w:r>
    </w:p>
    <w:p w14:paraId="50C90D47" w14:textId="77777777" w:rsidR="008703BF" w:rsidRDefault="000A6B66" w:rsidP="002D09E0">
      <w:pPr>
        <w:pStyle w:val="Heading3"/>
      </w:pPr>
      <w:r>
        <w:t xml:space="preserve">4.2 </w:t>
      </w:r>
      <w:r>
        <w:tab/>
        <w:t>Discretionary Denial, Suspension, Revocation or Non-Renewal of License</w:t>
      </w:r>
    </w:p>
    <w:p w14:paraId="4C0F4F5C" w14:textId="77777777" w:rsidR="008703BF" w:rsidRDefault="000A6B66" w:rsidP="0069715F">
      <w:pPr>
        <w:pStyle w:val="upar1"/>
      </w:pPr>
      <w:r>
        <w:t>A license to Sell Lottery Products may be denied, suspended, revoked or not renewed upon a finding by the Director that the Retailer:</w:t>
      </w:r>
    </w:p>
    <w:p w14:paraId="02644BDA" w14:textId="77777777" w:rsidR="008703BF" w:rsidRDefault="000A6B66" w:rsidP="000A6B66">
      <w:pPr>
        <w:pStyle w:val="par1"/>
      </w:pPr>
      <w:r>
        <w:t>A.</w:t>
      </w:r>
      <w:r>
        <w:tab/>
        <w:t>Has changed its business location without properly notifying the Lottery;</w:t>
      </w:r>
    </w:p>
    <w:p w14:paraId="5CBE8BFD" w14:textId="77777777" w:rsidR="008703BF" w:rsidRDefault="000A6B66" w:rsidP="000A6B66">
      <w:pPr>
        <w:pStyle w:val="par1"/>
      </w:pPr>
      <w:r>
        <w:t>B.</w:t>
      </w:r>
      <w:r>
        <w:tab/>
        <w:t>Has insufficient Sales volume;</w:t>
      </w:r>
    </w:p>
    <w:p w14:paraId="150D3FAF" w14:textId="77777777" w:rsidR="008703BF" w:rsidRDefault="000A6B66" w:rsidP="000A6B66">
      <w:pPr>
        <w:pStyle w:val="par1"/>
      </w:pPr>
      <w:r>
        <w:t>C.</w:t>
      </w:r>
      <w:r>
        <w:tab/>
        <w:t>Has failed to remit or has been delinquent remitting money owed to the Lottery;</w:t>
      </w:r>
    </w:p>
    <w:p w14:paraId="3850CDBA" w14:textId="77777777" w:rsidR="008703BF" w:rsidRDefault="000A6B66" w:rsidP="000A6B66">
      <w:pPr>
        <w:pStyle w:val="par1"/>
      </w:pPr>
      <w:r>
        <w:t>D.</w:t>
      </w:r>
      <w:r>
        <w:tab/>
        <w:t>Has endangered the efficient operation of the Lottery;</w:t>
      </w:r>
    </w:p>
    <w:p w14:paraId="0EF13868" w14:textId="77777777" w:rsidR="000A6B66" w:rsidRDefault="000A6B66" w:rsidP="000A6B66">
      <w:pPr>
        <w:pStyle w:val="par1"/>
      </w:pPr>
      <w:r>
        <w:t>E.</w:t>
      </w:r>
      <w:r>
        <w:tab/>
        <w:t>Has been convicted of a felony, including but not limited to, robbery, burglary, theft, trespass, criminal mischief, forgery, computer crime, bribery, perjury, offenses related to judicial or other proceedings, telecommunications crimes, racketeering, accounting fraud, or the distribution, Sale, manufacturing, dispensation or possession of drugs or drug paraphernalia. Other convictions, whether felony or misdemeanor, may relate to a determination that the Licensee is a Person whose character is no longer consistent with the protection of the public interest and trust in the Lottery and may lead to the suspension or revocation of a license;</w:t>
      </w:r>
    </w:p>
    <w:p w14:paraId="570DAD78" w14:textId="77777777" w:rsidR="008703BF" w:rsidRDefault="000A6B66" w:rsidP="000A6B66">
      <w:pPr>
        <w:pStyle w:val="par1"/>
      </w:pPr>
      <w:r>
        <w:t>F.</w:t>
      </w:r>
      <w:r>
        <w:tab/>
        <w:t>Has any violation of Article 40, Title 44, C.R.S. or any Rule or Regulation adopted pursuant thereto;</w:t>
      </w:r>
    </w:p>
    <w:p w14:paraId="42C4BD92" w14:textId="77777777" w:rsidR="008703BF" w:rsidRDefault="000A6B66" w:rsidP="000A6B66">
      <w:pPr>
        <w:pStyle w:val="par1"/>
      </w:pPr>
      <w:r>
        <w:t>G.</w:t>
      </w:r>
      <w:r>
        <w:tab/>
        <w:t>Has not reported a change in ownership to the Lottery;</w:t>
      </w:r>
    </w:p>
    <w:p w14:paraId="10A94FE0" w14:textId="77777777" w:rsidR="000A6B66" w:rsidRDefault="000A6B66" w:rsidP="000A6B66">
      <w:pPr>
        <w:pStyle w:val="par1"/>
      </w:pPr>
      <w:r>
        <w:t>H.</w:t>
      </w:r>
      <w:r>
        <w:tab/>
        <w:t>Has failed to comply with any rule established by the Commission, requirement in the Retailer Agreement or any instruction issued by the Director; or,</w:t>
      </w:r>
    </w:p>
    <w:p w14:paraId="4A6A02F1" w14:textId="77777777" w:rsidR="000A6B66" w:rsidRDefault="000A6B66" w:rsidP="000A6B66">
      <w:pPr>
        <w:pStyle w:val="par1"/>
      </w:pPr>
      <w:r>
        <w:t>I.</w:t>
      </w:r>
      <w:r>
        <w:tab/>
        <w:t>Has tampered with or attempted to tamper with the Gaming System, Gaming Terminal or any Product.</w:t>
      </w:r>
    </w:p>
    <w:p w14:paraId="5FFFA4BA" w14:textId="77777777" w:rsidR="008703BF" w:rsidRDefault="000A6B66" w:rsidP="000A6B66">
      <w:pPr>
        <w:pStyle w:val="par1"/>
      </w:pPr>
      <w:r>
        <w:t>J.</w:t>
      </w:r>
      <w:r>
        <w:tab/>
        <w:t xml:space="preserve">Fails to make payment of a Validated Prize or makes </w:t>
      </w:r>
      <w:proofErr w:type="gramStart"/>
      <w:r>
        <w:t>payment</w:t>
      </w:r>
      <w:proofErr w:type="gramEnd"/>
      <w:r>
        <w:t xml:space="preserve"> and the payment is dishonored for any reason.</w:t>
      </w:r>
    </w:p>
    <w:p w14:paraId="6D5F50DB" w14:textId="77777777" w:rsidR="000A6B66" w:rsidRDefault="000A6B66" w:rsidP="000A6B66">
      <w:pPr>
        <w:pStyle w:val="par1"/>
      </w:pPr>
      <w:r>
        <w:t xml:space="preserve">K. </w:t>
      </w:r>
      <w:r>
        <w:tab/>
        <w:t xml:space="preserve">Fails to make payment to the lottery or makes payment to the </w:t>
      </w:r>
      <w:proofErr w:type="gramStart"/>
      <w:r>
        <w:t>Lottery</w:t>
      </w:r>
      <w:proofErr w:type="gramEnd"/>
      <w:r>
        <w:t xml:space="preserve"> and the payment is dishonored for any reason.</w:t>
      </w:r>
    </w:p>
    <w:p w14:paraId="7CADC0DD" w14:textId="77777777" w:rsidR="008703BF" w:rsidRDefault="000A6B66" w:rsidP="002D09E0">
      <w:pPr>
        <w:pStyle w:val="Heading3"/>
      </w:pPr>
      <w:r>
        <w:lastRenderedPageBreak/>
        <w:t xml:space="preserve">4.3 </w:t>
      </w:r>
      <w:r>
        <w:tab/>
        <w:t>Procedures for Licensing Decisions</w:t>
      </w:r>
    </w:p>
    <w:p w14:paraId="30CCE049" w14:textId="77777777" w:rsidR="000A6B66" w:rsidRDefault="000A6B66" w:rsidP="0069715F">
      <w:pPr>
        <w:pStyle w:val="upar1"/>
      </w:pPr>
      <w:r>
        <w:t>The procedures contained in C.R.S. 24-4-104 and 24-4-105 shall apply to the issuance, renewal, denial, revocation, suspension, limitation and modification of licenses for the Sale of Lottery Tickets. The Director may designate an administrative law judge to take evidence and make findings and report them to the Director.</w:t>
      </w:r>
    </w:p>
    <w:p w14:paraId="3EC5300E" w14:textId="77777777" w:rsidR="008703BF" w:rsidRDefault="000A6B66" w:rsidP="002D09E0">
      <w:pPr>
        <w:pStyle w:val="Heading3"/>
      </w:pPr>
      <w:r>
        <w:t xml:space="preserve">4.4 </w:t>
      </w:r>
      <w:r>
        <w:tab/>
        <w:t>Felony Review Panel</w:t>
      </w:r>
    </w:p>
    <w:p w14:paraId="2DD15344" w14:textId="77777777" w:rsidR="000A6B66" w:rsidRDefault="000A6B66" w:rsidP="0069715F">
      <w:pPr>
        <w:pStyle w:val="upar1"/>
      </w:pPr>
      <w:r>
        <w:t>When a felony conviction or a conviction involving fraud is an issue in the issuance, suspension, revocation or renewal of a license, the Director shall cause the initial decision, the Director’s determination, and any relevant investigative documents to be delivered to the Felony Review Panel. The Director shall notify the applicant or Licensee of the date on which the Director forwarded the final order and any other material to the Felony Review Panel.</w:t>
      </w:r>
    </w:p>
    <w:p w14:paraId="52742ACC" w14:textId="77777777" w:rsidR="000A6B66" w:rsidRDefault="000A6B66" w:rsidP="000A6B66">
      <w:pPr>
        <w:pStyle w:val="par1"/>
      </w:pPr>
      <w:r>
        <w:t>A.</w:t>
      </w:r>
      <w:r>
        <w:tab/>
        <w:t>The Executive Director shall be the Chairman of the Felony Review Panel.</w:t>
      </w:r>
    </w:p>
    <w:p w14:paraId="4D9ABECF" w14:textId="77777777" w:rsidR="008703BF" w:rsidRDefault="000A6B66" w:rsidP="000A6B66">
      <w:pPr>
        <w:pStyle w:val="par1"/>
      </w:pPr>
      <w:r>
        <w:t>B.</w:t>
      </w:r>
      <w:r>
        <w:tab/>
        <w:t>Each member of the Felony Review Panel shall notify the Executive Director in writing of the panel member’s decision whether to accept or reject the Director’s determination within thirty (30) days of the date on which the Director forwarded the determination and any other materials to the Felony Review Panel. If the panel member fails to notify the Executive Director of the Department of Revenue of the panel member’s decision within thirty (30) days of the date on which the Director forwarded the determination to the panel, the panel member shall be deemed to have accepted the Director’s determination.</w:t>
      </w:r>
    </w:p>
    <w:p w14:paraId="4496D7DA" w14:textId="77777777" w:rsidR="008703BF" w:rsidRDefault="000A6B66" w:rsidP="000A6B66">
      <w:pPr>
        <w:pStyle w:val="par1"/>
      </w:pPr>
      <w:r>
        <w:t>C.</w:t>
      </w:r>
      <w:r>
        <w:tab/>
        <w:t>If two or more members of the Felony Review Panel accept the Director’s determination, the determination shall become the order of the Felony Review Panel. The Executive Director shall notify the Director and the Retailer or the applicant of such acceptance in writing, and the order of the Felony Review Panel shall be deemed final on the date of such written notice.</w:t>
      </w:r>
    </w:p>
    <w:p w14:paraId="69E39910" w14:textId="77777777" w:rsidR="008703BF" w:rsidRDefault="000A6B66" w:rsidP="000A6B66">
      <w:pPr>
        <w:pStyle w:val="par1"/>
      </w:pPr>
      <w:r>
        <w:t>D.</w:t>
      </w:r>
      <w:r>
        <w:tab/>
        <w:t>If two or more members of the Felony Review Panel reject the Director’s determination, the Executive Director shall notify the Director and the Retailer or the applicant of such rejection in writing and shall state the reasons for such rejection. The Director shall modify his or her determination, conduct additional proceedings, and/or dismiss the proceeding in accordance with the order of the Felony Review Panel. The Executive Director shall notify the applicant or Licensee and the Division of such modification, additional proceedings, or dismissal in writing.</w:t>
      </w:r>
    </w:p>
    <w:p w14:paraId="5B73F6F8" w14:textId="77777777" w:rsidR="008703BF" w:rsidRDefault="00FB1000" w:rsidP="00FB1000">
      <w:pPr>
        <w:pStyle w:val="Heading2"/>
      </w:pPr>
      <w:r>
        <w:br w:type="page"/>
      </w:r>
      <w:r w:rsidR="000A6B66">
        <w:lastRenderedPageBreak/>
        <w:t>RULE 5 - LOTTERY INSTANT SCRATCH GAMES</w:t>
      </w:r>
    </w:p>
    <w:p w14:paraId="0AD6611D" w14:textId="77777777" w:rsidR="008703BF" w:rsidRPr="0069715F" w:rsidRDefault="000A6B66" w:rsidP="0069715F">
      <w:pPr>
        <w:pStyle w:val="upar1"/>
        <w:rPr>
          <w:b/>
          <w:bCs/>
        </w:rPr>
      </w:pPr>
      <w:r w:rsidRPr="0069715F">
        <w:rPr>
          <w:b/>
          <w:bCs/>
        </w:rPr>
        <w:t>BASIS AND PURPOSE OF RULE 5</w:t>
      </w:r>
    </w:p>
    <w:p w14:paraId="5D5840EB" w14:textId="77777777" w:rsidR="008703BF" w:rsidRDefault="000A6B66" w:rsidP="0069715F">
      <w:pPr>
        <w:pStyle w:val="upar1"/>
      </w:pPr>
      <w:r>
        <w:t xml:space="preserve">The purpose </w:t>
      </w:r>
      <w:proofErr w:type="gramStart"/>
      <w:r>
        <w:t>for</w:t>
      </w:r>
      <w:proofErr w:type="gramEnd"/>
      <w:r>
        <w:t xml:space="preserve"> Rule 5 is to provide details and requirements for the general administration of all Instant Scratch Games. The statutory basis for Rule 5 is found in C.R.S. 44-40-109(1) and (3), 44-40-113 and 44-40-114.</w:t>
      </w:r>
    </w:p>
    <w:p w14:paraId="1DBF57BB" w14:textId="77777777" w:rsidR="008703BF" w:rsidRDefault="000A6B66" w:rsidP="002D09E0">
      <w:pPr>
        <w:pStyle w:val="Heading3"/>
      </w:pPr>
      <w:r>
        <w:t xml:space="preserve">5.1 </w:t>
      </w:r>
      <w:r>
        <w:tab/>
        <w:t>General Provisions</w:t>
      </w:r>
    </w:p>
    <w:p w14:paraId="50956B09" w14:textId="77777777" w:rsidR="008703BF" w:rsidRDefault="000A6B66" w:rsidP="0069715F">
      <w:pPr>
        <w:pStyle w:val="upar1"/>
      </w:pPr>
      <w:r>
        <w:t xml:space="preserve">Instant Scratch Games shall be conducted and sold pursuant to the Lottery Rules and Regulations, Instant Scratch Game Guidelines, terms and conditions published to </w:t>
      </w:r>
      <w:proofErr w:type="gramStart"/>
      <w:r>
        <w:t>Players</w:t>
      </w:r>
      <w:proofErr w:type="gramEnd"/>
      <w:r>
        <w:t xml:space="preserve"> and any further instructions and directives issued by the Director and/or the Commission.</w:t>
      </w:r>
    </w:p>
    <w:p w14:paraId="0F382AC3" w14:textId="77777777" w:rsidR="000A6B66" w:rsidRDefault="000A6B66" w:rsidP="002D09E0">
      <w:pPr>
        <w:pStyle w:val="Heading3"/>
      </w:pPr>
      <w:r>
        <w:t>5.2</w:t>
      </w:r>
      <w:r>
        <w:tab/>
        <w:t>Instant Scratch Game Guidelines</w:t>
      </w:r>
    </w:p>
    <w:p w14:paraId="78CD434B" w14:textId="77777777" w:rsidR="000A6B66" w:rsidRDefault="000A6B66" w:rsidP="000A6B66">
      <w:pPr>
        <w:pStyle w:val="par1"/>
      </w:pPr>
      <w:r>
        <w:t>A.</w:t>
      </w:r>
      <w:r>
        <w:tab/>
        <w:t>The Commission will adopt Instant Scratch Game Guidelines prior to the Division launching an Instant Scratch Game.</w:t>
      </w:r>
    </w:p>
    <w:p w14:paraId="759B86E2" w14:textId="77777777" w:rsidR="000A6B66" w:rsidRDefault="000A6B66" w:rsidP="000A6B66">
      <w:pPr>
        <w:pStyle w:val="par1"/>
      </w:pPr>
      <w:r>
        <w:t>B.</w:t>
      </w:r>
      <w:r>
        <w:tab/>
        <w:t xml:space="preserve">The Instant Scratch Game Guidelines </w:t>
      </w:r>
      <w:proofErr w:type="gramStart"/>
      <w:r>
        <w:t>shall</w:t>
      </w:r>
      <w:proofErr w:type="gramEnd"/>
      <w:r>
        <w:t xml:space="preserve"> be posted on the Division’s website and are binding on Players and Claimants for Instant Scratch Games.</w:t>
      </w:r>
    </w:p>
    <w:p w14:paraId="6A928901" w14:textId="77777777" w:rsidR="000A6B66" w:rsidRDefault="000A6B66" w:rsidP="000A6B66">
      <w:pPr>
        <w:pStyle w:val="par1"/>
      </w:pPr>
      <w:r>
        <w:t>C.</w:t>
      </w:r>
      <w:r>
        <w:tab/>
        <w:t>The Instant Scratch Game Guidelines shall include, at a minimum, instructions governing the following:</w:t>
      </w:r>
    </w:p>
    <w:p w14:paraId="129EE3C7" w14:textId="77777777" w:rsidR="000A6B66" w:rsidRDefault="000A6B66" w:rsidP="0069715F">
      <w:pPr>
        <w:pStyle w:val="par2"/>
      </w:pPr>
      <w:r>
        <w:t>1.</w:t>
      </w:r>
      <w:r>
        <w:tab/>
        <w:t>The method for determining Instant Scratch Game winners;</w:t>
      </w:r>
    </w:p>
    <w:p w14:paraId="7494F8CB" w14:textId="77777777" w:rsidR="000A6B66" w:rsidRDefault="000A6B66" w:rsidP="0069715F">
      <w:pPr>
        <w:pStyle w:val="par2"/>
      </w:pPr>
      <w:r>
        <w:t>2.</w:t>
      </w:r>
      <w:r>
        <w:tab/>
        <w:t>The establishment of claim periods;</w:t>
      </w:r>
    </w:p>
    <w:p w14:paraId="12198A18" w14:textId="77777777" w:rsidR="000A6B66" w:rsidRDefault="000A6B66" w:rsidP="0069715F">
      <w:pPr>
        <w:pStyle w:val="par2"/>
      </w:pPr>
      <w:r>
        <w:t>3.</w:t>
      </w:r>
      <w:r>
        <w:tab/>
        <w:t>The price to play the Instant Scratch Game;</w:t>
      </w:r>
    </w:p>
    <w:p w14:paraId="78D3886B" w14:textId="77777777" w:rsidR="000A6B66" w:rsidRDefault="000A6B66" w:rsidP="0069715F">
      <w:pPr>
        <w:pStyle w:val="par2"/>
      </w:pPr>
      <w:r>
        <w:t>4.</w:t>
      </w:r>
      <w:r>
        <w:tab/>
        <w:t>The numbers and size of Prizes; and,</w:t>
      </w:r>
    </w:p>
    <w:p w14:paraId="66255892" w14:textId="77777777" w:rsidR="000A6B66" w:rsidRDefault="000A6B66" w:rsidP="0069715F">
      <w:pPr>
        <w:pStyle w:val="par2"/>
      </w:pPr>
      <w:r>
        <w:t>5.</w:t>
      </w:r>
      <w:r>
        <w:tab/>
        <w:t>The method for selecting and Validating Prizes.</w:t>
      </w:r>
    </w:p>
    <w:p w14:paraId="41C3C1DD" w14:textId="77777777" w:rsidR="008703BF" w:rsidRDefault="000A6B66" w:rsidP="000A6B66">
      <w:pPr>
        <w:pStyle w:val="par1"/>
      </w:pPr>
      <w:r>
        <w:t>D.</w:t>
      </w:r>
      <w:r>
        <w:tab/>
        <w:t xml:space="preserve">In the event of a conflict between the provisions in this Rule 5, the terms and conditions or marketing published to Players, the instructions and directives issued by the Director and/or the Commission and/or the Instant Scratch Game Guidelines, the Scratch Game Guidelines shall </w:t>
      </w:r>
      <w:proofErr w:type="gramStart"/>
      <w:r>
        <w:t>control</w:t>
      </w:r>
      <w:proofErr w:type="gramEnd"/>
      <w:r>
        <w:t xml:space="preserve">.  </w:t>
      </w:r>
    </w:p>
    <w:p w14:paraId="0DF1198C" w14:textId="77777777" w:rsidR="008703BF" w:rsidRDefault="000A6B66" w:rsidP="002D09E0">
      <w:pPr>
        <w:pStyle w:val="Heading3"/>
      </w:pPr>
      <w:r>
        <w:t xml:space="preserve">5.3 </w:t>
      </w:r>
      <w:r>
        <w:tab/>
        <w:t>Damaged or Altered Scratch Tickets</w:t>
      </w:r>
    </w:p>
    <w:p w14:paraId="756DD6AA" w14:textId="77777777" w:rsidR="008703BF" w:rsidRDefault="000A6B66" w:rsidP="0069715F">
      <w:pPr>
        <w:pStyle w:val="upar1"/>
      </w:pPr>
      <w:r>
        <w:t>If a Scratch Ticket is mutilated, unreadable, altered, reconstituted, torn, miscut or tampered with in any way, credit will not be issued to the Scratch Ticket Holder, unless the Director or designee is satisfied that the Scratch Ticket is genuine. Scratch Tickets submitted to the Lottery for credit becomes the property of the Lottery and the Scratch Ticket becomes invalid and ineligible for a Prize.</w:t>
      </w:r>
    </w:p>
    <w:p w14:paraId="11D12A8D" w14:textId="77777777" w:rsidR="008703BF" w:rsidRDefault="000A6B66" w:rsidP="002D09E0">
      <w:pPr>
        <w:pStyle w:val="Heading3"/>
      </w:pPr>
      <w:r>
        <w:lastRenderedPageBreak/>
        <w:t xml:space="preserve">5.4 </w:t>
      </w:r>
      <w:r>
        <w:tab/>
        <w:t>Validation Requirements for Scratch Tickets</w:t>
      </w:r>
    </w:p>
    <w:p w14:paraId="205A2131" w14:textId="77777777" w:rsidR="008703BF" w:rsidRDefault="000A6B66" w:rsidP="000A6B66">
      <w:pPr>
        <w:pStyle w:val="par1"/>
      </w:pPr>
      <w:r>
        <w:t>A.</w:t>
      </w:r>
      <w:r>
        <w:tab/>
        <w:t xml:space="preserve">To be a valid and winning Scratch Ticket, </w:t>
      </w:r>
      <w:proofErr w:type="gramStart"/>
      <w:r>
        <w:t>all of</w:t>
      </w:r>
      <w:proofErr w:type="gramEnd"/>
      <w:r>
        <w:t xml:space="preserve"> the following conditions must be met:</w:t>
      </w:r>
    </w:p>
    <w:p w14:paraId="3CB81098" w14:textId="77777777" w:rsidR="008703BF" w:rsidRDefault="000A6B66" w:rsidP="0069715F">
      <w:pPr>
        <w:pStyle w:val="par2"/>
      </w:pPr>
      <w:r>
        <w:t>1.</w:t>
      </w:r>
      <w:r>
        <w:tab/>
        <w:t>The Scratch Ticket must have a complete Barcode that can be scanned and read by the Barcode Reader;</w:t>
      </w:r>
    </w:p>
    <w:p w14:paraId="7C616F1B" w14:textId="77777777" w:rsidR="008703BF" w:rsidRDefault="000A6B66" w:rsidP="0069715F">
      <w:pPr>
        <w:pStyle w:val="par2"/>
      </w:pPr>
      <w:r>
        <w:t>2.</w:t>
      </w:r>
      <w:r>
        <w:tab/>
        <w:t>The Scratch Ticket must have been issued by an authorized Retailer or the Lottery and Purchased in an authorized manner;</w:t>
      </w:r>
    </w:p>
    <w:p w14:paraId="40F0617C" w14:textId="77777777" w:rsidR="008703BF" w:rsidRDefault="000A6B66" w:rsidP="0069715F">
      <w:pPr>
        <w:pStyle w:val="par2"/>
      </w:pPr>
      <w:r>
        <w:t>3.</w:t>
      </w:r>
      <w:r>
        <w:tab/>
        <w:t>The Scratch Ticket must not have been stolen, acquired illegally, or appear on any list of omitted Scratch Tickets at the Lottery;</w:t>
      </w:r>
    </w:p>
    <w:p w14:paraId="60D8A37E" w14:textId="77777777" w:rsidR="008703BF" w:rsidRDefault="000A6B66" w:rsidP="0069715F">
      <w:pPr>
        <w:pStyle w:val="par2"/>
      </w:pPr>
      <w:r>
        <w:t>4.</w:t>
      </w:r>
      <w:r>
        <w:tab/>
        <w:t>The Scratch Ticket must meet all Validation requirements in the Instant Scratch Game Guidelines;</w:t>
      </w:r>
    </w:p>
    <w:p w14:paraId="7205039E" w14:textId="77777777" w:rsidR="008703BF" w:rsidRDefault="000A6B66" w:rsidP="0069715F">
      <w:pPr>
        <w:pStyle w:val="par2"/>
      </w:pPr>
      <w:r>
        <w:t>5.</w:t>
      </w:r>
      <w:r>
        <w:tab/>
        <w:t>The Validation Number on the Scratch Ticket must appear in the Validation file;</w:t>
      </w:r>
    </w:p>
    <w:p w14:paraId="4568C55A" w14:textId="77777777" w:rsidR="008703BF" w:rsidRDefault="000A6B66" w:rsidP="0069715F">
      <w:pPr>
        <w:pStyle w:val="par2"/>
      </w:pPr>
      <w:r>
        <w:t>6.</w:t>
      </w:r>
      <w:r>
        <w:tab/>
        <w:t>The Scratch Ticket must have a Validation Number that indicates a Prize has not previously been paid.</w:t>
      </w:r>
    </w:p>
    <w:p w14:paraId="5F67D866" w14:textId="77777777" w:rsidR="008703BF" w:rsidRDefault="000A6B66" w:rsidP="0069715F">
      <w:pPr>
        <w:pStyle w:val="par2"/>
      </w:pPr>
      <w:r>
        <w:t>7.</w:t>
      </w:r>
      <w:r>
        <w:tab/>
        <w:t xml:space="preserve">No portion of the Scratch Ticket may be </w:t>
      </w:r>
      <w:proofErr w:type="gramStart"/>
      <w:r>
        <w:t>blank</w:t>
      </w:r>
      <w:proofErr w:type="gramEnd"/>
      <w:r>
        <w:t xml:space="preserve"> and the Ticket may not be mis-registered, defective, or printed/produced in error; and</w:t>
      </w:r>
    </w:p>
    <w:p w14:paraId="2DE59E91" w14:textId="77777777" w:rsidR="008703BF" w:rsidRDefault="000A6B66" w:rsidP="0069715F">
      <w:pPr>
        <w:pStyle w:val="par2"/>
      </w:pPr>
      <w:r>
        <w:t>8.</w:t>
      </w:r>
      <w:r>
        <w:tab/>
        <w:t>The Scratch Ticket must pass all other confidential security checks of the Lottery.</w:t>
      </w:r>
    </w:p>
    <w:p w14:paraId="5D00EE86" w14:textId="77777777" w:rsidR="000A6B66" w:rsidRDefault="000A6B66" w:rsidP="000A6B66">
      <w:pPr>
        <w:pStyle w:val="par1"/>
      </w:pPr>
      <w:r>
        <w:t>B.</w:t>
      </w:r>
      <w:r>
        <w:tab/>
        <w:t>Other Instant Scratch Games shall be Validated through a means acceptable to the Director.</w:t>
      </w:r>
    </w:p>
    <w:p w14:paraId="07CB8052" w14:textId="77777777" w:rsidR="008703BF" w:rsidRDefault="000A6B66" w:rsidP="000A6B66">
      <w:pPr>
        <w:pStyle w:val="par1"/>
      </w:pPr>
      <w:r>
        <w:t>C.</w:t>
      </w:r>
      <w:r>
        <w:tab/>
        <w:t xml:space="preserve">In the event a defective Scratch Ticket is Purchased, the only </w:t>
      </w:r>
      <w:proofErr w:type="gramStart"/>
      <w:r>
        <w:t>responsibility</w:t>
      </w:r>
      <w:proofErr w:type="gramEnd"/>
      <w:r>
        <w:t xml:space="preserve"> or liability </w:t>
      </w:r>
      <w:proofErr w:type="gramStart"/>
      <w:r>
        <w:t>of</w:t>
      </w:r>
      <w:proofErr w:type="gramEnd"/>
      <w:r>
        <w:t xml:space="preserve"> the Lottery or the Retailer shall be the replacement of the defective Ticket with another Ticket of an equivalent Purchase price from any current Instant Scratch Game.</w:t>
      </w:r>
    </w:p>
    <w:p w14:paraId="25068403" w14:textId="77777777" w:rsidR="008703BF" w:rsidRDefault="000A6B66" w:rsidP="002D09E0">
      <w:pPr>
        <w:pStyle w:val="Heading3"/>
      </w:pPr>
      <w:r>
        <w:t xml:space="preserve">5.5 </w:t>
      </w:r>
      <w:r>
        <w:tab/>
        <w:t>Termination Date and Claims Period</w:t>
      </w:r>
    </w:p>
    <w:p w14:paraId="06031FBD" w14:textId="77777777" w:rsidR="008703BF" w:rsidRDefault="000A6B66" w:rsidP="000A6B66">
      <w:pPr>
        <w:pStyle w:val="par1"/>
      </w:pPr>
      <w:r>
        <w:t xml:space="preserve">A. </w:t>
      </w:r>
      <w:r>
        <w:tab/>
        <w:t>Unless otherwise stated in the Game Guidelines, the Director will announce an end-of-game date for each Scratch Ticket, after which date no further Tickets for that game shall be issued or activated.</w:t>
      </w:r>
    </w:p>
    <w:p w14:paraId="40E5556D" w14:textId="77777777" w:rsidR="008703BF" w:rsidRDefault="000A6B66" w:rsidP="0069715F">
      <w:pPr>
        <w:pStyle w:val="par2"/>
      </w:pPr>
      <w:r>
        <w:t>1.</w:t>
      </w:r>
      <w:r>
        <w:tab/>
        <w:t>All Scratch Tickets must be claimed within one hundred and eighty (180) days after the announced end-of-game date. The claim period may be extended at the Director’s discretion in the event of Force Majeure.</w:t>
      </w:r>
    </w:p>
    <w:p w14:paraId="390B002E" w14:textId="77777777" w:rsidR="008703BF" w:rsidRDefault="000A6B66" w:rsidP="0069715F">
      <w:pPr>
        <w:pStyle w:val="par2"/>
      </w:pPr>
      <w:r>
        <w:lastRenderedPageBreak/>
        <w:t>2.</w:t>
      </w:r>
      <w:r>
        <w:tab/>
        <w:t>Any Person who fails to claim a Prize during the one hundred and eighty (180) day claim period shall forfeit all rights to the Prize and the amount of the Prize shall remain in the Prize Fund.</w:t>
      </w:r>
    </w:p>
    <w:p w14:paraId="7612A66C" w14:textId="77777777" w:rsidR="008703BF" w:rsidRDefault="000A6B66" w:rsidP="0069715F">
      <w:pPr>
        <w:pStyle w:val="par2"/>
      </w:pPr>
      <w:r>
        <w:t>3.</w:t>
      </w:r>
      <w:r>
        <w:tab/>
        <w:t>Prizes claimed by mail must be documented as received by the Lottery by the one hundred and eightieth (180th) day after the announced end-of-game date.</w:t>
      </w:r>
    </w:p>
    <w:p w14:paraId="4487628A" w14:textId="77777777" w:rsidR="000A6B66" w:rsidRDefault="000A6B66" w:rsidP="000A6B66">
      <w:pPr>
        <w:pStyle w:val="par1"/>
      </w:pPr>
      <w:r>
        <w:t>B</w:t>
      </w:r>
      <w:proofErr w:type="gramStart"/>
      <w:r>
        <w:t xml:space="preserve">. </w:t>
      </w:r>
      <w:r>
        <w:tab/>
        <w:t>For</w:t>
      </w:r>
      <w:proofErr w:type="gramEnd"/>
      <w:r>
        <w:t xml:space="preserve"> all other Instant Scratch Games, the Instant Scratch Game Guidelines shall determine the claims period and how the game shall be terminated.</w:t>
      </w:r>
    </w:p>
    <w:p w14:paraId="18DC11CA" w14:textId="77777777" w:rsidR="008703BF" w:rsidRDefault="000A6B66" w:rsidP="002D09E0">
      <w:pPr>
        <w:pStyle w:val="Heading3"/>
      </w:pPr>
      <w:r>
        <w:t xml:space="preserve">5.6 </w:t>
      </w:r>
      <w:r>
        <w:tab/>
        <w:t>Determination of Scratch Ticket Prize Winners</w:t>
      </w:r>
    </w:p>
    <w:p w14:paraId="4DA33B10" w14:textId="4FA4476D" w:rsidR="008703BF" w:rsidRDefault="000A6B66" w:rsidP="000A6B66">
      <w:pPr>
        <w:pStyle w:val="par1"/>
      </w:pPr>
      <w:r>
        <w:t>A.</w:t>
      </w:r>
      <w:r>
        <w:tab/>
        <w:t>Prize Winners for Instant Scratch Tickets shall be determined as set forth in the specific Instant Scratch Game Guidelines and, if applicable, Instant Scratch Game Drawing Guideline.</w:t>
      </w:r>
    </w:p>
    <w:p w14:paraId="0A1DB600" w14:textId="77777777" w:rsidR="008703BF" w:rsidRDefault="000A6B66" w:rsidP="000A6B66">
      <w:pPr>
        <w:pStyle w:val="par1"/>
      </w:pPr>
      <w:r>
        <w:t>B.</w:t>
      </w:r>
      <w:r>
        <w:tab/>
        <w:t>The number of times a Person may win on a single Scratch Ticket shall be set forth in the specific Instant Scratch Game Guidelines.</w:t>
      </w:r>
    </w:p>
    <w:p w14:paraId="30DBC1AB" w14:textId="77777777" w:rsidR="008703BF" w:rsidRDefault="000A6B66" w:rsidP="000A6B66">
      <w:pPr>
        <w:pStyle w:val="par1"/>
      </w:pPr>
      <w:r>
        <w:t>C.</w:t>
      </w:r>
      <w:r>
        <w:tab/>
        <w:t>The determination of Prize Winners shall be subject to the general Scratch Ticket Validation requirements set forth on the back of each Scratch Ticket and as set forth in the Instant Scratch Game Guidelines and, if applicable, the specific Instant Scratch Game Drawing Guidelines.</w:t>
      </w:r>
    </w:p>
    <w:p w14:paraId="79A18247" w14:textId="77777777" w:rsidR="008703BF" w:rsidRDefault="000A6B66" w:rsidP="002D09E0">
      <w:pPr>
        <w:pStyle w:val="Heading3"/>
      </w:pPr>
      <w:r>
        <w:t>5.7</w:t>
      </w:r>
      <w:r>
        <w:tab/>
        <w:t>Lost or Stolen Scratch Tickets</w:t>
      </w:r>
    </w:p>
    <w:p w14:paraId="440FD0BC" w14:textId="77777777" w:rsidR="008703BF" w:rsidRDefault="000A6B66" w:rsidP="0069715F">
      <w:pPr>
        <w:pStyle w:val="upar1"/>
      </w:pPr>
      <w:r>
        <w:t>If a Scratch Ticket has been reported as lost or stolen, the Director reserves the right to withhold payment of a Prize pending an investigation. At the Director’s discretion, Scratch Tickets that are determined to be stolen will not be paid.</w:t>
      </w:r>
    </w:p>
    <w:p w14:paraId="2DC7885A" w14:textId="77777777" w:rsidR="008703BF" w:rsidRDefault="000A6B66" w:rsidP="002D09E0">
      <w:pPr>
        <w:pStyle w:val="Heading3"/>
      </w:pPr>
      <w:r>
        <w:t>5.8</w:t>
      </w:r>
      <w:r>
        <w:tab/>
        <w:t>Director’s Discretion</w:t>
      </w:r>
    </w:p>
    <w:p w14:paraId="5AC6A62E" w14:textId="77777777" w:rsidR="008703BF" w:rsidRDefault="000A6B66" w:rsidP="0069715F">
      <w:pPr>
        <w:pStyle w:val="upar1"/>
      </w:pPr>
      <w:r>
        <w:t>The Director has the sole discretion to determine if a Prize shall be paid pursuant to this Rule 5. If no Prize is paid, the Director, at their sole discretion, may replace the disputed Ticket with an un-played, equivalent Scratch Ticket of the same game or a ticket of equivalent purchase price from any other current Scratch Ticket game. This remedy shall be the sole and exclusive remedy of the bearer of the Ticket.</w:t>
      </w:r>
    </w:p>
    <w:p w14:paraId="11E2297A" w14:textId="6C54F903" w:rsidR="000A6B66" w:rsidRDefault="000A6B66" w:rsidP="0069715F">
      <w:pPr>
        <w:pStyle w:val="Heading2"/>
      </w:pPr>
      <w:r>
        <w:t>RULE 6 - ETHICAL OBLITATIONS OF COMMISSION</w:t>
      </w:r>
    </w:p>
    <w:p w14:paraId="2C5DDCFA" w14:textId="77777777" w:rsidR="000A6B66" w:rsidRPr="0069715F" w:rsidRDefault="000A6B66" w:rsidP="0069715F">
      <w:pPr>
        <w:pStyle w:val="upar1"/>
        <w:rPr>
          <w:b/>
          <w:bCs/>
        </w:rPr>
      </w:pPr>
      <w:r w:rsidRPr="0069715F">
        <w:rPr>
          <w:b/>
          <w:bCs/>
        </w:rPr>
        <w:t>BASIS AND PURPOSE OF RULE 6</w:t>
      </w:r>
    </w:p>
    <w:p w14:paraId="27F32A61" w14:textId="77777777" w:rsidR="008703BF" w:rsidRDefault="000A6B66" w:rsidP="0069715F">
      <w:pPr>
        <w:pStyle w:val="upar1"/>
      </w:pPr>
      <w:r>
        <w:t>The purpose of Rule 6 is to provide specific guidelines in compliance with C.R.S. 44-40-110(1)(f) regarding ethics. The statutory basis for Rule 6 is found in C.R.S. 44-40-108 and 44-40-109.</w:t>
      </w:r>
    </w:p>
    <w:p w14:paraId="36AD909F" w14:textId="77777777" w:rsidR="008703BF" w:rsidRDefault="000A6B66" w:rsidP="002D09E0">
      <w:pPr>
        <w:pStyle w:val="Heading3"/>
      </w:pPr>
      <w:r>
        <w:lastRenderedPageBreak/>
        <w:t xml:space="preserve">6.1 </w:t>
      </w:r>
      <w:r>
        <w:tab/>
        <w:t>Purpose</w:t>
      </w:r>
    </w:p>
    <w:p w14:paraId="3B92053E" w14:textId="77777777" w:rsidR="008703BF" w:rsidRDefault="000A6B66" w:rsidP="0069715F">
      <w:pPr>
        <w:pStyle w:val="upar1"/>
      </w:pPr>
      <w:r>
        <w:t xml:space="preserve">Public confidence in the integrity of state government demands that public officials </w:t>
      </w:r>
      <w:proofErr w:type="gramStart"/>
      <w:r>
        <w:t>demonstrate the highest ethical standards at all times</w:t>
      </w:r>
      <w:proofErr w:type="gramEnd"/>
      <w:r>
        <w:t xml:space="preserve">. Those who serve the people of the State of Colorado as public officials should do so with integrity and </w:t>
      </w:r>
      <w:proofErr w:type="gramStart"/>
      <w:r>
        <w:t>honesty, and</w:t>
      </w:r>
      <w:proofErr w:type="gramEnd"/>
      <w:r>
        <w:t xml:space="preserve"> should discharge their duties in an independent and impartial manner. At the same time, qualified individuals should be encouraged to serve in state government and have reasonable opportunities with all citizens to develop private economic and social interests. This Rule strives to accomplish these ends by providing standards by which the conduct of all who serve on the Colorado Lottery Commission for the Colorado Department of Revenue can be measured.</w:t>
      </w:r>
    </w:p>
    <w:p w14:paraId="6BE0016C" w14:textId="77777777" w:rsidR="008703BF" w:rsidRDefault="000A6B66" w:rsidP="002D09E0">
      <w:pPr>
        <w:pStyle w:val="Heading3"/>
      </w:pPr>
      <w:r>
        <w:t xml:space="preserve">6.2 </w:t>
      </w:r>
      <w:r>
        <w:tab/>
        <w:t>Code of Ethics</w:t>
      </w:r>
    </w:p>
    <w:p w14:paraId="0BA38DA4" w14:textId="77777777" w:rsidR="008703BF" w:rsidRDefault="000A6B66" w:rsidP="0069715F">
      <w:pPr>
        <w:pStyle w:val="upar1"/>
      </w:pPr>
      <w:r>
        <w:t>All appointees of the Commission:</w:t>
      </w:r>
    </w:p>
    <w:p w14:paraId="1C7D745E" w14:textId="77777777" w:rsidR="008703BF" w:rsidRDefault="000A6B66" w:rsidP="000A6B66">
      <w:pPr>
        <w:pStyle w:val="par1"/>
      </w:pPr>
      <w:r>
        <w:t>A.</w:t>
      </w:r>
      <w:r>
        <w:tab/>
        <w:t>Shall serve the public with respect, concern, courtesy and responsiveness;</w:t>
      </w:r>
    </w:p>
    <w:p w14:paraId="13E5FEF0" w14:textId="77777777" w:rsidR="008703BF" w:rsidRDefault="000A6B66" w:rsidP="000A6B66">
      <w:pPr>
        <w:pStyle w:val="par1"/>
      </w:pPr>
      <w:r>
        <w:t>B.</w:t>
      </w:r>
      <w:r>
        <w:tab/>
        <w:t xml:space="preserve">Shall demonstrate the highest standards of personal integrity, truthfulness and honesty and </w:t>
      </w:r>
      <w:proofErr w:type="gramStart"/>
      <w:r>
        <w:t>shall</w:t>
      </w:r>
      <w:proofErr w:type="gramEnd"/>
      <w:r>
        <w:t xml:space="preserve"> through Personal </w:t>
      </w:r>
      <w:proofErr w:type="gramStart"/>
      <w:r>
        <w:t>conduct</w:t>
      </w:r>
      <w:proofErr w:type="gramEnd"/>
      <w:r>
        <w:t xml:space="preserve"> inspire public confidence and trust in government;</w:t>
      </w:r>
    </w:p>
    <w:p w14:paraId="7971E6EB" w14:textId="77777777" w:rsidR="008703BF" w:rsidRDefault="000A6B66" w:rsidP="000A6B66">
      <w:pPr>
        <w:pStyle w:val="par1"/>
      </w:pPr>
      <w:r>
        <w:t>C.</w:t>
      </w:r>
      <w:r>
        <w:tab/>
        <w:t>Shall not use public office to bestow any preferential benefit on anyone related to the appointee by family, business or social relationship;</w:t>
      </w:r>
    </w:p>
    <w:p w14:paraId="21B4CC3F" w14:textId="77777777" w:rsidR="008703BF" w:rsidRDefault="000A6B66" w:rsidP="000A6B66">
      <w:pPr>
        <w:pStyle w:val="par1"/>
      </w:pPr>
      <w:r>
        <w:t>D.</w:t>
      </w:r>
      <w:r>
        <w:tab/>
        <w:t>Shall not disclose or use or allow others to use confidential information acquired by virtue of their service on the Commission;</w:t>
      </w:r>
    </w:p>
    <w:p w14:paraId="300C3E91" w14:textId="77777777" w:rsidR="008703BF" w:rsidRDefault="000A6B66" w:rsidP="000A6B66">
      <w:pPr>
        <w:pStyle w:val="par1"/>
      </w:pPr>
      <w:r>
        <w:t>E.</w:t>
      </w:r>
      <w:r>
        <w:tab/>
        <w:t xml:space="preserve">Shall not accept any compensation, gift, payment of expenses, or any other thing of value offered, except as permitted by state </w:t>
      </w:r>
      <w:proofErr w:type="gramStart"/>
      <w:r>
        <w:t>law;.</w:t>
      </w:r>
      <w:proofErr w:type="gramEnd"/>
    </w:p>
    <w:p w14:paraId="60C9048F" w14:textId="77777777" w:rsidR="008703BF" w:rsidRDefault="000A6B66" w:rsidP="000A6B66">
      <w:pPr>
        <w:pStyle w:val="par1"/>
      </w:pPr>
      <w:r>
        <w:t>F.</w:t>
      </w:r>
      <w:r>
        <w:tab/>
        <w:t>Shall not use state time, property, equipment or supplies for private gain;</w:t>
      </w:r>
    </w:p>
    <w:p w14:paraId="1AC0D185" w14:textId="77777777" w:rsidR="008703BF" w:rsidRDefault="000A6B66" w:rsidP="000A6B66">
      <w:pPr>
        <w:pStyle w:val="par1"/>
      </w:pPr>
      <w:r>
        <w:t>G.</w:t>
      </w:r>
      <w:r>
        <w:tab/>
        <w:t>Shall not knowingly engage in any activity or business which creates a conflict of interest or has an adverse effect on the confidence of the public in the integrity of government;</w:t>
      </w:r>
    </w:p>
    <w:p w14:paraId="7232A08C" w14:textId="77777777" w:rsidR="000A6B66" w:rsidRDefault="000A6B66" w:rsidP="000A6B66">
      <w:pPr>
        <w:pStyle w:val="par1"/>
      </w:pPr>
      <w:r>
        <w:t>H.</w:t>
      </w:r>
      <w:r>
        <w:tab/>
        <w:t>Shall carry out all duties as a public servant by exposing corruption or impropriety in government whenever discovered; and,</w:t>
      </w:r>
    </w:p>
    <w:p w14:paraId="1B4614C5" w14:textId="77777777" w:rsidR="008703BF" w:rsidRDefault="000A6B66" w:rsidP="000A6B66">
      <w:pPr>
        <w:pStyle w:val="par1"/>
      </w:pPr>
      <w:r>
        <w:t>I.</w:t>
      </w:r>
      <w:r>
        <w:tab/>
        <w:t xml:space="preserve">Shall </w:t>
      </w:r>
      <w:proofErr w:type="gramStart"/>
      <w:r>
        <w:t>comply at all times</w:t>
      </w:r>
      <w:proofErr w:type="gramEnd"/>
      <w:r>
        <w:t xml:space="preserve"> with the standards of conduct set forth in title 24, article 18 of the Colorado Revised Statutes.</w:t>
      </w:r>
    </w:p>
    <w:p w14:paraId="6A97916C" w14:textId="77777777" w:rsidR="008703BF" w:rsidRDefault="000A6B66" w:rsidP="002D09E0">
      <w:pPr>
        <w:pStyle w:val="Heading3"/>
      </w:pPr>
      <w:r>
        <w:t xml:space="preserve">6.3 </w:t>
      </w:r>
      <w:r>
        <w:tab/>
        <w:t>Certification of Review and Compliance</w:t>
      </w:r>
    </w:p>
    <w:p w14:paraId="53B2BD7E" w14:textId="77777777" w:rsidR="008703BF" w:rsidRDefault="000A6B66" w:rsidP="000A6B66">
      <w:pPr>
        <w:pStyle w:val="par1"/>
      </w:pPr>
      <w:r>
        <w:t>A.</w:t>
      </w:r>
      <w:r>
        <w:tab/>
        <w:t xml:space="preserve">All members of the Commission shall submit to the Executive Director’s Office within 30 days of initial appointment </w:t>
      </w:r>
      <w:proofErr w:type="gramStart"/>
      <w:r>
        <w:t>to</w:t>
      </w:r>
      <w:proofErr w:type="gramEnd"/>
      <w:r>
        <w:t xml:space="preserve"> the Commission, a signed form verifying that they have read and intend to abide by this Code of Ethics.</w:t>
      </w:r>
    </w:p>
    <w:p w14:paraId="0B1C5BC6" w14:textId="77777777" w:rsidR="008703BF" w:rsidRDefault="000A6B66" w:rsidP="000A6B66">
      <w:pPr>
        <w:pStyle w:val="par1"/>
      </w:pPr>
      <w:r>
        <w:lastRenderedPageBreak/>
        <w:t>B.</w:t>
      </w:r>
      <w:r>
        <w:tab/>
        <w:t>All members of the Commission shall submit to the Executive Director’s Office within 30 days of initial appointment, and on or before January 30th of each year, a form disclosing any potential conflict of interest. Additionally, members of the Commission shall amend their annual statement not more than 30 days after any conflict of interest arises.</w:t>
      </w:r>
    </w:p>
    <w:p w14:paraId="59F97BF7" w14:textId="77777777" w:rsidR="008703BF" w:rsidRDefault="000A6B66" w:rsidP="0069715F">
      <w:pPr>
        <w:pStyle w:val="Heading2"/>
      </w:pPr>
      <w:r>
        <w:t xml:space="preserve">RULE </w:t>
      </w:r>
      <w:proofErr w:type="gramStart"/>
      <w:r>
        <w:t>9</w:t>
      </w:r>
      <w:r>
        <w:tab/>
      </w:r>
      <w:r>
        <w:tab/>
        <w:t>[</w:t>
      </w:r>
      <w:proofErr w:type="gramEnd"/>
      <w:r>
        <w:t>Repealed eff. 09/30/2008]</w:t>
      </w:r>
    </w:p>
    <w:p w14:paraId="5315A60B" w14:textId="77777777" w:rsidR="008703BF" w:rsidRDefault="000A6B66" w:rsidP="0069715F">
      <w:pPr>
        <w:pStyle w:val="Heading2"/>
      </w:pPr>
      <w:r>
        <w:t>RULE 10 - IN-STATE JACKPOT GAMES</w:t>
      </w:r>
    </w:p>
    <w:p w14:paraId="008FE2BF" w14:textId="77777777" w:rsidR="008703BF" w:rsidRPr="0069715F" w:rsidRDefault="000A6B66" w:rsidP="0069715F">
      <w:pPr>
        <w:pStyle w:val="upar1"/>
        <w:rPr>
          <w:b/>
          <w:bCs/>
        </w:rPr>
      </w:pPr>
      <w:r w:rsidRPr="0069715F">
        <w:rPr>
          <w:b/>
          <w:bCs/>
        </w:rPr>
        <w:t>BASIS AND PURPOSE OF RULE 10</w:t>
      </w:r>
    </w:p>
    <w:p w14:paraId="2AFA5855" w14:textId="77777777" w:rsidR="008703BF" w:rsidRDefault="000A6B66" w:rsidP="0069715F">
      <w:pPr>
        <w:pStyle w:val="upar1"/>
      </w:pPr>
      <w:r>
        <w:t xml:space="preserve">The purpose </w:t>
      </w:r>
      <w:proofErr w:type="gramStart"/>
      <w:r>
        <w:t>for</w:t>
      </w:r>
      <w:proofErr w:type="gramEnd"/>
      <w:r>
        <w:t xml:space="preserve"> Rule 10 is to provide general details and requirements for In-state Jackpot Games related to the sale of Tickets, payment of Prizes, and the method for selecting and Validating winning Tickets. The statutory basis for Rule 10 is found in C.R.S. 44-40-101(5), 44-40-109(1)(a) and (2), 44-40-113, and 44-40-114.</w:t>
      </w:r>
    </w:p>
    <w:p w14:paraId="611B8F64" w14:textId="77777777" w:rsidR="008703BF" w:rsidRDefault="000A6B66" w:rsidP="002D09E0">
      <w:pPr>
        <w:pStyle w:val="Heading3"/>
      </w:pPr>
      <w:r>
        <w:t xml:space="preserve">10.1 </w:t>
      </w:r>
      <w:r>
        <w:tab/>
        <w:t>General Provisions</w:t>
      </w:r>
    </w:p>
    <w:p w14:paraId="7958E4DA" w14:textId="77777777" w:rsidR="008703BF" w:rsidRDefault="000A6B66" w:rsidP="0069715F">
      <w:pPr>
        <w:pStyle w:val="upar1"/>
      </w:pPr>
      <w:r>
        <w:t>All In-state Jackpot Games will be conducted pursuant to the following Rules and Regulations and such further instructions and directives as the Director and Commission may issue.</w:t>
      </w:r>
    </w:p>
    <w:p w14:paraId="6250688B" w14:textId="77777777" w:rsidR="008703BF" w:rsidRDefault="000A6B66" w:rsidP="002D09E0">
      <w:pPr>
        <w:pStyle w:val="Heading3"/>
      </w:pPr>
      <w:r>
        <w:t xml:space="preserve">10.2 </w:t>
      </w:r>
      <w:r>
        <w:tab/>
        <w:t>Sale of Tickets &amp; Payment of Prizes for In-state Jackpot Games</w:t>
      </w:r>
    </w:p>
    <w:p w14:paraId="41C78552" w14:textId="77777777" w:rsidR="000A6B66" w:rsidRDefault="000A6B66" w:rsidP="000A6B66">
      <w:pPr>
        <w:pStyle w:val="par1"/>
      </w:pPr>
      <w:r>
        <w:t>A.</w:t>
      </w:r>
      <w:r>
        <w:tab/>
        <w:t>The purchase price of an In-state Jackpot Ticket is set forth in the specific Game Rules.</w:t>
      </w:r>
    </w:p>
    <w:p w14:paraId="1E52790D" w14:textId="77777777" w:rsidR="008703BF" w:rsidRDefault="000A6B66" w:rsidP="000A6B66">
      <w:pPr>
        <w:pStyle w:val="par1"/>
      </w:pPr>
      <w:r>
        <w:t>B.</w:t>
      </w:r>
      <w:r>
        <w:tab/>
        <w:t>The Prize Amounts or total amount of Prize money allocated to the Prize Categories for In-state Jackpot Games shall be set forth in the specific Game Rules.</w:t>
      </w:r>
    </w:p>
    <w:p w14:paraId="5CFAAE87" w14:textId="77777777" w:rsidR="000A6B66" w:rsidRDefault="000A6B66" w:rsidP="000A6B66">
      <w:pPr>
        <w:pStyle w:val="par1"/>
      </w:pPr>
      <w:r>
        <w:t>C.</w:t>
      </w:r>
      <w:r>
        <w:tab/>
        <w:t>In the event the Prize Expense for an In-state Jackpot Game is less than the Commission approved in the Aggregate Prize Fund for a specific game, the Director may authorize the difference to be used to increase Prize Amounts or pay Additional Lottery Prizes for that game.</w:t>
      </w:r>
    </w:p>
    <w:p w14:paraId="180663D6" w14:textId="77777777" w:rsidR="000A6B66" w:rsidRDefault="000A6B66" w:rsidP="000A6B66">
      <w:pPr>
        <w:pStyle w:val="par1"/>
      </w:pPr>
      <w:r>
        <w:t>D.</w:t>
      </w:r>
      <w:r>
        <w:tab/>
        <w:t xml:space="preserve">An In-state Jackpot Ticket shall be the only acceptable evidence of the combination of numbers selected for the </w:t>
      </w:r>
      <w:proofErr w:type="gramStart"/>
      <w:r>
        <w:t>purposes</w:t>
      </w:r>
      <w:proofErr w:type="gramEnd"/>
      <w:r>
        <w:t xml:space="preserve"> of claiming a Prize.</w:t>
      </w:r>
    </w:p>
    <w:p w14:paraId="4830C6B5" w14:textId="77777777" w:rsidR="008703BF" w:rsidRDefault="000A6B66" w:rsidP="002D09E0">
      <w:pPr>
        <w:pStyle w:val="Heading3"/>
      </w:pPr>
      <w:r>
        <w:t>10.3 In-state Jackpot Drawings</w:t>
      </w:r>
    </w:p>
    <w:p w14:paraId="1243EFEA" w14:textId="77777777" w:rsidR="008703BF" w:rsidRDefault="000A6B66" w:rsidP="000A6B66">
      <w:pPr>
        <w:pStyle w:val="par1"/>
      </w:pPr>
      <w:r>
        <w:t>A.</w:t>
      </w:r>
      <w:r>
        <w:tab/>
        <w:t>The manner and frequency of Drawings for In-state Jackpot Games, including location, date and time, shall be determined by and in accordance with the specific Game Rules, except that the Drawing may be rescheduled at the Director or designee’s discretion in the event of a Force Majeure.</w:t>
      </w:r>
    </w:p>
    <w:p w14:paraId="53579589" w14:textId="77777777" w:rsidR="008703BF" w:rsidRDefault="000A6B66" w:rsidP="000A6B66">
      <w:pPr>
        <w:pStyle w:val="par1"/>
      </w:pPr>
      <w:r>
        <w:t>B.</w:t>
      </w:r>
      <w:r>
        <w:tab/>
        <w:t>The Director shall determine the Draw Break for each In-state Jackpot Game.</w:t>
      </w:r>
    </w:p>
    <w:p w14:paraId="62108514" w14:textId="77777777" w:rsidR="000A6B66" w:rsidRDefault="000A6B66" w:rsidP="000A6B66">
      <w:pPr>
        <w:pStyle w:val="par1"/>
      </w:pPr>
      <w:r>
        <w:lastRenderedPageBreak/>
        <w:t>C.</w:t>
      </w:r>
      <w:r>
        <w:tab/>
        <w:t>The Lottery shall designate the type of equipment to be used and shall establish Drawing procedures to randomly select the Winning Combination for each In-state Jackpot Drawing.</w:t>
      </w:r>
    </w:p>
    <w:p w14:paraId="2ECE4814" w14:textId="77777777" w:rsidR="008703BF" w:rsidRDefault="000A6B66" w:rsidP="000A6B66">
      <w:pPr>
        <w:pStyle w:val="par1"/>
      </w:pPr>
      <w:r>
        <w:t>D.</w:t>
      </w:r>
      <w:r>
        <w:tab/>
        <w:t>All In-state Jackpot Drawings, inspections and tests shall be recorded on videotape.</w:t>
      </w:r>
    </w:p>
    <w:p w14:paraId="3AAFEBC0" w14:textId="77777777" w:rsidR="000A6B66" w:rsidRDefault="000A6B66" w:rsidP="000A6B66">
      <w:pPr>
        <w:pStyle w:val="par1"/>
      </w:pPr>
      <w:r>
        <w:t>E.</w:t>
      </w:r>
      <w:r>
        <w:tab/>
        <w:t xml:space="preserve">An In-state Jackpot Game Drawing shall not be invalidated </w:t>
      </w:r>
      <w:proofErr w:type="gramStart"/>
      <w:r>
        <w:t>on sole</w:t>
      </w:r>
      <w:proofErr w:type="gramEnd"/>
      <w:r>
        <w:t xml:space="preserve"> the basis that the numbers drawn create excessive Prize liability for the Lottery, unless otherwise specified in the Game Rules.</w:t>
      </w:r>
    </w:p>
    <w:p w14:paraId="09F3FF58" w14:textId="77777777" w:rsidR="008703BF" w:rsidRDefault="000A6B66" w:rsidP="000A6B66">
      <w:pPr>
        <w:pStyle w:val="par1"/>
      </w:pPr>
      <w:r>
        <w:t>F.</w:t>
      </w:r>
      <w:r>
        <w:tab/>
        <w:t>An independent auditor, as required in C.R.S. 44-40-109(2)(d), will observe and certify each In-state Jackpot Drawing.</w:t>
      </w:r>
    </w:p>
    <w:p w14:paraId="7097773B" w14:textId="77777777" w:rsidR="000A6B66" w:rsidRDefault="000A6B66" w:rsidP="0069715F">
      <w:pPr>
        <w:pStyle w:val="par2"/>
      </w:pPr>
      <w:r>
        <w:t>1.</w:t>
      </w:r>
      <w:r>
        <w:tab/>
        <w:t>The auditor must submit a report in a timely manner that documents compliance or non</w:t>
      </w:r>
      <w:proofErr w:type="gramStart"/>
      <w:r>
        <w:t>- compliance</w:t>
      </w:r>
      <w:proofErr w:type="gramEnd"/>
      <w:r>
        <w:t xml:space="preserve"> with the Drawing procedures. For each instance of non-compliance with Drawing procedures, the report must identify the discrepancy, the risk associated with the discrepancy and any recommendations to better ensure the Drawing procedures are followed in the future. The auditor’s report shall become a part of the Lottery’s Drawing records and </w:t>
      </w:r>
      <w:proofErr w:type="gramStart"/>
      <w:r>
        <w:t>maintained</w:t>
      </w:r>
      <w:proofErr w:type="gramEnd"/>
      <w:r>
        <w:t xml:space="preserve"> in accordance with the Lottery’s records retention policy. Reports that identify an instance of non-compliance with the Drawing procedures must also be distributed to the appropriate Lottery personnel, including the Lottery Director and the Director of Security.</w:t>
      </w:r>
    </w:p>
    <w:p w14:paraId="7DC60F56" w14:textId="77777777" w:rsidR="008703BF" w:rsidRDefault="000A6B66" w:rsidP="0069715F">
      <w:pPr>
        <w:pStyle w:val="par2"/>
      </w:pPr>
      <w:r>
        <w:t>2.</w:t>
      </w:r>
      <w:r>
        <w:tab/>
        <w:t>All Drawing equipment used for an In-state Jackpot Drawing shall be examined by the auditor at the In-state Drawing Site once within thirty (30) minutes before a Drawing and once within thirty (30) minutes after the Drawing.</w:t>
      </w:r>
    </w:p>
    <w:p w14:paraId="32474EA7" w14:textId="77777777" w:rsidR="008703BF" w:rsidRDefault="000A6B66" w:rsidP="0069715F">
      <w:pPr>
        <w:pStyle w:val="par2"/>
      </w:pPr>
      <w:r>
        <w:t>3.</w:t>
      </w:r>
      <w:r>
        <w:tab/>
        <w:t>Drawing results are not official until certified by the auditor.</w:t>
      </w:r>
    </w:p>
    <w:p w14:paraId="74A1329C" w14:textId="77777777" w:rsidR="008703BF" w:rsidRDefault="000A6B66" w:rsidP="002D09E0">
      <w:pPr>
        <w:pStyle w:val="Heading3"/>
      </w:pPr>
      <w:r>
        <w:t xml:space="preserve">10.4 </w:t>
      </w:r>
      <w:r>
        <w:tab/>
        <w:t>Cancellation and Return of In-state Jackpot Tickets</w:t>
      </w:r>
    </w:p>
    <w:p w14:paraId="671F719F" w14:textId="77777777" w:rsidR="000A6B66" w:rsidRDefault="000A6B66" w:rsidP="000A6B66">
      <w:pPr>
        <w:pStyle w:val="par1"/>
      </w:pPr>
      <w:r>
        <w:t>A.</w:t>
      </w:r>
      <w:r>
        <w:tab/>
        <w:t>Except as otherwise provided in the specific Game Rules, a Retailer may not cancel In-state Jackpot Tickets.</w:t>
      </w:r>
    </w:p>
    <w:p w14:paraId="3C56D0C8" w14:textId="77777777" w:rsidR="008703BF" w:rsidRDefault="000A6B66" w:rsidP="000A6B66">
      <w:pPr>
        <w:pStyle w:val="par1"/>
      </w:pPr>
      <w:r>
        <w:t>B.</w:t>
      </w:r>
      <w:r>
        <w:tab/>
        <w:t>If cancellation is permitted by the specific Game Rules, a Player may only return an In-state Jackpot Ticket and receive a refund of the Purchase price upon cancellation of the Ticket if the following criteria are met:</w:t>
      </w:r>
    </w:p>
    <w:p w14:paraId="69945156" w14:textId="77777777" w:rsidR="000A6B66" w:rsidRDefault="000A6B66" w:rsidP="000A6B66">
      <w:pPr>
        <w:pStyle w:val="par1"/>
      </w:pPr>
      <w:r>
        <w:t>1.</w:t>
      </w:r>
      <w:r>
        <w:tab/>
        <w:t>The Ticket was Purchased in-person from a Retailer or the Division;</w:t>
      </w:r>
    </w:p>
    <w:p w14:paraId="7A01316C" w14:textId="77777777" w:rsidR="000A6B66" w:rsidRDefault="000A6B66" w:rsidP="000A6B66">
      <w:pPr>
        <w:pStyle w:val="par1"/>
      </w:pPr>
      <w:r>
        <w:t>2.</w:t>
      </w:r>
      <w:r>
        <w:tab/>
        <w:t>The In-state Jackpot Ticket is legible and is returned to the same location from where it was Purchased.</w:t>
      </w:r>
    </w:p>
    <w:p w14:paraId="1AD1ECA1" w14:textId="77777777" w:rsidR="008703BF" w:rsidRDefault="000A6B66" w:rsidP="000A6B66">
      <w:pPr>
        <w:pStyle w:val="par1"/>
      </w:pPr>
      <w:r>
        <w:t>3.</w:t>
      </w:r>
      <w:r>
        <w:tab/>
        <w:t>It is returned within one (1) hour of Purchase;</w:t>
      </w:r>
    </w:p>
    <w:p w14:paraId="026FA1A7" w14:textId="77777777" w:rsidR="008703BF" w:rsidRDefault="000A6B66" w:rsidP="000A6B66">
      <w:pPr>
        <w:pStyle w:val="par1"/>
      </w:pPr>
      <w:r>
        <w:lastRenderedPageBreak/>
        <w:t>4.</w:t>
      </w:r>
      <w:r>
        <w:tab/>
        <w:t>The Gaming System is available for wagering; and,</w:t>
      </w:r>
    </w:p>
    <w:p w14:paraId="0F9929E2" w14:textId="77777777" w:rsidR="008703BF" w:rsidRDefault="000A6B66" w:rsidP="000A6B66">
      <w:pPr>
        <w:pStyle w:val="par1"/>
      </w:pPr>
      <w:r>
        <w:t>5.</w:t>
      </w:r>
      <w:r>
        <w:tab/>
        <w:t>The Gaming System has not converted to the next Drawing period.</w:t>
      </w:r>
    </w:p>
    <w:p w14:paraId="01E88F03" w14:textId="77777777" w:rsidR="008703BF" w:rsidRDefault="000A6B66" w:rsidP="002D09E0">
      <w:pPr>
        <w:pStyle w:val="Heading3"/>
      </w:pPr>
      <w:r>
        <w:t xml:space="preserve">10.5 </w:t>
      </w:r>
      <w:r>
        <w:tab/>
        <w:t>Damaged or Altered In-state Jackpot Tickets</w:t>
      </w:r>
    </w:p>
    <w:p w14:paraId="51C30A48" w14:textId="77777777" w:rsidR="000A6B66" w:rsidRDefault="000A6B66" w:rsidP="0069715F">
      <w:pPr>
        <w:pStyle w:val="upar1"/>
      </w:pPr>
      <w:r>
        <w:t>If an In-state Jackpot Ticket is mutilated, unreadable, altered, reconstituted, torn, miscut or tampered with in any way, credit will not be issued to the Ticket Holder, unless the Director or designee is satisfied that the Ticket is genuine. In-state Jackpot Tickets submitted to the Lottery for credit become the property of the Lottery the Ticket becomes invalid and ineligible for a Prize.</w:t>
      </w:r>
    </w:p>
    <w:p w14:paraId="426E3BBC" w14:textId="77777777" w:rsidR="000A6B66" w:rsidRDefault="000A6B66" w:rsidP="002D09E0">
      <w:pPr>
        <w:pStyle w:val="Heading3"/>
      </w:pPr>
      <w:r>
        <w:t>10.6</w:t>
      </w:r>
      <w:r>
        <w:tab/>
        <w:t xml:space="preserve"> Validation Requirements for In-state Jackpot Tickets</w:t>
      </w:r>
    </w:p>
    <w:p w14:paraId="19F66208" w14:textId="77777777" w:rsidR="008703BF" w:rsidRDefault="000A6B66" w:rsidP="000A6B66">
      <w:pPr>
        <w:pStyle w:val="par1"/>
      </w:pPr>
      <w:r>
        <w:t>A.</w:t>
      </w:r>
      <w:r>
        <w:tab/>
        <w:t xml:space="preserve">To be a valid winning In-state Jackpot Ticket, </w:t>
      </w:r>
      <w:proofErr w:type="gramStart"/>
      <w:r>
        <w:t>all of</w:t>
      </w:r>
      <w:proofErr w:type="gramEnd"/>
      <w:r>
        <w:t xml:space="preserve"> the following conditions must be met:</w:t>
      </w:r>
    </w:p>
    <w:p w14:paraId="1C1B925E" w14:textId="77777777" w:rsidR="008703BF" w:rsidRDefault="000A6B66" w:rsidP="0069715F">
      <w:pPr>
        <w:pStyle w:val="par2"/>
      </w:pPr>
      <w:r>
        <w:t>1.</w:t>
      </w:r>
      <w:r>
        <w:tab/>
        <w:t>All printing on the Ticket shall be present in its entirety, be legible, and correspond to the Gaming System Record;</w:t>
      </w:r>
    </w:p>
    <w:p w14:paraId="68CAE23C" w14:textId="77777777" w:rsidR="008703BF" w:rsidRDefault="000A6B66" w:rsidP="0069715F">
      <w:pPr>
        <w:pStyle w:val="par2"/>
      </w:pPr>
      <w:r>
        <w:t>2.</w:t>
      </w:r>
      <w:r>
        <w:tab/>
        <w:t>The Ticket must be intact;</w:t>
      </w:r>
    </w:p>
    <w:p w14:paraId="4A55F994" w14:textId="77777777" w:rsidR="008703BF" w:rsidRDefault="000A6B66" w:rsidP="0069715F">
      <w:pPr>
        <w:pStyle w:val="par2"/>
      </w:pPr>
      <w:r>
        <w:t>3.</w:t>
      </w:r>
      <w:r>
        <w:tab/>
        <w:t>The Ticket must not be mutilated, altered, or tampered with in any manner;</w:t>
      </w:r>
    </w:p>
    <w:p w14:paraId="5F547E2D" w14:textId="77777777" w:rsidR="008703BF" w:rsidRDefault="000A6B66" w:rsidP="0069715F">
      <w:pPr>
        <w:pStyle w:val="par2"/>
      </w:pPr>
      <w:r>
        <w:t>4.</w:t>
      </w:r>
      <w:r>
        <w:tab/>
        <w:t>The Ticket must not be counterfeit or an exact duplicate of another winning ticket;</w:t>
      </w:r>
    </w:p>
    <w:p w14:paraId="47797544" w14:textId="12E1CED2" w:rsidR="008703BF" w:rsidRDefault="000A6B66" w:rsidP="0069715F">
      <w:pPr>
        <w:pStyle w:val="par2"/>
      </w:pPr>
      <w:r>
        <w:t>5.</w:t>
      </w:r>
      <w:r>
        <w:tab/>
        <w:t xml:space="preserve">The Ticket must have been issued by an authorized Jackpot </w:t>
      </w:r>
      <w:proofErr w:type="spellStart"/>
      <w:r>
        <w:t>GameRetailer</w:t>
      </w:r>
      <w:proofErr w:type="spellEnd"/>
      <w:r>
        <w:t xml:space="preserve"> or the Division in an authorized manner;</w:t>
      </w:r>
    </w:p>
    <w:p w14:paraId="19948148" w14:textId="77777777" w:rsidR="008703BF" w:rsidRDefault="000A6B66" w:rsidP="0069715F">
      <w:pPr>
        <w:pStyle w:val="par2"/>
      </w:pPr>
      <w:r>
        <w:t>6.</w:t>
      </w:r>
      <w:r>
        <w:tab/>
        <w:t>The Ticket must not have been acquired illegally;</w:t>
      </w:r>
    </w:p>
    <w:p w14:paraId="713056E2" w14:textId="77777777" w:rsidR="008703BF" w:rsidRDefault="000A6B66" w:rsidP="0069715F">
      <w:pPr>
        <w:pStyle w:val="par2"/>
      </w:pPr>
      <w:r>
        <w:t>7.</w:t>
      </w:r>
      <w:r>
        <w:tab/>
        <w:t>The Ticket must not have been canceled or previously paid; and</w:t>
      </w:r>
    </w:p>
    <w:p w14:paraId="668210FD" w14:textId="77777777" w:rsidR="008703BF" w:rsidRDefault="000A6B66" w:rsidP="0069715F">
      <w:pPr>
        <w:pStyle w:val="par2"/>
      </w:pPr>
      <w:r>
        <w:t>8.</w:t>
      </w:r>
      <w:r>
        <w:tab/>
        <w:t>The Ticket must pass all other confidential security checks of the Lottery.</w:t>
      </w:r>
    </w:p>
    <w:p w14:paraId="26D2A18A" w14:textId="77777777" w:rsidR="008703BF" w:rsidRDefault="000A6B66" w:rsidP="000A6B66">
      <w:pPr>
        <w:pStyle w:val="par1"/>
      </w:pPr>
      <w:r>
        <w:t>B.</w:t>
      </w:r>
      <w:r>
        <w:tab/>
        <w:t>Any Ticket failing one of the Validation requirements listed in Rule 10.6(A) is invalid and the Claimant is ineligible for a Prize, unless the Director authorizes award of a Prize on the grounds that the Ticket can be Validated through another method to confirm its authenticity.</w:t>
      </w:r>
    </w:p>
    <w:p w14:paraId="798BE69F" w14:textId="77777777" w:rsidR="008703BF" w:rsidRDefault="000A6B66" w:rsidP="000A6B66">
      <w:pPr>
        <w:pStyle w:val="par1"/>
      </w:pPr>
      <w:r>
        <w:t>C.</w:t>
      </w:r>
      <w:r>
        <w:tab/>
        <w:t>In the event a Jackpot Ticket is defective at the time of Purchase, the only responsibility or liability of the Lottery or the Retailer shall be the replacement of the defective Jackpot Ticket with another Jackpot Ticket of the same retail value or refund of the Purchase price.</w:t>
      </w:r>
    </w:p>
    <w:p w14:paraId="071B6A82" w14:textId="77777777" w:rsidR="000A6B66" w:rsidRDefault="000A6B66" w:rsidP="002D09E0">
      <w:pPr>
        <w:pStyle w:val="Heading3"/>
      </w:pPr>
      <w:r>
        <w:lastRenderedPageBreak/>
        <w:t>10.7</w:t>
      </w:r>
      <w:r>
        <w:tab/>
        <w:t xml:space="preserve"> Time to Claim an In-state Jackpot Ticket Prize</w:t>
      </w:r>
    </w:p>
    <w:p w14:paraId="41D1C3BC" w14:textId="77777777" w:rsidR="000A6B66" w:rsidRDefault="000A6B66" w:rsidP="0069715F">
      <w:pPr>
        <w:pStyle w:val="upar1"/>
      </w:pPr>
      <w:r>
        <w:t>An In-state Jackpot Game Prize must be claimed no later than one hundred and eighty (180) days after the Drawing for which the Ticket was Purchased. Any Person who fails to claim a Prize during the one hundred and eighty (180) day claim period shall forfeit all rights to the Prize and the amount of the Prize shall remain in the Lottery Fund. Prizes claimed by mail must be documented as received by the Lottery by the one hundred and eightieth (180th) day after the announced end-of-game date.</w:t>
      </w:r>
    </w:p>
    <w:p w14:paraId="274EDA37" w14:textId="77777777" w:rsidR="000A6B66" w:rsidRDefault="000A6B66" w:rsidP="0069715F">
      <w:pPr>
        <w:pStyle w:val="Heading2"/>
      </w:pPr>
      <w:r>
        <w:t xml:space="preserve">RULE 10.A </w:t>
      </w:r>
      <w:r>
        <w:tab/>
        <w:t xml:space="preserve"> “COLORADO LOTTO+” GAME RULES</w:t>
      </w:r>
    </w:p>
    <w:p w14:paraId="17163E6F" w14:textId="77777777" w:rsidR="008703BF" w:rsidRPr="0069715F" w:rsidRDefault="000A6B66" w:rsidP="0069715F">
      <w:pPr>
        <w:pStyle w:val="upar1"/>
        <w:rPr>
          <w:b/>
          <w:bCs/>
        </w:rPr>
      </w:pPr>
      <w:r w:rsidRPr="0069715F">
        <w:rPr>
          <w:b/>
          <w:bCs/>
        </w:rPr>
        <w:t>BASIS AND PURPOSE OF RULE 10.A</w:t>
      </w:r>
    </w:p>
    <w:p w14:paraId="4B65E29E" w14:textId="77777777" w:rsidR="008703BF" w:rsidRDefault="000A6B66" w:rsidP="0069715F">
      <w:pPr>
        <w:pStyle w:val="upar1"/>
      </w:pPr>
      <w:r>
        <w:t>The purpose of Rule 10.A is to provide details, instructions and requirements for the In-state Jackpot Game “Colorado Lotto+, including the “Plus” option which is available as an add-on at additional cost. The statutory basis for Rule 10.A is found in C.R.S. 44-40-109 (1)(a) and (2), 44-40-113 and 44-40-114.</w:t>
      </w:r>
    </w:p>
    <w:p w14:paraId="1EB3AD61" w14:textId="77777777" w:rsidR="008703BF" w:rsidRDefault="000A6B66" w:rsidP="002D09E0">
      <w:pPr>
        <w:pStyle w:val="Heading3"/>
      </w:pPr>
      <w:r>
        <w:t>10.A.1</w:t>
      </w:r>
      <w:r w:rsidR="00B57576">
        <w:tab/>
      </w:r>
      <w:r>
        <w:t>General Provisions</w:t>
      </w:r>
    </w:p>
    <w:p w14:paraId="6E0F1DE1" w14:textId="77777777" w:rsidR="008703BF" w:rsidRDefault="000A6B66" w:rsidP="0069715F">
      <w:pPr>
        <w:pStyle w:val="upar1"/>
      </w:pPr>
      <w:r>
        <w:t>The In-state Jackpot Game to be known as “Colorado Lotto+” including the Plus option shall be conducted pursuant to the following Rules and Regulations and under such further instructions and directives as the and Commission may issue. If a conflict arises between another provision of the Lottery Rules and Regulations and this Rule 10.A, Rule 10.A shall apply.</w:t>
      </w:r>
    </w:p>
    <w:p w14:paraId="54FA310E" w14:textId="77777777" w:rsidR="008703BF" w:rsidRDefault="000A6B66" w:rsidP="002D09E0">
      <w:pPr>
        <w:pStyle w:val="Heading3"/>
      </w:pPr>
      <w:r>
        <w:t>10.A.2</w:t>
      </w:r>
      <w:r w:rsidR="00B57576">
        <w:tab/>
      </w:r>
      <w:r>
        <w:t>Definitions</w:t>
      </w:r>
    </w:p>
    <w:p w14:paraId="1D38CAB8" w14:textId="77777777" w:rsidR="000A6B66" w:rsidRDefault="000A6B66" w:rsidP="0069715F">
      <w:pPr>
        <w:pStyle w:val="upar1"/>
      </w:pPr>
      <w:r>
        <w:t>In addition to the definitions provided in Rule 1.1, the following Definitions apply to this Rule 10.A.:</w:t>
      </w:r>
    </w:p>
    <w:p w14:paraId="26C5A626" w14:textId="7BC802F6" w:rsidR="008703BF" w:rsidRDefault="000A6B66" w:rsidP="000A6B66">
      <w:pPr>
        <w:pStyle w:val="par1"/>
      </w:pPr>
      <w:r>
        <w:t>A.</w:t>
      </w:r>
      <w:r>
        <w:tab/>
        <w:t>“Game Board” means that area of the Play Slip where the grid contains forty (40) squares, numbers one (1) through forty (40).</w:t>
      </w:r>
    </w:p>
    <w:p w14:paraId="0783C737" w14:textId="77777777" w:rsidR="008703BF" w:rsidRDefault="000A6B66" w:rsidP="000A6B66">
      <w:pPr>
        <w:pStyle w:val="par1"/>
      </w:pPr>
      <w:r>
        <w:t>B.</w:t>
      </w:r>
      <w:r>
        <w:tab/>
        <w:t>“Jackpot Prize” means a pari-mutuel Prize that is advertised to be paid with per-winner annuities or as a lump sum cash payment, unless otherwise specified by the Lottery.</w:t>
      </w:r>
    </w:p>
    <w:p w14:paraId="657E406D" w14:textId="77777777" w:rsidR="008703BF" w:rsidRDefault="000A6B66" w:rsidP="000A6B66">
      <w:pPr>
        <w:pStyle w:val="par1"/>
      </w:pPr>
      <w:r>
        <w:t>C.</w:t>
      </w:r>
      <w:r>
        <w:tab/>
        <w:t>“Number” means any Play integer from one (1) through forty (40) inclusive.</w:t>
      </w:r>
    </w:p>
    <w:p w14:paraId="377A7F53" w14:textId="77777777" w:rsidR="008703BF" w:rsidRDefault="000A6B66" w:rsidP="000A6B66">
      <w:pPr>
        <w:pStyle w:val="par1"/>
      </w:pPr>
      <w:r>
        <w:t>D.</w:t>
      </w:r>
      <w:r>
        <w:tab/>
        <w:t>“Play” means the six (6) numbers selected on each Game Board and displayed on the Ticket.</w:t>
      </w:r>
    </w:p>
    <w:p w14:paraId="717351F1" w14:textId="77777777" w:rsidR="008703BF" w:rsidRDefault="000A6B66" w:rsidP="000A6B66">
      <w:pPr>
        <w:pStyle w:val="par1"/>
      </w:pPr>
      <w:r>
        <w:t>E.</w:t>
      </w:r>
      <w:r>
        <w:tab/>
        <w:t>“Roll-over” means the amount from the direct Prize Category contribution from previous Drawing(s) in the Jackpot Prize Category that is carried forward to the Jackpot Prize Category for the next Drawing.</w:t>
      </w:r>
    </w:p>
    <w:p w14:paraId="701B6CA1" w14:textId="77777777" w:rsidR="008703BF" w:rsidRDefault="000A6B66" w:rsidP="002D09E0">
      <w:pPr>
        <w:pStyle w:val="Heading3"/>
      </w:pPr>
      <w:r>
        <w:lastRenderedPageBreak/>
        <w:t>10.A.3</w:t>
      </w:r>
      <w:r w:rsidR="00B57576">
        <w:tab/>
      </w:r>
      <w:r>
        <w:t>Price of “Colorado Lotto+” Ticket</w:t>
      </w:r>
    </w:p>
    <w:p w14:paraId="672353D9" w14:textId="77777777" w:rsidR="008703BF" w:rsidRDefault="000A6B66" w:rsidP="0069715F">
      <w:pPr>
        <w:pStyle w:val="upar1"/>
      </w:pPr>
      <w:r>
        <w:t>The price of each “Colorado Lotto+” Play shall be Two Dollars ($2.00).</w:t>
      </w:r>
    </w:p>
    <w:p w14:paraId="5154934F" w14:textId="77777777" w:rsidR="008703BF" w:rsidRDefault="000A6B66" w:rsidP="002D09E0">
      <w:pPr>
        <w:pStyle w:val="Heading3"/>
      </w:pPr>
      <w:r>
        <w:t>10.A.4</w:t>
      </w:r>
      <w:r w:rsidR="00B57576">
        <w:tab/>
      </w:r>
      <w:r>
        <w:t>Play for “Colorado Lotto+”</w:t>
      </w:r>
    </w:p>
    <w:p w14:paraId="34A4119F" w14:textId="77777777" w:rsidR="008703BF" w:rsidRDefault="000A6B66" w:rsidP="000A6B66">
      <w:pPr>
        <w:pStyle w:val="par1"/>
      </w:pPr>
      <w:r>
        <w:t>A.</w:t>
      </w:r>
      <w:r>
        <w:tab/>
        <w:t>A “Colorado Lotto+” Player must select six (6) numbers per Play; six (6) numbers out of forty (40). A winning Play is achieved only when the following combinations of numbers selected match, in any order, three (3), four (4), five (5), or six (6) of the winning Numbers drawn by the Lottery.</w:t>
      </w:r>
    </w:p>
    <w:p w14:paraId="1544C506" w14:textId="77777777" w:rsidR="008703BF" w:rsidRDefault="000A6B66" w:rsidP="000A6B66">
      <w:pPr>
        <w:pStyle w:val="par1"/>
      </w:pPr>
      <w:r>
        <w:t>B.</w:t>
      </w:r>
      <w:r>
        <w:tab/>
        <w:t>The Player can use Play Slips to make number selections. The Gaming Terminal reads the Play Slip and issues a Ticket with corresponding Play(s). If a Play Slip is not available, the Retailer may enter the selected numbers manually via the keyboard. If offered by the Lottery, a Player may leave all or a portion of his/her Play selections to a random number generator operated by the terminal, commonly referred to as a Quick Pick or partial Quick Pick.</w:t>
      </w:r>
    </w:p>
    <w:p w14:paraId="0A473CDE" w14:textId="77777777" w:rsidR="008703BF" w:rsidRDefault="000A6B66" w:rsidP="000A6B66">
      <w:pPr>
        <w:pStyle w:val="par1"/>
      </w:pPr>
      <w:r>
        <w:t>C.</w:t>
      </w:r>
      <w:r>
        <w:tab/>
        <w:t>Each “Colorado Lotto+” Ticket has a randomly selected multiplier value of 2X, 3X, 4X, or 5X that applies to all non-Jackpot Prizes.</w:t>
      </w:r>
    </w:p>
    <w:p w14:paraId="69F6C146" w14:textId="362C3038" w:rsidR="008703BF" w:rsidRPr="005D0CDB" w:rsidRDefault="00FB1000" w:rsidP="00FB1000">
      <w:pPr>
        <w:pStyle w:val="Heading3"/>
        <w:rPr>
          <w:lang w:val="pt-BR"/>
        </w:rPr>
      </w:pPr>
      <w:r w:rsidRPr="005D0CDB">
        <w:rPr>
          <w:lang w:val="pt-BR"/>
        </w:rPr>
        <w:br w:type="page"/>
      </w:r>
      <w:r w:rsidR="000A6B66" w:rsidRPr="005D0CDB">
        <w:rPr>
          <w:lang w:val="pt-BR"/>
        </w:rPr>
        <w:lastRenderedPageBreak/>
        <w:t>10.A.5</w:t>
      </w:r>
      <w:r w:rsidR="00B57576" w:rsidRPr="005D0CDB">
        <w:rPr>
          <w:lang w:val="pt-BR"/>
        </w:rPr>
        <w:tab/>
      </w:r>
      <w:r w:rsidR="005D0CDB">
        <w:rPr>
          <w:lang w:val="pt-BR"/>
        </w:rPr>
        <w:t xml:space="preserve"> </w:t>
      </w:r>
      <w:proofErr w:type="spellStart"/>
      <w:r w:rsidR="000A6B66" w:rsidRPr="005D0CDB">
        <w:rPr>
          <w:lang w:val="pt-BR"/>
        </w:rPr>
        <w:t>Prizes</w:t>
      </w:r>
      <w:proofErr w:type="spellEnd"/>
      <w:r w:rsidR="000A6B66" w:rsidRPr="005D0CDB">
        <w:rPr>
          <w:lang w:val="pt-BR"/>
        </w:rPr>
        <w:t xml:space="preserve"> For “Colorado </w:t>
      </w:r>
      <w:proofErr w:type="spellStart"/>
      <w:r w:rsidR="000A6B66" w:rsidRPr="005D0CDB">
        <w:rPr>
          <w:lang w:val="pt-BR"/>
        </w:rPr>
        <w:t>Lotto</w:t>
      </w:r>
      <w:proofErr w:type="spellEnd"/>
      <w:r w:rsidR="000A6B66" w:rsidRPr="005D0CDB">
        <w:rPr>
          <w:lang w:val="pt-BR"/>
        </w:rPr>
        <w:t>+”</w:t>
      </w:r>
    </w:p>
    <w:p w14:paraId="3A619636" w14:textId="77777777" w:rsidR="008703BF" w:rsidRDefault="000A6B66" w:rsidP="000A6B66">
      <w:pPr>
        <w:pStyle w:val="par1"/>
      </w:pPr>
      <w:r>
        <w:t>A.</w:t>
      </w:r>
      <w:r>
        <w:tab/>
        <w:t>The Prize shall be determined on a pari-mutuel basis. The Prize money allocated to the Jackpot Prize Category shall be divided equally by the number of Plays matching all six (6) of the winning Numbers. All other Prizes awarded shall be paid as set Prizes with the following odds of winning a Prize.</w:t>
      </w:r>
    </w:p>
    <w:p w14:paraId="4CCC7227" w14:textId="77777777" w:rsidR="00FB1000" w:rsidRDefault="00FB1000" w:rsidP="000A6B66">
      <w:pPr>
        <w:pStyle w:val="par1"/>
      </w:pPr>
    </w:p>
    <w:tbl>
      <w:tblPr>
        <w:tblW w:w="10173" w:type="dxa"/>
        <w:tblInd w:w="-271" w:type="dxa"/>
        <w:tblCellMar>
          <w:top w:w="107" w:type="dxa"/>
          <w:left w:w="106" w:type="dxa"/>
          <w:bottom w:w="6" w:type="dxa"/>
          <w:right w:w="55" w:type="dxa"/>
        </w:tblCellMar>
        <w:tblLook w:val="04A0" w:firstRow="1" w:lastRow="0" w:firstColumn="1" w:lastColumn="0" w:noHBand="0" w:noVBand="1"/>
      </w:tblPr>
      <w:tblGrid>
        <w:gridCol w:w="2015"/>
        <w:gridCol w:w="1508"/>
        <w:gridCol w:w="1508"/>
        <w:gridCol w:w="1508"/>
        <w:gridCol w:w="1508"/>
        <w:gridCol w:w="1508"/>
        <w:gridCol w:w="1229"/>
      </w:tblGrid>
      <w:tr w:rsidR="00FB2F55" w:rsidRPr="00FB2F55" w14:paraId="1064E5BB" w14:textId="77777777" w:rsidTr="00C7412F">
        <w:trPr>
          <w:trHeight w:val="530"/>
          <w:tblHeader/>
        </w:trPr>
        <w:tc>
          <w:tcPr>
            <w:tcW w:w="1796" w:type="dxa"/>
            <w:tcBorders>
              <w:top w:val="single" w:sz="4" w:space="0" w:color="000000"/>
              <w:left w:val="single" w:sz="4" w:space="0" w:color="000000"/>
              <w:bottom w:val="single" w:sz="4" w:space="0" w:color="000000"/>
              <w:right w:val="single" w:sz="4" w:space="0" w:color="000000"/>
            </w:tcBorders>
            <w:vAlign w:val="center"/>
          </w:tcPr>
          <w:p w14:paraId="5A442885" w14:textId="77777777" w:rsidR="00FB2F55" w:rsidRPr="00FB2F55" w:rsidRDefault="00FB2F55" w:rsidP="00C7412F">
            <w:pPr>
              <w:spacing w:line="259" w:lineRule="auto"/>
              <w:jc w:val="center"/>
              <w:rPr>
                <w:rFonts w:cs="Arial"/>
                <w:szCs w:val="24"/>
              </w:rPr>
            </w:pPr>
            <w:r w:rsidRPr="00FB2F55">
              <w:rPr>
                <w:rFonts w:cs="Arial"/>
                <w:szCs w:val="24"/>
              </w:rPr>
              <w:t>WINNING COMBINATIONS</w:t>
            </w:r>
          </w:p>
        </w:tc>
        <w:tc>
          <w:tcPr>
            <w:tcW w:w="1530" w:type="dxa"/>
            <w:tcBorders>
              <w:top w:val="single" w:sz="4" w:space="0" w:color="000000"/>
              <w:left w:val="single" w:sz="4" w:space="0" w:color="000000"/>
              <w:bottom w:val="single" w:sz="4" w:space="0" w:color="000000"/>
              <w:right w:val="single" w:sz="4" w:space="0" w:color="000000"/>
            </w:tcBorders>
            <w:vAlign w:val="center"/>
          </w:tcPr>
          <w:p w14:paraId="03D354CE" w14:textId="77777777" w:rsidR="00FB2F55" w:rsidRPr="00FB2F55" w:rsidRDefault="00FB2F55" w:rsidP="00C7412F">
            <w:pPr>
              <w:spacing w:line="259" w:lineRule="auto"/>
              <w:jc w:val="center"/>
              <w:rPr>
                <w:rFonts w:cs="Arial"/>
                <w:szCs w:val="24"/>
              </w:rPr>
            </w:pPr>
            <w:r w:rsidRPr="00FB2F55">
              <w:rPr>
                <w:rFonts w:cs="Arial"/>
                <w:szCs w:val="24"/>
              </w:rPr>
              <w:t>BASE PRIZE CATEGORY</w:t>
            </w:r>
          </w:p>
        </w:tc>
        <w:tc>
          <w:tcPr>
            <w:tcW w:w="1446" w:type="dxa"/>
            <w:tcBorders>
              <w:top w:val="single" w:sz="4" w:space="0" w:color="000000"/>
              <w:left w:val="single" w:sz="4" w:space="0" w:color="000000"/>
              <w:bottom w:val="single" w:sz="4" w:space="0" w:color="000000"/>
              <w:right w:val="single" w:sz="4" w:space="0" w:color="000000"/>
            </w:tcBorders>
            <w:vAlign w:val="center"/>
          </w:tcPr>
          <w:p w14:paraId="5D69182F" w14:textId="77777777" w:rsidR="00FB2F55" w:rsidRPr="00FB2F55" w:rsidRDefault="00FB2F55" w:rsidP="00C7412F">
            <w:pPr>
              <w:spacing w:line="259" w:lineRule="auto"/>
              <w:jc w:val="center"/>
              <w:rPr>
                <w:rFonts w:cs="Arial"/>
                <w:szCs w:val="24"/>
              </w:rPr>
            </w:pPr>
            <w:r w:rsidRPr="00FB2F55">
              <w:rPr>
                <w:rFonts w:cs="Arial"/>
                <w:szCs w:val="24"/>
              </w:rPr>
              <w:t>2X PRIZE CATEGORY</w:t>
            </w:r>
          </w:p>
        </w:tc>
        <w:tc>
          <w:tcPr>
            <w:tcW w:w="1351" w:type="dxa"/>
            <w:tcBorders>
              <w:top w:val="single" w:sz="4" w:space="0" w:color="000000"/>
              <w:left w:val="single" w:sz="4" w:space="0" w:color="000000"/>
              <w:bottom w:val="single" w:sz="4" w:space="0" w:color="000000"/>
              <w:right w:val="single" w:sz="4" w:space="0" w:color="000000"/>
            </w:tcBorders>
            <w:vAlign w:val="center"/>
          </w:tcPr>
          <w:p w14:paraId="23D1A981" w14:textId="77777777" w:rsidR="00FB2F55" w:rsidRPr="00FB2F55" w:rsidRDefault="00FB2F55" w:rsidP="00C7412F">
            <w:pPr>
              <w:spacing w:line="259" w:lineRule="auto"/>
              <w:jc w:val="center"/>
              <w:rPr>
                <w:rFonts w:cs="Arial"/>
                <w:szCs w:val="24"/>
              </w:rPr>
            </w:pPr>
            <w:r w:rsidRPr="00FB2F55">
              <w:rPr>
                <w:rFonts w:cs="Arial"/>
                <w:szCs w:val="24"/>
              </w:rPr>
              <w:t>3X PRIZE CATEGORY</w:t>
            </w:r>
          </w:p>
        </w:tc>
        <w:tc>
          <w:tcPr>
            <w:tcW w:w="1349" w:type="dxa"/>
            <w:tcBorders>
              <w:top w:val="single" w:sz="4" w:space="0" w:color="000000"/>
              <w:left w:val="single" w:sz="4" w:space="0" w:color="000000"/>
              <w:bottom w:val="single" w:sz="4" w:space="0" w:color="000000"/>
              <w:right w:val="single" w:sz="4" w:space="0" w:color="000000"/>
            </w:tcBorders>
            <w:vAlign w:val="center"/>
          </w:tcPr>
          <w:p w14:paraId="3D6078F4" w14:textId="77777777" w:rsidR="00FB2F55" w:rsidRPr="00FB2F55" w:rsidRDefault="00FB2F55" w:rsidP="00C7412F">
            <w:pPr>
              <w:spacing w:line="259" w:lineRule="auto"/>
              <w:jc w:val="center"/>
              <w:rPr>
                <w:rFonts w:cs="Arial"/>
                <w:szCs w:val="24"/>
              </w:rPr>
            </w:pPr>
            <w:r w:rsidRPr="00FB2F55">
              <w:rPr>
                <w:rFonts w:cs="Arial"/>
                <w:szCs w:val="24"/>
              </w:rPr>
              <w:t>4X PRIZE CATEGORY</w:t>
            </w:r>
          </w:p>
        </w:tc>
        <w:tc>
          <w:tcPr>
            <w:tcW w:w="1352" w:type="dxa"/>
            <w:tcBorders>
              <w:top w:val="single" w:sz="4" w:space="0" w:color="000000"/>
              <w:left w:val="single" w:sz="4" w:space="0" w:color="000000"/>
              <w:bottom w:val="single" w:sz="4" w:space="0" w:color="000000"/>
              <w:right w:val="single" w:sz="4" w:space="0" w:color="000000"/>
            </w:tcBorders>
            <w:vAlign w:val="center"/>
          </w:tcPr>
          <w:p w14:paraId="390D003C" w14:textId="77777777" w:rsidR="00FB2F55" w:rsidRPr="00FB2F55" w:rsidRDefault="00FB2F55" w:rsidP="00C7412F">
            <w:pPr>
              <w:spacing w:line="259" w:lineRule="auto"/>
              <w:jc w:val="center"/>
              <w:rPr>
                <w:rFonts w:cs="Arial"/>
                <w:szCs w:val="24"/>
              </w:rPr>
            </w:pPr>
            <w:r w:rsidRPr="00FB2F55">
              <w:rPr>
                <w:rFonts w:cs="Arial"/>
                <w:szCs w:val="24"/>
              </w:rPr>
              <w:t>5X PRIZE CATEGORY</w:t>
            </w:r>
          </w:p>
        </w:tc>
        <w:tc>
          <w:tcPr>
            <w:tcW w:w="1349" w:type="dxa"/>
            <w:tcBorders>
              <w:top w:val="single" w:sz="4" w:space="0" w:color="000000"/>
              <w:left w:val="single" w:sz="4" w:space="0" w:color="000000"/>
              <w:bottom w:val="single" w:sz="4" w:space="0" w:color="000000"/>
              <w:right w:val="single" w:sz="4" w:space="0" w:color="000000"/>
            </w:tcBorders>
            <w:vAlign w:val="center"/>
          </w:tcPr>
          <w:p w14:paraId="42CEBE3C" w14:textId="77777777" w:rsidR="00FB2F55" w:rsidRPr="00FB2F55" w:rsidRDefault="00FB2F55" w:rsidP="00C7412F">
            <w:pPr>
              <w:spacing w:line="259" w:lineRule="auto"/>
              <w:jc w:val="center"/>
              <w:rPr>
                <w:rFonts w:cs="Arial"/>
                <w:szCs w:val="24"/>
              </w:rPr>
            </w:pPr>
            <w:r w:rsidRPr="00FB2F55">
              <w:rPr>
                <w:rFonts w:cs="Arial"/>
                <w:szCs w:val="24"/>
              </w:rPr>
              <w:t>ODDS OF WINNING</w:t>
            </w:r>
          </w:p>
        </w:tc>
      </w:tr>
      <w:tr w:rsidR="00FB2F55" w:rsidRPr="00FB2F55" w14:paraId="6A57A219" w14:textId="77777777" w:rsidTr="00C7412F">
        <w:trPr>
          <w:trHeight w:val="612"/>
        </w:trPr>
        <w:tc>
          <w:tcPr>
            <w:tcW w:w="1796" w:type="dxa"/>
            <w:tcBorders>
              <w:top w:val="single" w:sz="4" w:space="0" w:color="000000"/>
              <w:left w:val="single" w:sz="4" w:space="0" w:color="000000"/>
              <w:bottom w:val="single" w:sz="4" w:space="0" w:color="000000"/>
              <w:right w:val="single" w:sz="4" w:space="0" w:color="000000"/>
            </w:tcBorders>
            <w:vAlign w:val="center"/>
          </w:tcPr>
          <w:p w14:paraId="09CDF9EC" w14:textId="77777777" w:rsidR="00FB2F55" w:rsidRPr="00FB2F55" w:rsidRDefault="00FB2F55" w:rsidP="00C7412F">
            <w:pPr>
              <w:spacing w:before="60"/>
              <w:jc w:val="center"/>
              <w:rPr>
                <w:rFonts w:cs="Arial"/>
                <w:szCs w:val="24"/>
              </w:rPr>
            </w:pPr>
            <w:r w:rsidRPr="00FB2F55">
              <w:rPr>
                <w:rFonts w:cs="Arial"/>
                <w:szCs w:val="24"/>
              </w:rPr>
              <w:t>All six (6) numbers in a Play</w:t>
            </w:r>
          </w:p>
        </w:tc>
        <w:tc>
          <w:tcPr>
            <w:tcW w:w="1530" w:type="dxa"/>
            <w:tcBorders>
              <w:top w:val="single" w:sz="4" w:space="0" w:color="000000"/>
              <w:left w:val="single" w:sz="4" w:space="0" w:color="000000"/>
              <w:bottom w:val="single" w:sz="4" w:space="0" w:color="000000"/>
              <w:right w:val="single" w:sz="4" w:space="0" w:color="000000"/>
            </w:tcBorders>
            <w:vAlign w:val="center"/>
          </w:tcPr>
          <w:p w14:paraId="3DF9950C" w14:textId="77777777" w:rsidR="00FB2F55" w:rsidRPr="00FB2F55" w:rsidRDefault="00FB2F55" w:rsidP="00C7412F">
            <w:pPr>
              <w:spacing w:before="60"/>
              <w:jc w:val="center"/>
              <w:rPr>
                <w:rFonts w:cs="Arial"/>
                <w:szCs w:val="24"/>
              </w:rPr>
            </w:pPr>
            <w:r w:rsidRPr="00FB2F55">
              <w:rPr>
                <w:rFonts w:cs="Arial"/>
                <w:szCs w:val="24"/>
              </w:rPr>
              <w:t>Jackpot</w:t>
            </w:r>
          </w:p>
        </w:tc>
        <w:tc>
          <w:tcPr>
            <w:tcW w:w="1446" w:type="dxa"/>
            <w:tcBorders>
              <w:top w:val="single" w:sz="4" w:space="0" w:color="000000"/>
              <w:left w:val="single" w:sz="4" w:space="0" w:color="000000"/>
              <w:bottom w:val="single" w:sz="4" w:space="0" w:color="000000"/>
              <w:right w:val="single" w:sz="4" w:space="0" w:color="000000"/>
            </w:tcBorders>
            <w:vAlign w:val="center"/>
          </w:tcPr>
          <w:p w14:paraId="2AD7BDAF" w14:textId="77777777" w:rsidR="00FB2F55" w:rsidRPr="00FB2F55" w:rsidRDefault="00FB2F55" w:rsidP="00C7412F">
            <w:pPr>
              <w:spacing w:before="60"/>
              <w:jc w:val="center"/>
              <w:rPr>
                <w:rFonts w:cs="Arial"/>
                <w:szCs w:val="24"/>
              </w:rPr>
            </w:pPr>
            <w:r w:rsidRPr="00FB2F55">
              <w:rPr>
                <w:rFonts w:cs="Arial"/>
                <w:szCs w:val="24"/>
              </w:rPr>
              <w:t>N/A</w:t>
            </w:r>
          </w:p>
        </w:tc>
        <w:tc>
          <w:tcPr>
            <w:tcW w:w="1351" w:type="dxa"/>
            <w:tcBorders>
              <w:top w:val="single" w:sz="4" w:space="0" w:color="000000"/>
              <w:left w:val="single" w:sz="4" w:space="0" w:color="000000"/>
              <w:bottom w:val="single" w:sz="4" w:space="0" w:color="000000"/>
              <w:right w:val="single" w:sz="4" w:space="0" w:color="000000"/>
            </w:tcBorders>
            <w:vAlign w:val="center"/>
          </w:tcPr>
          <w:p w14:paraId="3194B1A0" w14:textId="77777777" w:rsidR="00FB2F55" w:rsidRPr="00FB2F55" w:rsidRDefault="00FB2F55" w:rsidP="00C7412F">
            <w:pPr>
              <w:spacing w:before="60"/>
              <w:jc w:val="center"/>
              <w:rPr>
                <w:rFonts w:cs="Arial"/>
                <w:szCs w:val="24"/>
              </w:rPr>
            </w:pPr>
            <w:r w:rsidRPr="00FB2F55">
              <w:rPr>
                <w:rFonts w:cs="Arial"/>
                <w:szCs w:val="24"/>
              </w:rPr>
              <w:t>N/A</w:t>
            </w:r>
          </w:p>
        </w:tc>
        <w:tc>
          <w:tcPr>
            <w:tcW w:w="1349" w:type="dxa"/>
            <w:tcBorders>
              <w:top w:val="single" w:sz="4" w:space="0" w:color="000000"/>
              <w:left w:val="single" w:sz="4" w:space="0" w:color="000000"/>
              <w:bottom w:val="single" w:sz="4" w:space="0" w:color="000000"/>
              <w:right w:val="single" w:sz="4" w:space="0" w:color="000000"/>
            </w:tcBorders>
            <w:vAlign w:val="center"/>
          </w:tcPr>
          <w:p w14:paraId="306F12CE" w14:textId="77777777" w:rsidR="00FB2F55" w:rsidRPr="00FB2F55" w:rsidRDefault="00FB2F55" w:rsidP="00C7412F">
            <w:pPr>
              <w:spacing w:before="60"/>
              <w:jc w:val="center"/>
              <w:rPr>
                <w:rFonts w:cs="Arial"/>
                <w:szCs w:val="24"/>
              </w:rPr>
            </w:pPr>
            <w:r w:rsidRPr="00FB2F55">
              <w:rPr>
                <w:rFonts w:cs="Arial"/>
                <w:szCs w:val="24"/>
              </w:rPr>
              <w:t>N/A</w:t>
            </w:r>
          </w:p>
        </w:tc>
        <w:tc>
          <w:tcPr>
            <w:tcW w:w="1352" w:type="dxa"/>
            <w:tcBorders>
              <w:top w:val="single" w:sz="4" w:space="0" w:color="000000"/>
              <w:left w:val="single" w:sz="4" w:space="0" w:color="000000"/>
              <w:bottom w:val="single" w:sz="4" w:space="0" w:color="000000"/>
              <w:right w:val="single" w:sz="4" w:space="0" w:color="000000"/>
            </w:tcBorders>
            <w:vAlign w:val="center"/>
          </w:tcPr>
          <w:p w14:paraId="30312DD9" w14:textId="77777777" w:rsidR="00FB2F55" w:rsidRPr="00FB2F55" w:rsidRDefault="00FB2F55" w:rsidP="00C7412F">
            <w:pPr>
              <w:spacing w:before="60"/>
              <w:jc w:val="center"/>
              <w:rPr>
                <w:rFonts w:cs="Arial"/>
                <w:szCs w:val="24"/>
              </w:rPr>
            </w:pPr>
            <w:r w:rsidRPr="00FB2F55">
              <w:rPr>
                <w:rFonts w:cs="Arial"/>
                <w:szCs w:val="24"/>
              </w:rPr>
              <w:t>N/A</w:t>
            </w:r>
          </w:p>
        </w:tc>
        <w:tc>
          <w:tcPr>
            <w:tcW w:w="1349" w:type="dxa"/>
            <w:tcBorders>
              <w:top w:val="single" w:sz="4" w:space="0" w:color="000000"/>
              <w:left w:val="single" w:sz="4" w:space="0" w:color="000000"/>
              <w:bottom w:val="single" w:sz="4" w:space="0" w:color="000000"/>
              <w:right w:val="single" w:sz="4" w:space="0" w:color="000000"/>
            </w:tcBorders>
            <w:vAlign w:val="center"/>
          </w:tcPr>
          <w:p w14:paraId="69B89C78" w14:textId="77777777" w:rsidR="00FB2F55" w:rsidRPr="00FB2F55" w:rsidRDefault="00FB2F55" w:rsidP="00C7412F">
            <w:pPr>
              <w:spacing w:before="60"/>
              <w:jc w:val="center"/>
              <w:rPr>
                <w:rFonts w:cs="Arial"/>
                <w:szCs w:val="24"/>
              </w:rPr>
            </w:pPr>
            <w:r w:rsidRPr="00FB2F55">
              <w:rPr>
                <w:rFonts w:cs="Arial"/>
                <w:szCs w:val="24"/>
              </w:rPr>
              <w:t>1 in 3,838,380</w:t>
            </w:r>
          </w:p>
        </w:tc>
      </w:tr>
      <w:tr w:rsidR="00FB2F55" w:rsidRPr="00FB2F55" w14:paraId="13173317" w14:textId="77777777" w:rsidTr="00C7412F">
        <w:trPr>
          <w:trHeight w:val="638"/>
        </w:trPr>
        <w:tc>
          <w:tcPr>
            <w:tcW w:w="1796" w:type="dxa"/>
            <w:tcBorders>
              <w:top w:val="single" w:sz="4" w:space="0" w:color="000000"/>
              <w:left w:val="single" w:sz="4" w:space="0" w:color="000000"/>
              <w:bottom w:val="single" w:sz="4" w:space="0" w:color="000000"/>
              <w:right w:val="single" w:sz="4" w:space="0" w:color="000000"/>
            </w:tcBorders>
            <w:vAlign w:val="center"/>
          </w:tcPr>
          <w:p w14:paraId="3EF2989C" w14:textId="77777777" w:rsidR="00FB2F55" w:rsidRPr="00FB2F55" w:rsidRDefault="00FB2F55" w:rsidP="00C7412F">
            <w:pPr>
              <w:spacing w:before="60"/>
              <w:jc w:val="center"/>
              <w:rPr>
                <w:rFonts w:cs="Arial"/>
                <w:szCs w:val="24"/>
              </w:rPr>
            </w:pPr>
            <w:r w:rsidRPr="00FB2F55">
              <w:rPr>
                <w:rFonts w:cs="Arial"/>
                <w:szCs w:val="24"/>
              </w:rPr>
              <w:t>Any five (5) numbers in a Play</w:t>
            </w:r>
          </w:p>
        </w:tc>
        <w:tc>
          <w:tcPr>
            <w:tcW w:w="1530" w:type="dxa"/>
            <w:tcBorders>
              <w:top w:val="single" w:sz="4" w:space="0" w:color="000000"/>
              <w:left w:val="single" w:sz="4" w:space="0" w:color="000000"/>
              <w:bottom w:val="single" w:sz="4" w:space="0" w:color="000000"/>
              <w:right w:val="single" w:sz="4" w:space="0" w:color="000000"/>
            </w:tcBorders>
            <w:vAlign w:val="center"/>
          </w:tcPr>
          <w:p w14:paraId="7BD5785A" w14:textId="77777777" w:rsidR="00FB2F55" w:rsidRPr="00FB2F55" w:rsidRDefault="00FB2F55" w:rsidP="00C7412F">
            <w:pPr>
              <w:spacing w:before="60"/>
              <w:jc w:val="center"/>
              <w:rPr>
                <w:rFonts w:cs="Arial"/>
                <w:szCs w:val="24"/>
              </w:rPr>
            </w:pPr>
            <w:r w:rsidRPr="00FB2F55">
              <w:rPr>
                <w:rFonts w:cs="Arial"/>
                <w:szCs w:val="24"/>
              </w:rPr>
              <w:t>$250</w:t>
            </w:r>
          </w:p>
        </w:tc>
        <w:tc>
          <w:tcPr>
            <w:tcW w:w="1446" w:type="dxa"/>
            <w:tcBorders>
              <w:top w:val="single" w:sz="4" w:space="0" w:color="000000"/>
              <w:left w:val="single" w:sz="4" w:space="0" w:color="000000"/>
              <w:bottom w:val="single" w:sz="4" w:space="0" w:color="000000"/>
              <w:right w:val="single" w:sz="4" w:space="0" w:color="000000"/>
            </w:tcBorders>
            <w:vAlign w:val="center"/>
          </w:tcPr>
          <w:p w14:paraId="4777132D" w14:textId="77777777" w:rsidR="00FB2F55" w:rsidRPr="00FB2F55" w:rsidRDefault="00FB2F55" w:rsidP="00C7412F">
            <w:pPr>
              <w:spacing w:before="60"/>
              <w:jc w:val="center"/>
              <w:rPr>
                <w:rFonts w:cs="Arial"/>
                <w:szCs w:val="24"/>
              </w:rPr>
            </w:pPr>
            <w:r w:rsidRPr="00FB2F55">
              <w:rPr>
                <w:rFonts w:cs="Arial"/>
                <w:szCs w:val="24"/>
              </w:rPr>
              <w:t>$500</w:t>
            </w:r>
          </w:p>
        </w:tc>
        <w:tc>
          <w:tcPr>
            <w:tcW w:w="1351" w:type="dxa"/>
            <w:tcBorders>
              <w:top w:val="single" w:sz="4" w:space="0" w:color="000000"/>
              <w:left w:val="single" w:sz="4" w:space="0" w:color="000000"/>
              <w:bottom w:val="single" w:sz="4" w:space="0" w:color="000000"/>
              <w:right w:val="single" w:sz="4" w:space="0" w:color="000000"/>
            </w:tcBorders>
            <w:vAlign w:val="center"/>
          </w:tcPr>
          <w:p w14:paraId="3E277034" w14:textId="77777777" w:rsidR="00FB2F55" w:rsidRPr="00FB2F55" w:rsidRDefault="00FB2F55" w:rsidP="00C7412F">
            <w:pPr>
              <w:spacing w:before="60"/>
              <w:jc w:val="center"/>
              <w:rPr>
                <w:rFonts w:cs="Arial"/>
                <w:szCs w:val="24"/>
              </w:rPr>
            </w:pPr>
            <w:r w:rsidRPr="00FB2F55">
              <w:rPr>
                <w:rFonts w:cs="Arial"/>
                <w:szCs w:val="24"/>
              </w:rPr>
              <w:t>$750</w:t>
            </w:r>
          </w:p>
        </w:tc>
        <w:tc>
          <w:tcPr>
            <w:tcW w:w="1349" w:type="dxa"/>
            <w:tcBorders>
              <w:top w:val="single" w:sz="4" w:space="0" w:color="000000"/>
              <w:left w:val="single" w:sz="4" w:space="0" w:color="000000"/>
              <w:bottom w:val="single" w:sz="4" w:space="0" w:color="000000"/>
              <w:right w:val="single" w:sz="4" w:space="0" w:color="000000"/>
            </w:tcBorders>
            <w:vAlign w:val="center"/>
          </w:tcPr>
          <w:p w14:paraId="0A083FFA" w14:textId="77777777" w:rsidR="00FB2F55" w:rsidRPr="00FB2F55" w:rsidRDefault="00FB2F55" w:rsidP="00C7412F">
            <w:pPr>
              <w:spacing w:before="60"/>
              <w:jc w:val="center"/>
              <w:rPr>
                <w:rFonts w:cs="Arial"/>
                <w:szCs w:val="24"/>
              </w:rPr>
            </w:pPr>
            <w:r w:rsidRPr="00FB2F55">
              <w:rPr>
                <w:rFonts w:cs="Arial"/>
                <w:szCs w:val="24"/>
              </w:rPr>
              <w:t>$1,000</w:t>
            </w:r>
          </w:p>
        </w:tc>
        <w:tc>
          <w:tcPr>
            <w:tcW w:w="1352" w:type="dxa"/>
            <w:tcBorders>
              <w:top w:val="single" w:sz="4" w:space="0" w:color="000000"/>
              <w:left w:val="single" w:sz="4" w:space="0" w:color="000000"/>
              <w:bottom w:val="single" w:sz="4" w:space="0" w:color="000000"/>
              <w:right w:val="single" w:sz="4" w:space="0" w:color="000000"/>
            </w:tcBorders>
            <w:vAlign w:val="center"/>
          </w:tcPr>
          <w:p w14:paraId="798B1F6D" w14:textId="77777777" w:rsidR="00FB2F55" w:rsidRPr="00FB2F55" w:rsidRDefault="00FB2F55" w:rsidP="00C7412F">
            <w:pPr>
              <w:spacing w:before="60"/>
              <w:jc w:val="center"/>
              <w:rPr>
                <w:rFonts w:cs="Arial"/>
                <w:szCs w:val="24"/>
              </w:rPr>
            </w:pPr>
            <w:r w:rsidRPr="00FB2F55">
              <w:rPr>
                <w:rFonts w:cs="Arial"/>
                <w:szCs w:val="24"/>
              </w:rPr>
              <w:t>$1,250</w:t>
            </w:r>
          </w:p>
        </w:tc>
        <w:tc>
          <w:tcPr>
            <w:tcW w:w="1349" w:type="dxa"/>
            <w:tcBorders>
              <w:top w:val="single" w:sz="4" w:space="0" w:color="000000"/>
              <w:left w:val="single" w:sz="4" w:space="0" w:color="000000"/>
              <w:bottom w:val="single" w:sz="4" w:space="0" w:color="000000"/>
              <w:right w:val="single" w:sz="4" w:space="0" w:color="000000"/>
            </w:tcBorders>
            <w:vAlign w:val="center"/>
          </w:tcPr>
          <w:p w14:paraId="69418EFB" w14:textId="77777777" w:rsidR="00FB2F55" w:rsidRPr="00FB2F55" w:rsidRDefault="00FB2F55" w:rsidP="00C7412F">
            <w:pPr>
              <w:spacing w:before="60"/>
              <w:jc w:val="center"/>
              <w:rPr>
                <w:rFonts w:cs="Arial"/>
                <w:szCs w:val="24"/>
              </w:rPr>
            </w:pPr>
            <w:r w:rsidRPr="00FB2F55">
              <w:rPr>
                <w:rFonts w:cs="Arial"/>
                <w:szCs w:val="24"/>
              </w:rPr>
              <w:t>1 in 18,816</w:t>
            </w:r>
          </w:p>
        </w:tc>
      </w:tr>
      <w:tr w:rsidR="00FB2F55" w:rsidRPr="00FB2F55" w14:paraId="3CFA184C" w14:textId="77777777" w:rsidTr="00C7412F">
        <w:trPr>
          <w:trHeight w:val="631"/>
        </w:trPr>
        <w:tc>
          <w:tcPr>
            <w:tcW w:w="1796" w:type="dxa"/>
            <w:tcBorders>
              <w:top w:val="single" w:sz="4" w:space="0" w:color="000000"/>
              <w:left w:val="single" w:sz="4" w:space="0" w:color="000000"/>
              <w:bottom w:val="single" w:sz="4" w:space="0" w:color="000000"/>
              <w:right w:val="single" w:sz="4" w:space="0" w:color="000000"/>
            </w:tcBorders>
            <w:vAlign w:val="center"/>
          </w:tcPr>
          <w:p w14:paraId="7C0FAF27" w14:textId="77777777" w:rsidR="00FB2F55" w:rsidRPr="00FB2F55" w:rsidRDefault="00FB2F55" w:rsidP="00C7412F">
            <w:pPr>
              <w:spacing w:before="60"/>
              <w:jc w:val="center"/>
              <w:rPr>
                <w:rFonts w:cs="Arial"/>
                <w:szCs w:val="24"/>
              </w:rPr>
            </w:pPr>
            <w:r w:rsidRPr="00FB2F55">
              <w:rPr>
                <w:rFonts w:cs="Arial"/>
                <w:szCs w:val="24"/>
              </w:rPr>
              <w:t>Any four (4) numbers in a Play</w:t>
            </w:r>
          </w:p>
        </w:tc>
        <w:tc>
          <w:tcPr>
            <w:tcW w:w="1530" w:type="dxa"/>
            <w:tcBorders>
              <w:top w:val="single" w:sz="4" w:space="0" w:color="000000"/>
              <w:left w:val="single" w:sz="4" w:space="0" w:color="000000"/>
              <w:bottom w:val="single" w:sz="4" w:space="0" w:color="000000"/>
              <w:right w:val="single" w:sz="4" w:space="0" w:color="000000"/>
            </w:tcBorders>
            <w:vAlign w:val="center"/>
          </w:tcPr>
          <w:p w14:paraId="00BF550C" w14:textId="77777777" w:rsidR="00FB2F55" w:rsidRPr="00FB2F55" w:rsidRDefault="00FB2F55" w:rsidP="00C7412F">
            <w:pPr>
              <w:spacing w:before="60"/>
              <w:jc w:val="center"/>
              <w:rPr>
                <w:rFonts w:cs="Arial"/>
                <w:szCs w:val="24"/>
              </w:rPr>
            </w:pPr>
            <w:r w:rsidRPr="00FB2F55">
              <w:rPr>
                <w:rFonts w:cs="Arial"/>
                <w:szCs w:val="24"/>
              </w:rPr>
              <w:t>$25</w:t>
            </w:r>
          </w:p>
        </w:tc>
        <w:tc>
          <w:tcPr>
            <w:tcW w:w="1446" w:type="dxa"/>
            <w:tcBorders>
              <w:top w:val="single" w:sz="4" w:space="0" w:color="000000"/>
              <w:left w:val="single" w:sz="4" w:space="0" w:color="000000"/>
              <w:bottom w:val="single" w:sz="4" w:space="0" w:color="000000"/>
              <w:right w:val="single" w:sz="4" w:space="0" w:color="000000"/>
            </w:tcBorders>
            <w:vAlign w:val="center"/>
          </w:tcPr>
          <w:p w14:paraId="472E53CC" w14:textId="77777777" w:rsidR="00FB2F55" w:rsidRPr="00FB2F55" w:rsidRDefault="00FB2F55" w:rsidP="00C7412F">
            <w:pPr>
              <w:spacing w:before="60"/>
              <w:jc w:val="center"/>
              <w:rPr>
                <w:rFonts w:cs="Arial"/>
                <w:szCs w:val="24"/>
              </w:rPr>
            </w:pPr>
            <w:r w:rsidRPr="00FB2F55">
              <w:rPr>
                <w:rFonts w:cs="Arial"/>
                <w:szCs w:val="24"/>
              </w:rPr>
              <w:t>$50</w:t>
            </w:r>
          </w:p>
        </w:tc>
        <w:tc>
          <w:tcPr>
            <w:tcW w:w="1351" w:type="dxa"/>
            <w:tcBorders>
              <w:top w:val="single" w:sz="4" w:space="0" w:color="000000"/>
              <w:left w:val="single" w:sz="4" w:space="0" w:color="000000"/>
              <w:bottom w:val="single" w:sz="4" w:space="0" w:color="000000"/>
              <w:right w:val="single" w:sz="4" w:space="0" w:color="000000"/>
            </w:tcBorders>
            <w:vAlign w:val="center"/>
          </w:tcPr>
          <w:p w14:paraId="575199EB" w14:textId="77777777" w:rsidR="00FB2F55" w:rsidRPr="00FB2F55" w:rsidRDefault="00FB2F55" w:rsidP="00C7412F">
            <w:pPr>
              <w:spacing w:before="60"/>
              <w:jc w:val="center"/>
              <w:rPr>
                <w:rFonts w:cs="Arial"/>
                <w:szCs w:val="24"/>
              </w:rPr>
            </w:pPr>
            <w:r w:rsidRPr="00FB2F55">
              <w:rPr>
                <w:rFonts w:cs="Arial"/>
                <w:szCs w:val="24"/>
              </w:rPr>
              <w:t>$75</w:t>
            </w:r>
          </w:p>
        </w:tc>
        <w:tc>
          <w:tcPr>
            <w:tcW w:w="1349" w:type="dxa"/>
            <w:tcBorders>
              <w:top w:val="single" w:sz="4" w:space="0" w:color="000000"/>
              <w:left w:val="single" w:sz="4" w:space="0" w:color="000000"/>
              <w:bottom w:val="single" w:sz="4" w:space="0" w:color="000000"/>
              <w:right w:val="single" w:sz="4" w:space="0" w:color="000000"/>
            </w:tcBorders>
            <w:vAlign w:val="center"/>
          </w:tcPr>
          <w:p w14:paraId="708AA562" w14:textId="77777777" w:rsidR="00FB2F55" w:rsidRPr="00FB2F55" w:rsidRDefault="00FB2F55" w:rsidP="00C7412F">
            <w:pPr>
              <w:spacing w:before="60"/>
              <w:jc w:val="center"/>
              <w:rPr>
                <w:rFonts w:cs="Arial"/>
                <w:szCs w:val="24"/>
              </w:rPr>
            </w:pPr>
            <w:r w:rsidRPr="00FB2F55">
              <w:rPr>
                <w:rFonts w:cs="Arial"/>
                <w:szCs w:val="24"/>
              </w:rPr>
              <w:t>$100</w:t>
            </w:r>
          </w:p>
        </w:tc>
        <w:tc>
          <w:tcPr>
            <w:tcW w:w="1352" w:type="dxa"/>
            <w:tcBorders>
              <w:top w:val="single" w:sz="4" w:space="0" w:color="000000"/>
              <w:left w:val="single" w:sz="4" w:space="0" w:color="000000"/>
              <w:bottom w:val="single" w:sz="4" w:space="0" w:color="000000"/>
              <w:right w:val="single" w:sz="4" w:space="0" w:color="000000"/>
            </w:tcBorders>
            <w:vAlign w:val="center"/>
          </w:tcPr>
          <w:p w14:paraId="11F798B7" w14:textId="77777777" w:rsidR="00FB2F55" w:rsidRPr="00FB2F55" w:rsidRDefault="00FB2F55" w:rsidP="00C7412F">
            <w:pPr>
              <w:spacing w:before="60"/>
              <w:jc w:val="center"/>
              <w:rPr>
                <w:rFonts w:cs="Arial"/>
                <w:szCs w:val="24"/>
              </w:rPr>
            </w:pPr>
            <w:r w:rsidRPr="00FB2F55">
              <w:rPr>
                <w:rFonts w:cs="Arial"/>
                <w:szCs w:val="24"/>
              </w:rPr>
              <w:t>$125</w:t>
            </w:r>
          </w:p>
        </w:tc>
        <w:tc>
          <w:tcPr>
            <w:tcW w:w="1349" w:type="dxa"/>
            <w:tcBorders>
              <w:top w:val="single" w:sz="4" w:space="0" w:color="000000"/>
              <w:left w:val="single" w:sz="4" w:space="0" w:color="000000"/>
              <w:bottom w:val="single" w:sz="4" w:space="0" w:color="000000"/>
              <w:right w:val="single" w:sz="4" w:space="0" w:color="000000"/>
            </w:tcBorders>
            <w:vAlign w:val="center"/>
          </w:tcPr>
          <w:p w14:paraId="62AA5E8C" w14:textId="77777777" w:rsidR="00FB2F55" w:rsidRPr="00FB2F55" w:rsidRDefault="00FB2F55" w:rsidP="00C7412F">
            <w:pPr>
              <w:spacing w:before="60"/>
              <w:jc w:val="center"/>
              <w:rPr>
                <w:rFonts w:cs="Arial"/>
                <w:szCs w:val="24"/>
              </w:rPr>
            </w:pPr>
            <w:r w:rsidRPr="00FB2F55">
              <w:rPr>
                <w:rFonts w:cs="Arial"/>
                <w:szCs w:val="24"/>
              </w:rPr>
              <w:t>1 in 456</w:t>
            </w:r>
          </w:p>
        </w:tc>
      </w:tr>
      <w:tr w:rsidR="00FB2F55" w:rsidRPr="00FB2F55" w14:paraId="294CF088" w14:textId="77777777" w:rsidTr="00C7412F">
        <w:trPr>
          <w:trHeight w:val="629"/>
        </w:trPr>
        <w:tc>
          <w:tcPr>
            <w:tcW w:w="1796" w:type="dxa"/>
            <w:tcBorders>
              <w:top w:val="single" w:sz="4" w:space="0" w:color="000000"/>
              <w:left w:val="single" w:sz="4" w:space="0" w:color="000000"/>
              <w:bottom w:val="single" w:sz="4" w:space="0" w:color="000000"/>
              <w:right w:val="single" w:sz="4" w:space="0" w:color="000000"/>
            </w:tcBorders>
            <w:vAlign w:val="center"/>
          </w:tcPr>
          <w:p w14:paraId="6182E39D" w14:textId="77777777" w:rsidR="00FB2F55" w:rsidRPr="00FB2F55" w:rsidRDefault="00FB2F55" w:rsidP="00C7412F">
            <w:pPr>
              <w:spacing w:before="60"/>
              <w:jc w:val="center"/>
              <w:rPr>
                <w:rFonts w:cs="Arial"/>
                <w:szCs w:val="24"/>
              </w:rPr>
            </w:pPr>
            <w:r w:rsidRPr="00FB2F55">
              <w:rPr>
                <w:rFonts w:cs="Arial"/>
                <w:szCs w:val="24"/>
              </w:rPr>
              <w:t>Any three (3) numbers in a Play</w:t>
            </w:r>
          </w:p>
        </w:tc>
        <w:tc>
          <w:tcPr>
            <w:tcW w:w="1530" w:type="dxa"/>
            <w:tcBorders>
              <w:top w:val="single" w:sz="4" w:space="0" w:color="000000"/>
              <w:left w:val="single" w:sz="4" w:space="0" w:color="000000"/>
              <w:bottom w:val="single" w:sz="4" w:space="0" w:color="000000"/>
              <w:right w:val="single" w:sz="4" w:space="0" w:color="000000"/>
            </w:tcBorders>
            <w:vAlign w:val="center"/>
          </w:tcPr>
          <w:p w14:paraId="7562ED3A" w14:textId="77777777" w:rsidR="00FB2F55" w:rsidRPr="00FB2F55" w:rsidRDefault="00FB2F55" w:rsidP="00C7412F">
            <w:pPr>
              <w:spacing w:before="60"/>
              <w:jc w:val="center"/>
              <w:rPr>
                <w:rFonts w:cs="Arial"/>
                <w:szCs w:val="24"/>
              </w:rPr>
            </w:pPr>
            <w:r w:rsidRPr="00FB2F55">
              <w:rPr>
                <w:rFonts w:cs="Arial"/>
                <w:szCs w:val="24"/>
              </w:rPr>
              <w:t>$3</w:t>
            </w:r>
          </w:p>
        </w:tc>
        <w:tc>
          <w:tcPr>
            <w:tcW w:w="1446" w:type="dxa"/>
            <w:tcBorders>
              <w:top w:val="single" w:sz="4" w:space="0" w:color="000000"/>
              <w:left w:val="single" w:sz="4" w:space="0" w:color="000000"/>
              <w:bottom w:val="single" w:sz="4" w:space="0" w:color="000000"/>
              <w:right w:val="single" w:sz="4" w:space="0" w:color="000000"/>
            </w:tcBorders>
            <w:vAlign w:val="center"/>
          </w:tcPr>
          <w:p w14:paraId="6F33B930" w14:textId="77777777" w:rsidR="00FB2F55" w:rsidRPr="00FB2F55" w:rsidRDefault="00FB2F55" w:rsidP="00C7412F">
            <w:pPr>
              <w:spacing w:before="60"/>
              <w:jc w:val="center"/>
              <w:rPr>
                <w:rFonts w:cs="Arial"/>
                <w:szCs w:val="24"/>
              </w:rPr>
            </w:pPr>
            <w:r w:rsidRPr="00FB2F55">
              <w:rPr>
                <w:rFonts w:cs="Arial"/>
                <w:szCs w:val="24"/>
              </w:rPr>
              <w:t>$6</w:t>
            </w:r>
          </w:p>
        </w:tc>
        <w:tc>
          <w:tcPr>
            <w:tcW w:w="1351" w:type="dxa"/>
            <w:tcBorders>
              <w:top w:val="single" w:sz="4" w:space="0" w:color="000000"/>
              <w:left w:val="single" w:sz="4" w:space="0" w:color="000000"/>
              <w:bottom w:val="single" w:sz="4" w:space="0" w:color="000000"/>
              <w:right w:val="single" w:sz="4" w:space="0" w:color="000000"/>
            </w:tcBorders>
            <w:vAlign w:val="center"/>
          </w:tcPr>
          <w:p w14:paraId="2E544EAA" w14:textId="77777777" w:rsidR="00FB2F55" w:rsidRPr="00FB2F55" w:rsidRDefault="00FB2F55" w:rsidP="00C7412F">
            <w:pPr>
              <w:spacing w:before="60"/>
              <w:jc w:val="center"/>
              <w:rPr>
                <w:rFonts w:cs="Arial"/>
                <w:szCs w:val="24"/>
              </w:rPr>
            </w:pPr>
            <w:r w:rsidRPr="00FB2F55">
              <w:rPr>
                <w:rFonts w:cs="Arial"/>
                <w:szCs w:val="24"/>
              </w:rPr>
              <w:t>$9</w:t>
            </w:r>
          </w:p>
        </w:tc>
        <w:tc>
          <w:tcPr>
            <w:tcW w:w="1349" w:type="dxa"/>
            <w:tcBorders>
              <w:top w:val="single" w:sz="4" w:space="0" w:color="000000"/>
              <w:left w:val="single" w:sz="4" w:space="0" w:color="000000"/>
              <w:bottom w:val="single" w:sz="4" w:space="0" w:color="000000"/>
              <w:right w:val="single" w:sz="4" w:space="0" w:color="000000"/>
            </w:tcBorders>
            <w:vAlign w:val="center"/>
          </w:tcPr>
          <w:p w14:paraId="735A9CB5" w14:textId="77777777" w:rsidR="00FB2F55" w:rsidRPr="00FB2F55" w:rsidRDefault="00FB2F55" w:rsidP="00C7412F">
            <w:pPr>
              <w:spacing w:before="60"/>
              <w:jc w:val="center"/>
              <w:rPr>
                <w:rFonts w:cs="Arial"/>
                <w:szCs w:val="24"/>
              </w:rPr>
            </w:pPr>
            <w:r w:rsidRPr="00FB2F55">
              <w:rPr>
                <w:rFonts w:cs="Arial"/>
                <w:szCs w:val="24"/>
              </w:rPr>
              <w:t>$12</w:t>
            </w:r>
          </w:p>
        </w:tc>
        <w:tc>
          <w:tcPr>
            <w:tcW w:w="1352" w:type="dxa"/>
            <w:tcBorders>
              <w:top w:val="single" w:sz="4" w:space="0" w:color="000000"/>
              <w:left w:val="single" w:sz="4" w:space="0" w:color="000000"/>
              <w:bottom w:val="single" w:sz="4" w:space="0" w:color="000000"/>
              <w:right w:val="single" w:sz="4" w:space="0" w:color="000000"/>
            </w:tcBorders>
            <w:vAlign w:val="center"/>
          </w:tcPr>
          <w:p w14:paraId="763ABA7F" w14:textId="77777777" w:rsidR="00FB2F55" w:rsidRPr="00FB2F55" w:rsidRDefault="00FB2F55" w:rsidP="00C7412F">
            <w:pPr>
              <w:spacing w:before="60"/>
              <w:jc w:val="center"/>
              <w:rPr>
                <w:rFonts w:cs="Arial"/>
                <w:szCs w:val="24"/>
              </w:rPr>
            </w:pPr>
            <w:r w:rsidRPr="00FB2F55">
              <w:rPr>
                <w:rFonts w:cs="Arial"/>
                <w:szCs w:val="24"/>
              </w:rPr>
              <w:t>$15</w:t>
            </w:r>
          </w:p>
        </w:tc>
        <w:tc>
          <w:tcPr>
            <w:tcW w:w="1349" w:type="dxa"/>
            <w:tcBorders>
              <w:top w:val="single" w:sz="4" w:space="0" w:color="000000"/>
              <w:left w:val="single" w:sz="4" w:space="0" w:color="000000"/>
              <w:bottom w:val="single" w:sz="4" w:space="0" w:color="000000"/>
              <w:right w:val="single" w:sz="4" w:space="0" w:color="000000"/>
            </w:tcBorders>
            <w:vAlign w:val="center"/>
          </w:tcPr>
          <w:p w14:paraId="461185F5" w14:textId="77777777" w:rsidR="00FB2F55" w:rsidRPr="00FB2F55" w:rsidRDefault="00FB2F55" w:rsidP="00C7412F">
            <w:pPr>
              <w:spacing w:before="60"/>
              <w:jc w:val="center"/>
              <w:rPr>
                <w:rFonts w:cs="Arial"/>
                <w:szCs w:val="24"/>
              </w:rPr>
            </w:pPr>
            <w:r w:rsidRPr="00FB2F55">
              <w:rPr>
                <w:rFonts w:cs="Arial"/>
                <w:szCs w:val="24"/>
              </w:rPr>
              <w:t>1 in 32</w:t>
            </w:r>
          </w:p>
        </w:tc>
      </w:tr>
      <w:tr w:rsidR="00FB2F55" w:rsidRPr="00FB2F55" w14:paraId="014046EB" w14:textId="77777777" w:rsidTr="00C7412F">
        <w:trPr>
          <w:trHeight w:val="530"/>
        </w:trPr>
        <w:tc>
          <w:tcPr>
            <w:tcW w:w="1796" w:type="dxa"/>
            <w:tcBorders>
              <w:top w:val="single" w:sz="4" w:space="0" w:color="000000"/>
              <w:left w:val="single" w:sz="4" w:space="0" w:color="000000"/>
              <w:bottom w:val="single" w:sz="4" w:space="0" w:color="000000"/>
              <w:right w:val="single" w:sz="4" w:space="0" w:color="000000"/>
            </w:tcBorders>
            <w:vAlign w:val="center"/>
          </w:tcPr>
          <w:p w14:paraId="07B453CC" w14:textId="77777777" w:rsidR="00FB2F55" w:rsidRPr="00FB2F55" w:rsidRDefault="00FB2F55" w:rsidP="00C7412F">
            <w:pPr>
              <w:spacing w:before="60"/>
              <w:jc w:val="center"/>
              <w:rPr>
                <w:rFonts w:cs="Arial"/>
                <w:szCs w:val="24"/>
              </w:rPr>
            </w:pPr>
            <w:r w:rsidRPr="00FB2F55">
              <w:rPr>
                <w:rFonts w:cs="Arial"/>
                <w:szCs w:val="24"/>
              </w:rPr>
              <w:t>MULTIPLIER ODDS</w:t>
            </w:r>
          </w:p>
        </w:tc>
        <w:tc>
          <w:tcPr>
            <w:tcW w:w="1530" w:type="dxa"/>
            <w:tcBorders>
              <w:top w:val="single" w:sz="4" w:space="0" w:color="000000"/>
              <w:left w:val="single" w:sz="4" w:space="0" w:color="000000"/>
              <w:bottom w:val="single" w:sz="4" w:space="0" w:color="000000"/>
              <w:right w:val="single" w:sz="4" w:space="0" w:color="000000"/>
            </w:tcBorders>
            <w:vAlign w:val="center"/>
          </w:tcPr>
          <w:p w14:paraId="2BFF6A0A" w14:textId="77777777" w:rsidR="00FB2F55" w:rsidRPr="00FB2F55" w:rsidRDefault="00FB2F55" w:rsidP="00C7412F">
            <w:pPr>
              <w:spacing w:before="60"/>
              <w:jc w:val="center"/>
              <w:rPr>
                <w:rFonts w:cs="Arial"/>
                <w:szCs w:val="24"/>
              </w:rPr>
            </w:pPr>
            <w:r w:rsidRPr="00FB2F55">
              <w:rPr>
                <w:rFonts w:cs="Arial"/>
                <w:szCs w:val="24"/>
              </w:rPr>
              <w:t>N/A</w:t>
            </w:r>
          </w:p>
        </w:tc>
        <w:tc>
          <w:tcPr>
            <w:tcW w:w="1446" w:type="dxa"/>
            <w:tcBorders>
              <w:top w:val="single" w:sz="4" w:space="0" w:color="000000"/>
              <w:left w:val="single" w:sz="4" w:space="0" w:color="000000"/>
              <w:bottom w:val="single" w:sz="4" w:space="0" w:color="000000"/>
              <w:right w:val="single" w:sz="4" w:space="0" w:color="000000"/>
            </w:tcBorders>
            <w:vAlign w:val="center"/>
          </w:tcPr>
          <w:p w14:paraId="0093CC91" w14:textId="77777777" w:rsidR="00FB2F55" w:rsidRPr="00FB2F55" w:rsidRDefault="00FB2F55" w:rsidP="00C7412F">
            <w:pPr>
              <w:spacing w:before="60"/>
              <w:jc w:val="center"/>
              <w:rPr>
                <w:rFonts w:cs="Arial"/>
                <w:szCs w:val="24"/>
              </w:rPr>
            </w:pPr>
            <w:r w:rsidRPr="00FB2F55">
              <w:rPr>
                <w:rFonts w:cs="Arial"/>
                <w:szCs w:val="24"/>
              </w:rPr>
              <w:t>1 in 2</w:t>
            </w:r>
          </w:p>
        </w:tc>
        <w:tc>
          <w:tcPr>
            <w:tcW w:w="1351" w:type="dxa"/>
            <w:tcBorders>
              <w:top w:val="single" w:sz="4" w:space="0" w:color="000000"/>
              <w:left w:val="single" w:sz="4" w:space="0" w:color="000000"/>
              <w:bottom w:val="single" w:sz="4" w:space="0" w:color="000000"/>
              <w:right w:val="single" w:sz="4" w:space="0" w:color="000000"/>
            </w:tcBorders>
            <w:vAlign w:val="center"/>
          </w:tcPr>
          <w:p w14:paraId="411B7C5D" w14:textId="77777777" w:rsidR="00FB2F55" w:rsidRPr="00FB2F55" w:rsidRDefault="00FB2F55" w:rsidP="00C7412F">
            <w:pPr>
              <w:spacing w:before="60"/>
              <w:jc w:val="center"/>
              <w:rPr>
                <w:rFonts w:cs="Arial"/>
                <w:szCs w:val="24"/>
              </w:rPr>
            </w:pPr>
            <w:r w:rsidRPr="00FB2F55">
              <w:rPr>
                <w:rFonts w:cs="Arial"/>
                <w:szCs w:val="24"/>
              </w:rPr>
              <w:t>3 in 10</w:t>
            </w:r>
          </w:p>
        </w:tc>
        <w:tc>
          <w:tcPr>
            <w:tcW w:w="1349" w:type="dxa"/>
            <w:tcBorders>
              <w:top w:val="single" w:sz="4" w:space="0" w:color="000000"/>
              <w:left w:val="single" w:sz="4" w:space="0" w:color="000000"/>
              <w:bottom w:val="single" w:sz="4" w:space="0" w:color="000000"/>
              <w:right w:val="single" w:sz="4" w:space="0" w:color="000000"/>
            </w:tcBorders>
            <w:vAlign w:val="center"/>
          </w:tcPr>
          <w:p w14:paraId="567EE3A3" w14:textId="77777777" w:rsidR="00FB2F55" w:rsidRPr="00FB2F55" w:rsidRDefault="00FB2F55" w:rsidP="00C7412F">
            <w:pPr>
              <w:spacing w:before="60"/>
              <w:jc w:val="center"/>
              <w:rPr>
                <w:rFonts w:cs="Arial"/>
                <w:szCs w:val="24"/>
              </w:rPr>
            </w:pPr>
            <w:r w:rsidRPr="00FB2F55">
              <w:rPr>
                <w:rFonts w:cs="Arial"/>
                <w:szCs w:val="24"/>
              </w:rPr>
              <w:t>1 in 10</w:t>
            </w:r>
          </w:p>
        </w:tc>
        <w:tc>
          <w:tcPr>
            <w:tcW w:w="1352" w:type="dxa"/>
            <w:tcBorders>
              <w:top w:val="single" w:sz="4" w:space="0" w:color="000000"/>
              <w:left w:val="single" w:sz="4" w:space="0" w:color="000000"/>
              <w:bottom w:val="single" w:sz="4" w:space="0" w:color="000000"/>
              <w:right w:val="single" w:sz="4" w:space="0" w:color="000000"/>
            </w:tcBorders>
            <w:vAlign w:val="center"/>
          </w:tcPr>
          <w:p w14:paraId="5CEFC013" w14:textId="77777777" w:rsidR="00FB2F55" w:rsidRPr="00FB2F55" w:rsidRDefault="00FB2F55" w:rsidP="00C7412F">
            <w:pPr>
              <w:spacing w:before="60"/>
              <w:jc w:val="center"/>
              <w:rPr>
                <w:rFonts w:cs="Arial"/>
                <w:szCs w:val="24"/>
              </w:rPr>
            </w:pPr>
            <w:r w:rsidRPr="00FB2F55">
              <w:rPr>
                <w:rFonts w:cs="Arial"/>
                <w:szCs w:val="24"/>
              </w:rPr>
              <w:t>1 in 10</w:t>
            </w:r>
          </w:p>
        </w:tc>
        <w:tc>
          <w:tcPr>
            <w:tcW w:w="1349" w:type="dxa"/>
            <w:tcBorders>
              <w:top w:val="single" w:sz="4" w:space="0" w:color="000000"/>
              <w:left w:val="single" w:sz="4" w:space="0" w:color="000000"/>
              <w:bottom w:val="single" w:sz="4" w:space="0" w:color="000000"/>
              <w:right w:val="single" w:sz="4" w:space="0" w:color="000000"/>
            </w:tcBorders>
            <w:vAlign w:val="center"/>
          </w:tcPr>
          <w:p w14:paraId="74A88D43" w14:textId="77777777" w:rsidR="00FB2F55" w:rsidRPr="00FB2F55" w:rsidRDefault="00FB2F55" w:rsidP="00C7412F">
            <w:pPr>
              <w:spacing w:before="60"/>
              <w:jc w:val="center"/>
              <w:rPr>
                <w:rFonts w:cs="Arial"/>
                <w:szCs w:val="24"/>
              </w:rPr>
            </w:pPr>
            <w:r w:rsidRPr="00FB2F55">
              <w:rPr>
                <w:rFonts w:cs="Arial"/>
                <w:szCs w:val="24"/>
              </w:rPr>
              <w:t>N/A</w:t>
            </w:r>
          </w:p>
        </w:tc>
      </w:tr>
      <w:tr w:rsidR="00FB2F55" w:rsidRPr="00FB2F55" w14:paraId="3E692D76" w14:textId="77777777" w:rsidTr="00C7412F">
        <w:trPr>
          <w:trHeight w:val="487"/>
        </w:trPr>
        <w:tc>
          <w:tcPr>
            <w:tcW w:w="1796" w:type="dxa"/>
            <w:tcBorders>
              <w:top w:val="single" w:sz="4" w:space="0" w:color="000000"/>
              <w:left w:val="single" w:sz="4" w:space="0" w:color="000000"/>
              <w:bottom w:val="single" w:sz="4" w:space="0" w:color="000000"/>
              <w:right w:val="nil"/>
            </w:tcBorders>
            <w:vAlign w:val="center"/>
          </w:tcPr>
          <w:p w14:paraId="19ED575A" w14:textId="77777777" w:rsidR="00FB2F55" w:rsidRPr="00FB2F55" w:rsidRDefault="00FB2F55" w:rsidP="00C7412F">
            <w:pPr>
              <w:spacing w:before="60"/>
              <w:jc w:val="center"/>
              <w:rPr>
                <w:rFonts w:cs="Arial"/>
                <w:szCs w:val="24"/>
              </w:rPr>
            </w:pPr>
          </w:p>
        </w:tc>
        <w:tc>
          <w:tcPr>
            <w:tcW w:w="1530" w:type="dxa"/>
            <w:tcBorders>
              <w:top w:val="single" w:sz="4" w:space="0" w:color="000000"/>
              <w:left w:val="nil"/>
              <w:bottom w:val="single" w:sz="4" w:space="0" w:color="000000"/>
              <w:right w:val="nil"/>
            </w:tcBorders>
            <w:vAlign w:val="center"/>
          </w:tcPr>
          <w:p w14:paraId="413CD118" w14:textId="77777777" w:rsidR="00FB2F55" w:rsidRPr="00FB2F55" w:rsidRDefault="00FB2F55" w:rsidP="00C7412F">
            <w:pPr>
              <w:spacing w:before="60"/>
              <w:jc w:val="center"/>
              <w:rPr>
                <w:rFonts w:cs="Arial"/>
                <w:szCs w:val="24"/>
              </w:rPr>
            </w:pPr>
          </w:p>
        </w:tc>
        <w:tc>
          <w:tcPr>
            <w:tcW w:w="1446" w:type="dxa"/>
            <w:tcBorders>
              <w:top w:val="single" w:sz="4" w:space="0" w:color="000000"/>
              <w:left w:val="nil"/>
              <w:bottom w:val="single" w:sz="4" w:space="0" w:color="000000"/>
              <w:right w:val="nil"/>
            </w:tcBorders>
            <w:vAlign w:val="center"/>
          </w:tcPr>
          <w:p w14:paraId="552E49F1" w14:textId="77777777" w:rsidR="00FB2F55" w:rsidRPr="00FB2F55" w:rsidRDefault="00FB2F55" w:rsidP="00C7412F">
            <w:pPr>
              <w:spacing w:before="60"/>
              <w:jc w:val="center"/>
              <w:rPr>
                <w:rFonts w:cs="Arial"/>
                <w:szCs w:val="24"/>
              </w:rPr>
            </w:pPr>
          </w:p>
        </w:tc>
        <w:tc>
          <w:tcPr>
            <w:tcW w:w="1351" w:type="dxa"/>
            <w:tcBorders>
              <w:top w:val="single" w:sz="4" w:space="0" w:color="000000"/>
              <w:left w:val="nil"/>
              <w:bottom w:val="single" w:sz="4" w:space="0" w:color="000000"/>
              <w:right w:val="nil"/>
            </w:tcBorders>
            <w:vAlign w:val="center"/>
          </w:tcPr>
          <w:p w14:paraId="6BD777F7" w14:textId="77777777" w:rsidR="00FB2F55" w:rsidRPr="00FB2F55" w:rsidRDefault="00FB2F55" w:rsidP="00C7412F">
            <w:pPr>
              <w:spacing w:before="60"/>
              <w:jc w:val="center"/>
              <w:rPr>
                <w:rFonts w:cs="Arial"/>
                <w:szCs w:val="24"/>
              </w:rPr>
            </w:pPr>
          </w:p>
        </w:tc>
        <w:tc>
          <w:tcPr>
            <w:tcW w:w="2701" w:type="dxa"/>
            <w:gridSpan w:val="2"/>
            <w:tcBorders>
              <w:top w:val="single" w:sz="4" w:space="0" w:color="000000"/>
              <w:left w:val="nil"/>
              <w:bottom w:val="single" w:sz="4" w:space="0" w:color="000000"/>
              <w:right w:val="single" w:sz="4" w:space="0" w:color="000000"/>
            </w:tcBorders>
            <w:vAlign w:val="center"/>
          </w:tcPr>
          <w:p w14:paraId="442241A1" w14:textId="77777777" w:rsidR="00FB2F55" w:rsidRPr="00FB2F55" w:rsidRDefault="00FB2F55" w:rsidP="00C7412F">
            <w:pPr>
              <w:spacing w:before="60"/>
              <w:jc w:val="center"/>
              <w:rPr>
                <w:rFonts w:cs="Arial"/>
                <w:szCs w:val="24"/>
              </w:rPr>
            </w:pPr>
            <w:r w:rsidRPr="00FB2F55">
              <w:rPr>
                <w:rFonts w:cs="Arial"/>
                <w:szCs w:val="24"/>
              </w:rPr>
              <w:t>OVERALL ODDS</w:t>
            </w:r>
          </w:p>
        </w:tc>
        <w:tc>
          <w:tcPr>
            <w:tcW w:w="1349" w:type="dxa"/>
            <w:tcBorders>
              <w:top w:val="single" w:sz="4" w:space="0" w:color="000000"/>
              <w:left w:val="single" w:sz="4" w:space="0" w:color="000000"/>
              <w:bottom w:val="single" w:sz="4" w:space="0" w:color="000000"/>
              <w:right w:val="single" w:sz="4" w:space="0" w:color="000000"/>
            </w:tcBorders>
            <w:vAlign w:val="center"/>
          </w:tcPr>
          <w:p w14:paraId="713CA3EA" w14:textId="77777777" w:rsidR="00FB2F55" w:rsidRPr="00FB2F55" w:rsidRDefault="00FB2F55" w:rsidP="00C7412F">
            <w:pPr>
              <w:spacing w:before="60"/>
              <w:jc w:val="center"/>
              <w:rPr>
                <w:rFonts w:cs="Arial"/>
                <w:szCs w:val="24"/>
              </w:rPr>
            </w:pPr>
            <w:r w:rsidRPr="00FB2F55">
              <w:rPr>
                <w:rFonts w:cs="Arial"/>
                <w:szCs w:val="24"/>
              </w:rPr>
              <w:t>1 in 30</w:t>
            </w:r>
          </w:p>
        </w:tc>
      </w:tr>
    </w:tbl>
    <w:p w14:paraId="6401DF9B" w14:textId="77777777" w:rsidR="008703BF" w:rsidRDefault="000A6B66" w:rsidP="000A6B66">
      <w:pPr>
        <w:pStyle w:val="par1"/>
      </w:pPr>
      <w:r>
        <w:t>B.</w:t>
      </w:r>
      <w:r>
        <w:tab/>
        <w:t>The projected aggregate Prizes as a percentage of sales for “Colorado Lotto” is fifty-five (55.5%). This projection does not include unclaimed Prizes.</w:t>
      </w:r>
    </w:p>
    <w:p w14:paraId="36EC320C" w14:textId="77777777" w:rsidR="008703BF" w:rsidRDefault="000A6B66" w:rsidP="000A6B66">
      <w:pPr>
        <w:pStyle w:val="par1"/>
      </w:pPr>
      <w:r>
        <w:t>C.</w:t>
      </w:r>
      <w:r>
        <w:tab/>
        <w:t>Prize Categories</w:t>
      </w:r>
    </w:p>
    <w:p w14:paraId="1E48D00D" w14:textId="77777777" w:rsidR="008703BF" w:rsidRDefault="000A6B66" w:rsidP="0069715F">
      <w:pPr>
        <w:pStyle w:val="par2"/>
      </w:pPr>
      <w:r>
        <w:t>1.</w:t>
      </w:r>
      <w:r>
        <w:tab/>
        <w:t>Jackpot Prize – The Jackpot will start at an annuitized value of One Million Dollars ($1,000,000) for the first Drawing after it is won. The total Prize Category contribution for a Drawing may include the following:</w:t>
      </w:r>
    </w:p>
    <w:p w14:paraId="6A624675" w14:textId="77777777" w:rsidR="008703BF" w:rsidRDefault="000A6B66" w:rsidP="0069715F">
      <w:pPr>
        <w:pStyle w:val="par3"/>
      </w:pPr>
      <w:r>
        <w:t>a.</w:t>
      </w:r>
      <w:r>
        <w:tab/>
        <w:t>A direct Prize Category contribution of twenty-five percent (25%) of Net Sales for the Drawing, which may be adjusted as authorized by the Director.</w:t>
      </w:r>
    </w:p>
    <w:p w14:paraId="5735D822" w14:textId="77777777" w:rsidR="008703BF" w:rsidRDefault="000A6B66" w:rsidP="0069715F">
      <w:pPr>
        <w:pStyle w:val="par3"/>
      </w:pPr>
      <w:r>
        <w:lastRenderedPageBreak/>
        <w:t>b.</w:t>
      </w:r>
      <w:r>
        <w:tab/>
        <w:t>A base contribution of $500,000. The “Colorado Lotto” base contribution may be adjusted as authorized by the Director if increased sales warrant a higher starting jackpot.</w:t>
      </w:r>
    </w:p>
    <w:p w14:paraId="47B18431" w14:textId="77777777" w:rsidR="008703BF" w:rsidRDefault="000A6B66" w:rsidP="0069715F">
      <w:pPr>
        <w:pStyle w:val="par3"/>
      </w:pPr>
      <w:r>
        <w:t>c.</w:t>
      </w:r>
      <w:r>
        <w:tab/>
        <w:t>A Roll-over contribution.</w:t>
      </w:r>
    </w:p>
    <w:p w14:paraId="00291E9A" w14:textId="77777777" w:rsidR="008703BF" w:rsidRDefault="000A6B66" w:rsidP="0069715F">
      <w:pPr>
        <w:pStyle w:val="par3"/>
      </w:pPr>
      <w:r>
        <w:t>d.</w:t>
      </w:r>
      <w:r>
        <w:tab/>
        <w:t>An indirect Prize Category contribution authorized by the Director.</w:t>
      </w:r>
    </w:p>
    <w:p w14:paraId="4487A268" w14:textId="77777777" w:rsidR="008703BF" w:rsidRDefault="000A6B66" w:rsidP="0069715F">
      <w:pPr>
        <w:pStyle w:val="par2"/>
      </w:pPr>
      <w:r>
        <w:t>2.</w:t>
      </w:r>
      <w:r>
        <w:tab/>
        <w:t>Second Prize – The second Prize Category may include the following:</w:t>
      </w:r>
    </w:p>
    <w:p w14:paraId="226E4CEC" w14:textId="77777777" w:rsidR="008703BF" w:rsidRDefault="000A6B66" w:rsidP="0069715F">
      <w:pPr>
        <w:pStyle w:val="par3"/>
      </w:pPr>
      <w:r>
        <w:t>a.</w:t>
      </w:r>
      <w:r>
        <w:tab/>
        <w:t xml:space="preserve">The </w:t>
      </w:r>
      <w:proofErr w:type="gramStart"/>
      <w:r>
        <w:t>set base</w:t>
      </w:r>
      <w:proofErr w:type="gramEnd"/>
      <w:r>
        <w:t xml:space="preserve"> Prize Amount ($250) times the number of Shares for the Prize Category.</w:t>
      </w:r>
    </w:p>
    <w:p w14:paraId="7C89B320" w14:textId="77777777" w:rsidR="008703BF" w:rsidRDefault="000A6B66" w:rsidP="0069715F">
      <w:pPr>
        <w:pStyle w:val="par3"/>
      </w:pPr>
      <w:r>
        <w:t>b.</w:t>
      </w:r>
      <w:r>
        <w:tab/>
        <w:t>An indirect Prize Category contribution as authorized by the Director.</w:t>
      </w:r>
    </w:p>
    <w:p w14:paraId="49A9D812" w14:textId="77777777" w:rsidR="008703BF" w:rsidRDefault="000A6B66" w:rsidP="0069715F">
      <w:pPr>
        <w:pStyle w:val="par3"/>
      </w:pPr>
      <w:r>
        <w:t>c.</w:t>
      </w:r>
      <w:r>
        <w:tab/>
        <w:t>The Prize Amount shall be calculated by multiplying the base Prize Amount ($250) times the multiplier value displayed on the winning Ticket.</w:t>
      </w:r>
    </w:p>
    <w:p w14:paraId="13D317B6" w14:textId="77777777" w:rsidR="008703BF" w:rsidRDefault="000A6B66" w:rsidP="0069715F">
      <w:pPr>
        <w:pStyle w:val="par2"/>
      </w:pPr>
      <w:r>
        <w:t>3.</w:t>
      </w:r>
      <w:r>
        <w:tab/>
        <w:t>Third Prize – The third Prize Category may include the following:</w:t>
      </w:r>
    </w:p>
    <w:p w14:paraId="24416D8C" w14:textId="77777777" w:rsidR="008703BF" w:rsidRDefault="000A6B66" w:rsidP="0069715F">
      <w:pPr>
        <w:pStyle w:val="par3"/>
      </w:pPr>
      <w:r>
        <w:t>a.</w:t>
      </w:r>
      <w:r>
        <w:tab/>
        <w:t>The set base Prize Amount ($25) times the number of Shares for the Prize Category.</w:t>
      </w:r>
    </w:p>
    <w:p w14:paraId="7D1451D2" w14:textId="77777777" w:rsidR="000A6B66" w:rsidRDefault="000A6B66" w:rsidP="0069715F">
      <w:pPr>
        <w:pStyle w:val="par3"/>
      </w:pPr>
      <w:r>
        <w:t>b.</w:t>
      </w:r>
      <w:r>
        <w:tab/>
        <w:t>An indirect Prize Category contribution as authorized by the Director.</w:t>
      </w:r>
    </w:p>
    <w:p w14:paraId="0F93EDD0" w14:textId="77777777" w:rsidR="008703BF" w:rsidRDefault="000A6B66" w:rsidP="0069715F">
      <w:pPr>
        <w:pStyle w:val="par3"/>
      </w:pPr>
      <w:r>
        <w:t>c.</w:t>
      </w:r>
      <w:r>
        <w:tab/>
        <w:t>A Prize Amount shall be calculated by multiplying the base Prize Amount ($25) times the multiplier value displayed on the winning Ticket.</w:t>
      </w:r>
    </w:p>
    <w:p w14:paraId="3916F63E" w14:textId="77777777" w:rsidR="008703BF" w:rsidRDefault="000A6B66" w:rsidP="0069715F">
      <w:pPr>
        <w:pStyle w:val="par2"/>
      </w:pPr>
      <w:r>
        <w:t>4.</w:t>
      </w:r>
      <w:r>
        <w:tab/>
        <w:t>Fourth Prize – The fourth Prize Category may include the following:</w:t>
      </w:r>
    </w:p>
    <w:p w14:paraId="40F16C69" w14:textId="77777777" w:rsidR="008703BF" w:rsidRDefault="000A6B66" w:rsidP="0069715F">
      <w:pPr>
        <w:pStyle w:val="par3"/>
      </w:pPr>
      <w:r>
        <w:t>a.</w:t>
      </w:r>
      <w:r>
        <w:tab/>
        <w:t xml:space="preserve">The </w:t>
      </w:r>
      <w:proofErr w:type="gramStart"/>
      <w:r>
        <w:t>set base</w:t>
      </w:r>
      <w:proofErr w:type="gramEnd"/>
      <w:r>
        <w:t xml:space="preserve"> Prize Amount ($3) times the number of Shares for the Prize Category.</w:t>
      </w:r>
    </w:p>
    <w:p w14:paraId="7E7E5EED" w14:textId="43268BCE" w:rsidR="008703BF" w:rsidRDefault="000A6B66" w:rsidP="0069715F">
      <w:pPr>
        <w:pStyle w:val="par3"/>
      </w:pPr>
      <w:r>
        <w:t>b.</w:t>
      </w:r>
      <w:r>
        <w:tab/>
        <w:t xml:space="preserve">An indirect Prize Category contribution as authorized by the </w:t>
      </w:r>
      <w:proofErr w:type="spellStart"/>
      <w:proofErr w:type="gramStart"/>
      <w:r>
        <w:t>Director.c</w:t>
      </w:r>
      <w:proofErr w:type="spellEnd"/>
      <w:proofErr w:type="gramEnd"/>
      <w:r>
        <w:t>.</w:t>
      </w:r>
      <w:r>
        <w:tab/>
        <w:t>A Prize Amount shall be calculated by multiplying the base Prize Amount ($3) times the multiplier value displayed on the winning Ticket</w:t>
      </w:r>
    </w:p>
    <w:p w14:paraId="510CA401" w14:textId="77777777" w:rsidR="000A6B66" w:rsidRDefault="000A6B66" w:rsidP="002D09E0">
      <w:pPr>
        <w:pStyle w:val="Heading3"/>
      </w:pPr>
      <w:r>
        <w:t>10.A.6</w:t>
      </w:r>
      <w:r w:rsidR="00B57576">
        <w:tab/>
      </w:r>
      <w:r>
        <w:t>Payment of Prizes for Colorado Lotto+</w:t>
      </w:r>
    </w:p>
    <w:p w14:paraId="6CFCA895" w14:textId="77777777" w:rsidR="008703BF" w:rsidRDefault="000A6B66" w:rsidP="000A6B66">
      <w:pPr>
        <w:pStyle w:val="par1"/>
      </w:pPr>
      <w:r>
        <w:t>A.</w:t>
      </w:r>
      <w:r>
        <w:tab/>
        <w:t>The holder of a winning Ticket for the Colorado Lotto+ may win only one Prize per Play in connection with the winning Numbers drawn and shall be entitled only to the highest Prize Category won by those Numbers.</w:t>
      </w:r>
    </w:p>
    <w:p w14:paraId="33DC3D63" w14:textId="77777777" w:rsidR="008703BF" w:rsidRDefault="000A6B66" w:rsidP="000A6B66">
      <w:pPr>
        <w:pStyle w:val="par1"/>
      </w:pPr>
      <w:r>
        <w:lastRenderedPageBreak/>
        <w:t>B.</w:t>
      </w:r>
      <w:r>
        <w:tab/>
        <w:t>Prize Winners will be given the option of receiving their Share of the Jackpot Prize over a period of twenty-four (24) years through a fixed progressive twenty-four (24) year annuity with the initial payment made by the Lottery on the date of claim and twenty-four (24) additional payments made yearly on the anniversary of the first payment, or a one-time lump sum payment equal to fifty percent (50%) of their Share of the annuitized Jackpot Prize Amount.</w:t>
      </w:r>
    </w:p>
    <w:p w14:paraId="232BD01D" w14:textId="77777777" w:rsidR="008703BF" w:rsidRDefault="000A6B66" w:rsidP="000A6B66">
      <w:pPr>
        <w:pStyle w:val="par1"/>
      </w:pPr>
      <w:r>
        <w:t>C.</w:t>
      </w:r>
      <w:r>
        <w:tab/>
        <w:t>The annuitized future value of the Jackpot Prize Category shall be twice the cash value of the total Jackpot Prize Category contribution as defined in section 10.A.5.C.1.</w:t>
      </w:r>
    </w:p>
    <w:p w14:paraId="62DBB782" w14:textId="77777777" w:rsidR="008703BF" w:rsidRDefault="000A6B66" w:rsidP="000A6B66">
      <w:pPr>
        <w:pStyle w:val="par1"/>
      </w:pPr>
      <w:r>
        <w:t>D.</w:t>
      </w:r>
      <w:r>
        <w:tab/>
        <w:t>To determine the annuitized future value of each Prize Amount, the annuitized future value of the Prize Category is divided by the Shares. A Share is the matching combination, in one Play, of all six (6) numbers drawn (in any sequence).</w:t>
      </w:r>
    </w:p>
    <w:p w14:paraId="221BE14D" w14:textId="77777777" w:rsidR="008703BF" w:rsidRDefault="000A6B66" w:rsidP="000A6B66">
      <w:pPr>
        <w:pStyle w:val="par1"/>
      </w:pPr>
      <w:r>
        <w:t>E.</w:t>
      </w:r>
      <w:r>
        <w:tab/>
        <w:t>If the annuitized future value of each Prize Amount results in an initial payment of Ten Thousand Dollars ($10,000) or more and the annuity option has been selected, the Prize Amount shall be a fixed progressive twenty-five (25) year annuity. The initial annuity payment shall be paid by the Lottery at the time of claim and be 2.5% of the future value of the annuity. Each subsequent annual payment; two (2) through twenty-five (25) shall increase by 3.7% of the previous annual payment.</w:t>
      </w:r>
    </w:p>
    <w:p w14:paraId="229F101B" w14:textId="77777777" w:rsidR="008703BF" w:rsidRDefault="000A6B66" w:rsidP="000A6B66">
      <w:pPr>
        <w:pStyle w:val="par1"/>
      </w:pPr>
      <w:r>
        <w:t>F.</w:t>
      </w:r>
      <w:r>
        <w:tab/>
        <w:t xml:space="preserve">Players who select the annuitized payment shall have the ability to change their Prize payment selection from annuitized payment to lump sum payment for up to ninety days (90) from the original date of claim. This period may be extended </w:t>
      </w:r>
      <w:proofErr w:type="gramStart"/>
      <w:r>
        <w:t>at</w:t>
      </w:r>
      <w:proofErr w:type="gramEnd"/>
      <w:r>
        <w:t xml:space="preserve"> the discretion of the Director or </w:t>
      </w:r>
      <w:proofErr w:type="gramStart"/>
      <w:r>
        <w:t>designee</w:t>
      </w:r>
      <w:proofErr w:type="gramEnd"/>
      <w:r>
        <w:t>. If a Player chooses the lump sum payment after the initial annuitized payment is made to the Player by the Lottery, the Player will receive the remaining amount of the original cash value Prize, less taxes, in a single second payment.</w:t>
      </w:r>
    </w:p>
    <w:p w14:paraId="4B399A13" w14:textId="77777777" w:rsidR="008703BF" w:rsidRDefault="000A6B66" w:rsidP="000A6B66">
      <w:pPr>
        <w:pStyle w:val="par1"/>
      </w:pPr>
      <w:r>
        <w:t>G.</w:t>
      </w:r>
      <w:r>
        <w:tab/>
        <w:t xml:space="preserve">If the annuitized future value of any Prize Amount results in an initial payment of less than Ten Thousand Dollars ($10,000) to a Claimant, then the annuity option will not be allowed and the Prize Amount will be paid in a one-time lump sum payment equal to fifty percent (50%) of the Claimant’s Share of the annuitized Jackpot Prize Amount. </w:t>
      </w:r>
    </w:p>
    <w:p w14:paraId="7BD8A291" w14:textId="77777777" w:rsidR="008703BF" w:rsidRDefault="000A6B66" w:rsidP="002D09E0">
      <w:pPr>
        <w:pStyle w:val="Heading3"/>
      </w:pPr>
      <w:r>
        <w:t>10.A.7</w:t>
      </w:r>
      <w:r w:rsidR="00B57576">
        <w:tab/>
      </w:r>
      <w:r>
        <w:t>“Colorado Lotto+” Drawings</w:t>
      </w:r>
    </w:p>
    <w:p w14:paraId="40E18272" w14:textId="77777777" w:rsidR="008703BF" w:rsidRDefault="000A6B66" w:rsidP="000A6B66">
      <w:pPr>
        <w:pStyle w:val="par1"/>
      </w:pPr>
      <w:r>
        <w:t>A.</w:t>
      </w:r>
      <w:r>
        <w:tab/>
        <w:t>Drawings for the Colorado Lotto+ shall be held each week on Monday, Wednesday and Saturday evenings, unless the schedule is changed by the Lottery.</w:t>
      </w:r>
    </w:p>
    <w:p w14:paraId="26562D4D" w14:textId="77777777" w:rsidR="008703BF" w:rsidRDefault="000A6B66" w:rsidP="000A6B66">
      <w:pPr>
        <w:pStyle w:val="par1"/>
      </w:pPr>
      <w:r>
        <w:t>B.</w:t>
      </w:r>
      <w:r>
        <w:tab/>
        <w:t>The Drawings will be conducted by Lottery officials and comply with all Colorado Lottery Statutes, Rules and Regulations, and Drawing procedures. Each Drawing shall determine, at random, six (6) winning Numbers. The winning Numbers shall be used in determining all “Colorado Lotto+” Prize Winners for that Drawing.</w:t>
      </w:r>
    </w:p>
    <w:p w14:paraId="5314AD4D" w14:textId="77777777" w:rsidR="008703BF" w:rsidRDefault="000A6B66" w:rsidP="002D09E0">
      <w:pPr>
        <w:pStyle w:val="Heading3"/>
      </w:pPr>
      <w:r>
        <w:lastRenderedPageBreak/>
        <w:t>10.A.8</w:t>
      </w:r>
      <w:r w:rsidR="00B57576">
        <w:tab/>
      </w:r>
      <w:r>
        <w:t>Price and Selection of “Plus” Add-on Option</w:t>
      </w:r>
    </w:p>
    <w:p w14:paraId="5B494401" w14:textId="77777777" w:rsidR="008703BF" w:rsidRDefault="000A6B66" w:rsidP="000A6B66">
      <w:pPr>
        <w:pStyle w:val="par1"/>
      </w:pPr>
      <w:r>
        <w:t>A.</w:t>
      </w:r>
      <w:r>
        <w:tab/>
        <w:t xml:space="preserve">The In-state Jackpot Game to be known as “Colorado Lotto+” shall have a game option known as “Plus” which allows Players to pay an additional </w:t>
      </w:r>
      <w:proofErr w:type="gramStart"/>
      <w:r>
        <w:t>one dollar</w:t>
      </w:r>
      <w:proofErr w:type="gramEnd"/>
      <w:r>
        <w:t xml:space="preserve"> ($1.00) for a chance to win in a second Drawing using the same six (6) Numbers as the “Colorado Lotto+” Play.</w:t>
      </w:r>
    </w:p>
    <w:p w14:paraId="24C2BCD2" w14:textId="77777777" w:rsidR="000A6B66" w:rsidRDefault="000A6B66" w:rsidP="000A6B66">
      <w:pPr>
        <w:pStyle w:val="par1"/>
      </w:pPr>
      <w:r>
        <w:t>B.</w:t>
      </w:r>
      <w:r>
        <w:tab/>
        <w:t xml:space="preserve">A Player of a “Colorado Lotto+” Ticket must choose, at the time of Purchase, </w:t>
      </w:r>
      <w:proofErr w:type="gramStart"/>
      <w:r>
        <w:t>whether or not</w:t>
      </w:r>
      <w:proofErr w:type="gramEnd"/>
      <w:r>
        <w:t xml:space="preserve"> they want the “Plus” option. If the Player chooses the “Plus” option for the Ticket, the additional cost for each “Colorado Lotto+” Play will be one dollar ($1.00) in addition to the base price of the “Colorado Lotto+” Ticket.</w:t>
      </w:r>
    </w:p>
    <w:p w14:paraId="5DD291B0" w14:textId="77777777" w:rsidR="008703BF" w:rsidRDefault="000A6B66" w:rsidP="000A6B66">
      <w:pPr>
        <w:pStyle w:val="par1"/>
      </w:pPr>
      <w:r>
        <w:t>C.</w:t>
      </w:r>
      <w:r>
        <w:tab/>
        <w:t>The “Plus” option applies to all boards on a single Ticket and cannot be Purchased on a board-by-board basis. A “Colorado Lotto+” Ticket with the “Plus” option shall show, at a minimum, the Player’s selection of Numbers, the number of Plays, the Drawing date, the multiplier number, and Validation Numbers.</w:t>
      </w:r>
    </w:p>
    <w:p w14:paraId="722BFF20" w14:textId="77777777" w:rsidR="008703BF" w:rsidRDefault="000A6B66" w:rsidP="000A6B66">
      <w:pPr>
        <w:pStyle w:val="par1"/>
      </w:pPr>
      <w:r>
        <w:t>D.</w:t>
      </w:r>
      <w:r>
        <w:tab/>
        <w:t>A Player using a Play Slip can select the option of “Plus” to be eligible in the “Plus” Drawing. If a Play Slip is not available, the Retailer may select the “Plus” option via the keyboard at the time the “Colorado Lotto+” Ticket is generated.</w:t>
      </w:r>
    </w:p>
    <w:p w14:paraId="1CE767F0" w14:textId="77777777" w:rsidR="008703BF" w:rsidRDefault="000A6B66" w:rsidP="000A6B66">
      <w:pPr>
        <w:pStyle w:val="par1"/>
      </w:pPr>
      <w:r>
        <w:t>E.</w:t>
      </w:r>
      <w:r>
        <w:tab/>
        <w:t>A Player may Purchase up to ten (10) “Colorado Lotto+” Plays with ten (10) “Plus” Plays as an add-on to a single Colorado Lotto+ Ticket.</w:t>
      </w:r>
    </w:p>
    <w:p w14:paraId="748B18A8" w14:textId="77777777" w:rsidR="000A6B66" w:rsidRDefault="000A6B66" w:rsidP="002D09E0">
      <w:pPr>
        <w:pStyle w:val="Heading3"/>
      </w:pPr>
      <w:r>
        <w:t>10.A.9</w:t>
      </w:r>
      <w:r w:rsidR="00B57576">
        <w:tab/>
      </w:r>
      <w:r>
        <w:t>Play for “Plus” Add-on Option</w:t>
      </w:r>
    </w:p>
    <w:p w14:paraId="173DE742" w14:textId="77777777" w:rsidR="008703BF" w:rsidRDefault="000A6B66" w:rsidP="000A6B66">
      <w:pPr>
        <w:pStyle w:val="par1"/>
      </w:pPr>
      <w:r>
        <w:t>A.</w:t>
      </w:r>
      <w:r>
        <w:tab/>
        <w:t>The six (6) Numbers out of forty (40) Numbers that were selected for the “Colorado Lotto+” Play will be eligible to win in a “Plus” Drawing. A winning “Plus” Play is achieved only when the following combinations of Numbers selected match, in any order, three (3), four (4), five (5), or six (6) of the winning Numbers drawn by the Lottery.</w:t>
      </w:r>
    </w:p>
    <w:p w14:paraId="3CDD9D21" w14:textId="77777777" w:rsidR="008703BF" w:rsidRDefault="000A6B66" w:rsidP="000A6B66">
      <w:pPr>
        <w:pStyle w:val="par1"/>
      </w:pPr>
      <w:r>
        <w:t>B.</w:t>
      </w:r>
      <w:r>
        <w:tab/>
        <w:t>The randomly selected multiplier value of 2X, 3X, 4X, or 5X that applies to the “Colorado Lotto+” Play non-jackpot Prizes will also apply to all “Plus” non-jackpot Prizes.</w:t>
      </w:r>
    </w:p>
    <w:p w14:paraId="1CE1BFC6" w14:textId="77777777" w:rsidR="008703BF" w:rsidRDefault="000A6B66" w:rsidP="000A6B66">
      <w:pPr>
        <w:pStyle w:val="par1"/>
      </w:pPr>
      <w:r>
        <w:t>C.</w:t>
      </w:r>
      <w:r>
        <w:tab/>
        <w:t>A Player may Purchase up to ten (10) “Colorado Lotto+” Plays with ten (10) “Plus” Plays as an add-on to a single Colorado Lotto+ Ticket.</w:t>
      </w:r>
    </w:p>
    <w:p w14:paraId="1B86DF08" w14:textId="77777777" w:rsidR="008703BF" w:rsidRDefault="000A6B66" w:rsidP="002D09E0">
      <w:pPr>
        <w:pStyle w:val="Heading3"/>
      </w:pPr>
      <w:r>
        <w:t>10.A.10</w:t>
      </w:r>
      <w:r w:rsidR="00BE7E63">
        <w:t xml:space="preserve"> </w:t>
      </w:r>
      <w:r w:rsidR="00B57576">
        <w:tab/>
      </w:r>
      <w:r>
        <w:t>“Plus” Add-on Option Prizes and Odds</w:t>
      </w:r>
    </w:p>
    <w:p w14:paraId="2026F00E" w14:textId="77777777" w:rsidR="008703BF" w:rsidRDefault="000A6B66" w:rsidP="000A6B66">
      <w:pPr>
        <w:pStyle w:val="par1"/>
      </w:pPr>
      <w:r>
        <w:t>A.</w:t>
      </w:r>
      <w:r>
        <w:tab/>
        <w:t>In addition to any Prize won in the first “Colorado Lotto+” Drawing, the holder of a winning “Colorado Lotto+” with “Plus” Ticket may win only one (1) “Plus” Prize per Play in connection with the winning Numbers drawn in the second “Plus” Drawing and shall be entitled only to the highest Prize Category won by those Numbers.</w:t>
      </w:r>
    </w:p>
    <w:p w14:paraId="10D3FAC4" w14:textId="77777777" w:rsidR="008703BF" w:rsidRDefault="000A6B66" w:rsidP="000A6B66">
      <w:pPr>
        <w:pStyle w:val="par1"/>
      </w:pPr>
      <w:r>
        <w:lastRenderedPageBreak/>
        <w:t>B.</w:t>
      </w:r>
      <w:r>
        <w:tab/>
        <w:t>All Prizes awarded, except as defined in 10.A.12, shall be paid as set Prizes with the foregoing odds of winning a Prize.</w:t>
      </w:r>
    </w:p>
    <w:p w14:paraId="2F47F517" w14:textId="77777777" w:rsidR="00FB1000" w:rsidRDefault="00FB1000" w:rsidP="000A6B66">
      <w:pPr>
        <w:pStyle w:val="par1"/>
      </w:pPr>
    </w:p>
    <w:tbl>
      <w:tblPr>
        <w:tblW w:w="10784" w:type="dxa"/>
        <w:tblInd w:w="-713" w:type="dxa"/>
        <w:tblCellMar>
          <w:top w:w="107" w:type="dxa"/>
          <w:left w:w="106" w:type="dxa"/>
          <w:bottom w:w="6" w:type="dxa"/>
          <w:right w:w="55" w:type="dxa"/>
        </w:tblCellMar>
        <w:tblLook w:val="04A0" w:firstRow="1" w:lastRow="0" w:firstColumn="1" w:lastColumn="0" w:noHBand="0" w:noVBand="1"/>
      </w:tblPr>
      <w:tblGrid>
        <w:gridCol w:w="2015"/>
        <w:gridCol w:w="1508"/>
        <w:gridCol w:w="1508"/>
        <w:gridCol w:w="1508"/>
        <w:gridCol w:w="1508"/>
        <w:gridCol w:w="1508"/>
        <w:gridCol w:w="1229"/>
      </w:tblGrid>
      <w:tr w:rsidR="00D973C0" w:rsidRPr="00D973C0" w14:paraId="3D2AFBA7" w14:textId="77777777" w:rsidTr="00C7412F">
        <w:trPr>
          <w:trHeight w:val="711"/>
        </w:trPr>
        <w:tc>
          <w:tcPr>
            <w:tcW w:w="2015" w:type="dxa"/>
            <w:tcBorders>
              <w:top w:val="single" w:sz="4" w:space="0" w:color="000000"/>
              <w:left w:val="single" w:sz="4" w:space="0" w:color="000000"/>
              <w:bottom w:val="single" w:sz="4" w:space="0" w:color="000000"/>
              <w:right w:val="single" w:sz="4" w:space="0" w:color="000000"/>
            </w:tcBorders>
            <w:vAlign w:val="bottom"/>
          </w:tcPr>
          <w:p w14:paraId="76923C8F" w14:textId="77777777" w:rsidR="00D973C0" w:rsidRPr="00D973C0" w:rsidRDefault="00D973C0" w:rsidP="00C7412F">
            <w:pPr>
              <w:spacing w:line="259" w:lineRule="auto"/>
              <w:jc w:val="center"/>
              <w:rPr>
                <w:szCs w:val="24"/>
              </w:rPr>
            </w:pPr>
            <w:r w:rsidRPr="00D973C0">
              <w:rPr>
                <w:szCs w:val="24"/>
              </w:rPr>
              <w:t xml:space="preserve">WINNING COMBINATIONS </w:t>
            </w:r>
          </w:p>
        </w:tc>
        <w:tc>
          <w:tcPr>
            <w:tcW w:w="1508" w:type="dxa"/>
            <w:tcBorders>
              <w:top w:val="single" w:sz="4" w:space="0" w:color="000000"/>
              <w:left w:val="single" w:sz="4" w:space="0" w:color="000000"/>
              <w:bottom w:val="single" w:sz="4" w:space="0" w:color="000000"/>
              <w:right w:val="single" w:sz="4" w:space="0" w:color="000000"/>
            </w:tcBorders>
            <w:vAlign w:val="bottom"/>
          </w:tcPr>
          <w:p w14:paraId="632A258B" w14:textId="77777777" w:rsidR="00D973C0" w:rsidRPr="00D973C0" w:rsidRDefault="00D973C0" w:rsidP="00C7412F">
            <w:pPr>
              <w:spacing w:line="259" w:lineRule="auto"/>
              <w:jc w:val="center"/>
              <w:rPr>
                <w:szCs w:val="24"/>
              </w:rPr>
            </w:pPr>
            <w:r w:rsidRPr="00D973C0">
              <w:rPr>
                <w:szCs w:val="24"/>
              </w:rPr>
              <w:t xml:space="preserve">BASE PRIZE CATEGORY </w:t>
            </w:r>
          </w:p>
        </w:tc>
        <w:tc>
          <w:tcPr>
            <w:tcW w:w="1508" w:type="dxa"/>
            <w:tcBorders>
              <w:top w:val="single" w:sz="4" w:space="0" w:color="000000"/>
              <w:left w:val="single" w:sz="4" w:space="0" w:color="000000"/>
              <w:bottom w:val="single" w:sz="4" w:space="0" w:color="000000"/>
              <w:right w:val="single" w:sz="4" w:space="0" w:color="000000"/>
            </w:tcBorders>
            <w:vAlign w:val="bottom"/>
          </w:tcPr>
          <w:p w14:paraId="62EF3F67" w14:textId="77777777" w:rsidR="00D973C0" w:rsidRPr="00D973C0" w:rsidRDefault="00D973C0" w:rsidP="00C7412F">
            <w:pPr>
              <w:spacing w:line="259" w:lineRule="auto"/>
              <w:jc w:val="center"/>
              <w:rPr>
                <w:szCs w:val="24"/>
              </w:rPr>
            </w:pPr>
            <w:r w:rsidRPr="00D973C0">
              <w:rPr>
                <w:szCs w:val="24"/>
              </w:rPr>
              <w:t xml:space="preserve">2X PRIZE CATEGORY </w:t>
            </w:r>
          </w:p>
        </w:tc>
        <w:tc>
          <w:tcPr>
            <w:tcW w:w="1508" w:type="dxa"/>
            <w:tcBorders>
              <w:top w:val="single" w:sz="4" w:space="0" w:color="000000"/>
              <w:left w:val="single" w:sz="4" w:space="0" w:color="000000"/>
              <w:bottom w:val="single" w:sz="4" w:space="0" w:color="000000"/>
              <w:right w:val="single" w:sz="4" w:space="0" w:color="000000"/>
            </w:tcBorders>
            <w:vAlign w:val="bottom"/>
          </w:tcPr>
          <w:p w14:paraId="0F604091" w14:textId="77777777" w:rsidR="00D973C0" w:rsidRPr="00D973C0" w:rsidRDefault="00D973C0" w:rsidP="00C7412F">
            <w:pPr>
              <w:spacing w:line="259" w:lineRule="auto"/>
              <w:jc w:val="center"/>
              <w:rPr>
                <w:szCs w:val="24"/>
              </w:rPr>
            </w:pPr>
            <w:r w:rsidRPr="00D973C0">
              <w:rPr>
                <w:szCs w:val="24"/>
              </w:rPr>
              <w:t xml:space="preserve">3X PRIZE CATEGORY </w:t>
            </w:r>
          </w:p>
        </w:tc>
        <w:tc>
          <w:tcPr>
            <w:tcW w:w="1508" w:type="dxa"/>
            <w:tcBorders>
              <w:top w:val="single" w:sz="4" w:space="0" w:color="000000"/>
              <w:left w:val="single" w:sz="4" w:space="0" w:color="000000"/>
              <w:bottom w:val="single" w:sz="4" w:space="0" w:color="000000"/>
              <w:right w:val="single" w:sz="4" w:space="0" w:color="000000"/>
            </w:tcBorders>
            <w:vAlign w:val="bottom"/>
          </w:tcPr>
          <w:p w14:paraId="7A99AE99" w14:textId="77777777" w:rsidR="00D973C0" w:rsidRPr="00D973C0" w:rsidRDefault="00D973C0" w:rsidP="00C7412F">
            <w:pPr>
              <w:spacing w:line="259" w:lineRule="auto"/>
              <w:jc w:val="center"/>
              <w:rPr>
                <w:szCs w:val="24"/>
              </w:rPr>
            </w:pPr>
            <w:r w:rsidRPr="00D973C0">
              <w:rPr>
                <w:szCs w:val="24"/>
              </w:rPr>
              <w:t xml:space="preserve">4X PRIZE CATEGORY </w:t>
            </w:r>
          </w:p>
        </w:tc>
        <w:tc>
          <w:tcPr>
            <w:tcW w:w="1508" w:type="dxa"/>
            <w:tcBorders>
              <w:top w:val="single" w:sz="4" w:space="0" w:color="000000"/>
              <w:left w:val="single" w:sz="4" w:space="0" w:color="000000"/>
              <w:bottom w:val="single" w:sz="4" w:space="0" w:color="000000"/>
              <w:right w:val="single" w:sz="4" w:space="0" w:color="000000"/>
            </w:tcBorders>
            <w:vAlign w:val="bottom"/>
          </w:tcPr>
          <w:p w14:paraId="74CC1F10" w14:textId="77777777" w:rsidR="00D973C0" w:rsidRPr="00D973C0" w:rsidRDefault="00D973C0" w:rsidP="00C7412F">
            <w:pPr>
              <w:spacing w:line="259" w:lineRule="auto"/>
              <w:jc w:val="center"/>
              <w:rPr>
                <w:szCs w:val="24"/>
              </w:rPr>
            </w:pPr>
            <w:r w:rsidRPr="00D973C0">
              <w:rPr>
                <w:szCs w:val="24"/>
              </w:rPr>
              <w:t xml:space="preserve">5X PRIZE CATEGORY </w:t>
            </w:r>
          </w:p>
        </w:tc>
        <w:tc>
          <w:tcPr>
            <w:tcW w:w="1229" w:type="dxa"/>
            <w:tcBorders>
              <w:top w:val="single" w:sz="4" w:space="0" w:color="000000"/>
              <w:left w:val="single" w:sz="4" w:space="0" w:color="000000"/>
              <w:bottom w:val="single" w:sz="4" w:space="0" w:color="000000"/>
              <w:right w:val="single" w:sz="4" w:space="0" w:color="000000"/>
            </w:tcBorders>
            <w:vAlign w:val="bottom"/>
          </w:tcPr>
          <w:p w14:paraId="55D08FD7" w14:textId="77777777" w:rsidR="00D973C0" w:rsidRPr="00D973C0" w:rsidRDefault="00D973C0" w:rsidP="00C7412F">
            <w:pPr>
              <w:spacing w:line="259" w:lineRule="auto"/>
              <w:jc w:val="center"/>
              <w:rPr>
                <w:szCs w:val="24"/>
              </w:rPr>
            </w:pPr>
            <w:r w:rsidRPr="00D973C0">
              <w:rPr>
                <w:szCs w:val="24"/>
              </w:rPr>
              <w:t xml:space="preserve">ODDS OF WINNING </w:t>
            </w:r>
          </w:p>
        </w:tc>
      </w:tr>
      <w:tr w:rsidR="00D973C0" w:rsidRPr="00D973C0" w14:paraId="08D4E57C" w14:textId="77777777" w:rsidTr="00C7412F">
        <w:trPr>
          <w:trHeight w:val="802"/>
        </w:trPr>
        <w:tc>
          <w:tcPr>
            <w:tcW w:w="2015" w:type="dxa"/>
            <w:tcBorders>
              <w:top w:val="single" w:sz="4" w:space="0" w:color="000000"/>
              <w:left w:val="single" w:sz="4" w:space="0" w:color="000000"/>
              <w:bottom w:val="single" w:sz="4" w:space="0" w:color="000000"/>
              <w:right w:val="single" w:sz="4" w:space="0" w:color="000000"/>
            </w:tcBorders>
          </w:tcPr>
          <w:p w14:paraId="350519A0" w14:textId="77777777" w:rsidR="00D973C0" w:rsidRPr="00D973C0" w:rsidRDefault="00D973C0" w:rsidP="00C7412F">
            <w:pPr>
              <w:spacing w:before="60"/>
              <w:rPr>
                <w:szCs w:val="24"/>
              </w:rPr>
            </w:pPr>
            <w:r w:rsidRPr="00D973C0">
              <w:rPr>
                <w:szCs w:val="24"/>
              </w:rPr>
              <w:t xml:space="preserve">All six (6) </w:t>
            </w:r>
          </w:p>
          <w:p w14:paraId="1FB4CE71" w14:textId="77777777" w:rsidR="00D973C0" w:rsidRPr="00D973C0" w:rsidRDefault="00D973C0" w:rsidP="00C7412F">
            <w:pPr>
              <w:spacing w:before="60"/>
              <w:rPr>
                <w:szCs w:val="24"/>
              </w:rPr>
            </w:pPr>
            <w:r w:rsidRPr="00D973C0">
              <w:rPr>
                <w:szCs w:val="24"/>
              </w:rPr>
              <w:t xml:space="preserve">Numbers in a </w:t>
            </w:r>
          </w:p>
          <w:p w14:paraId="76608B2E" w14:textId="77777777" w:rsidR="00D973C0" w:rsidRPr="00D973C0" w:rsidRDefault="00D973C0" w:rsidP="00C7412F">
            <w:pPr>
              <w:spacing w:before="60"/>
              <w:rPr>
                <w:szCs w:val="24"/>
              </w:rPr>
            </w:pPr>
            <w:r w:rsidRPr="00D973C0">
              <w:rPr>
                <w:szCs w:val="24"/>
              </w:rPr>
              <w:t xml:space="preserve">Play </w:t>
            </w:r>
          </w:p>
        </w:tc>
        <w:tc>
          <w:tcPr>
            <w:tcW w:w="1508" w:type="dxa"/>
            <w:tcBorders>
              <w:top w:val="single" w:sz="4" w:space="0" w:color="000000"/>
              <w:left w:val="single" w:sz="4" w:space="0" w:color="000000"/>
              <w:bottom w:val="single" w:sz="4" w:space="0" w:color="000000"/>
              <w:right w:val="single" w:sz="4" w:space="0" w:color="000000"/>
            </w:tcBorders>
          </w:tcPr>
          <w:p w14:paraId="70C86483" w14:textId="77777777" w:rsidR="00D973C0" w:rsidRPr="00D973C0" w:rsidRDefault="00D973C0" w:rsidP="00C7412F">
            <w:pPr>
              <w:spacing w:before="60"/>
              <w:rPr>
                <w:szCs w:val="24"/>
              </w:rPr>
            </w:pPr>
            <w:r w:rsidRPr="00D973C0">
              <w:rPr>
                <w:szCs w:val="24"/>
              </w:rPr>
              <w:t xml:space="preserve">$250,000 </w:t>
            </w:r>
          </w:p>
        </w:tc>
        <w:tc>
          <w:tcPr>
            <w:tcW w:w="1508" w:type="dxa"/>
            <w:tcBorders>
              <w:top w:val="single" w:sz="4" w:space="0" w:color="000000"/>
              <w:left w:val="single" w:sz="4" w:space="0" w:color="000000"/>
              <w:bottom w:val="single" w:sz="4" w:space="0" w:color="000000"/>
              <w:right w:val="single" w:sz="4" w:space="0" w:color="000000"/>
            </w:tcBorders>
          </w:tcPr>
          <w:p w14:paraId="52C4D8B8" w14:textId="77777777" w:rsidR="00D973C0" w:rsidRPr="00D973C0" w:rsidRDefault="00D973C0" w:rsidP="00C7412F">
            <w:pPr>
              <w:spacing w:before="60"/>
              <w:rPr>
                <w:szCs w:val="24"/>
              </w:rPr>
            </w:pPr>
            <w:r w:rsidRPr="00D973C0">
              <w:rPr>
                <w:szCs w:val="24"/>
              </w:rPr>
              <w:t xml:space="preserve">N/A </w:t>
            </w:r>
          </w:p>
        </w:tc>
        <w:tc>
          <w:tcPr>
            <w:tcW w:w="1508" w:type="dxa"/>
            <w:tcBorders>
              <w:top w:val="single" w:sz="4" w:space="0" w:color="000000"/>
              <w:left w:val="single" w:sz="4" w:space="0" w:color="000000"/>
              <w:bottom w:val="single" w:sz="4" w:space="0" w:color="000000"/>
              <w:right w:val="single" w:sz="4" w:space="0" w:color="000000"/>
            </w:tcBorders>
          </w:tcPr>
          <w:p w14:paraId="64BAF0AB" w14:textId="77777777" w:rsidR="00D973C0" w:rsidRPr="00D973C0" w:rsidRDefault="00D973C0" w:rsidP="00C7412F">
            <w:pPr>
              <w:spacing w:before="60"/>
              <w:rPr>
                <w:szCs w:val="24"/>
              </w:rPr>
            </w:pPr>
            <w:r w:rsidRPr="00D973C0">
              <w:rPr>
                <w:szCs w:val="24"/>
              </w:rPr>
              <w:t xml:space="preserve">N/A </w:t>
            </w:r>
          </w:p>
        </w:tc>
        <w:tc>
          <w:tcPr>
            <w:tcW w:w="1508" w:type="dxa"/>
            <w:tcBorders>
              <w:top w:val="single" w:sz="4" w:space="0" w:color="000000"/>
              <w:left w:val="single" w:sz="4" w:space="0" w:color="000000"/>
              <w:bottom w:val="single" w:sz="4" w:space="0" w:color="000000"/>
              <w:right w:val="single" w:sz="4" w:space="0" w:color="000000"/>
            </w:tcBorders>
          </w:tcPr>
          <w:p w14:paraId="72AFCA8D" w14:textId="77777777" w:rsidR="00D973C0" w:rsidRPr="00D973C0" w:rsidRDefault="00D973C0" w:rsidP="00C7412F">
            <w:pPr>
              <w:spacing w:before="60"/>
              <w:rPr>
                <w:szCs w:val="24"/>
              </w:rPr>
            </w:pPr>
            <w:r w:rsidRPr="00D973C0">
              <w:rPr>
                <w:szCs w:val="24"/>
              </w:rPr>
              <w:t xml:space="preserve">N/A </w:t>
            </w:r>
          </w:p>
        </w:tc>
        <w:tc>
          <w:tcPr>
            <w:tcW w:w="1508" w:type="dxa"/>
            <w:tcBorders>
              <w:top w:val="single" w:sz="4" w:space="0" w:color="000000"/>
              <w:left w:val="single" w:sz="4" w:space="0" w:color="000000"/>
              <w:bottom w:val="single" w:sz="4" w:space="0" w:color="000000"/>
              <w:right w:val="single" w:sz="4" w:space="0" w:color="000000"/>
            </w:tcBorders>
          </w:tcPr>
          <w:p w14:paraId="5CFA7BC8" w14:textId="77777777" w:rsidR="00D973C0" w:rsidRPr="00D973C0" w:rsidRDefault="00D973C0" w:rsidP="00C7412F">
            <w:pPr>
              <w:spacing w:before="60"/>
              <w:rPr>
                <w:szCs w:val="24"/>
              </w:rPr>
            </w:pPr>
            <w:r w:rsidRPr="00D973C0">
              <w:rPr>
                <w:szCs w:val="24"/>
              </w:rPr>
              <w:t xml:space="preserve">N/A </w:t>
            </w:r>
          </w:p>
        </w:tc>
        <w:tc>
          <w:tcPr>
            <w:tcW w:w="1229" w:type="dxa"/>
            <w:tcBorders>
              <w:top w:val="single" w:sz="4" w:space="0" w:color="000000"/>
              <w:left w:val="single" w:sz="4" w:space="0" w:color="000000"/>
              <w:bottom w:val="single" w:sz="4" w:space="0" w:color="000000"/>
              <w:right w:val="single" w:sz="4" w:space="0" w:color="000000"/>
            </w:tcBorders>
          </w:tcPr>
          <w:p w14:paraId="106B8B8A" w14:textId="77777777" w:rsidR="00D973C0" w:rsidRPr="00D973C0" w:rsidRDefault="00D973C0" w:rsidP="00C7412F">
            <w:pPr>
              <w:spacing w:before="60"/>
              <w:rPr>
                <w:szCs w:val="24"/>
              </w:rPr>
            </w:pPr>
            <w:r w:rsidRPr="00D973C0">
              <w:rPr>
                <w:szCs w:val="24"/>
              </w:rPr>
              <w:t xml:space="preserve">1 in 3,838,380 </w:t>
            </w:r>
          </w:p>
        </w:tc>
      </w:tr>
      <w:tr w:rsidR="00D973C0" w:rsidRPr="00D973C0" w14:paraId="61D11838" w14:textId="77777777" w:rsidTr="00C7412F">
        <w:trPr>
          <w:trHeight w:val="809"/>
        </w:trPr>
        <w:tc>
          <w:tcPr>
            <w:tcW w:w="2015" w:type="dxa"/>
            <w:tcBorders>
              <w:top w:val="single" w:sz="4" w:space="0" w:color="000000"/>
              <w:left w:val="single" w:sz="4" w:space="0" w:color="000000"/>
              <w:bottom w:val="single" w:sz="4" w:space="0" w:color="000000"/>
              <w:right w:val="single" w:sz="4" w:space="0" w:color="000000"/>
            </w:tcBorders>
          </w:tcPr>
          <w:p w14:paraId="6A7469EF" w14:textId="77777777" w:rsidR="00D973C0" w:rsidRPr="00D973C0" w:rsidRDefault="00D973C0" w:rsidP="00C7412F">
            <w:pPr>
              <w:spacing w:before="60"/>
              <w:rPr>
                <w:szCs w:val="24"/>
              </w:rPr>
            </w:pPr>
            <w:r w:rsidRPr="00D973C0">
              <w:rPr>
                <w:szCs w:val="24"/>
              </w:rPr>
              <w:t xml:space="preserve">Any five (5) </w:t>
            </w:r>
          </w:p>
          <w:p w14:paraId="0F10F641" w14:textId="77777777" w:rsidR="00D973C0" w:rsidRPr="00D973C0" w:rsidRDefault="00D973C0" w:rsidP="00C7412F">
            <w:pPr>
              <w:spacing w:before="60"/>
              <w:rPr>
                <w:szCs w:val="24"/>
              </w:rPr>
            </w:pPr>
            <w:r w:rsidRPr="00D973C0">
              <w:rPr>
                <w:szCs w:val="24"/>
              </w:rPr>
              <w:t xml:space="preserve">Numbers in a </w:t>
            </w:r>
          </w:p>
          <w:p w14:paraId="18C3DBD4" w14:textId="77777777" w:rsidR="00D973C0" w:rsidRPr="00D973C0" w:rsidRDefault="00D973C0" w:rsidP="00C7412F">
            <w:pPr>
              <w:spacing w:before="60"/>
              <w:rPr>
                <w:szCs w:val="24"/>
              </w:rPr>
            </w:pPr>
            <w:r w:rsidRPr="00D973C0">
              <w:rPr>
                <w:szCs w:val="24"/>
              </w:rPr>
              <w:t xml:space="preserve">Play </w:t>
            </w:r>
          </w:p>
        </w:tc>
        <w:tc>
          <w:tcPr>
            <w:tcW w:w="1508" w:type="dxa"/>
            <w:tcBorders>
              <w:top w:val="single" w:sz="4" w:space="0" w:color="000000"/>
              <w:left w:val="single" w:sz="4" w:space="0" w:color="000000"/>
              <w:bottom w:val="single" w:sz="4" w:space="0" w:color="000000"/>
              <w:right w:val="single" w:sz="4" w:space="0" w:color="000000"/>
            </w:tcBorders>
          </w:tcPr>
          <w:p w14:paraId="2CD5210B" w14:textId="77777777" w:rsidR="00D973C0" w:rsidRPr="00D973C0" w:rsidRDefault="00D973C0" w:rsidP="00C7412F">
            <w:pPr>
              <w:spacing w:before="60"/>
              <w:rPr>
                <w:szCs w:val="24"/>
              </w:rPr>
            </w:pPr>
            <w:r w:rsidRPr="00D973C0">
              <w:rPr>
                <w:szCs w:val="24"/>
              </w:rPr>
              <w:t xml:space="preserve">$300 </w:t>
            </w:r>
          </w:p>
        </w:tc>
        <w:tc>
          <w:tcPr>
            <w:tcW w:w="1508" w:type="dxa"/>
            <w:tcBorders>
              <w:top w:val="single" w:sz="4" w:space="0" w:color="000000"/>
              <w:left w:val="single" w:sz="4" w:space="0" w:color="000000"/>
              <w:bottom w:val="single" w:sz="4" w:space="0" w:color="000000"/>
              <w:right w:val="single" w:sz="4" w:space="0" w:color="000000"/>
            </w:tcBorders>
          </w:tcPr>
          <w:p w14:paraId="07617259" w14:textId="77777777" w:rsidR="00D973C0" w:rsidRPr="00D973C0" w:rsidRDefault="00D973C0" w:rsidP="00C7412F">
            <w:pPr>
              <w:spacing w:before="60"/>
              <w:rPr>
                <w:szCs w:val="24"/>
              </w:rPr>
            </w:pPr>
            <w:r w:rsidRPr="00D973C0">
              <w:rPr>
                <w:szCs w:val="24"/>
              </w:rPr>
              <w:t xml:space="preserve">$600 </w:t>
            </w:r>
          </w:p>
        </w:tc>
        <w:tc>
          <w:tcPr>
            <w:tcW w:w="1508" w:type="dxa"/>
            <w:tcBorders>
              <w:top w:val="single" w:sz="4" w:space="0" w:color="000000"/>
              <w:left w:val="single" w:sz="4" w:space="0" w:color="000000"/>
              <w:bottom w:val="single" w:sz="4" w:space="0" w:color="000000"/>
              <w:right w:val="single" w:sz="4" w:space="0" w:color="000000"/>
            </w:tcBorders>
          </w:tcPr>
          <w:p w14:paraId="406C8185" w14:textId="77777777" w:rsidR="00D973C0" w:rsidRPr="00D973C0" w:rsidRDefault="00D973C0" w:rsidP="00C7412F">
            <w:pPr>
              <w:spacing w:before="60"/>
              <w:rPr>
                <w:szCs w:val="24"/>
              </w:rPr>
            </w:pPr>
            <w:r w:rsidRPr="00D973C0">
              <w:rPr>
                <w:szCs w:val="24"/>
              </w:rPr>
              <w:t xml:space="preserve">$900 </w:t>
            </w:r>
          </w:p>
        </w:tc>
        <w:tc>
          <w:tcPr>
            <w:tcW w:w="1508" w:type="dxa"/>
            <w:tcBorders>
              <w:top w:val="single" w:sz="4" w:space="0" w:color="000000"/>
              <w:left w:val="single" w:sz="4" w:space="0" w:color="000000"/>
              <w:bottom w:val="single" w:sz="4" w:space="0" w:color="000000"/>
              <w:right w:val="single" w:sz="4" w:space="0" w:color="000000"/>
            </w:tcBorders>
          </w:tcPr>
          <w:p w14:paraId="1DB1A635" w14:textId="77777777" w:rsidR="00D973C0" w:rsidRPr="00D973C0" w:rsidRDefault="00D973C0" w:rsidP="00C7412F">
            <w:pPr>
              <w:spacing w:before="60"/>
              <w:rPr>
                <w:szCs w:val="24"/>
              </w:rPr>
            </w:pPr>
            <w:r w:rsidRPr="00D973C0">
              <w:rPr>
                <w:szCs w:val="24"/>
              </w:rPr>
              <w:t xml:space="preserve">$1,200 </w:t>
            </w:r>
          </w:p>
        </w:tc>
        <w:tc>
          <w:tcPr>
            <w:tcW w:w="1508" w:type="dxa"/>
            <w:tcBorders>
              <w:top w:val="single" w:sz="4" w:space="0" w:color="000000"/>
              <w:left w:val="single" w:sz="4" w:space="0" w:color="000000"/>
              <w:bottom w:val="single" w:sz="4" w:space="0" w:color="000000"/>
              <w:right w:val="single" w:sz="4" w:space="0" w:color="000000"/>
            </w:tcBorders>
          </w:tcPr>
          <w:p w14:paraId="4341FF65" w14:textId="77777777" w:rsidR="00D973C0" w:rsidRPr="00D973C0" w:rsidRDefault="00D973C0" w:rsidP="00C7412F">
            <w:pPr>
              <w:spacing w:before="60"/>
              <w:rPr>
                <w:szCs w:val="24"/>
              </w:rPr>
            </w:pPr>
            <w:r w:rsidRPr="00D973C0">
              <w:rPr>
                <w:szCs w:val="24"/>
              </w:rPr>
              <w:t xml:space="preserve">$1,500 </w:t>
            </w:r>
          </w:p>
        </w:tc>
        <w:tc>
          <w:tcPr>
            <w:tcW w:w="1229" w:type="dxa"/>
            <w:tcBorders>
              <w:top w:val="single" w:sz="4" w:space="0" w:color="000000"/>
              <w:left w:val="single" w:sz="4" w:space="0" w:color="000000"/>
              <w:bottom w:val="single" w:sz="4" w:space="0" w:color="000000"/>
              <w:right w:val="single" w:sz="4" w:space="0" w:color="000000"/>
            </w:tcBorders>
          </w:tcPr>
          <w:p w14:paraId="55EF8BC0" w14:textId="77777777" w:rsidR="00D973C0" w:rsidRPr="00D973C0" w:rsidRDefault="00D973C0" w:rsidP="00C7412F">
            <w:pPr>
              <w:spacing w:before="60"/>
              <w:rPr>
                <w:szCs w:val="24"/>
              </w:rPr>
            </w:pPr>
            <w:r w:rsidRPr="00D973C0">
              <w:rPr>
                <w:szCs w:val="24"/>
              </w:rPr>
              <w:t xml:space="preserve">1 in 18,816 </w:t>
            </w:r>
          </w:p>
        </w:tc>
      </w:tr>
      <w:tr w:rsidR="00D973C0" w:rsidRPr="00D973C0" w14:paraId="0056E803" w14:textId="77777777" w:rsidTr="00C7412F">
        <w:trPr>
          <w:trHeight w:val="811"/>
        </w:trPr>
        <w:tc>
          <w:tcPr>
            <w:tcW w:w="2015" w:type="dxa"/>
            <w:tcBorders>
              <w:top w:val="single" w:sz="4" w:space="0" w:color="000000"/>
              <w:left w:val="single" w:sz="4" w:space="0" w:color="000000"/>
              <w:bottom w:val="single" w:sz="4" w:space="0" w:color="000000"/>
              <w:right w:val="single" w:sz="4" w:space="0" w:color="000000"/>
            </w:tcBorders>
          </w:tcPr>
          <w:p w14:paraId="2D9B0385" w14:textId="77777777" w:rsidR="00D973C0" w:rsidRPr="00D973C0" w:rsidRDefault="00D973C0" w:rsidP="00C7412F">
            <w:pPr>
              <w:spacing w:before="60"/>
              <w:rPr>
                <w:szCs w:val="24"/>
              </w:rPr>
            </w:pPr>
            <w:r w:rsidRPr="00D973C0">
              <w:rPr>
                <w:szCs w:val="24"/>
              </w:rPr>
              <w:t xml:space="preserve">Any four (4) </w:t>
            </w:r>
          </w:p>
          <w:p w14:paraId="2EE2E3BA" w14:textId="77777777" w:rsidR="00D973C0" w:rsidRPr="00D973C0" w:rsidRDefault="00D973C0" w:rsidP="00C7412F">
            <w:pPr>
              <w:spacing w:before="60"/>
              <w:rPr>
                <w:szCs w:val="24"/>
              </w:rPr>
            </w:pPr>
            <w:r w:rsidRPr="00D973C0">
              <w:rPr>
                <w:szCs w:val="24"/>
              </w:rPr>
              <w:t xml:space="preserve">Numbers in a </w:t>
            </w:r>
          </w:p>
          <w:p w14:paraId="51472B50" w14:textId="77777777" w:rsidR="00D973C0" w:rsidRPr="00D973C0" w:rsidRDefault="00D973C0" w:rsidP="00C7412F">
            <w:pPr>
              <w:spacing w:before="60"/>
              <w:rPr>
                <w:szCs w:val="24"/>
              </w:rPr>
            </w:pPr>
            <w:r w:rsidRPr="00D973C0">
              <w:rPr>
                <w:szCs w:val="24"/>
              </w:rPr>
              <w:t xml:space="preserve">Play </w:t>
            </w:r>
          </w:p>
        </w:tc>
        <w:tc>
          <w:tcPr>
            <w:tcW w:w="1508" w:type="dxa"/>
            <w:tcBorders>
              <w:top w:val="single" w:sz="4" w:space="0" w:color="000000"/>
              <w:left w:val="single" w:sz="4" w:space="0" w:color="000000"/>
              <w:bottom w:val="single" w:sz="4" w:space="0" w:color="000000"/>
              <w:right w:val="single" w:sz="4" w:space="0" w:color="000000"/>
            </w:tcBorders>
          </w:tcPr>
          <w:p w14:paraId="3255869D" w14:textId="77777777" w:rsidR="00D973C0" w:rsidRPr="00D973C0" w:rsidRDefault="00D973C0" w:rsidP="00C7412F">
            <w:pPr>
              <w:spacing w:before="60"/>
              <w:rPr>
                <w:szCs w:val="24"/>
              </w:rPr>
            </w:pPr>
            <w:r w:rsidRPr="00D973C0">
              <w:rPr>
                <w:szCs w:val="24"/>
              </w:rPr>
              <w:t xml:space="preserve">$30 </w:t>
            </w:r>
          </w:p>
        </w:tc>
        <w:tc>
          <w:tcPr>
            <w:tcW w:w="1508" w:type="dxa"/>
            <w:tcBorders>
              <w:top w:val="single" w:sz="4" w:space="0" w:color="000000"/>
              <w:left w:val="single" w:sz="4" w:space="0" w:color="000000"/>
              <w:bottom w:val="single" w:sz="4" w:space="0" w:color="000000"/>
              <w:right w:val="single" w:sz="4" w:space="0" w:color="000000"/>
            </w:tcBorders>
          </w:tcPr>
          <w:p w14:paraId="1619F3C1" w14:textId="77777777" w:rsidR="00D973C0" w:rsidRPr="00D973C0" w:rsidRDefault="00D973C0" w:rsidP="00C7412F">
            <w:pPr>
              <w:spacing w:before="60"/>
              <w:rPr>
                <w:szCs w:val="24"/>
              </w:rPr>
            </w:pPr>
            <w:r w:rsidRPr="00D973C0">
              <w:rPr>
                <w:szCs w:val="24"/>
              </w:rPr>
              <w:t xml:space="preserve">$60 </w:t>
            </w:r>
          </w:p>
        </w:tc>
        <w:tc>
          <w:tcPr>
            <w:tcW w:w="1508" w:type="dxa"/>
            <w:tcBorders>
              <w:top w:val="single" w:sz="4" w:space="0" w:color="000000"/>
              <w:left w:val="single" w:sz="4" w:space="0" w:color="000000"/>
              <w:bottom w:val="single" w:sz="4" w:space="0" w:color="000000"/>
              <w:right w:val="single" w:sz="4" w:space="0" w:color="000000"/>
            </w:tcBorders>
          </w:tcPr>
          <w:p w14:paraId="7CA8E7DC" w14:textId="77777777" w:rsidR="00D973C0" w:rsidRPr="00D973C0" w:rsidRDefault="00D973C0" w:rsidP="00C7412F">
            <w:pPr>
              <w:spacing w:before="60"/>
              <w:rPr>
                <w:szCs w:val="24"/>
              </w:rPr>
            </w:pPr>
            <w:r w:rsidRPr="00D973C0">
              <w:rPr>
                <w:szCs w:val="24"/>
              </w:rPr>
              <w:t xml:space="preserve">$90 </w:t>
            </w:r>
          </w:p>
        </w:tc>
        <w:tc>
          <w:tcPr>
            <w:tcW w:w="1508" w:type="dxa"/>
            <w:tcBorders>
              <w:top w:val="single" w:sz="4" w:space="0" w:color="000000"/>
              <w:left w:val="single" w:sz="4" w:space="0" w:color="000000"/>
              <w:bottom w:val="single" w:sz="4" w:space="0" w:color="000000"/>
              <w:right w:val="single" w:sz="4" w:space="0" w:color="000000"/>
            </w:tcBorders>
          </w:tcPr>
          <w:p w14:paraId="76D3DE53" w14:textId="77777777" w:rsidR="00D973C0" w:rsidRPr="00D973C0" w:rsidRDefault="00D973C0" w:rsidP="00C7412F">
            <w:pPr>
              <w:spacing w:before="60"/>
              <w:rPr>
                <w:szCs w:val="24"/>
              </w:rPr>
            </w:pPr>
            <w:r w:rsidRPr="00D973C0">
              <w:rPr>
                <w:szCs w:val="24"/>
              </w:rPr>
              <w:t xml:space="preserve">$120 </w:t>
            </w:r>
          </w:p>
        </w:tc>
        <w:tc>
          <w:tcPr>
            <w:tcW w:w="1508" w:type="dxa"/>
            <w:tcBorders>
              <w:top w:val="single" w:sz="4" w:space="0" w:color="000000"/>
              <w:left w:val="single" w:sz="4" w:space="0" w:color="000000"/>
              <w:bottom w:val="single" w:sz="4" w:space="0" w:color="000000"/>
              <w:right w:val="single" w:sz="4" w:space="0" w:color="000000"/>
            </w:tcBorders>
          </w:tcPr>
          <w:p w14:paraId="39051CA6" w14:textId="77777777" w:rsidR="00D973C0" w:rsidRPr="00D973C0" w:rsidRDefault="00D973C0" w:rsidP="00C7412F">
            <w:pPr>
              <w:spacing w:before="60"/>
              <w:rPr>
                <w:szCs w:val="24"/>
              </w:rPr>
            </w:pPr>
            <w:r w:rsidRPr="00D973C0">
              <w:rPr>
                <w:szCs w:val="24"/>
              </w:rPr>
              <w:t xml:space="preserve">$150 </w:t>
            </w:r>
          </w:p>
        </w:tc>
        <w:tc>
          <w:tcPr>
            <w:tcW w:w="1229" w:type="dxa"/>
            <w:tcBorders>
              <w:top w:val="single" w:sz="4" w:space="0" w:color="000000"/>
              <w:left w:val="single" w:sz="4" w:space="0" w:color="000000"/>
              <w:bottom w:val="single" w:sz="4" w:space="0" w:color="000000"/>
              <w:right w:val="single" w:sz="4" w:space="0" w:color="000000"/>
            </w:tcBorders>
          </w:tcPr>
          <w:p w14:paraId="1428E7F2" w14:textId="77777777" w:rsidR="00D973C0" w:rsidRPr="00D973C0" w:rsidRDefault="00D973C0" w:rsidP="00C7412F">
            <w:pPr>
              <w:spacing w:before="60"/>
              <w:rPr>
                <w:szCs w:val="24"/>
              </w:rPr>
            </w:pPr>
            <w:r w:rsidRPr="00D973C0">
              <w:rPr>
                <w:szCs w:val="24"/>
              </w:rPr>
              <w:t xml:space="preserve">1 in 456 </w:t>
            </w:r>
          </w:p>
        </w:tc>
      </w:tr>
      <w:tr w:rsidR="00D973C0" w:rsidRPr="00D973C0" w14:paraId="39245C5D" w14:textId="77777777" w:rsidTr="00C7412F">
        <w:trPr>
          <w:trHeight w:val="819"/>
        </w:trPr>
        <w:tc>
          <w:tcPr>
            <w:tcW w:w="2015" w:type="dxa"/>
            <w:tcBorders>
              <w:top w:val="single" w:sz="4" w:space="0" w:color="000000"/>
              <w:left w:val="single" w:sz="4" w:space="0" w:color="000000"/>
              <w:bottom w:val="single" w:sz="4" w:space="0" w:color="000000"/>
              <w:right w:val="single" w:sz="4" w:space="0" w:color="000000"/>
            </w:tcBorders>
          </w:tcPr>
          <w:p w14:paraId="210F7E4E" w14:textId="77777777" w:rsidR="00D973C0" w:rsidRPr="00D973C0" w:rsidRDefault="00D973C0" w:rsidP="00C7412F">
            <w:pPr>
              <w:spacing w:before="60"/>
              <w:rPr>
                <w:szCs w:val="24"/>
              </w:rPr>
            </w:pPr>
            <w:r w:rsidRPr="00D973C0">
              <w:rPr>
                <w:szCs w:val="24"/>
              </w:rPr>
              <w:t xml:space="preserve">Any three (3) </w:t>
            </w:r>
          </w:p>
          <w:p w14:paraId="6A6D2730" w14:textId="77777777" w:rsidR="00D973C0" w:rsidRPr="00D973C0" w:rsidRDefault="00D973C0" w:rsidP="00C7412F">
            <w:pPr>
              <w:spacing w:before="60"/>
              <w:rPr>
                <w:szCs w:val="24"/>
              </w:rPr>
            </w:pPr>
            <w:r w:rsidRPr="00D973C0">
              <w:rPr>
                <w:szCs w:val="24"/>
              </w:rPr>
              <w:t xml:space="preserve">Numbers in a </w:t>
            </w:r>
          </w:p>
          <w:p w14:paraId="78855525" w14:textId="77777777" w:rsidR="00D973C0" w:rsidRPr="00D973C0" w:rsidRDefault="00D973C0" w:rsidP="00C7412F">
            <w:pPr>
              <w:spacing w:before="60"/>
              <w:rPr>
                <w:szCs w:val="24"/>
              </w:rPr>
            </w:pPr>
            <w:r w:rsidRPr="00D973C0">
              <w:rPr>
                <w:szCs w:val="24"/>
              </w:rPr>
              <w:t xml:space="preserve">Play </w:t>
            </w:r>
          </w:p>
        </w:tc>
        <w:tc>
          <w:tcPr>
            <w:tcW w:w="1508" w:type="dxa"/>
            <w:tcBorders>
              <w:top w:val="single" w:sz="4" w:space="0" w:color="000000"/>
              <w:left w:val="single" w:sz="4" w:space="0" w:color="000000"/>
              <w:bottom w:val="single" w:sz="4" w:space="0" w:color="000000"/>
              <w:right w:val="single" w:sz="4" w:space="0" w:color="000000"/>
            </w:tcBorders>
          </w:tcPr>
          <w:p w14:paraId="2E205E2F" w14:textId="77777777" w:rsidR="00D973C0" w:rsidRPr="00D973C0" w:rsidRDefault="00D973C0" w:rsidP="00C7412F">
            <w:pPr>
              <w:spacing w:before="60"/>
              <w:rPr>
                <w:szCs w:val="24"/>
              </w:rPr>
            </w:pPr>
            <w:r w:rsidRPr="00D973C0">
              <w:rPr>
                <w:szCs w:val="24"/>
              </w:rPr>
              <w:t xml:space="preserve">$4 </w:t>
            </w:r>
          </w:p>
        </w:tc>
        <w:tc>
          <w:tcPr>
            <w:tcW w:w="1508" w:type="dxa"/>
            <w:tcBorders>
              <w:top w:val="single" w:sz="4" w:space="0" w:color="000000"/>
              <w:left w:val="single" w:sz="4" w:space="0" w:color="000000"/>
              <w:bottom w:val="single" w:sz="4" w:space="0" w:color="000000"/>
              <w:right w:val="single" w:sz="4" w:space="0" w:color="000000"/>
            </w:tcBorders>
          </w:tcPr>
          <w:p w14:paraId="2ACA00BA" w14:textId="77777777" w:rsidR="00D973C0" w:rsidRPr="00D973C0" w:rsidRDefault="00D973C0" w:rsidP="00C7412F">
            <w:pPr>
              <w:spacing w:before="60"/>
              <w:rPr>
                <w:szCs w:val="24"/>
              </w:rPr>
            </w:pPr>
            <w:r w:rsidRPr="00D973C0">
              <w:rPr>
                <w:szCs w:val="24"/>
              </w:rPr>
              <w:t xml:space="preserve">$8 </w:t>
            </w:r>
          </w:p>
        </w:tc>
        <w:tc>
          <w:tcPr>
            <w:tcW w:w="1508" w:type="dxa"/>
            <w:tcBorders>
              <w:top w:val="single" w:sz="4" w:space="0" w:color="000000"/>
              <w:left w:val="single" w:sz="4" w:space="0" w:color="000000"/>
              <w:bottom w:val="single" w:sz="4" w:space="0" w:color="000000"/>
              <w:right w:val="single" w:sz="4" w:space="0" w:color="000000"/>
            </w:tcBorders>
          </w:tcPr>
          <w:p w14:paraId="228A9645" w14:textId="77777777" w:rsidR="00D973C0" w:rsidRPr="00D973C0" w:rsidRDefault="00D973C0" w:rsidP="00C7412F">
            <w:pPr>
              <w:spacing w:before="60"/>
              <w:rPr>
                <w:szCs w:val="24"/>
              </w:rPr>
            </w:pPr>
            <w:r w:rsidRPr="00D973C0">
              <w:rPr>
                <w:szCs w:val="24"/>
              </w:rPr>
              <w:t xml:space="preserve">$12 </w:t>
            </w:r>
          </w:p>
        </w:tc>
        <w:tc>
          <w:tcPr>
            <w:tcW w:w="1508" w:type="dxa"/>
            <w:tcBorders>
              <w:top w:val="single" w:sz="4" w:space="0" w:color="000000"/>
              <w:left w:val="single" w:sz="4" w:space="0" w:color="000000"/>
              <w:bottom w:val="single" w:sz="4" w:space="0" w:color="000000"/>
              <w:right w:val="single" w:sz="4" w:space="0" w:color="000000"/>
            </w:tcBorders>
          </w:tcPr>
          <w:p w14:paraId="39B39F79" w14:textId="77777777" w:rsidR="00D973C0" w:rsidRPr="00D973C0" w:rsidRDefault="00D973C0" w:rsidP="00C7412F">
            <w:pPr>
              <w:spacing w:before="60"/>
              <w:rPr>
                <w:szCs w:val="24"/>
              </w:rPr>
            </w:pPr>
            <w:r w:rsidRPr="00D973C0">
              <w:rPr>
                <w:szCs w:val="24"/>
              </w:rPr>
              <w:t xml:space="preserve">$16 </w:t>
            </w:r>
          </w:p>
        </w:tc>
        <w:tc>
          <w:tcPr>
            <w:tcW w:w="1508" w:type="dxa"/>
            <w:tcBorders>
              <w:top w:val="single" w:sz="4" w:space="0" w:color="000000"/>
              <w:left w:val="single" w:sz="4" w:space="0" w:color="000000"/>
              <w:bottom w:val="single" w:sz="4" w:space="0" w:color="000000"/>
              <w:right w:val="single" w:sz="4" w:space="0" w:color="000000"/>
            </w:tcBorders>
          </w:tcPr>
          <w:p w14:paraId="3AF9A698" w14:textId="77777777" w:rsidR="00D973C0" w:rsidRPr="00D973C0" w:rsidRDefault="00D973C0" w:rsidP="00C7412F">
            <w:pPr>
              <w:spacing w:before="60"/>
              <w:rPr>
                <w:szCs w:val="24"/>
              </w:rPr>
            </w:pPr>
            <w:r w:rsidRPr="00D973C0">
              <w:rPr>
                <w:szCs w:val="24"/>
              </w:rPr>
              <w:t xml:space="preserve">$20 </w:t>
            </w:r>
          </w:p>
        </w:tc>
        <w:tc>
          <w:tcPr>
            <w:tcW w:w="1229" w:type="dxa"/>
            <w:tcBorders>
              <w:top w:val="single" w:sz="4" w:space="0" w:color="000000"/>
              <w:left w:val="single" w:sz="4" w:space="0" w:color="000000"/>
              <w:bottom w:val="single" w:sz="4" w:space="0" w:color="000000"/>
              <w:right w:val="single" w:sz="4" w:space="0" w:color="000000"/>
            </w:tcBorders>
          </w:tcPr>
          <w:p w14:paraId="1678F38E" w14:textId="77777777" w:rsidR="00D973C0" w:rsidRPr="00D973C0" w:rsidRDefault="00D973C0" w:rsidP="00C7412F">
            <w:pPr>
              <w:spacing w:before="60"/>
              <w:rPr>
                <w:szCs w:val="24"/>
              </w:rPr>
            </w:pPr>
            <w:r w:rsidRPr="00D973C0">
              <w:rPr>
                <w:szCs w:val="24"/>
              </w:rPr>
              <w:t xml:space="preserve">1 in 32 </w:t>
            </w:r>
          </w:p>
        </w:tc>
      </w:tr>
      <w:tr w:rsidR="00D973C0" w:rsidRPr="00D973C0" w14:paraId="79544E87" w14:textId="77777777" w:rsidTr="00C7412F">
        <w:trPr>
          <w:trHeight w:val="530"/>
        </w:trPr>
        <w:tc>
          <w:tcPr>
            <w:tcW w:w="2015" w:type="dxa"/>
            <w:tcBorders>
              <w:top w:val="single" w:sz="4" w:space="0" w:color="000000"/>
              <w:left w:val="single" w:sz="4" w:space="0" w:color="000000"/>
              <w:bottom w:val="single" w:sz="4" w:space="0" w:color="000000"/>
              <w:right w:val="single" w:sz="4" w:space="0" w:color="000000"/>
            </w:tcBorders>
            <w:vAlign w:val="bottom"/>
          </w:tcPr>
          <w:p w14:paraId="42F82417" w14:textId="77777777" w:rsidR="00D973C0" w:rsidRPr="00D973C0" w:rsidRDefault="00D973C0" w:rsidP="00C7412F">
            <w:pPr>
              <w:spacing w:before="60"/>
              <w:rPr>
                <w:szCs w:val="24"/>
              </w:rPr>
            </w:pPr>
            <w:r w:rsidRPr="00D973C0">
              <w:rPr>
                <w:szCs w:val="24"/>
              </w:rPr>
              <w:t xml:space="preserve">MULTIPLIER ODDS </w:t>
            </w:r>
          </w:p>
        </w:tc>
        <w:tc>
          <w:tcPr>
            <w:tcW w:w="1508" w:type="dxa"/>
            <w:tcBorders>
              <w:top w:val="single" w:sz="4" w:space="0" w:color="000000"/>
              <w:left w:val="single" w:sz="4" w:space="0" w:color="000000"/>
              <w:bottom w:val="single" w:sz="4" w:space="0" w:color="000000"/>
              <w:right w:val="single" w:sz="4" w:space="0" w:color="000000"/>
            </w:tcBorders>
          </w:tcPr>
          <w:p w14:paraId="448D6B0F" w14:textId="77777777" w:rsidR="00D973C0" w:rsidRPr="00D973C0" w:rsidRDefault="00D973C0" w:rsidP="00C7412F">
            <w:pPr>
              <w:spacing w:before="60"/>
              <w:rPr>
                <w:szCs w:val="24"/>
              </w:rPr>
            </w:pPr>
            <w:r w:rsidRPr="00D973C0">
              <w:rPr>
                <w:szCs w:val="24"/>
              </w:rPr>
              <w:t xml:space="preserve">N/A </w:t>
            </w:r>
          </w:p>
        </w:tc>
        <w:tc>
          <w:tcPr>
            <w:tcW w:w="1508" w:type="dxa"/>
            <w:tcBorders>
              <w:top w:val="single" w:sz="4" w:space="0" w:color="000000"/>
              <w:left w:val="single" w:sz="4" w:space="0" w:color="000000"/>
              <w:bottom w:val="single" w:sz="4" w:space="0" w:color="000000"/>
              <w:right w:val="single" w:sz="4" w:space="0" w:color="000000"/>
            </w:tcBorders>
          </w:tcPr>
          <w:p w14:paraId="0050FD16" w14:textId="77777777" w:rsidR="00D973C0" w:rsidRPr="00D973C0" w:rsidRDefault="00D973C0" w:rsidP="00C7412F">
            <w:pPr>
              <w:spacing w:before="60"/>
              <w:rPr>
                <w:szCs w:val="24"/>
              </w:rPr>
            </w:pPr>
            <w:r w:rsidRPr="00D973C0">
              <w:rPr>
                <w:szCs w:val="24"/>
              </w:rPr>
              <w:t xml:space="preserve">1 in 2 </w:t>
            </w:r>
          </w:p>
        </w:tc>
        <w:tc>
          <w:tcPr>
            <w:tcW w:w="1508" w:type="dxa"/>
            <w:tcBorders>
              <w:top w:val="single" w:sz="4" w:space="0" w:color="000000"/>
              <w:left w:val="single" w:sz="4" w:space="0" w:color="000000"/>
              <w:bottom w:val="single" w:sz="4" w:space="0" w:color="000000"/>
              <w:right w:val="single" w:sz="4" w:space="0" w:color="000000"/>
            </w:tcBorders>
          </w:tcPr>
          <w:p w14:paraId="3E09F847" w14:textId="77777777" w:rsidR="00D973C0" w:rsidRPr="00D973C0" w:rsidRDefault="00D973C0" w:rsidP="00C7412F">
            <w:pPr>
              <w:spacing w:before="60"/>
              <w:rPr>
                <w:szCs w:val="24"/>
              </w:rPr>
            </w:pPr>
            <w:r w:rsidRPr="00D973C0">
              <w:rPr>
                <w:szCs w:val="24"/>
              </w:rPr>
              <w:t xml:space="preserve">3 in 10 </w:t>
            </w:r>
          </w:p>
        </w:tc>
        <w:tc>
          <w:tcPr>
            <w:tcW w:w="1508" w:type="dxa"/>
            <w:tcBorders>
              <w:top w:val="single" w:sz="4" w:space="0" w:color="000000"/>
              <w:left w:val="single" w:sz="4" w:space="0" w:color="000000"/>
              <w:bottom w:val="single" w:sz="4" w:space="0" w:color="000000"/>
              <w:right w:val="single" w:sz="4" w:space="0" w:color="000000"/>
            </w:tcBorders>
          </w:tcPr>
          <w:p w14:paraId="1F8699FB" w14:textId="77777777" w:rsidR="00D973C0" w:rsidRPr="00D973C0" w:rsidRDefault="00D973C0" w:rsidP="00C7412F">
            <w:pPr>
              <w:spacing w:before="60"/>
              <w:rPr>
                <w:szCs w:val="24"/>
              </w:rPr>
            </w:pPr>
            <w:r w:rsidRPr="00D973C0">
              <w:rPr>
                <w:szCs w:val="24"/>
              </w:rPr>
              <w:t xml:space="preserve">1 in 10 </w:t>
            </w:r>
          </w:p>
        </w:tc>
        <w:tc>
          <w:tcPr>
            <w:tcW w:w="1508" w:type="dxa"/>
            <w:tcBorders>
              <w:top w:val="single" w:sz="4" w:space="0" w:color="000000"/>
              <w:left w:val="single" w:sz="4" w:space="0" w:color="000000"/>
              <w:bottom w:val="single" w:sz="4" w:space="0" w:color="000000"/>
              <w:right w:val="single" w:sz="4" w:space="0" w:color="000000"/>
            </w:tcBorders>
          </w:tcPr>
          <w:p w14:paraId="09CE006A" w14:textId="77777777" w:rsidR="00D973C0" w:rsidRPr="00D973C0" w:rsidRDefault="00D973C0" w:rsidP="00C7412F">
            <w:pPr>
              <w:spacing w:before="60"/>
              <w:rPr>
                <w:szCs w:val="24"/>
              </w:rPr>
            </w:pPr>
            <w:r w:rsidRPr="00D973C0">
              <w:rPr>
                <w:szCs w:val="24"/>
              </w:rPr>
              <w:t xml:space="preserve">1 in 10 </w:t>
            </w:r>
          </w:p>
        </w:tc>
        <w:tc>
          <w:tcPr>
            <w:tcW w:w="1229" w:type="dxa"/>
            <w:tcBorders>
              <w:top w:val="single" w:sz="4" w:space="0" w:color="000000"/>
              <w:left w:val="single" w:sz="4" w:space="0" w:color="000000"/>
              <w:bottom w:val="single" w:sz="4" w:space="0" w:color="000000"/>
              <w:right w:val="single" w:sz="4" w:space="0" w:color="000000"/>
            </w:tcBorders>
          </w:tcPr>
          <w:p w14:paraId="3EF287E6" w14:textId="77777777" w:rsidR="00D973C0" w:rsidRPr="00D973C0" w:rsidRDefault="00D973C0" w:rsidP="00C7412F">
            <w:pPr>
              <w:spacing w:before="60"/>
              <w:rPr>
                <w:szCs w:val="24"/>
              </w:rPr>
            </w:pPr>
            <w:r w:rsidRPr="00D973C0">
              <w:rPr>
                <w:szCs w:val="24"/>
              </w:rPr>
              <w:t xml:space="preserve">N/A </w:t>
            </w:r>
          </w:p>
        </w:tc>
      </w:tr>
      <w:tr w:rsidR="00D973C0" w:rsidRPr="00D973C0" w14:paraId="3FF6F891" w14:textId="77777777" w:rsidTr="00C7412F">
        <w:trPr>
          <w:trHeight w:val="451"/>
        </w:trPr>
        <w:tc>
          <w:tcPr>
            <w:tcW w:w="2015" w:type="dxa"/>
            <w:tcBorders>
              <w:top w:val="single" w:sz="4" w:space="0" w:color="000000"/>
              <w:left w:val="single" w:sz="4" w:space="0" w:color="000000"/>
              <w:bottom w:val="single" w:sz="4" w:space="0" w:color="000000"/>
              <w:right w:val="nil"/>
            </w:tcBorders>
          </w:tcPr>
          <w:p w14:paraId="3255984A" w14:textId="77777777" w:rsidR="00D973C0" w:rsidRPr="00D973C0" w:rsidRDefault="00D973C0" w:rsidP="00C7412F">
            <w:pPr>
              <w:spacing w:before="60"/>
              <w:rPr>
                <w:szCs w:val="24"/>
              </w:rPr>
            </w:pPr>
          </w:p>
        </w:tc>
        <w:tc>
          <w:tcPr>
            <w:tcW w:w="1508" w:type="dxa"/>
            <w:tcBorders>
              <w:top w:val="single" w:sz="4" w:space="0" w:color="000000"/>
              <w:left w:val="nil"/>
              <w:bottom w:val="single" w:sz="4" w:space="0" w:color="000000"/>
              <w:right w:val="nil"/>
            </w:tcBorders>
          </w:tcPr>
          <w:p w14:paraId="18C0237B" w14:textId="77777777" w:rsidR="00D973C0" w:rsidRPr="00D973C0" w:rsidRDefault="00D973C0" w:rsidP="00C7412F">
            <w:pPr>
              <w:spacing w:before="60"/>
              <w:rPr>
                <w:szCs w:val="24"/>
              </w:rPr>
            </w:pPr>
          </w:p>
        </w:tc>
        <w:tc>
          <w:tcPr>
            <w:tcW w:w="1508" w:type="dxa"/>
            <w:tcBorders>
              <w:top w:val="single" w:sz="4" w:space="0" w:color="000000"/>
              <w:left w:val="nil"/>
              <w:bottom w:val="single" w:sz="4" w:space="0" w:color="000000"/>
              <w:right w:val="nil"/>
            </w:tcBorders>
          </w:tcPr>
          <w:p w14:paraId="1E1DDBEF" w14:textId="77777777" w:rsidR="00D973C0" w:rsidRPr="00D973C0" w:rsidRDefault="00D973C0" w:rsidP="00C7412F">
            <w:pPr>
              <w:spacing w:before="60"/>
              <w:rPr>
                <w:szCs w:val="24"/>
              </w:rPr>
            </w:pPr>
          </w:p>
        </w:tc>
        <w:tc>
          <w:tcPr>
            <w:tcW w:w="1508" w:type="dxa"/>
            <w:tcBorders>
              <w:top w:val="single" w:sz="4" w:space="0" w:color="000000"/>
              <w:left w:val="nil"/>
              <w:bottom w:val="single" w:sz="4" w:space="0" w:color="000000"/>
              <w:right w:val="nil"/>
            </w:tcBorders>
          </w:tcPr>
          <w:p w14:paraId="7A8B26C7" w14:textId="77777777" w:rsidR="00D973C0" w:rsidRPr="00D973C0" w:rsidRDefault="00D973C0" w:rsidP="00C7412F">
            <w:pPr>
              <w:spacing w:before="60"/>
              <w:rPr>
                <w:szCs w:val="24"/>
              </w:rPr>
            </w:pPr>
          </w:p>
        </w:tc>
        <w:tc>
          <w:tcPr>
            <w:tcW w:w="3016" w:type="dxa"/>
            <w:gridSpan w:val="2"/>
            <w:tcBorders>
              <w:top w:val="single" w:sz="4" w:space="0" w:color="000000"/>
              <w:left w:val="nil"/>
              <w:bottom w:val="single" w:sz="4" w:space="0" w:color="000000"/>
              <w:right w:val="single" w:sz="4" w:space="0" w:color="000000"/>
            </w:tcBorders>
          </w:tcPr>
          <w:p w14:paraId="475BA105" w14:textId="77777777" w:rsidR="00D973C0" w:rsidRPr="00D973C0" w:rsidRDefault="00D973C0" w:rsidP="00C7412F">
            <w:pPr>
              <w:spacing w:before="60"/>
              <w:rPr>
                <w:szCs w:val="24"/>
              </w:rPr>
            </w:pPr>
            <w:r w:rsidRPr="00D973C0">
              <w:rPr>
                <w:szCs w:val="24"/>
              </w:rPr>
              <w:t xml:space="preserve">OVERALL ODDS </w:t>
            </w:r>
          </w:p>
        </w:tc>
        <w:tc>
          <w:tcPr>
            <w:tcW w:w="1229" w:type="dxa"/>
            <w:tcBorders>
              <w:top w:val="single" w:sz="4" w:space="0" w:color="000000"/>
              <w:left w:val="single" w:sz="4" w:space="0" w:color="000000"/>
              <w:bottom w:val="single" w:sz="4" w:space="0" w:color="000000"/>
              <w:right w:val="single" w:sz="4" w:space="0" w:color="000000"/>
            </w:tcBorders>
          </w:tcPr>
          <w:p w14:paraId="213D190E" w14:textId="77777777" w:rsidR="00D973C0" w:rsidRPr="00D973C0" w:rsidRDefault="00D973C0" w:rsidP="00C7412F">
            <w:pPr>
              <w:spacing w:before="60"/>
              <w:rPr>
                <w:szCs w:val="24"/>
              </w:rPr>
            </w:pPr>
            <w:r w:rsidRPr="00D973C0">
              <w:rPr>
                <w:szCs w:val="24"/>
              </w:rPr>
              <w:t xml:space="preserve">1 in 30 </w:t>
            </w:r>
          </w:p>
        </w:tc>
      </w:tr>
    </w:tbl>
    <w:p w14:paraId="00AA9B49" w14:textId="77777777" w:rsidR="008703BF" w:rsidRDefault="000A6B66" w:rsidP="002D09E0">
      <w:pPr>
        <w:pStyle w:val="Heading3"/>
      </w:pPr>
      <w:r>
        <w:t>10.A.11</w:t>
      </w:r>
      <w:r w:rsidR="00BE7E63">
        <w:t xml:space="preserve"> </w:t>
      </w:r>
      <w:r w:rsidR="00BE7E63">
        <w:tab/>
      </w:r>
      <w:r>
        <w:t>“Plus” Drawings</w:t>
      </w:r>
    </w:p>
    <w:p w14:paraId="2C13F35F" w14:textId="77777777" w:rsidR="008703BF" w:rsidRDefault="000A6B66" w:rsidP="000A6B66">
      <w:pPr>
        <w:pStyle w:val="par1"/>
      </w:pPr>
      <w:r>
        <w:t>A.</w:t>
      </w:r>
      <w:r>
        <w:tab/>
        <w:t>The “Plus” Drawing shall be held each week on Monday, Wednesday and Saturday evenings following the “Colorado Lotto+ Drawing,” unless the schedule is changed by the Lottery.</w:t>
      </w:r>
    </w:p>
    <w:p w14:paraId="146C51AB" w14:textId="77777777" w:rsidR="008703BF" w:rsidRDefault="000A6B66" w:rsidP="000A6B66">
      <w:pPr>
        <w:pStyle w:val="par1"/>
      </w:pPr>
      <w:r>
        <w:t>B.</w:t>
      </w:r>
      <w:r>
        <w:tab/>
        <w:t>The Drawings will be conducted by Lottery officials and comply with all Colorado Lottery Statutes, Rules and Regulations, and Drawing procedures.</w:t>
      </w:r>
    </w:p>
    <w:p w14:paraId="1A85B70C" w14:textId="77777777" w:rsidR="008703BF" w:rsidRDefault="000A6B66" w:rsidP="000A6B66">
      <w:pPr>
        <w:pStyle w:val="par1"/>
      </w:pPr>
      <w:r>
        <w:t>C.</w:t>
      </w:r>
      <w:r>
        <w:tab/>
        <w:t>Each Drawing shall determine, at random, six (6) winning Numbers. The winning Numbers shall be used in determining all “Plus” Winners for that Drawing.</w:t>
      </w:r>
    </w:p>
    <w:p w14:paraId="16CBFFBF" w14:textId="77777777" w:rsidR="008703BF" w:rsidRDefault="000A6B66" w:rsidP="000A6B66">
      <w:pPr>
        <w:pStyle w:val="par1"/>
      </w:pPr>
      <w:r>
        <w:t>D.</w:t>
      </w:r>
      <w:r>
        <w:tab/>
        <w:t xml:space="preserve">Any Numbers drawn are not declared winning Numbers until the Drawing is certified pursuant to Rule 10.4.F. If a Drawing is not certified, another Drawing will be conducted to determine Prize Winners. </w:t>
      </w:r>
    </w:p>
    <w:p w14:paraId="2B1EFCF2" w14:textId="77777777" w:rsidR="000A6B66" w:rsidRDefault="000A6B66" w:rsidP="002D09E0">
      <w:pPr>
        <w:pStyle w:val="Heading3"/>
      </w:pPr>
      <w:r>
        <w:lastRenderedPageBreak/>
        <w:t>10.A.12</w:t>
      </w:r>
      <w:r w:rsidR="00BE7E63">
        <w:t xml:space="preserve"> </w:t>
      </w:r>
      <w:r w:rsidR="00BE7E63">
        <w:tab/>
      </w:r>
      <w:r>
        <w:t>Payment of Prizes for the “Plus” Drawings</w:t>
      </w:r>
    </w:p>
    <w:p w14:paraId="5EDA94BC" w14:textId="77777777" w:rsidR="008703BF" w:rsidRDefault="000A6B66" w:rsidP="000A6B66">
      <w:pPr>
        <w:pStyle w:val="par1"/>
      </w:pPr>
      <w:r>
        <w:t>A.</w:t>
      </w:r>
      <w:r>
        <w:tab/>
        <w:t>The Jackpot Prize shall be a set Prize for one (1) to eight (8) Prize Winners in a single Drawing.</w:t>
      </w:r>
    </w:p>
    <w:p w14:paraId="0288D711" w14:textId="77777777" w:rsidR="008703BF" w:rsidRDefault="000A6B66" w:rsidP="000A6B66">
      <w:pPr>
        <w:pStyle w:val="par1"/>
      </w:pPr>
      <w:r>
        <w:t>B.</w:t>
      </w:r>
      <w:r>
        <w:tab/>
        <w:t>Nine (9) or more Jackpot Prize Winners in a single Drawing will equally divide Two Million Dollars ($2,000,000) by the number of Plays matching all six (6) of the winning Numbers.</w:t>
      </w:r>
    </w:p>
    <w:p w14:paraId="56AF4C0A" w14:textId="77777777" w:rsidR="000A6B66" w:rsidRDefault="000A6B66" w:rsidP="000A6B66">
      <w:pPr>
        <w:pStyle w:val="par1"/>
      </w:pPr>
      <w:r>
        <w:t>C.</w:t>
      </w:r>
      <w:r>
        <w:tab/>
        <w:t>All Prizes are paid in a single cash payment equal to the value of the Prize.</w:t>
      </w:r>
    </w:p>
    <w:p w14:paraId="1E050390" w14:textId="77777777" w:rsidR="008703BF" w:rsidRDefault="000A6B66" w:rsidP="002D09E0">
      <w:pPr>
        <w:pStyle w:val="Heading3"/>
      </w:pPr>
      <w:r>
        <w:t xml:space="preserve">10.A.13 </w:t>
      </w:r>
      <w:r w:rsidR="00BE7E63">
        <w:tab/>
      </w:r>
      <w:r>
        <w:t>Sale of Colorado Lotto+ Tickets with “Plus” Option</w:t>
      </w:r>
    </w:p>
    <w:p w14:paraId="41667352" w14:textId="77777777" w:rsidR="008703BF" w:rsidRDefault="000A6B66" w:rsidP="000A6B66">
      <w:pPr>
        <w:pStyle w:val="par1"/>
      </w:pPr>
      <w:r>
        <w:t>A.</w:t>
      </w:r>
      <w:r>
        <w:tab/>
        <w:t>“Colorado Lotto+” Tickets, with or without the “Plus” option, may only be Purchased from a Retailer authorized to Sell In-state Jackpot Tickets or directly from the Division.</w:t>
      </w:r>
    </w:p>
    <w:p w14:paraId="1262D99F" w14:textId="77777777" w:rsidR="008703BF" w:rsidRDefault="000A6B66" w:rsidP="000A6B66">
      <w:pPr>
        <w:pStyle w:val="par1"/>
      </w:pPr>
      <w:r>
        <w:t>B.</w:t>
      </w:r>
      <w:r>
        <w:tab/>
        <w:t>“Colorado Lotto+” Tickets, with or without the “Plus” option, shall show, at a minimum, the Player’s selection of numbers, the number of Plays, the Drawing date, and Validation Numbers.</w:t>
      </w:r>
    </w:p>
    <w:p w14:paraId="75437184" w14:textId="77777777" w:rsidR="008703BF" w:rsidRDefault="000A6B66" w:rsidP="000A6B66">
      <w:pPr>
        <w:pStyle w:val="par1"/>
      </w:pPr>
      <w:r>
        <w:t>C.</w:t>
      </w:r>
      <w:r>
        <w:tab/>
        <w:t>“Colorado Lotto+” Plays Purchased at a Retailer or directly from the Division may be entered manually using the Gaming Terminal keypad or by means of a Play Slip provided by the Lottery. To select the “Plus” Play can be selected on a Play Slip option of “Plus” to be eligible in the “Plus” Drawing. If a Play Slip is not available, the Retailer may select the “Plus” option via the keyboard at the time the “Colorado Lotto+” Ticket is generated.</w:t>
      </w:r>
    </w:p>
    <w:p w14:paraId="3766BD1B" w14:textId="77777777" w:rsidR="008703BF" w:rsidRDefault="000A6B66" w:rsidP="002D09E0">
      <w:pPr>
        <w:pStyle w:val="Heading3"/>
      </w:pPr>
      <w:r>
        <w:t>10.A.14</w:t>
      </w:r>
      <w:r>
        <w:tab/>
        <w:t xml:space="preserve"> </w:t>
      </w:r>
      <w:r>
        <w:tab/>
        <w:t>Advance Play</w:t>
      </w:r>
    </w:p>
    <w:p w14:paraId="7B717ADD" w14:textId="77777777" w:rsidR="008703BF" w:rsidRDefault="000A6B66" w:rsidP="0069715F">
      <w:pPr>
        <w:pStyle w:val="upar1"/>
      </w:pPr>
      <w:r>
        <w:t>Advance Play provides the opportunity to Purchase “Colorado Lotto+” Tickets, with or without the Plus option, for more than one (1) consecutive Drawing. Advance Play Tickets shall be available for Purchase in variable increments. The Advance Play feature shall be available at the discretion of the Director.</w:t>
      </w:r>
    </w:p>
    <w:p w14:paraId="4B836A1E" w14:textId="77777777" w:rsidR="000A6B66" w:rsidRDefault="000A6B66" w:rsidP="0069715F">
      <w:pPr>
        <w:pStyle w:val="Heading2"/>
      </w:pPr>
      <w:r>
        <w:t xml:space="preserve">RULE 10.B </w:t>
      </w:r>
      <w:r>
        <w:tab/>
        <w:t xml:space="preserve"> “PICK 3” GAME RULES</w:t>
      </w:r>
    </w:p>
    <w:p w14:paraId="0B8AE83A" w14:textId="77777777" w:rsidR="008703BF" w:rsidRPr="0069715F" w:rsidRDefault="000A6B66" w:rsidP="0069715F">
      <w:pPr>
        <w:pStyle w:val="upar1"/>
        <w:rPr>
          <w:b/>
          <w:bCs/>
        </w:rPr>
      </w:pPr>
      <w:r w:rsidRPr="0069715F">
        <w:rPr>
          <w:b/>
          <w:bCs/>
        </w:rPr>
        <w:t>BASIS AND PURPOSE FOR RULE 10.B</w:t>
      </w:r>
    </w:p>
    <w:p w14:paraId="6AFBBF0D" w14:textId="77777777" w:rsidR="008703BF" w:rsidRDefault="000A6B66" w:rsidP="0069715F">
      <w:pPr>
        <w:pStyle w:val="upar1"/>
      </w:pPr>
      <w:r>
        <w:t>The purpose of Rule 10.B is to provide specific game details, instructions and requirements for the In-state Jackpot Game “Pick 3” such as type of play, Prizes, method of selecting winning numbers, Drawings, and the allocation of revenues. The statutory basis for Rule 10.B is found in C.R.S. 44-40-109 (1) (a) and (2), 44-40-113 and 44-40-114.</w:t>
      </w:r>
    </w:p>
    <w:p w14:paraId="56DD4896" w14:textId="77777777" w:rsidR="000A6B66" w:rsidRDefault="000A6B66" w:rsidP="002D09E0">
      <w:pPr>
        <w:pStyle w:val="Heading3"/>
      </w:pPr>
      <w:r>
        <w:lastRenderedPageBreak/>
        <w:t>10.B.1</w:t>
      </w:r>
      <w:r w:rsidR="00BE7E63">
        <w:tab/>
      </w:r>
      <w:r>
        <w:t>General Provisions</w:t>
      </w:r>
    </w:p>
    <w:p w14:paraId="02368DDE" w14:textId="77777777" w:rsidR="008703BF" w:rsidRDefault="000A6B66" w:rsidP="0069715F">
      <w:pPr>
        <w:pStyle w:val="upar1"/>
      </w:pPr>
      <w:r>
        <w:t>A Colorado Lottery Jackpot game to be known as “Pick 3” is authorized to be conducted by the Director under the following Rules and Regulations and under such further instructions and directives as the Director may issue in furtherance thereof. If a conflict arises between another provision of the Lottery’s Rules and Regulations, this Rule 10.B, Rule 10.B shall apply.</w:t>
      </w:r>
    </w:p>
    <w:p w14:paraId="01ED3C4B" w14:textId="77777777" w:rsidR="008703BF" w:rsidRDefault="000A6B66" w:rsidP="002D09E0">
      <w:pPr>
        <w:pStyle w:val="Heading3"/>
      </w:pPr>
      <w:r>
        <w:t>10.B.2</w:t>
      </w:r>
      <w:r w:rsidR="00BE7E63">
        <w:tab/>
      </w:r>
      <w:r>
        <w:t>Definitions</w:t>
      </w:r>
    </w:p>
    <w:p w14:paraId="052EB709" w14:textId="77777777" w:rsidR="008703BF" w:rsidRDefault="000A6B66" w:rsidP="0069715F">
      <w:pPr>
        <w:pStyle w:val="upar1"/>
      </w:pPr>
      <w:r>
        <w:t>In addition to the definitions provided in Paragraph 1.1 of Rule 1 and Rule 10:</w:t>
      </w:r>
    </w:p>
    <w:p w14:paraId="6C3077B4" w14:textId="38CE422A" w:rsidR="000A6B66" w:rsidRDefault="000A6B66" w:rsidP="000A6B66">
      <w:pPr>
        <w:pStyle w:val="par1"/>
      </w:pPr>
      <w:r>
        <w:t>A.</w:t>
      </w:r>
      <w:r>
        <w:tab/>
        <w:t>“Board” means a field of three (3) matrixes of ten (10) numbers found on the Play Slip.</w:t>
      </w:r>
    </w:p>
    <w:p w14:paraId="1A6D29BF" w14:textId="77777777" w:rsidR="000A6B66" w:rsidRDefault="000A6B66" w:rsidP="000A6B66">
      <w:pPr>
        <w:pStyle w:val="par1"/>
      </w:pPr>
      <w:r>
        <w:t>B.</w:t>
      </w:r>
      <w:r>
        <w:tab/>
        <w:t>“Matrix” means the grid of numbers comprised of ten (10) numbers (0 - 9) from which Pick 3 game numbers are selected.</w:t>
      </w:r>
    </w:p>
    <w:p w14:paraId="68E739A9" w14:textId="77777777" w:rsidR="000A6B66" w:rsidRDefault="000A6B66" w:rsidP="000A6B66">
      <w:pPr>
        <w:pStyle w:val="par1"/>
      </w:pPr>
      <w:r>
        <w:t>C.</w:t>
      </w:r>
      <w:r>
        <w:tab/>
        <w:t>“Maximum Liability” means a combination of numbers will be considered sold out when the liability for the combination in exact play style reaches one thousand (1,000) combinations sold.</w:t>
      </w:r>
    </w:p>
    <w:p w14:paraId="099BE7DB" w14:textId="77777777" w:rsidR="000A6B66" w:rsidRDefault="000A6B66" w:rsidP="000A6B66">
      <w:pPr>
        <w:pStyle w:val="par1"/>
      </w:pPr>
      <w:r>
        <w:t>D.</w:t>
      </w:r>
      <w:r>
        <w:tab/>
        <w:t>“Number” means any play integer from 0 through 9 inclusive.</w:t>
      </w:r>
    </w:p>
    <w:p w14:paraId="3D1A7FC5" w14:textId="77777777" w:rsidR="000A6B66" w:rsidRDefault="000A6B66" w:rsidP="000A6B66">
      <w:pPr>
        <w:pStyle w:val="par1"/>
      </w:pPr>
      <w:r>
        <w:t>E.</w:t>
      </w:r>
      <w:r>
        <w:tab/>
        <w:t>A “Play” shall consist of three (3) numbers selected by the player or Quick Pick.</w:t>
      </w:r>
    </w:p>
    <w:p w14:paraId="3CA47FC9" w14:textId="77777777" w:rsidR="000A6B66" w:rsidRDefault="000A6B66" w:rsidP="000A6B66">
      <w:pPr>
        <w:pStyle w:val="par1"/>
      </w:pPr>
      <w:r>
        <w:t>F.</w:t>
      </w:r>
      <w:r>
        <w:tab/>
        <w:t>“Play Slip” means a mark-sense game card used by players of Pick 3 to select Plays. There shall be five (5) game boards on each Play Slip identified as A, B, C, D and E. A Play Slip has no pecuniary value and shall not constitute evidence of ticket purchase or of numbers selected.</w:t>
      </w:r>
    </w:p>
    <w:p w14:paraId="0DC705FC" w14:textId="77777777" w:rsidR="000A6B66" w:rsidRDefault="000A6B66" w:rsidP="000A6B66">
      <w:pPr>
        <w:pStyle w:val="par1"/>
      </w:pPr>
      <w:r>
        <w:t>G.</w:t>
      </w:r>
      <w:r>
        <w:tab/>
        <w:t>“Prize Category Contribution” means and refers to contributions for each drawing to the prize categories from the prize pool.</w:t>
      </w:r>
    </w:p>
    <w:p w14:paraId="273D3E5C" w14:textId="77777777" w:rsidR="000A6B66" w:rsidRDefault="000A6B66" w:rsidP="000A6B66">
      <w:pPr>
        <w:pStyle w:val="par1"/>
      </w:pPr>
      <w:r>
        <w:t>H.</w:t>
      </w:r>
      <w:r>
        <w:tab/>
        <w:t>“Quick Pick” means a computer-generated selection of one (1), two (2), or three (3) numbers.</w:t>
      </w:r>
    </w:p>
    <w:p w14:paraId="738E1088" w14:textId="77777777" w:rsidR="000A6B66" w:rsidRDefault="000A6B66" w:rsidP="000A6B66">
      <w:pPr>
        <w:pStyle w:val="par1"/>
      </w:pPr>
      <w:r>
        <w:t>I.</w:t>
      </w:r>
      <w:r>
        <w:tab/>
        <w:t>“Ticket” contains one (1) to five (5) play(s).</w:t>
      </w:r>
    </w:p>
    <w:p w14:paraId="2C1D2BB1" w14:textId="77777777" w:rsidR="008703BF" w:rsidRDefault="00FB1000" w:rsidP="00FB1000">
      <w:pPr>
        <w:pStyle w:val="Heading3"/>
      </w:pPr>
      <w:r>
        <w:br w:type="page"/>
      </w:r>
      <w:r w:rsidR="000A6B66">
        <w:lastRenderedPageBreak/>
        <w:t>10.B.3</w:t>
      </w:r>
      <w:r w:rsidR="00BE7E63">
        <w:tab/>
      </w:r>
      <w:r w:rsidR="000A6B66">
        <w:t>Price of Pick 3 Ticket</w:t>
      </w:r>
    </w:p>
    <w:p w14:paraId="7621E98F" w14:textId="77777777" w:rsidR="000A6B66" w:rsidRDefault="000A6B66" w:rsidP="0069715F">
      <w:pPr>
        <w:pStyle w:val="upar1"/>
      </w:pPr>
      <w:r>
        <w:t>The price of each Pick 3 play shall be fifty cents ($0.50). Tickets may be Purchased in fifty cent ($0.50) increments and beginning April 27, 2014, may be Purchased in any of the following combinations:</w:t>
      </w:r>
    </w:p>
    <w:tbl>
      <w:tblPr>
        <w:tblW w:w="10080" w:type="dxa"/>
        <w:tblInd w:w="-90" w:type="dxa"/>
        <w:tblCellMar>
          <w:left w:w="180" w:type="dxa"/>
          <w:right w:w="180" w:type="dxa"/>
        </w:tblCellMar>
        <w:tblLook w:val="04A0" w:firstRow="1" w:lastRow="0" w:firstColumn="1" w:lastColumn="0" w:noHBand="0" w:noVBand="1"/>
      </w:tblPr>
      <w:tblGrid>
        <w:gridCol w:w="810"/>
        <w:gridCol w:w="2610"/>
        <w:gridCol w:w="2430"/>
        <w:gridCol w:w="4230"/>
      </w:tblGrid>
      <w:tr w:rsidR="002D09E0" w:rsidRPr="002D09E0" w14:paraId="5438F4C2" w14:textId="77777777" w:rsidTr="002D09E0">
        <w:tc>
          <w:tcPr>
            <w:tcW w:w="810" w:type="dxa"/>
            <w:hideMark/>
          </w:tcPr>
          <w:p w14:paraId="0E09FF00" w14:textId="77777777" w:rsidR="002D09E0" w:rsidRPr="002D09E0" w:rsidRDefault="002D09E0" w:rsidP="002D09E0">
            <w:pPr>
              <w:spacing w:before="60"/>
              <w:rPr>
                <w:rFonts w:cs="Arial"/>
                <w:szCs w:val="24"/>
              </w:rPr>
            </w:pPr>
            <w:r w:rsidRPr="002D09E0">
              <w:rPr>
                <w:rFonts w:cs="Arial"/>
                <w:szCs w:val="24"/>
              </w:rPr>
              <w:t>A.</w:t>
            </w:r>
          </w:p>
        </w:tc>
        <w:tc>
          <w:tcPr>
            <w:tcW w:w="2610" w:type="dxa"/>
            <w:hideMark/>
          </w:tcPr>
          <w:p w14:paraId="308853C8" w14:textId="77777777" w:rsidR="002D09E0" w:rsidRPr="002D09E0" w:rsidRDefault="002D09E0" w:rsidP="002D09E0">
            <w:pPr>
              <w:spacing w:before="60"/>
              <w:rPr>
                <w:rFonts w:cs="Arial"/>
                <w:szCs w:val="24"/>
              </w:rPr>
            </w:pPr>
            <w:r w:rsidRPr="002D09E0">
              <w:rPr>
                <w:rFonts w:cs="Arial"/>
                <w:szCs w:val="24"/>
              </w:rPr>
              <w:t>Exact Order 1 Play</w:t>
            </w:r>
          </w:p>
        </w:tc>
        <w:tc>
          <w:tcPr>
            <w:tcW w:w="2430" w:type="dxa"/>
            <w:hideMark/>
          </w:tcPr>
          <w:p w14:paraId="7902DCA5" w14:textId="77777777" w:rsidR="002D09E0" w:rsidRPr="002D09E0" w:rsidRDefault="002D09E0" w:rsidP="002D09E0">
            <w:pPr>
              <w:spacing w:before="60"/>
              <w:rPr>
                <w:rFonts w:cs="Arial"/>
                <w:szCs w:val="24"/>
              </w:rPr>
            </w:pPr>
            <w:r w:rsidRPr="002D09E0">
              <w:rPr>
                <w:rFonts w:cs="Arial"/>
                <w:szCs w:val="24"/>
              </w:rPr>
              <w:t>Base price $0.50</w:t>
            </w:r>
          </w:p>
        </w:tc>
        <w:tc>
          <w:tcPr>
            <w:tcW w:w="4230" w:type="dxa"/>
            <w:hideMark/>
          </w:tcPr>
          <w:p w14:paraId="7DD7A098" w14:textId="77777777" w:rsidR="002D09E0" w:rsidRPr="002D09E0" w:rsidRDefault="002D09E0" w:rsidP="002D09E0">
            <w:pPr>
              <w:spacing w:before="60"/>
              <w:rPr>
                <w:rFonts w:cs="Arial"/>
                <w:szCs w:val="24"/>
              </w:rPr>
            </w:pPr>
            <w:r w:rsidRPr="002D09E0">
              <w:rPr>
                <w:rFonts w:cs="Arial"/>
                <w:szCs w:val="24"/>
              </w:rPr>
              <w:t>Optional prices $1.00, $2.00, $5.00</w:t>
            </w:r>
          </w:p>
        </w:tc>
      </w:tr>
      <w:tr w:rsidR="002D09E0" w:rsidRPr="002D09E0" w14:paraId="3523C0A7" w14:textId="77777777" w:rsidTr="002D09E0">
        <w:tc>
          <w:tcPr>
            <w:tcW w:w="810" w:type="dxa"/>
            <w:hideMark/>
          </w:tcPr>
          <w:p w14:paraId="281294F7" w14:textId="77777777" w:rsidR="002D09E0" w:rsidRPr="002D09E0" w:rsidRDefault="002D09E0" w:rsidP="002D09E0">
            <w:pPr>
              <w:spacing w:before="60"/>
              <w:rPr>
                <w:rFonts w:cs="Arial"/>
                <w:szCs w:val="24"/>
              </w:rPr>
            </w:pPr>
            <w:r w:rsidRPr="002D09E0">
              <w:rPr>
                <w:rFonts w:cs="Arial"/>
                <w:szCs w:val="24"/>
              </w:rPr>
              <w:t>B.</w:t>
            </w:r>
          </w:p>
        </w:tc>
        <w:tc>
          <w:tcPr>
            <w:tcW w:w="2610" w:type="dxa"/>
            <w:hideMark/>
          </w:tcPr>
          <w:p w14:paraId="6BE97D14" w14:textId="77777777" w:rsidR="002D09E0" w:rsidRPr="002D09E0" w:rsidRDefault="002D09E0" w:rsidP="002D09E0">
            <w:pPr>
              <w:spacing w:before="60"/>
              <w:rPr>
                <w:rFonts w:cs="Arial"/>
                <w:szCs w:val="24"/>
              </w:rPr>
            </w:pPr>
            <w:r w:rsidRPr="002D09E0">
              <w:rPr>
                <w:rFonts w:cs="Arial"/>
                <w:szCs w:val="24"/>
              </w:rPr>
              <w:t>Any Order (6-way) 1 Play</w:t>
            </w:r>
          </w:p>
        </w:tc>
        <w:tc>
          <w:tcPr>
            <w:tcW w:w="2430" w:type="dxa"/>
            <w:hideMark/>
          </w:tcPr>
          <w:p w14:paraId="77704EB1" w14:textId="77777777" w:rsidR="002D09E0" w:rsidRPr="002D09E0" w:rsidRDefault="002D09E0" w:rsidP="002D09E0">
            <w:pPr>
              <w:spacing w:before="60"/>
              <w:rPr>
                <w:rFonts w:cs="Arial"/>
                <w:szCs w:val="24"/>
              </w:rPr>
            </w:pPr>
            <w:r w:rsidRPr="002D09E0">
              <w:rPr>
                <w:rFonts w:cs="Arial"/>
                <w:szCs w:val="24"/>
              </w:rPr>
              <w:t>Base price $0.50</w:t>
            </w:r>
          </w:p>
        </w:tc>
        <w:tc>
          <w:tcPr>
            <w:tcW w:w="4230" w:type="dxa"/>
            <w:hideMark/>
          </w:tcPr>
          <w:p w14:paraId="2A87C1D5" w14:textId="77777777" w:rsidR="002D09E0" w:rsidRPr="002D09E0" w:rsidRDefault="002D09E0" w:rsidP="002D09E0">
            <w:pPr>
              <w:spacing w:before="60"/>
              <w:rPr>
                <w:rFonts w:cs="Arial"/>
                <w:szCs w:val="24"/>
              </w:rPr>
            </w:pPr>
            <w:r w:rsidRPr="002D09E0">
              <w:rPr>
                <w:rFonts w:cs="Arial"/>
                <w:szCs w:val="24"/>
              </w:rPr>
              <w:t>Optional prices $1.00, $2.00, $5.00</w:t>
            </w:r>
          </w:p>
        </w:tc>
      </w:tr>
      <w:tr w:rsidR="002D09E0" w:rsidRPr="002D09E0" w14:paraId="30D06CC4" w14:textId="77777777" w:rsidTr="002D09E0">
        <w:tc>
          <w:tcPr>
            <w:tcW w:w="810" w:type="dxa"/>
            <w:hideMark/>
          </w:tcPr>
          <w:p w14:paraId="37A289F4" w14:textId="77777777" w:rsidR="002D09E0" w:rsidRPr="002D09E0" w:rsidRDefault="002D09E0" w:rsidP="002D09E0">
            <w:pPr>
              <w:spacing w:before="60"/>
              <w:rPr>
                <w:rFonts w:cs="Arial"/>
                <w:szCs w:val="24"/>
              </w:rPr>
            </w:pPr>
            <w:r w:rsidRPr="002D09E0">
              <w:rPr>
                <w:rFonts w:cs="Arial"/>
                <w:szCs w:val="24"/>
              </w:rPr>
              <w:t>C.</w:t>
            </w:r>
          </w:p>
        </w:tc>
        <w:tc>
          <w:tcPr>
            <w:tcW w:w="2610" w:type="dxa"/>
            <w:hideMark/>
          </w:tcPr>
          <w:p w14:paraId="719333D3" w14:textId="77777777" w:rsidR="002D09E0" w:rsidRPr="002D09E0" w:rsidRDefault="002D09E0" w:rsidP="002D09E0">
            <w:pPr>
              <w:spacing w:before="60"/>
              <w:rPr>
                <w:rFonts w:cs="Arial"/>
                <w:szCs w:val="24"/>
              </w:rPr>
            </w:pPr>
            <w:r w:rsidRPr="002D09E0">
              <w:rPr>
                <w:rFonts w:cs="Arial"/>
                <w:szCs w:val="24"/>
              </w:rPr>
              <w:t>Any Order (3-way) 1 Play</w:t>
            </w:r>
          </w:p>
        </w:tc>
        <w:tc>
          <w:tcPr>
            <w:tcW w:w="2430" w:type="dxa"/>
            <w:hideMark/>
          </w:tcPr>
          <w:p w14:paraId="37380BDB" w14:textId="77777777" w:rsidR="002D09E0" w:rsidRPr="002D09E0" w:rsidRDefault="002D09E0" w:rsidP="002D09E0">
            <w:pPr>
              <w:spacing w:before="60"/>
              <w:rPr>
                <w:rFonts w:cs="Arial"/>
                <w:szCs w:val="24"/>
              </w:rPr>
            </w:pPr>
            <w:r w:rsidRPr="002D09E0">
              <w:rPr>
                <w:rFonts w:cs="Arial"/>
                <w:szCs w:val="24"/>
              </w:rPr>
              <w:t>Base price $0.50</w:t>
            </w:r>
          </w:p>
        </w:tc>
        <w:tc>
          <w:tcPr>
            <w:tcW w:w="4230" w:type="dxa"/>
            <w:hideMark/>
          </w:tcPr>
          <w:p w14:paraId="7C2BA11A" w14:textId="77777777" w:rsidR="002D09E0" w:rsidRPr="002D09E0" w:rsidRDefault="002D09E0" w:rsidP="002D09E0">
            <w:pPr>
              <w:spacing w:before="60"/>
              <w:rPr>
                <w:rFonts w:cs="Arial"/>
                <w:szCs w:val="24"/>
              </w:rPr>
            </w:pPr>
            <w:r w:rsidRPr="002D09E0">
              <w:rPr>
                <w:rFonts w:cs="Arial"/>
                <w:szCs w:val="24"/>
              </w:rPr>
              <w:t>Optional prices $1.00, $2.00, $5.00</w:t>
            </w:r>
          </w:p>
        </w:tc>
      </w:tr>
      <w:tr w:rsidR="002D09E0" w:rsidRPr="002D09E0" w14:paraId="04BC3343" w14:textId="77777777" w:rsidTr="002D09E0">
        <w:tc>
          <w:tcPr>
            <w:tcW w:w="810" w:type="dxa"/>
            <w:hideMark/>
          </w:tcPr>
          <w:p w14:paraId="46E95AAB" w14:textId="77777777" w:rsidR="002D09E0" w:rsidRPr="002D09E0" w:rsidRDefault="002D09E0" w:rsidP="002D09E0">
            <w:pPr>
              <w:spacing w:before="60"/>
              <w:rPr>
                <w:rFonts w:cs="Arial"/>
                <w:szCs w:val="24"/>
              </w:rPr>
            </w:pPr>
            <w:r w:rsidRPr="002D09E0">
              <w:rPr>
                <w:rFonts w:cs="Arial"/>
                <w:szCs w:val="24"/>
              </w:rPr>
              <w:t>D.</w:t>
            </w:r>
          </w:p>
        </w:tc>
        <w:tc>
          <w:tcPr>
            <w:tcW w:w="2610" w:type="dxa"/>
            <w:hideMark/>
          </w:tcPr>
          <w:p w14:paraId="01482632" w14:textId="77777777" w:rsidR="002D09E0" w:rsidRPr="002D09E0" w:rsidRDefault="002D09E0" w:rsidP="002D09E0">
            <w:pPr>
              <w:spacing w:before="60"/>
              <w:rPr>
                <w:rFonts w:cs="Arial"/>
                <w:szCs w:val="24"/>
              </w:rPr>
            </w:pPr>
            <w:r w:rsidRPr="002D09E0">
              <w:rPr>
                <w:rFonts w:cs="Arial"/>
                <w:szCs w:val="24"/>
              </w:rPr>
              <w:t>Exact/Any Order 2 Plays</w:t>
            </w:r>
          </w:p>
        </w:tc>
        <w:tc>
          <w:tcPr>
            <w:tcW w:w="2430" w:type="dxa"/>
            <w:hideMark/>
          </w:tcPr>
          <w:p w14:paraId="47EDF7FF" w14:textId="77777777" w:rsidR="002D09E0" w:rsidRPr="002D09E0" w:rsidRDefault="002D09E0" w:rsidP="002D09E0">
            <w:pPr>
              <w:spacing w:before="60"/>
              <w:rPr>
                <w:rFonts w:cs="Arial"/>
                <w:szCs w:val="24"/>
              </w:rPr>
            </w:pPr>
            <w:r w:rsidRPr="002D09E0">
              <w:rPr>
                <w:rFonts w:cs="Arial"/>
                <w:szCs w:val="24"/>
              </w:rPr>
              <w:t>Base Price $1.00</w:t>
            </w:r>
          </w:p>
        </w:tc>
        <w:tc>
          <w:tcPr>
            <w:tcW w:w="4230" w:type="dxa"/>
            <w:hideMark/>
          </w:tcPr>
          <w:p w14:paraId="0F4FD572" w14:textId="77777777" w:rsidR="002D09E0" w:rsidRPr="002D09E0" w:rsidRDefault="002D09E0" w:rsidP="002D09E0">
            <w:pPr>
              <w:spacing w:before="60"/>
              <w:rPr>
                <w:rFonts w:cs="Arial"/>
                <w:szCs w:val="24"/>
              </w:rPr>
            </w:pPr>
            <w:r w:rsidRPr="002D09E0">
              <w:rPr>
                <w:rFonts w:cs="Arial"/>
                <w:szCs w:val="24"/>
              </w:rPr>
              <w:t>Optional prices $2.00, $5.00</w:t>
            </w:r>
          </w:p>
        </w:tc>
      </w:tr>
      <w:tr w:rsidR="002D09E0" w:rsidRPr="002D09E0" w14:paraId="2538D864" w14:textId="77777777" w:rsidTr="002D09E0">
        <w:tc>
          <w:tcPr>
            <w:tcW w:w="810" w:type="dxa"/>
            <w:hideMark/>
          </w:tcPr>
          <w:p w14:paraId="43073156" w14:textId="77777777" w:rsidR="002D09E0" w:rsidRPr="002D09E0" w:rsidRDefault="002D09E0" w:rsidP="002D09E0">
            <w:pPr>
              <w:spacing w:before="60"/>
              <w:rPr>
                <w:rFonts w:cs="Arial"/>
                <w:szCs w:val="24"/>
              </w:rPr>
            </w:pPr>
          </w:p>
        </w:tc>
        <w:tc>
          <w:tcPr>
            <w:tcW w:w="2610" w:type="dxa"/>
            <w:hideMark/>
          </w:tcPr>
          <w:p w14:paraId="05FC793A" w14:textId="77777777" w:rsidR="002D09E0" w:rsidRPr="002D09E0" w:rsidRDefault="002D09E0" w:rsidP="002D09E0">
            <w:pPr>
              <w:spacing w:before="60"/>
              <w:rPr>
                <w:rFonts w:cs="Arial"/>
                <w:szCs w:val="24"/>
              </w:rPr>
            </w:pPr>
            <w:r w:rsidRPr="002D09E0">
              <w:rPr>
                <w:rFonts w:cs="Arial"/>
                <w:szCs w:val="24"/>
              </w:rPr>
              <w:t>1. Exact Order (6-way)</w:t>
            </w:r>
          </w:p>
        </w:tc>
        <w:tc>
          <w:tcPr>
            <w:tcW w:w="2430" w:type="dxa"/>
            <w:hideMark/>
          </w:tcPr>
          <w:p w14:paraId="41C35666" w14:textId="77777777" w:rsidR="002D09E0" w:rsidRPr="002D09E0" w:rsidRDefault="002D09E0" w:rsidP="002D09E0">
            <w:pPr>
              <w:spacing w:before="60"/>
              <w:rPr>
                <w:rFonts w:cs="Arial"/>
                <w:szCs w:val="24"/>
              </w:rPr>
            </w:pPr>
          </w:p>
        </w:tc>
        <w:tc>
          <w:tcPr>
            <w:tcW w:w="4230" w:type="dxa"/>
            <w:hideMark/>
          </w:tcPr>
          <w:p w14:paraId="7DD666F6" w14:textId="77777777" w:rsidR="002D09E0" w:rsidRPr="002D09E0" w:rsidRDefault="002D09E0" w:rsidP="002D09E0">
            <w:pPr>
              <w:spacing w:before="60"/>
              <w:rPr>
                <w:rFonts w:cs="Arial"/>
                <w:szCs w:val="24"/>
              </w:rPr>
            </w:pPr>
          </w:p>
        </w:tc>
      </w:tr>
      <w:tr w:rsidR="002D09E0" w:rsidRPr="002D09E0" w14:paraId="6FAA125B" w14:textId="77777777" w:rsidTr="002D09E0">
        <w:tc>
          <w:tcPr>
            <w:tcW w:w="810" w:type="dxa"/>
            <w:hideMark/>
          </w:tcPr>
          <w:p w14:paraId="10D232E5" w14:textId="77777777" w:rsidR="002D09E0" w:rsidRPr="002D09E0" w:rsidRDefault="002D09E0" w:rsidP="002D09E0">
            <w:pPr>
              <w:spacing w:before="60"/>
              <w:rPr>
                <w:rFonts w:cs="Arial"/>
                <w:szCs w:val="24"/>
              </w:rPr>
            </w:pPr>
          </w:p>
        </w:tc>
        <w:tc>
          <w:tcPr>
            <w:tcW w:w="2610" w:type="dxa"/>
            <w:hideMark/>
          </w:tcPr>
          <w:p w14:paraId="6AF7485E" w14:textId="77777777" w:rsidR="002D09E0" w:rsidRPr="002D09E0" w:rsidRDefault="002D09E0" w:rsidP="002D09E0">
            <w:pPr>
              <w:spacing w:before="60"/>
              <w:rPr>
                <w:rFonts w:cs="Arial"/>
                <w:szCs w:val="24"/>
              </w:rPr>
            </w:pPr>
            <w:r w:rsidRPr="002D09E0">
              <w:rPr>
                <w:rFonts w:cs="Arial"/>
                <w:szCs w:val="24"/>
              </w:rPr>
              <w:t>2. Any Order (6-way)</w:t>
            </w:r>
          </w:p>
        </w:tc>
        <w:tc>
          <w:tcPr>
            <w:tcW w:w="2430" w:type="dxa"/>
            <w:hideMark/>
          </w:tcPr>
          <w:p w14:paraId="2BA01B70" w14:textId="77777777" w:rsidR="002D09E0" w:rsidRPr="002D09E0" w:rsidRDefault="002D09E0" w:rsidP="002D09E0">
            <w:pPr>
              <w:spacing w:before="60"/>
              <w:rPr>
                <w:rFonts w:cs="Arial"/>
                <w:szCs w:val="24"/>
              </w:rPr>
            </w:pPr>
          </w:p>
        </w:tc>
        <w:tc>
          <w:tcPr>
            <w:tcW w:w="4230" w:type="dxa"/>
            <w:hideMark/>
          </w:tcPr>
          <w:p w14:paraId="384950B5" w14:textId="77777777" w:rsidR="002D09E0" w:rsidRPr="002D09E0" w:rsidRDefault="002D09E0" w:rsidP="002D09E0">
            <w:pPr>
              <w:spacing w:before="60"/>
              <w:rPr>
                <w:rFonts w:cs="Arial"/>
                <w:szCs w:val="24"/>
              </w:rPr>
            </w:pPr>
          </w:p>
        </w:tc>
      </w:tr>
      <w:tr w:rsidR="002D09E0" w:rsidRPr="002D09E0" w14:paraId="542B5AFB" w14:textId="77777777" w:rsidTr="002D09E0">
        <w:tc>
          <w:tcPr>
            <w:tcW w:w="810" w:type="dxa"/>
            <w:hideMark/>
          </w:tcPr>
          <w:p w14:paraId="6A8F2EC2" w14:textId="77777777" w:rsidR="002D09E0" w:rsidRPr="002D09E0" w:rsidRDefault="002D09E0" w:rsidP="002D09E0">
            <w:pPr>
              <w:spacing w:before="60"/>
              <w:rPr>
                <w:rFonts w:cs="Arial"/>
                <w:szCs w:val="24"/>
              </w:rPr>
            </w:pPr>
            <w:r w:rsidRPr="002D09E0">
              <w:rPr>
                <w:rFonts w:cs="Arial"/>
                <w:szCs w:val="24"/>
              </w:rPr>
              <w:t>E.</w:t>
            </w:r>
          </w:p>
        </w:tc>
        <w:tc>
          <w:tcPr>
            <w:tcW w:w="2610" w:type="dxa"/>
            <w:hideMark/>
          </w:tcPr>
          <w:p w14:paraId="1201B281" w14:textId="77777777" w:rsidR="002D09E0" w:rsidRPr="002D09E0" w:rsidRDefault="002D09E0" w:rsidP="002D09E0">
            <w:pPr>
              <w:spacing w:before="60"/>
              <w:rPr>
                <w:rFonts w:cs="Arial"/>
                <w:szCs w:val="24"/>
              </w:rPr>
            </w:pPr>
            <w:r w:rsidRPr="002D09E0">
              <w:rPr>
                <w:rFonts w:cs="Arial"/>
                <w:szCs w:val="24"/>
              </w:rPr>
              <w:t>Exact/Any Order 2 Plays</w:t>
            </w:r>
          </w:p>
        </w:tc>
        <w:tc>
          <w:tcPr>
            <w:tcW w:w="2430" w:type="dxa"/>
            <w:hideMark/>
          </w:tcPr>
          <w:p w14:paraId="6629B329" w14:textId="77777777" w:rsidR="002D09E0" w:rsidRPr="002D09E0" w:rsidRDefault="002D09E0" w:rsidP="002D09E0">
            <w:pPr>
              <w:spacing w:before="60"/>
              <w:rPr>
                <w:rFonts w:cs="Arial"/>
                <w:szCs w:val="24"/>
              </w:rPr>
            </w:pPr>
            <w:r w:rsidRPr="002D09E0">
              <w:rPr>
                <w:rFonts w:cs="Arial"/>
                <w:szCs w:val="24"/>
              </w:rPr>
              <w:t>Base Price $1.00</w:t>
            </w:r>
          </w:p>
        </w:tc>
        <w:tc>
          <w:tcPr>
            <w:tcW w:w="4230" w:type="dxa"/>
            <w:hideMark/>
          </w:tcPr>
          <w:p w14:paraId="68CB23DA" w14:textId="77777777" w:rsidR="002D09E0" w:rsidRPr="002D09E0" w:rsidRDefault="002D09E0" w:rsidP="002D09E0">
            <w:pPr>
              <w:spacing w:before="60"/>
              <w:rPr>
                <w:rFonts w:cs="Arial"/>
                <w:szCs w:val="24"/>
              </w:rPr>
            </w:pPr>
            <w:r w:rsidRPr="002D09E0">
              <w:rPr>
                <w:rFonts w:cs="Arial"/>
                <w:szCs w:val="24"/>
              </w:rPr>
              <w:t>Optional prices $2.00, $5.00</w:t>
            </w:r>
          </w:p>
        </w:tc>
      </w:tr>
      <w:tr w:rsidR="002D09E0" w:rsidRPr="002D09E0" w14:paraId="6D9115B2" w14:textId="77777777" w:rsidTr="002D09E0">
        <w:tc>
          <w:tcPr>
            <w:tcW w:w="810" w:type="dxa"/>
            <w:hideMark/>
          </w:tcPr>
          <w:p w14:paraId="1E4E2188" w14:textId="77777777" w:rsidR="002D09E0" w:rsidRPr="002D09E0" w:rsidRDefault="002D09E0" w:rsidP="002D09E0">
            <w:pPr>
              <w:spacing w:before="60"/>
              <w:rPr>
                <w:rFonts w:cs="Arial"/>
                <w:szCs w:val="24"/>
              </w:rPr>
            </w:pPr>
          </w:p>
        </w:tc>
        <w:tc>
          <w:tcPr>
            <w:tcW w:w="2610" w:type="dxa"/>
            <w:hideMark/>
          </w:tcPr>
          <w:p w14:paraId="366929C9" w14:textId="77777777" w:rsidR="002D09E0" w:rsidRPr="002D09E0" w:rsidRDefault="002D09E0" w:rsidP="002D09E0">
            <w:pPr>
              <w:spacing w:before="60"/>
              <w:rPr>
                <w:rFonts w:cs="Arial"/>
                <w:szCs w:val="24"/>
              </w:rPr>
            </w:pPr>
            <w:r w:rsidRPr="002D09E0">
              <w:rPr>
                <w:rFonts w:cs="Arial"/>
                <w:szCs w:val="24"/>
              </w:rPr>
              <w:t>1. Exact Order (3-way)</w:t>
            </w:r>
          </w:p>
        </w:tc>
        <w:tc>
          <w:tcPr>
            <w:tcW w:w="2430" w:type="dxa"/>
            <w:hideMark/>
          </w:tcPr>
          <w:p w14:paraId="7B74D384" w14:textId="77777777" w:rsidR="002D09E0" w:rsidRPr="002D09E0" w:rsidRDefault="002D09E0" w:rsidP="002D09E0">
            <w:pPr>
              <w:spacing w:before="60"/>
              <w:rPr>
                <w:rFonts w:cs="Arial"/>
                <w:szCs w:val="24"/>
              </w:rPr>
            </w:pPr>
          </w:p>
        </w:tc>
        <w:tc>
          <w:tcPr>
            <w:tcW w:w="4230" w:type="dxa"/>
            <w:hideMark/>
          </w:tcPr>
          <w:p w14:paraId="4BE36471" w14:textId="77777777" w:rsidR="002D09E0" w:rsidRPr="002D09E0" w:rsidRDefault="002D09E0" w:rsidP="002D09E0">
            <w:pPr>
              <w:spacing w:before="60"/>
              <w:rPr>
                <w:rFonts w:cs="Arial"/>
                <w:szCs w:val="24"/>
              </w:rPr>
            </w:pPr>
          </w:p>
        </w:tc>
      </w:tr>
      <w:tr w:rsidR="002D09E0" w:rsidRPr="002D09E0" w14:paraId="3369175D" w14:textId="77777777" w:rsidTr="002D09E0">
        <w:tc>
          <w:tcPr>
            <w:tcW w:w="810" w:type="dxa"/>
            <w:hideMark/>
          </w:tcPr>
          <w:p w14:paraId="71FA34EA" w14:textId="77777777" w:rsidR="002D09E0" w:rsidRPr="002D09E0" w:rsidRDefault="002D09E0" w:rsidP="002D09E0">
            <w:pPr>
              <w:spacing w:before="60"/>
              <w:rPr>
                <w:rFonts w:cs="Arial"/>
                <w:szCs w:val="24"/>
              </w:rPr>
            </w:pPr>
          </w:p>
        </w:tc>
        <w:tc>
          <w:tcPr>
            <w:tcW w:w="2610" w:type="dxa"/>
            <w:hideMark/>
          </w:tcPr>
          <w:p w14:paraId="26CCDA8A" w14:textId="77777777" w:rsidR="002D09E0" w:rsidRPr="002D09E0" w:rsidRDefault="002D09E0" w:rsidP="002D09E0">
            <w:pPr>
              <w:spacing w:before="60"/>
              <w:rPr>
                <w:rFonts w:cs="Arial"/>
                <w:szCs w:val="24"/>
              </w:rPr>
            </w:pPr>
            <w:r w:rsidRPr="002D09E0">
              <w:rPr>
                <w:rFonts w:cs="Arial"/>
                <w:szCs w:val="24"/>
              </w:rPr>
              <w:t>2. Any Order (3-way)</w:t>
            </w:r>
          </w:p>
        </w:tc>
        <w:tc>
          <w:tcPr>
            <w:tcW w:w="2430" w:type="dxa"/>
            <w:hideMark/>
          </w:tcPr>
          <w:p w14:paraId="1BE89868" w14:textId="77777777" w:rsidR="002D09E0" w:rsidRPr="002D09E0" w:rsidRDefault="002D09E0" w:rsidP="002D09E0">
            <w:pPr>
              <w:spacing w:before="60"/>
              <w:rPr>
                <w:rFonts w:cs="Arial"/>
                <w:szCs w:val="24"/>
              </w:rPr>
            </w:pPr>
          </w:p>
        </w:tc>
        <w:tc>
          <w:tcPr>
            <w:tcW w:w="4230" w:type="dxa"/>
            <w:hideMark/>
          </w:tcPr>
          <w:p w14:paraId="452B9111" w14:textId="77777777" w:rsidR="002D09E0" w:rsidRPr="002D09E0" w:rsidRDefault="002D09E0" w:rsidP="002D09E0">
            <w:pPr>
              <w:spacing w:before="60"/>
              <w:rPr>
                <w:rFonts w:cs="Arial"/>
                <w:szCs w:val="24"/>
              </w:rPr>
            </w:pPr>
          </w:p>
        </w:tc>
      </w:tr>
      <w:tr w:rsidR="002D09E0" w:rsidRPr="002D09E0" w14:paraId="777CA847" w14:textId="77777777" w:rsidTr="002D09E0">
        <w:tc>
          <w:tcPr>
            <w:tcW w:w="810" w:type="dxa"/>
            <w:hideMark/>
          </w:tcPr>
          <w:p w14:paraId="61B20A9F" w14:textId="77777777" w:rsidR="002D09E0" w:rsidRPr="002D09E0" w:rsidRDefault="002D09E0" w:rsidP="002D09E0">
            <w:pPr>
              <w:spacing w:before="60"/>
              <w:rPr>
                <w:rFonts w:cs="Arial"/>
                <w:szCs w:val="24"/>
              </w:rPr>
            </w:pPr>
            <w:r w:rsidRPr="002D09E0">
              <w:rPr>
                <w:rFonts w:cs="Arial"/>
                <w:szCs w:val="24"/>
              </w:rPr>
              <w:t>F.</w:t>
            </w:r>
          </w:p>
        </w:tc>
        <w:tc>
          <w:tcPr>
            <w:tcW w:w="2610" w:type="dxa"/>
            <w:hideMark/>
          </w:tcPr>
          <w:p w14:paraId="064E6CAD" w14:textId="77777777" w:rsidR="002D09E0" w:rsidRPr="002D09E0" w:rsidRDefault="002D09E0" w:rsidP="002D09E0">
            <w:pPr>
              <w:spacing w:before="60"/>
              <w:rPr>
                <w:rFonts w:cs="Arial"/>
                <w:szCs w:val="24"/>
              </w:rPr>
            </w:pPr>
            <w:r w:rsidRPr="002D09E0">
              <w:rPr>
                <w:rFonts w:cs="Arial"/>
                <w:szCs w:val="24"/>
              </w:rPr>
              <w:t>Front Pair 1 Play</w:t>
            </w:r>
          </w:p>
        </w:tc>
        <w:tc>
          <w:tcPr>
            <w:tcW w:w="2430" w:type="dxa"/>
            <w:hideMark/>
          </w:tcPr>
          <w:p w14:paraId="09ABE671" w14:textId="77777777" w:rsidR="002D09E0" w:rsidRPr="002D09E0" w:rsidRDefault="002D09E0" w:rsidP="002D09E0">
            <w:pPr>
              <w:spacing w:before="60"/>
              <w:rPr>
                <w:rFonts w:cs="Arial"/>
                <w:szCs w:val="24"/>
              </w:rPr>
            </w:pPr>
            <w:r w:rsidRPr="002D09E0">
              <w:rPr>
                <w:rFonts w:cs="Arial"/>
                <w:szCs w:val="24"/>
              </w:rPr>
              <w:t>Base price $0.50</w:t>
            </w:r>
          </w:p>
        </w:tc>
        <w:tc>
          <w:tcPr>
            <w:tcW w:w="4230" w:type="dxa"/>
            <w:hideMark/>
          </w:tcPr>
          <w:p w14:paraId="22B43C5E" w14:textId="77777777" w:rsidR="002D09E0" w:rsidRPr="002D09E0" w:rsidRDefault="002D09E0" w:rsidP="002D09E0">
            <w:pPr>
              <w:spacing w:before="60"/>
              <w:rPr>
                <w:rFonts w:cs="Arial"/>
                <w:szCs w:val="24"/>
              </w:rPr>
            </w:pPr>
            <w:r w:rsidRPr="002D09E0">
              <w:rPr>
                <w:rFonts w:cs="Arial"/>
                <w:szCs w:val="24"/>
              </w:rPr>
              <w:t>Optional prices $1.00, $2.00, $5.00</w:t>
            </w:r>
          </w:p>
        </w:tc>
      </w:tr>
      <w:tr w:rsidR="002D09E0" w:rsidRPr="002D09E0" w14:paraId="3B175E09" w14:textId="77777777" w:rsidTr="002D09E0">
        <w:tc>
          <w:tcPr>
            <w:tcW w:w="810" w:type="dxa"/>
            <w:hideMark/>
          </w:tcPr>
          <w:p w14:paraId="0450AC99" w14:textId="77777777" w:rsidR="002D09E0" w:rsidRPr="002D09E0" w:rsidRDefault="002D09E0" w:rsidP="002D09E0">
            <w:pPr>
              <w:spacing w:before="60"/>
              <w:rPr>
                <w:rFonts w:cs="Arial"/>
                <w:szCs w:val="24"/>
              </w:rPr>
            </w:pPr>
            <w:r w:rsidRPr="002D09E0">
              <w:rPr>
                <w:rFonts w:cs="Arial"/>
                <w:szCs w:val="24"/>
              </w:rPr>
              <w:t>G.</w:t>
            </w:r>
          </w:p>
        </w:tc>
        <w:tc>
          <w:tcPr>
            <w:tcW w:w="2610" w:type="dxa"/>
            <w:hideMark/>
          </w:tcPr>
          <w:p w14:paraId="25FA265A" w14:textId="77777777" w:rsidR="002D09E0" w:rsidRPr="002D09E0" w:rsidRDefault="002D09E0" w:rsidP="002D09E0">
            <w:pPr>
              <w:spacing w:before="60"/>
              <w:rPr>
                <w:rFonts w:cs="Arial"/>
                <w:szCs w:val="24"/>
              </w:rPr>
            </w:pPr>
            <w:r w:rsidRPr="002D09E0">
              <w:rPr>
                <w:rFonts w:cs="Arial"/>
                <w:szCs w:val="24"/>
              </w:rPr>
              <w:t>Back Pair 1 Play</w:t>
            </w:r>
          </w:p>
        </w:tc>
        <w:tc>
          <w:tcPr>
            <w:tcW w:w="2430" w:type="dxa"/>
            <w:hideMark/>
          </w:tcPr>
          <w:p w14:paraId="089E0A17" w14:textId="77777777" w:rsidR="002D09E0" w:rsidRPr="002D09E0" w:rsidRDefault="002D09E0" w:rsidP="002D09E0">
            <w:pPr>
              <w:spacing w:before="60"/>
              <w:rPr>
                <w:rFonts w:cs="Arial"/>
                <w:szCs w:val="24"/>
              </w:rPr>
            </w:pPr>
            <w:r w:rsidRPr="002D09E0">
              <w:rPr>
                <w:rFonts w:cs="Arial"/>
                <w:szCs w:val="24"/>
              </w:rPr>
              <w:t>Base price $0.50</w:t>
            </w:r>
          </w:p>
        </w:tc>
        <w:tc>
          <w:tcPr>
            <w:tcW w:w="4230" w:type="dxa"/>
            <w:hideMark/>
          </w:tcPr>
          <w:p w14:paraId="31F5BB18" w14:textId="77777777" w:rsidR="002D09E0" w:rsidRPr="002D09E0" w:rsidRDefault="002D09E0" w:rsidP="002D09E0">
            <w:pPr>
              <w:spacing w:before="60"/>
              <w:rPr>
                <w:rFonts w:cs="Arial"/>
                <w:szCs w:val="24"/>
              </w:rPr>
            </w:pPr>
            <w:r w:rsidRPr="002D09E0">
              <w:rPr>
                <w:rFonts w:cs="Arial"/>
                <w:szCs w:val="24"/>
              </w:rPr>
              <w:t>Optional prices $1.00, $2.00, $5.00</w:t>
            </w:r>
          </w:p>
        </w:tc>
      </w:tr>
    </w:tbl>
    <w:p w14:paraId="0A7F62B4" w14:textId="77777777" w:rsidR="008703BF" w:rsidRDefault="000A6B66" w:rsidP="002D09E0">
      <w:pPr>
        <w:pStyle w:val="Heading3"/>
      </w:pPr>
      <w:r>
        <w:t>10.B.4</w:t>
      </w:r>
      <w:r w:rsidR="00BE7E63">
        <w:tab/>
      </w:r>
      <w:r>
        <w:t>Play for Pick 3</w:t>
      </w:r>
    </w:p>
    <w:p w14:paraId="53FA484A" w14:textId="77777777" w:rsidR="000A6B66" w:rsidRDefault="000A6B66" w:rsidP="000A6B66">
      <w:pPr>
        <w:pStyle w:val="par1"/>
      </w:pPr>
      <w:r>
        <w:t>A.</w:t>
      </w:r>
      <w:r>
        <w:tab/>
        <w:t>Pick 3 play shall consist of three (3) numbers.</w:t>
      </w:r>
      <w:r>
        <w:tab/>
      </w:r>
    </w:p>
    <w:p w14:paraId="43B421DD" w14:textId="77777777" w:rsidR="008703BF" w:rsidRDefault="000A6B66" w:rsidP="000A6B66">
      <w:pPr>
        <w:pStyle w:val="par1"/>
      </w:pPr>
      <w:r>
        <w:t>B.</w:t>
      </w:r>
      <w:r>
        <w:tab/>
        <w:t>Method of play:</w:t>
      </w:r>
    </w:p>
    <w:p w14:paraId="7083F319" w14:textId="77777777" w:rsidR="008703BF" w:rsidRDefault="000A6B66" w:rsidP="0069715F">
      <w:pPr>
        <w:pStyle w:val="par2"/>
      </w:pPr>
      <w:r>
        <w:t>1.</w:t>
      </w:r>
      <w:r>
        <w:tab/>
        <w:t xml:space="preserve">The Player may select three (3) numbers from a field of numbers, 0 – 9 inclusive. The selected numbers may be three (3) separate individual </w:t>
      </w:r>
      <w:proofErr w:type="gramStart"/>
      <w:r>
        <w:t>numbers</w:t>
      </w:r>
      <w:proofErr w:type="gramEnd"/>
      <w:r>
        <w:t xml:space="preserve"> or an individual number may be repeated two (2) or three (3) times in a single play. Examples of single plays are:</w:t>
      </w:r>
    </w:p>
    <w:p w14:paraId="111201CB" w14:textId="77777777" w:rsidR="008703BF" w:rsidRDefault="000A6B66" w:rsidP="0069715F">
      <w:pPr>
        <w:pStyle w:val="par3"/>
      </w:pPr>
      <w:r>
        <w:t>a.</w:t>
      </w:r>
      <w:r>
        <w:tab/>
        <w:t>Individual numbers selected - (1, 3, 5)</w:t>
      </w:r>
    </w:p>
    <w:p w14:paraId="7ADB7806" w14:textId="77777777" w:rsidR="008703BF" w:rsidRDefault="000A6B66" w:rsidP="0069715F">
      <w:pPr>
        <w:pStyle w:val="par3"/>
      </w:pPr>
      <w:r>
        <w:t>b.</w:t>
      </w:r>
      <w:r>
        <w:tab/>
        <w:t>Two numbers repeated – (1,1,5) (1,5,1) (5,1,1)</w:t>
      </w:r>
    </w:p>
    <w:p w14:paraId="50986F9F" w14:textId="77777777" w:rsidR="008703BF" w:rsidRDefault="000A6B66" w:rsidP="0069715F">
      <w:pPr>
        <w:pStyle w:val="par3"/>
      </w:pPr>
      <w:r>
        <w:t>c.</w:t>
      </w:r>
      <w:r>
        <w:tab/>
        <w:t>Three numbers repeated (1,1,1)</w:t>
      </w:r>
    </w:p>
    <w:p w14:paraId="02FF00E8" w14:textId="77777777" w:rsidR="008703BF" w:rsidRDefault="000A6B66" w:rsidP="0069715F">
      <w:pPr>
        <w:pStyle w:val="par2"/>
      </w:pPr>
      <w:r>
        <w:t>2.</w:t>
      </w:r>
      <w:r>
        <w:tab/>
        <w:t xml:space="preserve">The Player will select </w:t>
      </w:r>
      <w:proofErr w:type="gramStart"/>
      <w:r>
        <w:t>a bet</w:t>
      </w:r>
      <w:proofErr w:type="gramEnd"/>
      <w:r>
        <w:t xml:space="preserve"> type:</w:t>
      </w:r>
    </w:p>
    <w:p w14:paraId="0BD2651A" w14:textId="77777777" w:rsidR="002D09E0" w:rsidRDefault="002D09E0" w:rsidP="0069715F">
      <w:pPr>
        <w:pStyle w:val="par2"/>
      </w:pPr>
    </w:p>
    <w:p w14:paraId="217D5F5B" w14:textId="77777777" w:rsidR="002D09E0" w:rsidRDefault="002D09E0" w:rsidP="0069715F">
      <w:pPr>
        <w:pStyle w:val="par2"/>
      </w:pPr>
    </w:p>
    <w:p w14:paraId="61BFE669" w14:textId="77777777" w:rsidR="008703BF" w:rsidRDefault="000A6B66" w:rsidP="0069715F">
      <w:pPr>
        <w:pStyle w:val="par3"/>
      </w:pPr>
      <w:r>
        <w:lastRenderedPageBreak/>
        <w:t>a.</w:t>
      </w:r>
      <w:r>
        <w:tab/>
        <w:t xml:space="preserve">Exact Order - Equals one (1) play. Player selects either three (3) unique numbers, one (1) unique number and two (2) numbers repeated, or three (3) numbers repeated from the field of zero through nine (0-9), </w:t>
      </w:r>
      <w:proofErr w:type="gramStart"/>
      <w:r>
        <w:t>inclusive</w:t>
      </w:r>
      <w:proofErr w:type="gramEnd"/>
      <w:r>
        <w:t>.</w:t>
      </w:r>
    </w:p>
    <w:p w14:paraId="19F73C3A" w14:textId="77777777" w:rsidR="008703BF" w:rsidRDefault="000A6B66" w:rsidP="0069715F">
      <w:pPr>
        <w:pStyle w:val="par3"/>
      </w:pPr>
      <w:r>
        <w:t>b.</w:t>
      </w:r>
      <w:r>
        <w:tab/>
        <w:t xml:space="preserve">Any Order (6-way) – Equals one (1) play. Player selects three (3) unique numbers from the field of zero through nine (0-9), </w:t>
      </w:r>
      <w:proofErr w:type="gramStart"/>
      <w:r>
        <w:t>inclusive</w:t>
      </w:r>
      <w:proofErr w:type="gramEnd"/>
      <w:r>
        <w:t>.</w:t>
      </w:r>
    </w:p>
    <w:p w14:paraId="3CCE326B" w14:textId="77777777" w:rsidR="008703BF" w:rsidRDefault="000A6B66" w:rsidP="0069715F">
      <w:pPr>
        <w:pStyle w:val="par3"/>
      </w:pPr>
      <w:r>
        <w:t>c.</w:t>
      </w:r>
      <w:r>
        <w:tab/>
        <w:t>Any Order (3-way) – Equals one (1) play. Player selects one (1) unique number and two (2) numbers repeated from the field of zero through nine (0-9), inclusive.</w:t>
      </w:r>
    </w:p>
    <w:p w14:paraId="4D71194C" w14:textId="77777777" w:rsidR="008703BF" w:rsidRDefault="000A6B66" w:rsidP="0069715F">
      <w:pPr>
        <w:pStyle w:val="par3"/>
      </w:pPr>
      <w:r>
        <w:t>d.</w:t>
      </w:r>
      <w:r>
        <w:tab/>
        <w:t xml:space="preserve">Exact Order/Any Order (6-way) - Equals two (2) plays. Player selects three (3) unique numbers from the field of zero through nine (0-9), </w:t>
      </w:r>
      <w:proofErr w:type="gramStart"/>
      <w:r>
        <w:t>inclusive</w:t>
      </w:r>
      <w:proofErr w:type="gramEnd"/>
      <w:r>
        <w:t>.</w:t>
      </w:r>
    </w:p>
    <w:p w14:paraId="06E45E11" w14:textId="77777777" w:rsidR="008703BF" w:rsidRDefault="000A6B66" w:rsidP="0069715F">
      <w:pPr>
        <w:pStyle w:val="par3"/>
      </w:pPr>
      <w:r>
        <w:t>e.</w:t>
      </w:r>
      <w:r>
        <w:tab/>
        <w:t xml:space="preserve">Exact Order/Any Order (3-way) - Equals two (2) plays. Player selects one (1) unique number and two (2) repeated numbers from the field of zero through nine (0-9), </w:t>
      </w:r>
      <w:proofErr w:type="gramStart"/>
      <w:r>
        <w:t>inclusive</w:t>
      </w:r>
      <w:proofErr w:type="gramEnd"/>
      <w:r>
        <w:t>.</w:t>
      </w:r>
    </w:p>
    <w:p w14:paraId="01F96368" w14:textId="77777777" w:rsidR="008703BF" w:rsidRDefault="000A6B66" w:rsidP="0069715F">
      <w:pPr>
        <w:pStyle w:val="par3"/>
      </w:pPr>
      <w:proofErr w:type="gramStart"/>
      <w:r>
        <w:t>f.</w:t>
      </w:r>
      <w:proofErr w:type="gramEnd"/>
      <w:r>
        <w:tab/>
        <w:t xml:space="preserve">Front Pair - Equals one (1) play. </w:t>
      </w:r>
      <w:proofErr w:type="gramStart"/>
      <w:r>
        <w:t>Player</w:t>
      </w:r>
      <w:proofErr w:type="gramEnd"/>
      <w:r>
        <w:t xml:space="preserve"> selects either three (3) unique numbers, one (1) unique number and two (2) repeated numbers, or three (3) repeated numbers from the field of zero through nine (0-9), inclusive.</w:t>
      </w:r>
    </w:p>
    <w:p w14:paraId="57674D38" w14:textId="77777777" w:rsidR="008703BF" w:rsidRDefault="000A6B66" w:rsidP="0069715F">
      <w:pPr>
        <w:pStyle w:val="par3"/>
      </w:pPr>
      <w:r>
        <w:t>g.</w:t>
      </w:r>
      <w:r>
        <w:tab/>
        <w:t xml:space="preserve">Back Pair - Equals one (1) play. </w:t>
      </w:r>
      <w:proofErr w:type="gramStart"/>
      <w:r>
        <w:t>Player</w:t>
      </w:r>
      <w:proofErr w:type="gramEnd"/>
      <w:r>
        <w:t xml:space="preserve"> selects either three (3) unique numbers, one (1) unique number and two (2) repeated numbers, or three (3) repeated numbers from the field of zero through nine (0-9), inclusive.</w:t>
      </w:r>
    </w:p>
    <w:p w14:paraId="310A3F47" w14:textId="77777777" w:rsidR="000A6B66" w:rsidRDefault="000A6B66" w:rsidP="0069715F">
      <w:pPr>
        <w:pStyle w:val="par2"/>
      </w:pPr>
      <w:r>
        <w:t>3.</w:t>
      </w:r>
      <w:r>
        <w:tab/>
        <w:t>The Player may use Play Slips to make number selections. The Game Terminal will read the Play Slip and issue Ticket(s) with corresponding Plays. If a Play Slip is not available, the Retailer or Lottery may enter the selected numbers manually via the keyboard on the Gaming Terminal. A Player may leave all or a portion of his/her play selections to Quick Pick.</w:t>
      </w:r>
    </w:p>
    <w:p w14:paraId="712A60C7" w14:textId="77777777" w:rsidR="008703BF" w:rsidRDefault="000A6B66" w:rsidP="000A6B66">
      <w:pPr>
        <w:pStyle w:val="par1"/>
      </w:pPr>
      <w:r>
        <w:t>C</w:t>
      </w:r>
      <w:proofErr w:type="gramStart"/>
      <w:r>
        <w:t xml:space="preserve">. </w:t>
      </w:r>
      <w:r>
        <w:tab/>
        <w:t>Methods</w:t>
      </w:r>
      <w:proofErr w:type="gramEnd"/>
      <w:r>
        <w:t xml:space="preserve"> of winning</w:t>
      </w:r>
    </w:p>
    <w:p w14:paraId="01CFB845" w14:textId="77777777" w:rsidR="008703BF" w:rsidRDefault="000A6B66" w:rsidP="0069715F">
      <w:pPr>
        <w:pStyle w:val="par2"/>
      </w:pPr>
      <w:r>
        <w:t>1.</w:t>
      </w:r>
      <w:r>
        <w:tab/>
        <w:t>Exact Order – The Player-Selected three (3) numbers match the Lottery numbers drawn in the exact same order</w:t>
      </w:r>
    </w:p>
    <w:p w14:paraId="18DCD9DA" w14:textId="77777777" w:rsidR="008703BF" w:rsidRDefault="000A6B66" w:rsidP="0069715F">
      <w:pPr>
        <w:pStyle w:val="par2"/>
      </w:pPr>
      <w:r>
        <w:t>2.</w:t>
      </w:r>
      <w:r>
        <w:tab/>
        <w:t>Any Order – The Player-Selected three (3) numbers match the Lottery numbers drawn in any order</w:t>
      </w:r>
    </w:p>
    <w:p w14:paraId="6B9E4F2B" w14:textId="77777777" w:rsidR="008703BF" w:rsidRDefault="000A6B66" w:rsidP="0069715F">
      <w:pPr>
        <w:pStyle w:val="par2"/>
      </w:pPr>
      <w:r>
        <w:t>3.</w:t>
      </w:r>
      <w:r>
        <w:tab/>
        <w:t>Exact Order/Any Order – The Player-Selected three (3) numbers match the Lottery numbers drawn in exact order or any order</w:t>
      </w:r>
    </w:p>
    <w:p w14:paraId="335026B3" w14:textId="77777777" w:rsidR="008703BF" w:rsidRDefault="000A6B66" w:rsidP="0069715F">
      <w:pPr>
        <w:pStyle w:val="par2"/>
      </w:pPr>
      <w:r>
        <w:lastRenderedPageBreak/>
        <w:t>4.</w:t>
      </w:r>
      <w:r>
        <w:tab/>
        <w:t>Front Pair - The first two (2) Player-Selected numbers match the first two (2) Lottery numbers drawn in exact order</w:t>
      </w:r>
    </w:p>
    <w:p w14:paraId="24E96118" w14:textId="77777777" w:rsidR="008703BF" w:rsidRDefault="000A6B66" w:rsidP="0069715F">
      <w:pPr>
        <w:pStyle w:val="par2"/>
      </w:pPr>
      <w:r>
        <w:t>5.</w:t>
      </w:r>
      <w:r>
        <w:tab/>
        <w:t>Back Pair - The last two (2) Player-Selected numbers match the last two (2) Lottery numbers drawn in exact order</w:t>
      </w:r>
    </w:p>
    <w:p w14:paraId="283E94CF" w14:textId="77777777" w:rsidR="008703BF" w:rsidRDefault="000A6B66" w:rsidP="002D09E0">
      <w:pPr>
        <w:pStyle w:val="Heading3"/>
      </w:pPr>
      <w:r>
        <w:t>10.B.5</w:t>
      </w:r>
      <w:r w:rsidR="00BE7E63">
        <w:tab/>
      </w:r>
      <w:r>
        <w:t xml:space="preserve">Prizes </w:t>
      </w:r>
      <w:proofErr w:type="gramStart"/>
      <w:r>
        <w:t>For</w:t>
      </w:r>
      <w:proofErr w:type="gramEnd"/>
      <w:r>
        <w:t xml:space="preserve"> Pick 3</w:t>
      </w:r>
    </w:p>
    <w:p w14:paraId="03DFA0CB" w14:textId="77777777" w:rsidR="000A6B66" w:rsidRDefault="000A6B66" w:rsidP="000A6B66">
      <w:pPr>
        <w:pStyle w:val="par1"/>
      </w:pPr>
      <w:r>
        <w:t>A.</w:t>
      </w:r>
      <w:r>
        <w:tab/>
        <w:t>Pick 3 Prize Amounts, for each Drawing, are paid to those Players who select a matching combination of numbers from the three (3) numbers selected by the Lottery in a random Drawing. The Prize Amounts for each Prize Category and odds of winning are as follows:</w:t>
      </w:r>
    </w:p>
    <w:p w14:paraId="35284C2F" w14:textId="77777777" w:rsidR="000A6B66" w:rsidRDefault="000A6B66" w:rsidP="000A6B66">
      <w:pPr>
        <w:pStyle w:val="par1"/>
      </w:pPr>
    </w:p>
    <w:tbl>
      <w:tblPr>
        <w:tblW w:w="9630" w:type="dxa"/>
        <w:tblInd w:w="-10" w:type="dxa"/>
        <w:tblCellMar>
          <w:left w:w="187" w:type="dxa"/>
          <w:right w:w="187" w:type="dxa"/>
        </w:tblCellMar>
        <w:tblLook w:val="04A0" w:firstRow="1" w:lastRow="0" w:firstColumn="1" w:lastColumn="0" w:noHBand="0" w:noVBand="1"/>
      </w:tblPr>
      <w:tblGrid>
        <w:gridCol w:w="1503"/>
        <w:gridCol w:w="1109"/>
        <w:gridCol w:w="876"/>
        <w:gridCol w:w="1974"/>
        <w:gridCol w:w="975"/>
        <w:gridCol w:w="975"/>
        <w:gridCol w:w="1109"/>
        <w:gridCol w:w="1109"/>
      </w:tblGrid>
      <w:tr w:rsidR="00141A64" w:rsidRPr="00141A64" w14:paraId="18C45EE7" w14:textId="77777777" w:rsidTr="00141A64">
        <w:trPr>
          <w:tblHeader/>
        </w:trPr>
        <w:tc>
          <w:tcPr>
            <w:tcW w:w="1980" w:type="dxa"/>
            <w:tcBorders>
              <w:top w:val="single" w:sz="8" w:space="0" w:color="000000"/>
              <w:left w:val="single" w:sz="8" w:space="0" w:color="000000"/>
              <w:bottom w:val="single" w:sz="8" w:space="0" w:color="000000"/>
              <w:right w:val="single" w:sz="8" w:space="0" w:color="000000"/>
            </w:tcBorders>
            <w:vAlign w:val="center"/>
            <w:hideMark/>
          </w:tcPr>
          <w:p w14:paraId="65FF8901" w14:textId="77777777" w:rsidR="00141A64" w:rsidRPr="00141A64" w:rsidRDefault="00141A64" w:rsidP="00141A64">
            <w:pPr>
              <w:rPr>
                <w:rFonts w:cs="Arial"/>
                <w:b/>
                <w:szCs w:val="24"/>
              </w:rPr>
            </w:pPr>
            <w:r w:rsidRPr="00141A64">
              <w:rPr>
                <w:rFonts w:cs="Arial"/>
                <w:b/>
                <w:szCs w:val="24"/>
              </w:rPr>
              <w:t>TYPE</w:t>
            </w:r>
          </w:p>
        </w:tc>
        <w:tc>
          <w:tcPr>
            <w:tcW w:w="1080" w:type="dxa"/>
            <w:tcBorders>
              <w:top w:val="single" w:sz="8" w:space="0" w:color="000000"/>
              <w:left w:val="single" w:sz="8" w:space="0" w:color="000000"/>
              <w:bottom w:val="single" w:sz="8" w:space="0" w:color="000000"/>
              <w:right w:val="single" w:sz="8" w:space="0" w:color="000000"/>
            </w:tcBorders>
            <w:vAlign w:val="center"/>
            <w:hideMark/>
          </w:tcPr>
          <w:p w14:paraId="1737D4B7" w14:textId="77777777" w:rsidR="00141A64" w:rsidRPr="00141A64" w:rsidRDefault="00141A64" w:rsidP="00141A64">
            <w:pPr>
              <w:rPr>
                <w:rFonts w:cs="Arial"/>
                <w:b/>
                <w:szCs w:val="24"/>
              </w:rPr>
            </w:pPr>
            <w:r w:rsidRPr="00141A64">
              <w:rPr>
                <w:rFonts w:cs="Arial"/>
                <w:b/>
                <w:szCs w:val="24"/>
              </w:rPr>
              <w:t>Odds</w:t>
            </w:r>
          </w:p>
        </w:tc>
        <w:tc>
          <w:tcPr>
            <w:tcW w:w="990" w:type="dxa"/>
            <w:tcBorders>
              <w:top w:val="single" w:sz="8" w:space="0" w:color="000000"/>
              <w:left w:val="single" w:sz="8" w:space="0" w:color="000000"/>
              <w:bottom w:val="single" w:sz="8" w:space="0" w:color="000000"/>
              <w:right w:val="single" w:sz="8" w:space="0" w:color="000000"/>
            </w:tcBorders>
            <w:vAlign w:val="center"/>
            <w:hideMark/>
          </w:tcPr>
          <w:p w14:paraId="53E832CB" w14:textId="77777777" w:rsidR="00141A64" w:rsidRPr="00141A64" w:rsidRDefault="00141A64" w:rsidP="00141A64">
            <w:pPr>
              <w:rPr>
                <w:rFonts w:cs="Arial"/>
                <w:b/>
                <w:szCs w:val="24"/>
              </w:rPr>
            </w:pPr>
            <w:r w:rsidRPr="00141A64">
              <w:rPr>
                <w:rFonts w:cs="Arial"/>
                <w:b/>
                <w:szCs w:val="24"/>
              </w:rPr>
              <w:t>If You Play</w:t>
            </w:r>
          </w:p>
        </w:tc>
        <w:tc>
          <w:tcPr>
            <w:tcW w:w="1824" w:type="dxa"/>
            <w:tcBorders>
              <w:top w:val="single" w:sz="8" w:space="0" w:color="000000"/>
              <w:left w:val="single" w:sz="8" w:space="0" w:color="000000"/>
              <w:bottom w:val="single" w:sz="8" w:space="0" w:color="000000"/>
              <w:right w:val="single" w:sz="8" w:space="0" w:color="000000"/>
            </w:tcBorders>
            <w:vAlign w:val="center"/>
            <w:hideMark/>
          </w:tcPr>
          <w:p w14:paraId="0DF16613" w14:textId="77777777" w:rsidR="00141A64" w:rsidRPr="00141A64" w:rsidRDefault="00141A64" w:rsidP="00141A64">
            <w:pPr>
              <w:rPr>
                <w:rFonts w:cs="Arial"/>
                <w:b/>
                <w:szCs w:val="24"/>
              </w:rPr>
            </w:pPr>
            <w:r w:rsidRPr="00141A64">
              <w:rPr>
                <w:rFonts w:cs="Arial"/>
                <w:b/>
                <w:szCs w:val="24"/>
              </w:rPr>
              <w:t>Winning Combinations</w:t>
            </w:r>
          </w:p>
        </w:tc>
        <w:tc>
          <w:tcPr>
            <w:tcW w:w="861" w:type="dxa"/>
            <w:tcBorders>
              <w:top w:val="single" w:sz="8" w:space="0" w:color="000000"/>
              <w:left w:val="single" w:sz="8" w:space="0" w:color="000000"/>
              <w:bottom w:val="single" w:sz="8" w:space="0" w:color="000000"/>
              <w:right w:val="single" w:sz="8" w:space="0" w:color="000000"/>
            </w:tcBorders>
            <w:vAlign w:val="center"/>
            <w:hideMark/>
          </w:tcPr>
          <w:p w14:paraId="00E58F98" w14:textId="77777777" w:rsidR="00141A64" w:rsidRPr="00141A64" w:rsidRDefault="00141A64" w:rsidP="00141A64">
            <w:pPr>
              <w:rPr>
                <w:rFonts w:cs="Arial"/>
                <w:b/>
                <w:szCs w:val="24"/>
              </w:rPr>
            </w:pPr>
            <w:r w:rsidRPr="00141A64">
              <w:rPr>
                <w:rFonts w:cs="Arial"/>
                <w:b/>
                <w:szCs w:val="24"/>
              </w:rPr>
              <w:t>$0.50</w:t>
            </w:r>
          </w:p>
        </w:tc>
        <w:tc>
          <w:tcPr>
            <w:tcW w:w="915" w:type="dxa"/>
            <w:tcBorders>
              <w:top w:val="single" w:sz="8" w:space="0" w:color="000000"/>
              <w:left w:val="single" w:sz="8" w:space="0" w:color="000000"/>
              <w:bottom w:val="single" w:sz="8" w:space="0" w:color="000000"/>
              <w:right w:val="single" w:sz="8" w:space="0" w:color="000000"/>
            </w:tcBorders>
            <w:vAlign w:val="center"/>
            <w:hideMark/>
          </w:tcPr>
          <w:p w14:paraId="01C25F8A" w14:textId="77777777" w:rsidR="00141A64" w:rsidRPr="00141A64" w:rsidRDefault="00141A64" w:rsidP="00141A64">
            <w:pPr>
              <w:rPr>
                <w:rFonts w:cs="Arial"/>
                <w:b/>
                <w:szCs w:val="24"/>
              </w:rPr>
            </w:pPr>
            <w:r w:rsidRPr="00141A64">
              <w:rPr>
                <w:rFonts w:cs="Arial"/>
                <w:b/>
                <w:szCs w:val="24"/>
              </w:rPr>
              <w:t>$1.00</w:t>
            </w:r>
          </w:p>
        </w:tc>
        <w:tc>
          <w:tcPr>
            <w:tcW w:w="990" w:type="dxa"/>
            <w:tcBorders>
              <w:top w:val="single" w:sz="8" w:space="0" w:color="000000"/>
              <w:left w:val="single" w:sz="8" w:space="0" w:color="000000"/>
              <w:bottom w:val="single" w:sz="8" w:space="0" w:color="000000"/>
              <w:right w:val="single" w:sz="8" w:space="0" w:color="000000"/>
            </w:tcBorders>
            <w:vAlign w:val="center"/>
            <w:hideMark/>
          </w:tcPr>
          <w:p w14:paraId="18D7CFC8" w14:textId="77777777" w:rsidR="00141A64" w:rsidRPr="00141A64" w:rsidRDefault="00141A64" w:rsidP="00141A64">
            <w:pPr>
              <w:rPr>
                <w:rFonts w:cs="Arial"/>
                <w:b/>
                <w:szCs w:val="24"/>
              </w:rPr>
            </w:pPr>
            <w:r w:rsidRPr="00141A64">
              <w:rPr>
                <w:rFonts w:cs="Arial"/>
                <w:b/>
                <w:szCs w:val="24"/>
              </w:rPr>
              <w:t>$2.00</w:t>
            </w:r>
          </w:p>
        </w:tc>
        <w:tc>
          <w:tcPr>
            <w:tcW w:w="990" w:type="dxa"/>
            <w:tcBorders>
              <w:top w:val="single" w:sz="8" w:space="0" w:color="000000"/>
              <w:left w:val="single" w:sz="8" w:space="0" w:color="000000"/>
              <w:bottom w:val="single" w:sz="8" w:space="0" w:color="000000"/>
              <w:right w:val="single" w:sz="8" w:space="0" w:color="000000"/>
            </w:tcBorders>
            <w:vAlign w:val="center"/>
            <w:hideMark/>
          </w:tcPr>
          <w:p w14:paraId="2A4AF5CC" w14:textId="77777777" w:rsidR="00141A64" w:rsidRPr="00141A64" w:rsidRDefault="00141A64" w:rsidP="00141A64">
            <w:pPr>
              <w:rPr>
                <w:rFonts w:cs="Arial"/>
                <w:b/>
                <w:szCs w:val="24"/>
              </w:rPr>
            </w:pPr>
            <w:r w:rsidRPr="00141A64">
              <w:rPr>
                <w:rFonts w:cs="Arial"/>
                <w:b/>
                <w:szCs w:val="24"/>
              </w:rPr>
              <w:t>$5.00</w:t>
            </w:r>
          </w:p>
        </w:tc>
      </w:tr>
      <w:tr w:rsidR="00141A64" w:rsidRPr="00141A64" w14:paraId="25622C1D" w14:textId="77777777" w:rsidTr="00141A64">
        <w:tc>
          <w:tcPr>
            <w:tcW w:w="1980" w:type="dxa"/>
            <w:tcBorders>
              <w:top w:val="single" w:sz="8" w:space="0" w:color="000000"/>
              <w:left w:val="single" w:sz="8" w:space="0" w:color="000000"/>
              <w:bottom w:val="single" w:sz="8" w:space="0" w:color="000000"/>
              <w:right w:val="single" w:sz="8" w:space="0" w:color="000000"/>
            </w:tcBorders>
            <w:hideMark/>
          </w:tcPr>
          <w:p w14:paraId="40798033" w14:textId="77777777" w:rsidR="00141A64" w:rsidRPr="00141A64" w:rsidRDefault="00141A64" w:rsidP="00141A64">
            <w:pPr>
              <w:spacing w:before="0"/>
              <w:rPr>
                <w:rFonts w:cs="Arial"/>
                <w:szCs w:val="24"/>
              </w:rPr>
            </w:pPr>
            <w:r w:rsidRPr="00141A64">
              <w:rPr>
                <w:rFonts w:cs="Arial"/>
                <w:szCs w:val="24"/>
              </w:rPr>
              <w:t>Exact Order</w:t>
            </w:r>
          </w:p>
        </w:tc>
        <w:tc>
          <w:tcPr>
            <w:tcW w:w="1080" w:type="dxa"/>
            <w:tcBorders>
              <w:top w:val="single" w:sz="8" w:space="0" w:color="000000"/>
              <w:left w:val="single" w:sz="8" w:space="0" w:color="000000"/>
              <w:bottom w:val="single" w:sz="8" w:space="0" w:color="000000"/>
              <w:right w:val="single" w:sz="8" w:space="0" w:color="000000"/>
            </w:tcBorders>
            <w:vAlign w:val="center"/>
            <w:hideMark/>
          </w:tcPr>
          <w:p w14:paraId="1037F02C" w14:textId="77777777" w:rsidR="00141A64" w:rsidRPr="00141A64" w:rsidRDefault="00141A64" w:rsidP="00141A64">
            <w:pPr>
              <w:spacing w:before="0"/>
              <w:rPr>
                <w:rFonts w:cs="Arial"/>
                <w:szCs w:val="24"/>
              </w:rPr>
            </w:pPr>
            <w:r w:rsidRPr="00141A64">
              <w:rPr>
                <w:rFonts w:cs="Arial"/>
                <w:szCs w:val="24"/>
              </w:rPr>
              <w:t>1:1000</w:t>
            </w:r>
          </w:p>
        </w:tc>
        <w:tc>
          <w:tcPr>
            <w:tcW w:w="990" w:type="dxa"/>
            <w:tcBorders>
              <w:top w:val="single" w:sz="8" w:space="0" w:color="000000"/>
              <w:left w:val="single" w:sz="8" w:space="0" w:color="000000"/>
              <w:bottom w:val="single" w:sz="8" w:space="0" w:color="000000"/>
              <w:right w:val="single" w:sz="8" w:space="0" w:color="000000"/>
            </w:tcBorders>
            <w:vAlign w:val="center"/>
            <w:hideMark/>
          </w:tcPr>
          <w:p w14:paraId="4D05764A" w14:textId="77777777" w:rsidR="00141A64" w:rsidRPr="00141A64" w:rsidRDefault="00141A64" w:rsidP="00141A64">
            <w:pPr>
              <w:spacing w:before="0"/>
              <w:rPr>
                <w:rFonts w:cs="Arial"/>
                <w:szCs w:val="24"/>
              </w:rPr>
            </w:pPr>
            <w:r w:rsidRPr="00141A64">
              <w:rPr>
                <w:rFonts w:cs="Arial"/>
                <w:szCs w:val="24"/>
              </w:rPr>
              <w:t>567</w:t>
            </w:r>
          </w:p>
        </w:tc>
        <w:tc>
          <w:tcPr>
            <w:tcW w:w="1824" w:type="dxa"/>
            <w:tcBorders>
              <w:top w:val="single" w:sz="8" w:space="0" w:color="000000"/>
              <w:left w:val="single" w:sz="8" w:space="0" w:color="000000"/>
              <w:bottom w:val="single" w:sz="8" w:space="0" w:color="000000"/>
              <w:right w:val="single" w:sz="8" w:space="0" w:color="000000"/>
            </w:tcBorders>
            <w:vAlign w:val="center"/>
            <w:hideMark/>
          </w:tcPr>
          <w:p w14:paraId="6597D876" w14:textId="77777777" w:rsidR="00141A64" w:rsidRPr="00141A64" w:rsidRDefault="00141A64" w:rsidP="00141A64">
            <w:pPr>
              <w:spacing w:before="0"/>
              <w:rPr>
                <w:rFonts w:cs="Arial"/>
                <w:szCs w:val="24"/>
              </w:rPr>
            </w:pPr>
            <w:r w:rsidRPr="00141A64">
              <w:rPr>
                <w:rFonts w:cs="Arial"/>
                <w:szCs w:val="24"/>
              </w:rPr>
              <w:t>567</w:t>
            </w:r>
          </w:p>
        </w:tc>
        <w:tc>
          <w:tcPr>
            <w:tcW w:w="861" w:type="dxa"/>
            <w:tcBorders>
              <w:top w:val="single" w:sz="8" w:space="0" w:color="000000"/>
              <w:left w:val="single" w:sz="8" w:space="0" w:color="000000"/>
              <w:bottom w:val="single" w:sz="8" w:space="0" w:color="000000"/>
              <w:right w:val="single" w:sz="8" w:space="0" w:color="000000"/>
            </w:tcBorders>
            <w:vAlign w:val="center"/>
            <w:hideMark/>
          </w:tcPr>
          <w:p w14:paraId="0D581012" w14:textId="77777777" w:rsidR="00141A64" w:rsidRPr="00141A64" w:rsidRDefault="00141A64" w:rsidP="00141A64">
            <w:pPr>
              <w:spacing w:before="0"/>
              <w:rPr>
                <w:rFonts w:cs="Arial"/>
                <w:szCs w:val="24"/>
              </w:rPr>
            </w:pPr>
            <w:r w:rsidRPr="00141A64">
              <w:rPr>
                <w:rFonts w:cs="Arial"/>
                <w:szCs w:val="24"/>
              </w:rPr>
              <w:t>$250</w:t>
            </w:r>
          </w:p>
        </w:tc>
        <w:tc>
          <w:tcPr>
            <w:tcW w:w="915" w:type="dxa"/>
            <w:tcBorders>
              <w:top w:val="single" w:sz="8" w:space="0" w:color="000000"/>
              <w:left w:val="single" w:sz="8" w:space="0" w:color="000000"/>
              <w:bottom w:val="single" w:sz="8" w:space="0" w:color="000000"/>
              <w:right w:val="single" w:sz="8" w:space="0" w:color="000000"/>
            </w:tcBorders>
            <w:vAlign w:val="center"/>
            <w:hideMark/>
          </w:tcPr>
          <w:p w14:paraId="066D36EB" w14:textId="77777777" w:rsidR="00141A64" w:rsidRPr="00141A64" w:rsidRDefault="00141A64" w:rsidP="00141A64">
            <w:pPr>
              <w:spacing w:before="0"/>
              <w:rPr>
                <w:rFonts w:cs="Arial"/>
                <w:szCs w:val="24"/>
              </w:rPr>
            </w:pPr>
            <w:r w:rsidRPr="00141A64">
              <w:rPr>
                <w:rFonts w:cs="Arial"/>
                <w:szCs w:val="24"/>
              </w:rPr>
              <w:t>$500</w:t>
            </w:r>
          </w:p>
        </w:tc>
        <w:tc>
          <w:tcPr>
            <w:tcW w:w="990" w:type="dxa"/>
            <w:tcBorders>
              <w:top w:val="single" w:sz="8" w:space="0" w:color="000000"/>
              <w:left w:val="single" w:sz="8" w:space="0" w:color="000000"/>
              <w:bottom w:val="single" w:sz="8" w:space="0" w:color="000000"/>
              <w:right w:val="single" w:sz="8" w:space="0" w:color="000000"/>
            </w:tcBorders>
            <w:vAlign w:val="center"/>
            <w:hideMark/>
          </w:tcPr>
          <w:p w14:paraId="26E08793" w14:textId="77777777" w:rsidR="00141A64" w:rsidRPr="00141A64" w:rsidRDefault="00141A64" w:rsidP="00141A64">
            <w:pPr>
              <w:spacing w:before="0"/>
              <w:rPr>
                <w:rFonts w:cs="Arial"/>
                <w:szCs w:val="24"/>
              </w:rPr>
            </w:pPr>
            <w:r w:rsidRPr="00141A64">
              <w:rPr>
                <w:rFonts w:cs="Arial"/>
                <w:szCs w:val="24"/>
              </w:rPr>
              <w:t>$1,000</w:t>
            </w:r>
          </w:p>
        </w:tc>
        <w:tc>
          <w:tcPr>
            <w:tcW w:w="990" w:type="dxa"/>
            <w:tcBorders>
              <w:top w:val="single" w:sz="8" w:space="0" w:color="000000"/>
              <w:left w:val="single" w:sz="8" w:space="0" w:color="000000"/>
              <w:bottom w:val="single" w:sz="8" w:space="0" w:color="000000"/>
              <w:right w:val="single" w:sz="8" w:space="0" w:color="000000"/>
            </w:tcBorders>
            <w:vAlign w:val="center"/>
            <w:hideMark/>
          </w:tcPr>
          <w:p w14:paraId="0EBDE0B5" w14:textId="77777777" w:rsidR="00141A64" w:rsidRPr="00141A64" w:rsidRDefault="00141A64" w:rsidP="00141A64">
            <w:pPr>
              <w:spacing w:before="0"/>
              <w:rPr>
                <w:rFonts w:cs="Arial"/>
                <w:szCs w:val="24"/>
              </w:rPr>
            </w:pPr>
            <w:r w:rsidRPr="00141A64">
              <w:rPr>
                <w:rFonts w:cs="Arial"/>
                <w:szCs w:val="24"/>
              </w:rPr>
              <w:t>$2,500</w:t>
            </w:r>
          </w:p>
        </w:tc>
      </w:tr>
      <w:tr w:rsidR="00141A64" w:rsidRPr="00141A64" w14:paraId="31B47F52" w14:textId="77777777" w:rsidTr="00141A64">
        <w:tc>
          <w:tcPr>
            <w:tcW w:w="1980" w:type="dxa"/>
            <w:tcBorders>
              <w:top w:val="single" w:sz="8" w:space="0" w:color="000000"/>
              <w:left w:val="single" w:sz="8" w:space="0" w:color="000000"/>
              <w:bottom w:val="single" w:sz="8" w:space="0" w:color="000000"/>
              <w:right w:val="single" w:sz="8" w:space="0" w:color="000000"/>
            </w:tcBorders>
            <w:vAlign w:val="bottom"/>
            <w:hideMark/>
          </w:tcPr>
          <w:p w14:paraId="42431C64" w14:textId="77777777" w:rsidR="00141A64" w:rsidRPr="00141A64" w:rsidRDefault="00141A64" w:rsidP="00141A64">
            <w:pPr>
              <w:spacing w:before="0"/>
              <w:rPr>
                <w:rFonts w:cs="Arial"/>
                <w:szCs w:val="24"/>
              </w:rPr>
            </w:pPr>
            <w:r w:rsidRPr="00141A64">
              <w:rPr>
                <w:rFonts w:cs="Arial"/>
                <w:b/>
                <w:bCs/>
                <w:szCs w:val="24"/>
              </w:rPr>
              <w:t>Any Order</w:t>
            </w:r>
            <w:r w:rsidRPr="00141A64">
              <w:rPr>
                <w:rFonts w:cs="Arial"/>
                <w:szCs w:val="24"/>
              </w:rPr>
              <w:t xml:space="preserve"> (6-way) 3 unique numbers</w:t>
            </w:r>
          </w:p>
        </w:tc>
        <w:tc>
          <w:tcPr>
            <w:tcW w:w="1080" w:type="dxa"/>
            <w:tcBorders>
              <w:top w:val="single" w:sz="8" w:space="0" w:color="000000"/>
              <w:left w:val="single" w:sz="8" w:space="0" w:color="000000"/>
              <w:bottom w:val="single" w:sz="8" w:space="0" w:color="000000"/>
              <w:right w:val="single" w:sz="8" w:space="0" w:color="000000"/>
            </w:tcBorders>
            <w:vAlign w:val="center"/>
            <w:hideMark/>
          </w:tcPr>
          <w:p w14:paraId="23A50996" w14:textId="77777777" w:rsidR="00141A64" w:rsidRPr="00141A64" w:rsidRDefault="00141A64" w:rsidP="00141A64">
            <w:pPr>
              <w:spacing w:before="0"/>
              <w:rPr>
                <w:rFonts w:cs="Arial"/>
                <w:szCs w:val="24"/>
              </w:rPr>
            </w:pPr>
            <w:r w:rsidRPr="00141A64">
              <w:rPr>
                <w:rFonts w:cs="Arial"/>
                <w:szCs w:val="24"/>
              </w:rPr>
              <w:t>1:167</w:t>
            </w:r>
          </w:p>
        </w:tc>
        <w:tc>
          <w:tcPr>
            <w:tcW w:w="990" w:type="dxa"/>
            <w:tcBorders>
              <w:top w:val="single" w:sz="8" w:space="0" w:color="000000"/>
              <w:left w:val="single" w:sz="8" w:space="0" w:color="000000"/>
              <w:bottom w:val="single" w:sz="8" w:space="0" w:color="000000"/>
              <w:right w:val="single" w:sz="8" w:space="0" w:color="000000"/>
            </w:tcBorders>
            <w:vAlign w:val="center"/>
            <w:hideMark/>
          </w:tcPr>
          <w:p w14:paraId="0D6D907E" w14:textId="77777777" w:rsidR="00141A64" w:rsidRPr="00141A64" w:rsidRDefault="00141A64" w:rsidP="00141A64">
            <w:pPr>
              <w:spacing w:before="0"/>
              <w:rPr>
                <w:rFonts w:cs="Arial"/>
                <w:szCs w:val="24"/>
              </w:rPr>
            </w:pPr>
            <w:r w:rsidRPr="00141A64">
              <w:rPr>
                <w:rFonts w:cs="Arial"/>
                <w:szCs w:val="24"/>
              </w:rPr>
              <w:t>567</w:t>
            </w:r>
          </w:p>
        </w:tc>
        <w:tc>
          <w:tcPr>
            <w:tcW w:w="1824" w:type="dxa"/>
            <w:tcBorders>
              <w:top w:val="single" w:sz="8" w:space="0" w:color="000000"/>
              <w:left w:val="single" w:sz="8" w:space="0" w:color="000000"/>
              <w:bottom w:val="single" w:sz="8" w:space="0" w:color="000000"/>
              <w:right w:val="single" w:sz="8" w:space="0" w:color="000000"/>
            </w:tcBorders>
            <w:vAlign w:val="center"/>
            <w:hideMark/>
          </w:tcPr>
          <w:p w14:paraId="3F4CF2D0" w14:textId="77777777" w:rsidR="00141A64" w:rsidRPr="00141A64" w:rsidRDefault="00141A64" w:rsidP="00141A64">
            <w:pPr>
              <w:spacing w:before="0"/>
              <w:rPr>
                <w:rFonts w:cs="Arial"/>
                <w:szCs w:val="24"/>
              </w:rPr>
            </w:pPr>
            <w:r w:rsidRPr="00141A64">
              <w:rPr>
                <w:rFonts w:cs="Arial"/>
                <w:szCs w:val="24"/>
              </w:rPr>
              <w:t>567 576 657 675 756 765</w:t>
            </w:r>
          </w:p>
        </w:tc>
        <w:tc>
          <w:tcPr>
            <w:tcW w:w="861" w:type="dxa"/>
            <w:tcBorders>
              <w:top w:val="single" w:sz="8" w:space="0" w:color="000000"/>
              <w:left w:val="single" w:sz="8" w:space="0" w:color="000000"/>
              <w:bottom w:val="single" w:sz="8" w:space="0" w:color="000000"/>
              <w:right w:val="single" w:sz="8" w:space="0" w:color="000000"/>
            </w:tcBorders>
            <w:vAlign w:val="center"/>
            <w:hideMark/>
          </w:tcPr>
          <w:p w14:paraId="060BE285" w14:textId="77777777" w:rsidR="00141A64" w:rsidRPr="00141A64" w:rsidRDefault="00141A64" w:rsidP="00141A64">
            <w:pPr>
              <w:spacing w:before="0"/>
              <w:rPr>
                <w:rFonts w:cs="Arial"/>
                <w:szCs w:val="24"/>
              </w:rPr>
            </w:pPr>
            <w:r w:rsidRPr="00141A64">
              <w:rPr>
                <w:rFonts w:cs="Arial"/>
                <w:szCs w:val="24"/>
              </w:rPr>
              <w:t>$40</w:t>
            </w:r>
          </w:p>
        </w:tc>
        <w:tc>
          <w:tcPr>
            <w:tcW w:w="915" w:type="dxa"/>
            <w:tcBorders>
              <w:top w:val="single" w:sz="8" w:space="0" w:color="000000"/>
              <w:left w:val="single" w:sz="8" w:space="0" w:color="000000"/>
              <w:bottom w:val="single" w:sz="8" w:space="0" w:color="000000"/>
              <w:right w:val="single" w:sz="8" w:space="0" w:color="000000"/>
            </w:tcBorders>
            <w:vAlign w:val="center"/>
            <w:hideMark/>
          </w:tcPr>
          <w:p w14:paraId="10FDAA56" w14:textId="77777777" w:rsidR="00141A64" w:rsidRPr="00141A64" w:rsidRDefault="00141A64" w:rsidP="00141A64">
            <w:pPr>
              <w:spacing w:before="0"/>
              <w:rPr>
                <w:rFonts w:cs="Arial"/>
                <w:szCs w:val="24"/>
              </w:rPr>
            </w:pPr>
            <w:r w:rsidRPr="00141A64">
              <w:rPr>
                <w:rFonts w:cs="Arial"/>
                <w:szCs w:val="24"/>
              </w:rPr>
              <w:t>$80</w:t>
            </w:r>
          </w:p>
        </w:tc>
        <w:tc>
          <w:tcPr>
            <w:tcW w:w="990" w:type="dxa"/>
            <w:tcBorders>
              <w:top w:val="single" w:sz="8" w:space="0" w:color="000000"/>
              <w:left w:val="single" w:sz="8" w:space="0" w:color="000000"/>
              <w:bottom w:val="single" w:sz="8" w:space="0" w:color="000000"/>
              <w:right w:val="single" w:sz="8" w:space="0" w:color="000000"/>
            </w:tcBorders>
            <w:vAlign w:val="center"/>
            <w:hideMark/>
          </w:tcPr>
          <w:p w14:paraId="6E7C6A8C" w14:textId="77777777" w:rsidR="00141A64" w:rsidRPr="00141A64" w:rsidRDefault="00141A64" w:rsidP="00141A64">
            <w:pPr>
              <w:spacing w:before="0"/>
              <w:rPr>
                <w:rFonts w:cs="Arial"/>
                <w:szCs w:val="24"/>
              </w:rPr>
            </w:pPr>
            <w:r w:rsidRPr="00141A64">
              <w:rPr>
                <w:rFonts w:cs="Arial"/>
                <w:szCs w:val="24"/>
              </w:rPr>
              <w:t>$160</w:t>
            </w:r>
          </w:p>
        </w:tc>
        <w:tc>
          <w:tcPr>
            <w:tcW w:w="990" w:type="dxa"/>
            <w:tcBorders>
              <w:top w:val="single" w:sz="8" w:space="0" w:color="000000"/>
              <w:left w:val="single" w:sz="8" w:space="0" w:color="000000"/>
              <w:bottom w:val="single" w:sz="8" w:space="0" w:color="000000"/>
              <w:right w:val="single" w:sz="8" w:space="0" w:color="000000"/>
            </w:tcBorders>
            <w:vAlign w:val="center"/>
            <w:hideMark/>
          </w:tcPr>
          <w:p w14:paraId="36107DBD" w14:textId="77777777" w:rsidR="00141A64" w:rsidRPr="00141A64" w:rsidRDefault="00141A64" w:rsidP="00141A64">
            <w:pPr>
              <w:spacing w:before="0"/>
              <w:rPr>
                <w:rFonts w:cs="Arial"/>
                <w:szCs w:val="24"/>
              </w:rPr>
            </w:pPr>
            <w:r w:rsidRPr="00141A64">
              <w:rPr>
                <w:rFonts w:cs="Arial"/>
                <w:szCs w:val="24"/>
              </w:rPr>
              <w:t>$400</w:t>
            </w:r>
          </w:p>
        </w:tc>
      </w:tr>
      <w:tr w:rsidR="00141A64" w:rsidRPr="00141A64" w14:paraId="3D7FA79C" w14:textId="77777777" w:rsidTr="00141A64">
        <w:tc>
          <w:tcPr>
            <w:tcW w:w="1980" w:type="dxa"/>
            <w:tcBorders>
              <w:top w:val="single" w:sz="8" w:space="0" w:color="000000"/>
              <w:left w:val="single" w:sz="8" w:space="0" w:color="000000"/>
              <w:bottom w:val="single" w:sz="8" w:space="0" w:color="000000"/>
              <w:right w:val="single" w:sz="8" w:space="0" w:color="000000"/>
            </w:tcBorders>
            <w:vAlign w:val="bottom"/>
            <w:hideMark/>
          </w:tcPr>
          <w:p w14:paraId="74854773" w14:textId="77777777" w:rsidR="00141A64" w:rsidRPr="00141A64" w:rsidRDefault="00141A64" w:rsidP="00141A64">
            <w:pPr>
              <w:spacing w:before="0"/>
              <w:rPr>
                <w:rFonts w:cs="Arial"/>
                <w:szCs w:val="24"/>
              </w:rPr>
            </w:pPr>
            <w:r w:rsidRPr="00141A64">
              <w:rPr>
                <w:rFonts w:cs="Arial"/>
                <w:b/>
                <w:bCs/>
                <w:szCs w:val="24"/>
              </w:rPr>
              <w:t>Any Order</w:t>
            </w:r>
            <w:r w:rsidRPr="00141A64">
              <w:rPr>
                <w:rFonts w:cs="Arial"/>
                <w:szCs w:val="24"/>
              </w:rPr>
              <w:t xml:space="preserve"> (3-way) 2 of the same number</w:t>
            </w:r>
          </w:p>
        </w:tc>
        <w:tc>
          <w:tcPr>
            <w:tcW w:w="1080" w:type="dxa"/>
            <w:tcBorders>
              <w:top w:val="single" w:sz="8" w:space="0" w:color="000000"/>
              <w:left w:val="single" w:sz="8" w:space="0" w:color="000000"/>
              <w:bottom w:val="single" w:sz="8" w:space="0" w:color="000000"/>
              <w:right w:val="single" w:sz="8" w:space="0" w:color="000000"/>
            </w:tcBorders>
            <w:vAlign w:val="center"/>
            <w:hideMark/>
          </w:tcPr>
          <w:p w14:paraId="3812FEBD" w14:textId="77777777" w:rsidR="00141A64" w:rsidRPr="00141A64" w:rsidRDefault="00141A64" w:rsidP="00141A64">
            <w:pPr>
              <w:spacing w:before="0"/>
              <w:rPr>
                <w:rFonts w:cs="Arial"/>
                <w:szCs w:val="24"/>
              </w:rPr>
            </w:pPr>
            <w:r w:rsidRPr="00141A64">
              <w:rPr>
                <w:rFonts w:cs="Arial"/>
                <w:szCs w:val="24"/>
              </w:rPr>
              <w:t>1:333</w:t>
            </w:r>
          </w:p>
        </w:tc>
        <w:tc>
          <w:tcPr>
            <w:tcW w:w="990" w:type="dxa"/>
            <w:tcBorders>
              <w:top w:val="single" w:sz="8" w:space="0" w:color="000000"/>
              <w:left w:val="single" w:sz="8" w:space="0" w:color="000000"/>
              <w:bottom w:val="single" w:sz="8" w:space="0" w:color="000000"/>
              <w:right w:val="single" w:sz="8" w:space="0" w:color="000000"/>
            </w:tcBorders>
            <w:vAlign w:val="center"/>
            <w:hideMark/>
          </w:tcPr>
          <w:p w14:paraId="4BC36B28" w14:textId="77777777" w:rsidR="00141A64" w:rsidRPr="00141A64" w:rsidRDefault="00141A64" w:rsidP="00141A64">
            <w:pPr>
              <w:spacing w:before="0"/>
              <w:rPr>
                <w:rFonts w:cs="Arial"/>
                <w:szCs w:val="24"/>
              </w:rPr>
            </w:pPr>
            <w:r w:rsidRPr="00141A64">
              <w:rPr>
                <w:rFonts w:cs="Arial"/>
                <w:szCs w:val="24"/>
              </w:rPr>
              <w:t>566</w:t>
            </w:r>
          </w:p>
        </w:tc>
        <w:tc>
          <w:tcPr>
            <w:tcW w:w="1824" w:type="dxa"/>
            <w:tcBorders>
              <w:top w:val="single" w:sz="8" w:space="0" w:color="000000"/>
              <w:left w:val="single" w:sz="8" w:space="0" w:color="000000"/>
              <w:bottom w:val="single" w:sz="8" w:space="0" w:color="000000"/>
              <w:right w:val="single" w:sz="8" w:space="0" w:color="000000"/>
            </w:tcBorders>
            <w:vAlign w:val="center"/>
            <w:hideMark/>
          </w:tcPr>
          <w:p w14:paraId="22F2B6D9" w14:textId="77777777" w:rsidR="00141A64" w:rsidRPr="00141A64" w:rsidRDefault="00141A64" w:rsidP="00141A64">
            <w:pPr>
              <w:spacing w:before="0"/>
              <w:rPr>
                <w:rFonts w:cs="Arial"/>
                <w:szCs w:val="24"/>
              </w:rPr>
            </w:pPr>
            <w:r w:rsidRPr="00141A64">
              <w:rPr>
                <w:rFonts w:cs="Arial"/>
                <w:szCs w:val="24"/>
              </w:rPr>
              <w:t>566 656 665</w:t>
            </w:r>
          </w:p>
        </w:tc>
        <w:tc>
          <w:tcPr>
            <w:tcW w:w="861" w:type="dxa"/>
            <w:tcBorders>
              <w:top w:val="single" w:sz="8" w:space="0" w:color="000000"/>
              <w:left w:val="single" w:sz="8" w:space="0" w:color="000000"/>
              <w:bottom w:val="single" w:sz="8" w:space="0" w:color="000000"/>
              <w:right w:val="single" w:sz="8" w:space="0" w:color="000000"/>
            </w:tcBorders>
            <w:vAlign w:val="center"/>
            <w:hideMark/>
          </w:tcPr>
          <w:p w14:paraId="545D6A17" w14:textId="77777777" w:rsidR="00141A64" w:rsidRPr="00141A64" w:rsidRDefault="00141A64" w:rsidP="00141A64">
            <w:pPr>
              <w:spacing w:before="0"/>
              <w:rPr>
                <w:rFonts w:cs="Arial"/>
                <w:szCs w:val="24"/>
              </w:rPr>
            </w:pPr>
            <w:r w:rsidRPr="00141A64">
              <w:rPr>
                <w:rFonts w:cs="Arial"/>
                <w:szCs w:val="24"/>
              </w:rPr>
              <w:t>$80</w:t>
            </w:r>
          </w:p>
        </w:tc>
        <w:tc>
          <w:tcPr>
            <w:tcW w:w="915" w:type="dxa"/>
            <w:tcBorders>
              <w:top w:val="single" w:sz="8" w:space="0" w:color="000000"/>
              <w:left w:val="single" w:sz="8" w:space="0" w:color="000000"/>
              <w:bottom w:val="single" w:sz="8" w:space="0" w:color="000000"/>
              <w:right w:val="single" w:sz="8" w:space="0" w:color="000000"/>
            </w:tcBorders>
            <w:vAlign w:val="center"/>
            <w:hideMark/>
          </w:tcPr>
          <w:p w14:paraId="1EBBC43B" w14:textId="77777777" w:rsidR="00141A64" w:rsidRPr="00141A64" w:rsidRDefault="00141A64" w:rsidP="00141A64">
            <w:pPr>
              <w:spacing w:before="0"/>
              <w:rPr>
                <w:rFonts w:cs="Arial"/>
                <w:szCs w:val="24"/>
              </w:rPr>
            </w:pPr>
            <w:r w:rsidRPr="00141A64">
              <w:rPr>
                <w:rFonts w:cs="Arial"/>
                <w:szCs w:val="24"/>
              </w:rPr>
              <w:t>$160</w:t>
            </w:r>
          </w:p>
        </w:tc>
        <w:tc>
          <w:tcPr>
            <w:tcW w:w="990" w:type="dxa"/>
            <w:tcBorders>
              <w:top w:val="single" w:sz="8" w:space="0" w:color="000000"/>
              <w:left w:val="single" w:sz="8" w:space="0" w:color="000000"/>
              <w:bottom w:val="single" w:sz="8" w:space="0" w:color="000000"/>
              <w:right w:val="single" w:sz="8" w:space="0" w:color="000000"/>
            </w:tcBorders>
            <w:vAlign w:val="center"/>
            <w:hideMark/>
          </w:tcPr>
          <w:p w14:paraId="2463D70A" w14:textId="77777777" w:rsidR="00141A64" w:rsidRPr="00141A64" w:rsidRDefault="00141A64" w:rsidP="00141A64">
            <w:pPr>
              <w:spacing w:before="0"/>
              <w:rPr>
                <w:rFonts w:cs="Arial"/>
                <w:szCs w:val="24"/>
              </w:rPr>
            </w:pPr>
            <w:r w:rsidRPr="00141A64">
              <w:rPr>
                <w:rFonts w:cs="Arial"/>
                <w:szCs w:val="24"/>
              </w:rPr>
              <w:t>$320</w:t>
            </w:r>
          </w:p>
        </w:tc>
        <w:tc>
          <w:tcPr>
            <w:tcW w:w="990" w:type="dxa"/>
            <w:tcBorders>
              <w:top w:val="single" w:sz="8" w:space="0" w:color="000000"/>
              <w:left w:val="single" w:sz="8" w:space="0" w:color="000000"/>
              <w:bottom w:val="single" w:sz="8" w:space="0" w:color="000000"/>
              <w:right w:val="single" w:sz="8" w:space="0" w:color="000000"/>
            </w:tcBorders>
            <w:vAlign w:val="center"/>
            <w:hideMark/>
          </w:tcPr>
          <w:p w14:paraId="253D58AD" w14:textId="77777777" w:rsidR="00141A64" w:rsidRPr="00141A64" w:rsidRDefault="00141A64" w:rsidP="00141A64">
            <w:pPr>
              <w:spacing w:before="0"/>
              <w:rPr>
                <w:rFonts w:cs="Arial"/>
                <w:szCs w:val="24"/>
              </w:rPr>
            </w:pPr>
            <w:r w:rsidRPr="00141A64">
              <w:rPr>
                <w:rFonts w:cs="Arial"/>
                <w:szCs w:val="24"/>
              </w:rPr>
              <w:t>$800</w:t>
            </w:r>
          </w:p>
        </w:tc>
      </w:tr>
      <w:tr w:rsidR="00141A64" w:rsidRPr="00141A64" w14:paraId="440429DF" w14:textId="77777777" w:rsidTr="00141A64">
        <w:tc>
          <w:tcPr>
            <w:tcW w:w="1980" w:type="dxa"/>
            <w:tcBorders>
              <w:top w:val="single" w:sz="8" w:space="0" w:color="000000"/>
              <w:left w:val="single" w:sz="8" w:space="0" w:color="000000"/>
              <w:bottom w:val="single" w:sz="8" w:space="0" w:color="000000"/>
              <w:right w:val="single" w:sz="8" w:space="0" w:color="000000"/>
            </w:tcBorders>
            <w:vAlign w:val="bottom"/>
            <w:hideMark/>
          </w:tcPr>
          <w:p w14:paraId="654DDF71" w14:textId="77777777" w:rsidR="00141A64" w:rsidRDefault="00141A64" w:rsidP="00141A64">
            <w:pPr>
              <w:spacing w:before="0"/>
              <w:rPr>
                <w:rFonts w:cs="Arial"/>
                <w:szCs w:val="24"/>
              </w:rPr>
            </w:pPr>
            <w:r w:rsidRPr="00141A64">
              <w:rPr>
                <w:rFonts w:cs="Arial"/>
                <w:szCs w:val="24"/>
              </w:rPr>
              <w:t>Exact Order/Any Order (6-way exact order)</w:t>
            </w:r>
          </w:p>
          <w:p w14:paraId="7781CEBC" w14:textId="77777777" w:rsidR="00141A64" w:rsidRPr="00141A64" w:rsidRDefault="00141A64" w:rsidP="00141A64">
            <w:pPr>
              <w:spacing w:before="0"/>
              <w:rPr>
                <w:rFonts w:cs="Arial"/>
                <w:szCs w:val="24"/>
              </w:rPr>
            </w:pPr>
          </w:p>
        </w:tc>
        <w:tc>
          <w:tcPr>
            <w:tcW w:w="1080" w:type="dxa"/>
            <w:tcBorders>
              <w:top w:val="single" w:sz="8" w:space="0" w:color="000000"/>
              <w:left w:val="single" w:sz="8" w:space="0" w:color="000000"/>
              <w:bottom w:val="single" w:sz="8" w:space="0" w:color="000000"/>
              <w:right w:val="single" w:sz="8" w:space="0" w:color="000000"/>
            </w:tcBorders>
            <w:vAlign w:val="center"/>
            <w:hideMark/>
          </w:tcPr>
          <w:p w14:paraId="49E4F696" w14:textId="77777777" w:rsidR="00141A64" w:rsidRPr="00141A64" w:rsidRDefault="00141A64" w:rsidP="00141A64">
            <w:pPr>
              <w:spacing w:before="0"/>
              <w:rPr>
                <w:rFonts w:cs="Arial"/>
                <w:szCs w:val="24"/>
              </w:rPr>
            </w:pPr>
            <w:r w:rsidRPr="00141A64">
              <w:rPr>
                <w:rFonts w:cs="Arial"/>
                <w:szCs w:val="24"/>
              </w:rPr>
              <w:t>1:1000</w:t>
            </w:r>
          </w:p>
        </w:tc>
        <w:tc>
          <w:tcPr>
            <w:tcW w:w="990" w:type="dxa"/>
            <w:tcBorders>
              <w:top w:val="single" w:sz="8" w:space="0" w:color="000000"/>
              <w:left w:val="single" w:sz="8" w:space="0" w:color="000000"/>
              <w:bottom w:val="single" w:sz="8" w:space="0" w:color="000000"/>
              <w:right w:val="single" w:sz="8" w:space="0" w:color="000000"/>
            </w:tcBorders>
            <w:vAlign w:val="center"/>
            <w:hideMark/>
          </w:tcPr>
          <w:p w14:paraId="6FD4AEBB" w14:textId="77777777" w:rsidR="00141A64" w:rsidRPr="00141A64" w:rsidRDefault="00141A64" w:rsidP="00141A64">
            <w:pPr>
              <w:spacing w:before="0"/>
              <w:rPr>
                <w:rFonts w:cs="Arial"/>
                <w:szCs w:val="24"/>
              </w:rPr>
            </w:pPr>
            <w:r w:rsidRPr="00141A64">
              <w:rPr>
                <w:rFonts w:cs="Arial"/>
                <w:szCs w:val="24"/>
              </w:rPr>
              <w:t>567</w:t>
            </w:r>
          </w:p>
        </w:tc>
        <w:tc>
          <w:tcPr>
            <w:tcW w:w="1824" w:type="dxa"/>
            <w:tcBorders>
              <w:top w:val="single" w:sz="8" w:space="0" w:color="000000"/>
              <w:left w:val="single" w:sz="8" w:space="0" w:color="000000"/>
              <w:bottom w:val="single" w:sz="8" w:space="0" w:color="000000"/>
              <w:right w:val="single" w:sz="8" w:space="0" w:color="000000"/>
            </w:tcBorders>
            <w:vAlign w:val="center"/>
            <w:hideMark/>
          </w:tcPr>
          <w:p w14:paraId="4D403EC2" w14:textId="77777777" w:rsidR="00141A64" w:rsidRPr="00141A64" w:rsidRDefault="00141A64" w:rsidP="00141A64">
            <w:pPr>
              <w:spacing w:before="0"/>
              <w:rPr>
                <w:rFonts w:cs="Arial"/>
                <w:szCs w:val="24"/>
              </w:rPr>
            </w:pPr>
            <w:r w:rsidRPr="00141A64">
              <w:rPr>
                <w:rFonts w:cs="Arial"/>
                <w:szCs w:val="24"/>
              </w:rPr>
              <w:t>567</w:t>
            </w:r>
          </w:p>
        </w:tc>
        <w:tc>
          <w:tcPr>
            <w:tcW w:w="861" w:type="dxa"/>
            <w:tcBorders>
              <w:top w:val="single" w:sz="8" w:space="0" w:color="000000"/>
              <w:left w:val="single" w:sz="8" w:space="0" w:color="000000"/>
              <w:bottom w:val="single" w:sz="8" w:space="0" w:color="000000"/>
              <w:right w:val="single" w:sz="8" w:space="0" w:color="000000"/>
            </w:tcBorders>
            <w:vAlign w:val="center"/>
            <w:hideMark/>
          </w:tcPr>
          <w:p w14:paraId="34B47803" w14:textId="77777777" w:rsidR="00141A64" w:rsidRPr="00141A64" w:rsidRDefault="00141A64" w:rsidP="00141A64">
            <w:pPr>
              <w:spacing w:before="0"/>
              <w:rPr>
                <w:rFonts w:cs="Arial"/>
                <w:szCs w:val="24"/>
              </w:rPr>
            </w:pPr>
            <w:r w:rsidRPr="00141A64">
              <w:rPr>
                <w:rFonts w:cs="Arial"/>
                <w:szCs w:val="24"/>
              </w:rPr>
              <w:t>N/A</w:t>
            </w:r>
          </w:p>
        </w:tc>
        <w:tc>
          <w:tcPr>
            <w:tcW w:w="915" w:type="dxa"/>
            <w:tcBorders>
              <w:top w:val="single" w:sz="8" w:space="0" w:color="000000"/>
              <w:left w:val="single" w:sz="8" w:space="0" w:color="000000"/>
              <w:bottom w:val="single" w:sz="8" w:space="0" w:color="000000"/>
              <w:right w:val="single" w:sz="8" w:space="0" w:color="000000"/>
            </w:tcBorders>
            <w:vAlign w:val="center"/>
            <w:hideMark/>
          </w:tcPr>
          <w:p w14:paraId="0A6CD546" w14:textId="77777777" w:rsidR="00141A64" w:rsidRPr="00141A64" w:rsidRDefault="00141A64" w:rsidP="00141A64">
            <w:pPr>
              <w:spacing w:before="0"/>
              <w:rPr>
                <w:rFonts w:cs="Arial"/>
                <w:szCs w:val="24"/>
              </w:rPr>
            </w:pPr>
            <w:r w:rsidRPr="00141A64">
              <w:rPr>
                <w:rFonts w:cs="Arial"/>
                <w:szCs w:val="24"/>
              </w:rPr>
              <w:t>$250</w:t>
            </w:r>
          </w:p>
        </w:tc>
        <w:tc>
          <w:tcPr>
            <w:tcW w:w="990" w:type="dxa"/>
            <w:tcBorders>
              <w:top w:val="single" w:sz="8" w:space="0" w:color="000000"/>
              <w:left w:val="single" w:sz="8" w:space="0" w:color="000000"/>
              <w:bottom w:val="single" w:sz="8" w:space="0" w:color="000000"/>
              <w:right w:val="single" w:sz="8" w:space="0" w:color="000000"/>
            </w:tcBorders>
            <w:vAlign w:val="center"/>
            <w:hideMark/>
          </w:tcPr>
          <w:p w14:paraId="0C3E8B2A" w14:textId="77777777" w:rsidR="00141A64" w:rsidRPr="00141A64" w:rsidRDefault="00141A64" w:rsidP="00141A64">
            <w:pPr>
              <w:spacing w:before="0"/>
              <w:rPr>
                <w:rFonts w:cs="Arial"/>
                <w:szCs w:val="24"/>
              </w:rPr>
            </w:pPr>
            <w:r w:rsidRPr="00141A64">
              <w:rPr>
                <w:rFonts w:cs="Arial"/>
                <w:szCs w:val="24"/>
              </w:rPr>
              <w:t>$500</w:t>
            </w:r>
          </w:p>
        </w:tc>
        <w:tc>
          <w:tcPr>
            <w:tcW w:w="990" w:type="dxa"/>
            <w:tcBorders>
              <w:top w:val="single" w:sz="8" w:space="0" w:color="000000"/>
              <w:left w:val="single" w:sz="8" w:space="0" w:color="000000"/>
              <w:bottom w:val="single" w:sz="8" w:space="0" w:color="000000"/>
              <w:right w:val="single" w:sz="8" w:space="0" w:color="000000"/>
            </w:tcBorders>
            <w:vAlign w:val="center"/>
            <w:hideMark/>
          </w:tcPr>
          <w:p w14:paraId="566D8E97" w14:textId="77777777" w:rsidR="00141A64" w:rsidRPr="00141A64" w:rsidRDefault="00141A64" w:rsidP="00141A64">
            <w:pPr>
              <w:spacing w:before="0"/>
              <w:rPr>
                <w:rFonts w:cs="Arial"/>
                <w:szCs w:val="24"/>
              </w:rPr>
            </w:pPr>
            <w:r w:rsidRPr="00141A64">
              <w:rPr>
                <w:rFonts w:cs="Arial"/>
                <w:szCs w:val="24"/>
              </w:rPr>
              <w:t>$1250</w:t>
            </w:r>
          </w:p>
        </w:tc>
      </w:tr>
      <w:tr w:rsidR="00141A64" w:rsidRPr="00141A64" w14:paraId="38BB4B7C" w14:textId="77777777" w:rsidTr="00141A64">
        <w:tc>
          <w:tcPr>
            <w:tcW w:w="1980" w:type="dxa"/>
            <w:tcBorders>
              <w:top w:val="single" w:sz="8" w:space="0" w:color="000000"/>
              <w:left w:val="single" w:sz="8" w:space="0" w:color="000000"/>
              <w:bottom w:val="single" w:sz="8" w:space="0" w:color="000000"/>
              <w:right w:val="single" w:sz="8" w:space="0" w:color="000000"/>
            </w:tcBorders>
            <w:vAlign w:val="bottom"/>
            <w:hideMark/>
          </w:tcPr>
          <w:p w14:paraId="6EC722E1" w14:textId="77777777" w:rsidR="00141A64" w:rsidRPr="00141A64" w:rsidRDefault="00141A64" w:rsidP="00141A64">
            <w:pPr>
              <w:spacing w:before="0"/>
              <w:rPr>
                <w:rFonts w:cs="Arial"/>
                <w:szCs w:val="24"/>
              </w:rPr>
            </w:pPr>
            <w:r w:rsidRPr="00141A64">
              <w:rPr>
                <w:rFonts w:cs="Arial"/>
                <w:szCs w:val="24"/>
              </w:rPr>
              <w:t>Exact Order/Any Order (6-way any order)</w:t>
            </w:r>
          </w:p>
        </w:tc>
        <w:tc>
          <w:tcPr>
            <w:tcW w:w="1080" w:type="dxa"/>
            <w:tcBorders>
              <w:top w:val="single" w:sz="8" w:space="0" w:color="000000"/>
              <w:left w:val="single" w:sz="8" w:space="0" w:color="000000"/>
              <w:bottom w:val="single" w:sz="8" w:space="0" w:color="000000"/>
              <w:right w:val="single" w:sz="8" w:space="0" w:color="000000"/>
            </w:tcBorders>
            <w:vAlign w:val="center"/>
            <w:hideMark/>
          </w:tcPr>
          <w:p w14:paraId="68920DE4" w14:textId="77777777" w:rsidR="00141A64" w:rsidRPr="00141A64" w:rsidRDefault="00141A64" w:rsidP="00141A64">
            <w:pPr>
              <w:spacing w:before="0"/>
              <w:rPr>
                <w:rFonts w:cs="Arial"/>
                <w:szCs w:val="24"/>
              </w:rPr>
            </w:pPr>
            <w:r w:rsidRPr="00141A64">
              <w:rPr>
                <w:rFonts w:cs="Arial"/>
                <w:szCs w:val="24"/>
              </w:rPr>
              <w:t>1:167</w:t>
            </w:r>
          </w:p>
        </w:tc>
        <w:tc>
          <w:tcPr>
            <w:tcW w:w="990" w:type="dxa"/>
            <w:tcBorders>
              <w:top w:val="single" w:sz="8" w:space="0" w:color="000000"/>
              <w:left w:val="single" w:sz="8" w:space="0" w:color="000000"/>
              <w:bottom w:val="single" w:sz="8" w:space="0" w:color="000000"/>
              <w:right w:val="single" w:sz="8" w:space="0" w:color="000000"/>
            </w:tcBorders>
            <w:vAlign w:val="center"/>
            <w:hideMark/>
          </w:tcPr>
          <w:p w14:paraId="462BE348" w14:textId="77777777" w:rsidR="00141A64" w:rsidRPr="00141A64" w:rsidRDefault="00141A64" w:rsidP="00141A64">
            <w:pPr>
              <w:spacing w:before="0"/>
              <w:rPr>
                <w:rFonts w:cs="Arial"/>
                <w:szCs w:val="24"/>
              </w:rPr>
            </w:pPr>
            <w:r w:rsidRPr="00141A64">
              <w:rPr>
                <w:rFonts w:cs="Arial"/>
                <w:szCs w:val="24"/>
              </w:rPr>
              <w:t>567</w:t>
            </w:r>
          </w:p>
        </w:tc>
        <w:tc>
          <w:tcPr>
            <w:tcW w:w="1824" w:type="dxa"/>
            <w:tcBorders>
              <w:top w:val="single" w:sz="8" w:space="0" w:color="000000"/>
              <w:left w:val="single" w:sz="8" w:space="0" w:color="000000"/>
              <w:bottom w:val="single" w:sz="8" w:space="0" w:color="000000"/>
              <w:right w:val="single" w:sz="8" w:space="0" w:color="000000"/>
            </w:tcBorders>
            <w:vAlign w:val="center"/>
            <w:hideMark/>
          </w:tcPr>
          <w:p w14:paraId="1CBB19E0" w14:textId="77777777" w:rsidR="00141A64" w:rsidRPr="00141A64" w:rsidRDefault="00141A64" w:rsidP="00141A64">
            <w:pPr>
              <w:spacing w:before="0"/>
              <w:rPr>
                <w:rFonts w:cs="Arial"/>
                <w:szCs w:val="24"/>
              </w:rPr>
            </w:pPr>
            <w:r w:rsidRPr="00141A64">
              <w:rPr>
                <w:rFonts w:cs="Arial"/>
                <w:szCs w:val="24"/>
              </w:rPr>
              <w:t>567 576 657 675 756 765</w:t>
            </w:r>
          </w:p>
        </w:tc>
        <w:tc>
          <w:tcPr>
            <w:tcW w:w="861" w:type="dxa"/>
            <w:tcBorders>
              <w:top w:val="single" w:sz="8" w:space="0" w:color="000000"/>
              <w:left w:val="single" w:sz="8" w:space="0" w:color="000000"/>
              <w:bottom w:val="single" w:sz="8" w:space="0" w:color="000000"/>
              <w:right w:val="single" w:sz="8" w:space="0" w:color="000000"/>
            </w:tcBorders>
            <w:vAlign w:val="center"/>
            <w:hideMark/>
          </w:tcPr>
          <w:p w14:paraId="50DC5C3F" w14:textId="77777777" w:rsidR="00141A64" w:rsidRPr="00141A64" w:rsidRDefault="00141A64" w:rsidP="00141A64">
            <w:pPr>
              <w:spacing w:before="0"/>
              <w:rPr>
                <w:rFonts w:cs="Arial"/>
                <w:szCs w:val="24"/>
              </w:rPr>
            </w:pPr>
            <w:r w:rsidRPr="00141A64">
              <w:rPr>
                <w:rFonts w:cs="Arial"/>
                <w:szCs w:val="24"/>
              </w:rPr>
              <w:t>N/A</w:t>
            </w:r>
          </w:p>
        </w:tc>
        <w:tc>
          <w:tcPr>
            <w:tcW w:w="915" w:type="dxa"/>
            <w:tcBorders>
              <w:top w:val="single" w:sz="8" w:space="0" w:color="000000"/>
              <w:left w:val="single" w:sz="8" w:space="0" w:color="000000"/>
              <w:bottom w:val="single" w:sz="8" w:space="0" w:color="000000"/>
              <w:right w:val="single" w:sz="8" w:space="0" w:color="000000"/>
            </w:tcBorders>
            <w:vAlign w:val="center"/>
            <w:hideMark/>
          </w:tcPr>
          <w:p w14:paraId="30CBCDBB" w14:textId="77777777" w:rsidR="00141A64" w:rsidRPr="00141A64" w:rsidRDefault="00141A64" w:rsidP="00141A64">
            <w:pPr>
              <w:spacing w:before="0"/>
              <w:rPr>
                <w:rFonts w:cs="Arial"/>
                <w:szCs w:val="24"/>
              </w:rPr>
            </w:pPr>
            <w:r w:rsidRPr="00141A64">
              <w:rPr>
                <w:rFonts w:cs="Arial"/>
                <w:szCs w:val="24"/>
              </w:rPr>
              <w:t>$40</w:t>
            </w:r>
          </w:p>
        </w:tc>
        <w:tc>
          <w:tcPr>
            <w:tcW w:w="990" w:type="dxa"/>
            <w:tcBorders>
              <w:top w:val="single" w:sz="8" w:space="0" w:color="000000"/>
              <w:left w:val="single" w:sz="8" w:space="0" w:color="000000"/>
              <w:bottom w:val="single" w:sz="8" w:space="0" w:color="000000"/>
              <w:right w:val="single" w:sz="8" w:space="0" w:color="000000"/>
            </w:tcBorders>
            <w:vAlign w:val="center"/>
            <w:hideMark/>
          </w:tcPr>
          <w:p w14:paraId="15A0478B" w14:textId="77777777" w:rsidR="00141A64" w:rsidRPr="00141A64" w:rsidRDefault="00141A64" w:rsidP="00141A64">
            <w:pPr>
              <w:spacing w:before="0"/>
              <w:rPr>
                <w:rFonts w:cs="Arial"/>
                <w:szCs w:val="24"/>
              </w:rPr>
            </w:pPr>
            <w:r w:rsidRPr="00141A64">
              <w:rPr>
                <w:rFonts w:cs="Arial"/>
                <w:szCs w:val="24"/>
              </w:rPr>
              <w:t>$80</w:t>
            </w:r>
          </w:p>
        </w:tc>
        <w:tc>
          <w:tcPr>
            <w:tcW w:w="990" w:type="dxa"/>
            <w:tcBorders>
              <w:top w:val="single" w:sz="8" w:space="0" w:color="000000"/>
              <w:left w:val="single" w:sz="8" w:space="0" w:color="000000"/>
              <w:bottom w:val="single" w:sz="8" w:space="0" w:color="000000"/>
              <w:right w:val="single" w:sz="8" w:space="0" w:color="000000"/>
            </w:tcBorders>
            <w:vAlign w:val="center"/>
            <w:hideMark/>
          </w:tcPr>
          <w:p w14:paraId="40E55359" w14:textId="77777777" w:rsidR="00141A64" w:rsidRPr="00141A64" w:rsidRDefault="00141A64" w:rsidP="00141A64">
            <w:pPr>
              <w:spacing w:before="0"/>
              <w:rPr>
                <w:rFonts w:cs="Arial"/>
                <w:szCs w:val="24"/>
              </w:rPr>
            </w:pPr>
            <w:r w:rsidRPr="00141A64">
              <w:rPr>
                <w:rFonts w:cs="Arial"/>
                <w:szCs w:val="24"/>
              </w:rPr>
              <w:t>$200</w:t>
            </w:r>
          </w:p>
        </w:tc>
      </w:tr>
      <w:tr w:rsidR="00141A64" w:rsidRPr="00141A64" w14:paraId="2F4D6AFF" w14:textId="77777777" w:rsidTr="00141A64">
        <w:tc>
          <w:tcPr>
            <w:tcW w:w="1980" w:type="dxa"/>
            <w:tcBorders>
              <w:top w:val="single" w:sz="8" w:space="0" w:color="000000"/>
              <w:left w:val="single" w:sz="8" w:space="0" w:color="000000"/>
              <w:bottom w:val="single" w:sz="8" w:space="0" w:color="000000"/>
              <w:right w:val="single" w:sz="8" w:space="0" w:color="000000"/>
            </w:tcBorders>
            <w:vAlign w:val="bottom"/>
            <w:hideMark/>
          </w:tcPr>
          <w:p w14:paraId="044B98D6" w14:textId="77777777" w:rsidR="00141A64" w:rsidRPr="00141A64" w:rsidRDefault="00141A64" w:rsidP="00141A64">
            <w:pPr>
              <w:spacing w:before="0"/>
              <w:rPr>
                <w:rFonts w:cs="Arial"/>
                <w:szCs w:val="24"/>
              </w:rPr>
            </w:pPr>
            <w:r w:rsidRPr="00141A64">
              <w:rPr>
                <w:rFonts w:cs="Arial"/>
                <w:szCs w:val="24"/>
              </w:rPr>
              <w:t>Exact Order/Any Order (3-way exact order)</w:t>
            </w:r>
          </w:p>
        </w:tc>
        <w:tc>
          <w:tcPr>
            <w:tcW w:w="1080" w:type="dxa"/>
            <w:tcBorders>
              <w:top w:val="single" w:sz="8" w:space="0" w:color="000000"/>
              <w:left w:val="single" w:sz="8" w:space="0" w:color="000000"/>
              <w:bottom w:val="single" w:sz="8" w:space="0" w:color="000000"/>
              <w:right w:val="single" w:sz="8" w:space="0" w:color="000000"/>
            </w:tcBorders>
            <w:vAlign w:val="center"/>
            <w:hideMark/>
          </w:tcPr>
          <w:p w14:paraId="6332F37A" w14:textId="77777777" w:rsidR="00141A64" w:rsidRPr="00141A64" w:rsidRDefault="00141A64" w:rsidP="00141A64">
            <w:pPr>
              <w:spacing w:before="0"/>
              <w:rPr>
                <w:rFonts w:cs="Arial"/>
                <w:szCs w:val="24"/>
              </w:rPr>
            </w:pPr>
            <w:r w:rsidRPr="00141A64">
              <w:rPr>
                <w:rFonts w:cs="Arial"/>
                <w:szCs w:val="24"/>
              </w:rPr>
              <w:t>1:1000</w:t>
            </w:r>
          </w:p>
        </w:tc>
        <w:tc>
          <w:tcPr>
            <w:tcW w:w="990" w:type="dxa"/>
            <w:tcBorders>
              <w:top w:val="single" w:sz="8" w:space="0" w:color="000000"/>
              <w:left w:val="single" w:sz="8" w:space="0" w:color="000000"/>
              <w:bottom w:val="single" w:sz="8" w:space="0" w:color="000000"/>
              <w:right w:val="single" w:sz="8" w:space="0" w:color="000000"/>
            </w:tcBorders>
            <w:vAlign w:val="center"/>
            <w:hideMark/>
          </w:tcPr>
          <w:p w14:paraId="34B36FD4" w14:textId="77777777" w:rsidR="00141A64" w:rsidRPr="00141A64" w:rsidRDefault="00141A64" w:rsidP="00141A64">
            <w:pPr>
              <w:spacing w:before="0"/>
              <w:rPr>
                <w:rFonts w:cs="Arial"/>
                <w:szCs w:val="24"/>
              </w:rPr>
            </w:pPr>
            <w:r w:rsidRPr="00141A64">
              <w:rPr>
                <w:rFonts w:cs="Arial"/>
                <w:szCs w:val="24"/>
              </w:rPr>
              <w:t>566</w:t>
            </w:r>
          </w:p>
        </w:tc>
        <w:tc>
          <w:tcPr>
            <w:tcW w:w="1824" w:type="dxa"/>
            <w:tcBorders>
              <w:top w:val="single" w:sz="8" w:space="0" w:color="000000"/>
              <w:left w:val="single" w:sz="8" w:space="0" w:color="000000"/>
              <w:bottom w:val="single" w:sz="8" w:space="0" w:color="000000"/>
              <w:right w:val="single" w:sz="8" w:space="0" w:color="000000"/>
            </w:tcBorders>
            <w:vAlign w:val="center"/>
            <w:hideMark/>
          </w:tcPr>
          <w:p w14:paraId="62D5F00E" w14:textId="77777777" w:rsidR="00141A64" w:rsidRPr="00141A64" w:rsidRDefault="00141A64" w:rsidP="00141A64">
            <w:pPr>
              <w:spacing w:before="0"/>
              <w:rPr>
                <w:rFonts w:cs="Arial"/>
                <w:szCs w:val="24"/>
              </w:rPr>
            </w:pPr>
            <w:r w:rsidRPr="00141A64">
              <w:rPr>
                <w:rFonts w:cs="Arial"/>
                <w:szCs w:val="24"/>
              </w:rPr>
              <w:t>566</w:t>
            </w:r>
          </w:p>
        </w:tc>
        <w:tc>
          <w:tcPr>
            <w:tcW w:w="861" w:type="dxa"/>
            <w:tcBorders>
              <w:top w:val="single" w:sz="8" w:space="0" w:color="000000"/>
              <w:left w:val="single" w:sz="8" w:space="0" w:color="000000"/>
              <w:bottom w:val="single" w:sz="8" w:space="0" w:color="000000"/>
              <w:right w:val="single" w:sz="8" w:space="0" w:color="000000"/>
            </w:tcBorders>
            <w:vAlign w:val="center"/>
            <w:hideMark/>
          </w:tcPr>
          <w:p w14:paraId="44673356" w14:textId="77777777" w:rsidR="00141A64" w:rsidRPr="00141A64" w:rsidRDefault="00141A64" w:rsidP="00141A64">
            <w:pPr>
              <w:spacing w:before="0"/>
              <w:rPr>
                <w:rFonts w:cs="Arial"/>
                <w:szCs w:val="24"/>
              </w:rPr>
            </w:pPr>
            <w:r w:rsidRPr="00141A64">
              <w:rPr>
                <w:rFonts w:cs="Arial"/>
                <w:szCs w:val="24"/>
              </w:rPr>
              <w:t>N/A</w:t>
            </w:r>
          </w:p>
        </w:tc>
        <w:tc>
          <w:tcPr>
            <w:tcW w:w="915" w:type="dxa"/>
            <w:tcBorders>
              <w:top w:val="single" w:sz="8" w:space="0" w:color="000000"/>
              <w:left w:val="single" w:sz="8" w:space="0" w:color="000000"/>
              <w:bottom w:val="single" w:sz="8" w:space="0" w:color="000000"/>
              <w:right w:val="single" w:sz="8" w:space="0" w:color="000000"/>
            </w:tcBorders>
            <w:vAlign w:val="center"/>
            <w:hideMark/>
          </w:tcPr>
          <w:p w14:paraId="46293372" w14:textId="77777777" w:rsidR="00141A64" w:rsidRPr="00141A64" w:rsidRDefault="00141A64" w:rsidP="00141A64">
            <w:pPr>
              <w:spacing w:before="0"/>
              <w:rPr>
                <w:rFonts w:cs="Arial"/>
                <w:szCs w:val="24"/>
              </w:rPr>
            </w:pPr>
            <w:r w:rsidRPr="00141A64">
              <w:rPr>
                <w:rFonts w:cs="Arial"/>
                <w:szCs w:val="24"/>
              </w:rPr>
              <w:t>$250</w:t>
            </w:r>
          </w:p>
        </w:tc>
        <w:tc>
          <w:tcPr>
            <w:tcW w:w="990" w:type="dxa"/>
            <w:tcBorders>
              <w:top w:val="single" w:sz="8" w:space="0" w:color="000000"/>
              <w:left w:val="single" w:sz="8" w:space="0" w:color="000000"/>
              <w:bottom w:val="single" w:sz="8" w:space="0" w:color="000000"/>
              <w:right w:val="single" w:sz="8" w:space="0" w:color="000000"/>
            </w:tcBorders>
            <w:vAlign w:val="center"/>
            <w:hideMark/>
          </w:tcPr>
          <w:p w14:paraId="35A78803" w14:textId="77777777" w:rsidR="00141A64" w:rsidRPr="00141A64" w:rsidRDefault="00141A64" w:rsidP="00141A64">
            <w:pPr>
              <w:spacing w:before="0"/>
              <w:rPr>
                <w:rFonts w:cs="Arial"/>
                <w:szCs w:val="24"/>
              </w:rPr>
            </w:pPr>
            <w:r w:rsidRPr="00141A64">
              <w:rPr>
                <w:rFonts w:cs="Arial"/>
                <w:szCs w:val="24"/>
              </w:rPr>
              <w:t>$500</w:t>
            </w:r>
          </w:p>
        </w:tc>
        <w:tc>
          <w:tcPr>
            <w:tcW w:w="990" w:type="dxa"/>
            <w:tcBorders>
              <w:top w:val="single" w:sz="8" w:space="0" w:color="000000"/>
              <w:left w:val="single" w:sz="8" w:space="0" w:color="000000"/>
              <w:bottom w:val="single" w:sz="8" w:space="0" w:color="000000"/>
              <w:right w:val="single" w:sz="8" w:space="0" w:color="000000"/>
            </w:tcBorders>
            <w:vAlign w:val="center"/>
            <w:hideMark/>
          </w:tcPr>
          <w:p w14:paraId="7719AEA2" w14:textId="77777777" w:rsidR="00141A64" w:rsidRPr="00141A64" w:rsidRDefault="00141A64" w:rsidP="00141A64">
            <w:pPr>
              <w:spacing w:before="0"/>
              <w:rPr>
                <w:rFonts w:cs="Arial"/>
                <w:szCs w:val="24"/>
              </w:rPr>
            </w:pPr>
            <w:r w:rsidRPr="00141A64">
              <w:rPr>
                <w:rFonts w:cs="Arial"/>
                <w:szCs w:val="24"/>
              </w:rPr>
              <w:t>$1250</w:t>
            </w:r>
          </w:p>
        </w:tc>
      </w:tr>
      <w:tr w:rsidR="00141A64" w:rsidRPr="00141A64" w14:paraId="4BF58344" w14:textId="77777777" w:rsidTr="00141A64">
        <w:tc>
          <w:tcPr>
            <w:tcW w:w="1980" w:type="dxa"/>
            <w:tcBorders>
              <w:top w:val="single" w:sz="8" w:space="0" w:color="000000"/>
              <w:left w:val="single" w:sz="8" w:space="0" w:color="000000"/>
              <w:bottom w:val="single" w:sz="8" w:space="0" w:color="000000"/>
              <w:right w:val="single" w:sz="8" w:space="0" w:color="000000"/>
            </w:tcBorders>
            <w:vAlign w:val="bottom"/>
            <w:hideMark/>
          </w:tcPr>
          <w:p w14:paraId="480E9313" w14:textId="77777777" w:rsidR="00141A64" w:rsidRPr="00141A64" w:rsidRDefault="00141A64" w:rsidP="00141A64">
            <w:pPr>
              <w:spacing w:before="0"/>
              <w:rPr>
                <w:rFonts w:cs="Arial"/>
                <w:szCs w:val="24"/>
              </w:rPr>
            </w:pPr>
            <w:r w:rsidRPr="00141A64">
              <w:rPr>
                <w:rFonts w:cs="Arial"/>
                <w:szCs w:val="24"/>
              </w:rPr>
              <w:lastRenderedPageBreak/>
              <w:t>Exact Order/Any Order (3-way any order)</w:t>
            </w:r>
          </w:p>
        </w:tc>
        <w:tc>
          <w:tcPr>
            <w:tcW w:w="1080" w:type="dxa"/>
            <w:tcBorders>
              <w:top w:val="single" w:sz="8" w:space="0" w:color="000000"/>
              <w:left w:val="single" w:sz="8" w:space="0" w:color="000000"/>
              <w:bottom w:val="single" w:sz="8" w:space="0" w:color="000000"/>
              <w:right w:val="single" w:sz="8" w:space="0" w:color="000000"/>
            </w:tcBorders>
            <w:vAlign w:val="center"/>
            <w:hideMark/>
          </w:tcPr>
          <w:p w14:paraId="722D22F4" w14:textId="77777777" w:rsidR="00141A64" w:rsidRPr="00141A64" w:rsidRDefault="00141A64" w:rsidP="00141A64">
            <w:pPr>
              <w:spacing w:before="0"/>
              <w:rPr>
                <w:rFonts w:cs="Arial"/>
                <w:szCs w:val="24"/>
              </w:rPr>
            </w:pPr>
            <w:r w:rsidRPr="00141A64">
              <w:rPr>
                <w:rFonts w:cs="Arial"/>
                <w:szCs w:val="24"/>
              </w:rPr>
              <w:t>1:333</w:t>
            </w:r>
          </w:p>
        </w:tc>
        <w:tc>
          <w:tcPr>
            <w:tcW w:w="990" w:type="dxa"/>
            <w:tcBorders>
              <w:top w:val="single" w:sz="8" w:space="0" w:color="000000"/>
              <w:left w:val="single" w:sz="8" w:space="0" w:color="000000"/>
              <w:bottom w:val="single" w:sz="8" w:space="0" w:color="000000"/>
              <w:right w:val="single" w:sz="8" w:space="0" w:color="000000"/>
            </w:tcBorders>
            <w:vAlign w:val="center"/>
            <w:hideMark/>
          </w:tcPr>
          <w:p w14:paraId="48A2EFCA" w14:textId="77777777" w:rsidR="00141A64" w:rsidRPr="00141A64" w:rsidRDefault="00141A64" w:rsidP="00141A64">
            <w:pPr>
              <w:spacing w:before="0"/>
              <w:rPr>
                <w:rFonts w:cs="Arial"/>
                <w:szCs w:val="24"/>
              </w:rPr>
            </w:pPr>
            <w:r w:rsidRPr="00141A64">
              <w:rPr>
                <w:rFonts w:cs="Arial"/>
                <w:szCs w:val="24"/>
              </w:rPr>
              <w:t>566</w:t>
            </w:r>
          </w:p>
        </w:tc>
        <w:tc>
          <w:tcPr>
            <w:tcW w:w="1824" w:type="dxa"/>
            <w:tcBorders>
              <w:top w:val="single" w:sz="8" w:space="0" w:color="000000"/>
              <w:left w:val="single" w:sz="8" w:space="0" w:color="000000"/>
              <w:bottom w:val="single" w:sz="8" w:space="0" w:color="000000"/>
              <w:right w:val="single" w:sz="8" w:space="0" w:color="000000"/>
            </w:tcBorders>
            <w:vAlign w:val="center"/>
            <w:hideMark/>
          </w:tcPr>
          <w:p w14:paraId="2DD5E9AE" w14:textId="77777777" w:rsidR="00141A64" w:rsidRPr="00141A64" w:rsidRDefault="00141A64" w:rsidP="00141A64">
            <w:pPr>
              <w:spacing w:before="0"/>
              <w:rPr>
                <w:rFonts w:cs="Arial"/>
                <w:szCs w:val="24"/>
              </w:rPr>
            </w:pPr>
            <w:r w:rsidRPr="00141A64">
              <w:rPr>
                <w:rFonts w:cs="Arial"/>
                <w:szCs w:val="24"/>
              </w:rPr>
              <w:t>566 656 665</w:t>
            </w:r>
          </w:p>
        </w:tc>
        <w:tc>
          <w:tcPr>
            <w:tcW w:w="861" w:type="dxa"/>
            <w:tcBorders>
              <w:top w:val="single" w:sz="8" w:space="0" w:color="000000"/>
              <w:left w:val="single" w:sz="8" w:space="0" w:color="000000"/>
              <w:bottom w:val="single" w:sz="8" w:space="0" w:color="000000"/>
              <w:right w:val="single" w:sz="8" w:space="0" w:color="000000"/>
            </w:tcBorders>
            <w:vAlign w:val="center"/>
            <w:hideMark/>
          </w:tcPr>
          <w:p w14:paraId="02729520" w14:textId="77777777" w:rsidR="00141A64" w:rsidRPr="00141A64" w:rsidRDefault="00141A64" w:rsidP="00141A64">
            <w:pPr>
              <w:spacing w:before="0"/>
              <w:rPr>
                <w:rFonts w:cs="Arial"/>
                <w:szCs w:val="24"/>
              </w:rPr>
            </w:pPr>
            <w:r w:rsidRPr="00141A64">
              <w:rPr>
                <w:rFonts w:cs="Arial"/>
                <w:szCs w:val="24"/>
              </w:rPr>
              <w:t>N/A</w:t>
            </w:r>
          </w:p>
        </w:tc>
        <w:tc>
          <w:tcPr>
            <w:tcW w:w="915" w:type="dxa"/>
            <w:tcBorders>
              <w:top w:val="single" w:sz="8" w:space="0" w:color="000000"/>
              <w:left w:val="single" w:sz="8" w:space="0" w:color="000000"/>
              <w:bottom w:val="single" w:sz="8" w:space="0" w:color="000000"/>
              <w:right w:val="single" w:sz="8" w:space="0" w:color="000000"/>
            </w:tcBorders>
            <w:vAlign w:val="center"/>
            <w:hideMark/>
          </w:tcPr>
          <w:p w14:paraId="00CFA919" w14:textId="77777777" w:rsidR="00141A64" w:rsidRPr="00141A64" w:rsidRDefault="00141A64" w:rsidP="00141A64">
            <w:pPr>
              <w:spacing w:before="0"/>
              <w:rPr>
                <w:rFonts w:cs="Arial"/>
                <w:szCs w:val="24"/>
              </w:rPr>
            </w:pPr>
            <w:r w:rsidRPr="00141A64">
              <w:rPr>
                <w:rFonts w:cs="Arial"/>
                <w:szCs w:val="24"/>
              </w:rPr>
              <w:t>$80</w:t>
            </w:r>
          </w:p>
        </w:tc>
        <w:tc>
          <w:tcPr>
            <w:tcW w:w="990" w:type="dxa"/>
            <w:tcBorders>
              <w:top w:val="single" w:sz="8" w:space="0" w:color="000000"/>
              <w:left w:val="single" w:sz="8" w:space="0" w:color="000000"/>
              <w:bottom w:val="single" w:sz="8" w:space="0" w:color="000000"/>
              <w:right w:val="single" w:sz="8" w:space="0" w:color="000000"/>
            </w:tcBorders>
            <w:vAlign w:val="center"/>
            <w:hideMark/>
          </w:tcPr>
          <w:p w14:paraId="3996C79A" w14:textId="77777777" w:rsidR="00141A64" w:rsidRPr="00141A64" w:rsidRDefault="00141A64" w:rsidP="00141A64">
            <w:pPr>
              <w:spacing w:before="0"/>
              <w:rPr>
                <w:rFonts w:cs="Arial"/>
                <w:szCs w:val="24"/>
              </w:rPr>
            </w:pPr>
            <w:r w:rsidRPr="00141A64">
              <w:rPr>
                <w:rFonts w:cs="Arial"/>
                <w:szCs w:val="24"/>
              </w:rPr>
              <w:t>$160</w:t>
            </w:r>
          </w:p>
        </w:tc>
        <w:tc>
          <w:tcPr>
            <w:tcW w:w="990" w:type="dxa"/>
            <w:tcBorders>
              <w:top w:val="single" w:sz="8" w:space="0" w:color="000000"/>
              <w:left w:val="single" w:sz="8" w:space="0" w:color="000000"/>
              <w:bottom w:val="single" w:sz="8" w:space="0" w:color="000000"/>
              <w:right w:val="single" w:sz="8" w:space="0" w:color="000000"/>
            </w:tcBorders>
            <w:vAlign w:val="center"/>
            <w:hideMark/>
          </w:tcPr>
          <w:p w14:paraId="68742D2A" w14:textId="77777777" w:rsidR="00141A64" w:rsidRPr="00141A64" w:rsidRDefault="00141A64" w:rsidP="00141A64">
            <w:pPr>
              <w:spacing w:before="0"/>
              <w:rPr>
                <w:rFonts w:cs="Arial"/>
                <w:szCs w:val="24"/>
              </w:rPr>
            </w:pPr>
            <w:r w:rsidRPr="00141A64">
              <w:rPr>
                <w:rFonts w:cs="Arial"/>
                <w:szCs w:val="24"/>
              </w:rPr>
              <w:t>$400</w:t>
            </w:r>
          </w:p>
        </w:tc>
      </w:tr>
      <w:tr w:rsidR="00141A64" w:rsidRPr="00141A64" w14:paraId="33CF21F8" w14:textId="77777777" w:rsidTr="00141A64">
        <w:tc>
          <w:tcPr>
            <w:tcW w:w="1980" w:type="dxa"/>
            <w:tcBorders>
              <w:top w:val="single" w:sz="8" w:space="0" w:color="000000"/>
              <w:left w:val="single" w:sz="8" w:space="0" w:color="000000"/>
              <w:bottom w:val="single" w:sz="8" w:space="0" w:color="000000"/>
              <w:right w:val="single" w:sz="8" w:space="0" w:color="000000"/>
            </w:tcBorders>
            <w:vAlign w:val="bottom"/>
            <w:hideMark/>
          </w:tcPr>
          <w:p w14:paraId="24B9ADD5" w14:textId="77777777" w:rsidR="00141A64" w:rsidRPr="00141A64" w:rsidRDefault="00141A64" w:rsidP="00141A64">
            <w:pPr>
              <w:spacing w:before="0"/>
              <w:rPr>
                <w:rFonts w:cs="Arial"/>
                <w:szCs w:val="24"/>
              </w:rPr>
            </w:pPr>
            <w:r w:rsidRPr="00141A64">
              <w:rPr>
                <w:rFonts w:cs="Arial"/>
                <w:szCs w:val="24"/>
              </w:rPr>
              <w:t>Front Pair</w:t>
            </w:r>
          </w:p>
        </w:tc>
        <w:tc>
          <w:tcPr>
            <w:tcW w:w="1080" w:type="dxa"/>
            <w:tcBorders>
              <w:top w:val="single" w:sz="8" w:space="0" w:color="000000"/>
              <w:left w:val="single" w:sz="8" w:space="0" w:color="000000"/>
              <w:bottom w:val="single" w:sz="8" w:space="0" w:color="000000"/>
              <w:right w:val="single" w:sz="8" w:space="0" w:color="000000"/>
            </w:tcBorders>
            <w:vAlign w:val="center"/>
            <w:hideMark/>
          </w:tcPr>
          <w:p w14:paraId="024E8DF6" w14:textId="77777777" w:rsidR="00141A64" w:rsidRPr="00141A64" w:rsidRDefault="00141A64" w:rsidP="00141A64">
            <w:pPr>
              <w:spacing w:before="0"/>
              <w:rPr>
                <w:rFonts w:cs="Arial"/>
                <w:szCs w:val="24"/>
              </w:rPr>
            </w:pPr>
            <w:r w:rsidRPr="00141A64">
              <w:rPr>
                <w:rFonts w:cs="Arial"/>
                <w:szCs w:val="24"/>
              </w:rPr>
              <w:t>1:100</w:t>
            </w:r>
          </w:p>
        </w:tc>
        <w:tc>
          <w:tcPr>
            <w:tcW w:w="990" w:type="dxa"/>
            <w:tcBorders>
              <w:top w:val="single" w:sz="8" w:space="0" w:color="000000"/>
              <w:left w:val="single" w:sz="8" w:space="0" w:color="000000"/>
              <w:bottom w:val="single" w:sz="8" w:space="0" w:color="000000"/>
              <w:right w:val="single" w:sz="8" w:space="0" w:color="000000"/>
            </w:tcBorders>
            <w:vAlign w:val="center"/>
            <w:hideMark/>
          </w:tcPr>
          <w:p w14:paraId="1AA8D815" w14:textId="77777777" w:rsidR="00141A64" w:rsidRPr="00141A64" w:rsidRDefault="00141A64" w:rsidP="00141A64">
            <w:pPr>
              <w:spacing w:before="0"/>
              <w:rPr>
                <w:rFonts w:cs="Arial"/>
                <w:szCs w:val="24"/>
              </w:rPr>
            </w:pPr>
            <w:r w:rsidRPr="00141A64">
              <w:rPr>
                <w:rFonts w:cs="Arial"/>
                <w:szCs w:val="24"/>
              </w:rPr>
              <w:t>56x</w:t>
            </w:r>
          </w:p>
        </w:tc>
        <w:tc>
          <w:tcPr>
            <w:tcW w:w="1824" w:type="dxa"/>
            <w:tcBorders>
              <w:top w:val="single" w:sz="8" w:space="0" w:color="000000"/>
              <w:left w:val="single" w:sz="8" w:space="0" w:color="000000"/>
              <w:bottom w:val="single" w:sz="8" w:space="0" w:color="000000"/>
              <w:right w:val="single" w:sz="8" w:space="0" w:color="000000"/>
            </w:tcBorders>
            <w:vAlign w:val="center"/>
            <w:hideMark/>
          </w:tcPr>
          <w:p w14:paraId="5A765C92" w14:textId="77777777" w:rsidR="00141A64" w:rsidRPr="00141A64" w:rsidRDefault="00141A64" w:rsidP="00141A64">
            <w:pPr>
              <w:spacing w:before="0"/>
              <w:rPr>
                <w:rFonts w:cs="Arial"/>
                <w:szCs w:val="24"/>
              </w:rPr>
            </w:pPr>
            <w:r w:rsidRPr="00141A64">
              <w:rPr>
                <w:rFonts w:cs="Arial"/>
                <w:szCs w:val="24"/>
              </w:rPr>
              <w:t>560 561 562 563 564 565 566 567 568 569</w:t>
            </w:r>
          </w:p>
        </w:tc>
        <w:tc>
          <w:tcPr>
            <w:tcW w:w="861" w:type="dxa"/>
            <w:tcBorders>
              <w:top w:val="single" w:sz="8" w:space="0" w:color="000000"/>
              <w:left w:val="single" w:sz="8" w:space="0" w:color="000000"/>
              <w:bottom w:val="single" w:sz="8" w:space="0" w:color="000000"/>
              <w:right w:val="single" w:sz="8" w:space="0" w:color="000000"/>
            </w:tcBorders>
            <w:vAlign w:val="center"/>
            <w:hideMark/>
          </w:tcPr>
          <w:p w14:paraId="09CA2DB3" w14:textId="77777777" w:rsidR="00141A64" w:rsidRPr="00141A64" w:rsidRDefault="00141A64" w:rsidP="00141A64">
            <w:pPr>
              <w:spacing w:before="0"/>
              <w:rPr>
                <w:rFonts w:cs="Arial"/>
                <w:szCs w:val="24"/>
              </w:rPr>
            </w:pPr>
            <w:r w:rsidRPr="00141A64">
              <w:rPr>
                <w:rFonts w:cs="Arial"/>
                <w:szCs w:val="24"/>
              </w:rPr>
              <w:t>$30</w:t>
            </w:r>
          </w:p>
        </w:tc>
        <w:tc>
          <w:tcPr>
            <w:tcW w:w="915" w:type="dxa"/>
            <w:tcBorders>
              <w:top w:val="single" w:sz="8" w:space="0" w:color="000000"/>
              <w:left w:val="single" w:sz="8" w:space="0" w:color="000000"/>
              <w:bottom w:val="single" w:sz="8" w:space="0" w:color="000000"/>
              <w:right w:val="single" w:sz="8" w:space="0" w:color="000000"/>
            </w:tcBorders>
            <w:vAlign w:val="center"/>
            <w:hideMark/>
          </w:tcPr>
          <w:p w14:paraId="2C47EBA5" w14:textId="77777777" w:rsidR="00141A64" w:rsidRPr="00141A64" w:rsidRDefault="00141A64" w:rsidP="00141A64">
            <w:pPr>
              <w:spacing w:before="0"/>
              <w:rPr>
                <w:rFonts w:cs="Arial"/>
                <w:szCs w:val="24"/>
              </w:rPr>
            </w:pPr>
            <w:r w:rsidRPr="00141A64">
              <w:rPr>
                <w:rFonts w:cs="Arial"/>
                <w:szCs w:val="24"/>
              </w:rPr>
              <w:t>$60</w:t>
            </w:r>
          </w:p>
        </w:tc>
        <w:tc>
          <w:tcPr>
            <w:tcW w:w="990" w:type="dxa"/>
            <w:tcBorders>
              <w:top w:val="single" w:sz="8" w:space="0" w:color="000000"/>
              <w:left w:val="single" w:sz="8" w:space="0" w:color="000000"/>
              <w:bottom w:val="single" w:sz="8" w:space="0" w:color="000000"/>
              <w:right w:val="single" w:sz="8" w:space="0" w:color="000000"/>
            </w:tcBorders>
            <w:vAlign w:val="center"/>
            <w:hideMark/>
          </w:tcPr>
          <w:p w14:paraId="5E27D495" w14:textId="77777777" w:rsidR="00141A64" w:rsidRPr="00141A64" w:rsidRDefault="00141A64" w:rsidP="00141A64">
            <w:pPr>
              <w:spacing w:before="0"/>
              <w:rPr>
                <w:rFonts w:cs="Arial"/>
                <w:szCs w:val="24"/>
              </w:rPr>
            </w:pPr>
            <w:r w:rsidRPr="00141A64">
              <w:rPr>
                <w:rFonts w:cs="Arial"/>
                <w:szCs w:val="24"/>
              </w:rPr>
              <w:t>$120</w:t>
            </w:r>
          </w:p>
        </w:tc>
        <w:tc>
          <w:tcPr>
            <w:tcW w:w="990" w:type="dxa"/>
            <w:tcBorders>
              <w:top w:val="single" w:sz="8" w:space="0" w:color="000000"/>
              <w:left w:val="single" w:sz="8" w:space="0" w:color="000000"/>
              <w:bottom w:val="single" w:sz="8" w:space="0" w:color="000000"/>
              <w:right w:val="single" w:sz="8" w:space="0" w:color="000000"/>
            </w:tcBorders>
            <w:vAlign w:val="center"/>
            <w:hideMark/>
          </w:tcPr>
          <w:p w14:paraId="39134872" w14:textId="77777777" w:rsidR="00141A64" w:rsidRPr="00141A64" w:rsidRDefault="00141A64" w:rsidP="00141A64">
            <w:pPr>
              <w:spacing w:before="0"/>
              <w:rPr>
                <w:rFonts w:cs="Arial"/>
                <w:szCs w:val="24"/>
              </w:rPr>
            </w:pPr>
            <w:r w:rsidRPr="00141A64">
              <w:rPr>
                <w:rFonts w:cs="Arial"/>
                <w:szCs w:val="24"/>
              </w:rPr>
              <w:t>$300</w:t>
            </w:r>
          </w:p>
        </w:tc>
      </w:tr>
      <w:tr w:rsidR="00141A64" w:rsidRPr="00141A64" w14:paraId="615D7F8C" w14:textId="77777777" w:rsidTr="00141A64">
        <w:tc>
          <w:tcPr>
            <w:tcW w:w="1980" w:type="dxa"/>
            <w:tcBorders>
              <w:top w:val="single" w:sz="8" w:space="0" w:color="000000"/>
              <w:left w:val="single" w:sz="8" w:space="0" w:color="000000"/>
              <w:bottom w:val="single" w:sz="8" w:space="0" w:color="000000"/>
              <w:right w:val="single" w:sz="8" w:space="0" w:color="000000"/>
            </w:tcBorders>
            <w:vAlign w:val="bottom"/>
            <w:hideMark/>
          </w:tcPr>
          <w:p w14:paraId="2C56F7CB" w14:textId="77777777" w:rsidR="00141A64" w:rsidRPr="00141A64" w:rsidRDefault="00141A64" w:rsidP="00141A64">
            <w:pPr>
              <w:spacing w:before="0"/>
              <w:rPr>
                <w:rFonts w:cs="Arial"/>
                <w:szCs w:val="24"/>
              </w:rPr>
            </w:pPr>
            <w:r w:rsidRPr="00141A64">
              <w:rPr>
                <w:rFonts w:cs="Arial"/>
                <w:szCs w:val="24"/>
              </w:rPr>
              <w:t>Back Pair</w:t>
            </w:r>
          </w:p>
        </w:tc>
        <w:tc>
          <w:tcPr>
            <w:tcW w:w="1080" w:type="dxa"/>
            <w:tcBorders>
              <w:top w:val="single" w:sz="8" w:space="0" w:color="000000"/>
              <w:left w:val="single" w:sz="8" w:space="0" w:color="000000"/>
              <w:bottom w:val="single" w:sz="8" w:space="0" w:color="000000"/>
              <w:right w:val="single" w:sz="8" w:space="0" w:color="000000"/>
            </w:tcBorders>
            <w:vAlign w:val="center"/>
            <w:hideMark/>
          </w:tcPr>
          <w:p w14:paraId="1F6CF247" w14:textId="77777777" w:rsidR="00141A64" w:rsidRPr="00141A64" w:rsidRDefault="00141A64" w:rsidP="00141A64">
            <w:pPr>
              <w:spacing w:before="0"/>
              <w:rPr>
                <w:rFonts w:cs="Arial"/>
                <w:szCs w:val="24"/>
              </w:rPr>
            </w:pPr>
            <w:r w:rsidRPr="00141A64">
              <w:rPr>
                <w:rFonts w:cs="Arial"/>
                <w:szCs w:val="24"/>
              </w:rPr>
              <w:t>1:100</w:t>
            </w:r>
          </w:p>
        </w:tc>
        <w:tc>
          <w:tcPr>
            <w:tcW w:w="990" w:type="dxa"/>
            <w:tcBorders>
              <w:top w:val="single" w:sz="8" w:space="0" w:color="000000"/>
              <w:left w:val="single" w:sz="8" w:space="0" w:color="000000"/>
              <w:bottom w:val="single" w:sz="8" w:space="0" w:color="000000"/>
              <w:right w:val="single" w:sz="8" w:space="0" w:color="000000"/>
            </w:tcBorders>
            <w:vAlign w:val="center"/>
            <w:hideMark/>
          </w:tcPr>
          <w:p w14:paraId="319744DE" w14:textId="77777777" w:rsidR="00141A64" w:rsidRPr="00141A64" w:rsidRDefault="00141A64" w:rsidP="00141A64">
            <w:pPr>
              <w:spacing w:before="0"/>
              <w:rPr>
                <w:rFonts w:cs="Arial"/>
                <w:szCs w:val="24"/>
              </w:rPr>
            </w:pPr>
            <w:r w:rsidRPr="00141A64">
              <w:rPr>
                <w:rFonts w:cs="Arial"/>
                <w:szCs w:val="24"/>
              </w:rPr>
              <w:t>X65</w:t>
            </w:r>
          </w:p>
        </w:tc>
        <w:tc>
          <w:tcPr>
            <w:tcW w:w="1824" w:type="dxa"/>
            <w:tcBorders>
              <w:top w:val="single" w:sz="8" w:space="0" w:color="000000"/>
              <w:left w:val="single" w:sz="8" w:space="0" w:color="000000"/>
              <w:bottom w:val="single" w:sz="8" w:space="0" w:color="000000"/>
              <w:right w:val="single" w:sz="8" w:space="0" w:color="000000"/>
            </w:tcBorders>
            <w:vAlign w:val="center"/>
            <w:hideMark/>
          </w:tcPr>
          <w:p w14:paraId="1339BF89" w14:textId="77777777" w:rsidR="00141A64" w:rsidRPr="00141A64" w:rsidRDefault="00141A64" w:rsidP="00141A64">
            <w:pPr>
              <w:spacing w:before="0"/>
              <w:rPr>
                <w:rFonts w:cs="Arial"/>
                <w:szCs w:val="24"/>
              </w:rPr>
            </w:pPr>
            <w:r w:rsidRPr="00141A64">
              <w:rPr>
                <w:rFonts w:cs="Arial"/>
                <w:szCs w:val="24"/>
              </w:rPr>
              <w:t>065 165 265 365 465 565 665 765 865 965</w:t>
            </w:r>
          </w:p>
        </w:tc>
        <w:tc>
          <w:tcPr>
            <w:tcW w:w="861" w:type="dxa"/>
            <w:tcBorders>
              <w:top w:val="single" w:sz="8" w:space="0" w:color="000000"/>
              <w:left w:val="single" w:sz="8" w:space="0" w:color="000000"/>
              <w:bottom w:val="single" w:sz="8" w:space="0" w:color="000000"/>
              <w:right w:val="single" w:sz="8" w:space="0" w:color="000000"/>
            </w:tcBorders>
            <w:vAlign w:val="center"/>
            <w:hideMark/>
          </w:tcPr>
          <w:p w14:paraId="297597CE" w14:textId="77777777" w:rsidR="00141A64" w:rsidRPr="00141A64" w:rsidRDefault="00141A64" w:rsidP="00141A64">
            <w:pPr>
              <w:spacing w:before="0"/>
              <w:rPr>
                <w:rFonts w:cs="Arial"/>
                <w:szCs w:val="24"/>
              </w:rPr>
            </w:pPr>
            <w:r w:rsidRPr="00141A64">
              <w:rPr>
                <w:rFonts w:cs="Arial"/>
                <w:szCs w:val="24"/>
              </w:rPr>
              <w:t>$30</w:t>
            </w:r>
          </w:p>
        </w:tc>
        <w:tc>
          <w:tcPr>
            <w:tcW w:w="915" w:type="dxa"/>
            <w:tcBorders>
              <w:top w:val="single" w:sz="8" w:space="0" w:color="000000"/>
              <w:left w:val="single" w:sz="8" w:space="0" w:color="000000"/>
              <w:bottom w:val="single" w:sz="8" w:space="0" w:color="000000"/>
              <w:right w:val="single" w:sz="8" w:space="0" w:color="000000"/>
            </w:tcBorders>
            <w:vAlign w:val="center"/>
            <w:hideMark/>
          </w:tcPr>
          <w:p w14:paraId="1F4D73AF" w14:textId="77777777" w:rsidR="00141A64" w:rsidRPr="00141A64" w:rsidRDefault="00141A64" w:rsidP="00141A64">
            <w:pPr>
              <w:spacing w:before="0"/>
              <w:rPr>
                <w:rFonts w:cs="Arial"/>
                <w:szCs w:val="24"/>
              </w:rPr>
            </w:pPr>
            <w:r w:rsidRPr="00141A64">
              <w:rPr>
                <w:rFonts w:cs="Arial"/>
                <w:szCs w:val="24"/>
              </w:rPr>
              <w:t>$60</w:t>
            </w:r>
          </w:p>
        </w:tc>
        <w:tc>
          <w:tcPr>
            <w:tcW w:w="990" w:type="dxa"/>
            <w:tcBorders>
              <w:top w:val="single" w:sz="8" w:space="0" w:color="000000"/>
              <w:left w:val="single" w:sz="8" w:space="0" w:color="000000"/>
              <w:bottom w:val="single" w:sz="8" w:space="0" w:color="000000"/>
              <w:right w:val="single" w:sz="8" w:space="0" w:color="000000"/>
            </w:tcBorders>
            <w:vAlign w:val="center"/>
            <w:hideMark/>
          </w:tcPr>
          <w:p w14:paraId="795BBCBD" w14:textId="77777777" w:rsidR="00141A64" w:rsidRPr="00141A64" w:rsidRDefault="00141A64" w:rsidP="00141A64">
            <w:pPr>
              <w:spacing w:before="0"/>
              <w:rPr>
                <w:rFonts w:cs="Arial"/>
                <w:szCs w:val="24"/>
              </w:rPr>
            </w:pPr>
            <w:r w:rsidRPr="00141A64">
              <w:rPr>
                <w:rFonts w:cs="Arial"/>
                <w:szCs w:val="24"/>
              </w:rPr>
              <w:t>$120</w:t>
            </w:r>
          </w:p>
        </w:tc>
        <w:tc>
          <w:tcPr>
            <w:tcW w:w="990" w:type="dxa"/>
            <w:tcBorders>
              <w:top w:val="single" w:sz="8" w:space="0" w:color="000000"/>
              <w:left w:val="single" w:sz="8" w:space="0" w:color="000000"/>
              <w:bottom w:val="single" w:sz="8" w:space="0" w:color="000000"/>
              <w:right w:val="single" w:sz="8" w:space="0" w:color="000000"/>
            </w:tcBorders>
            <w:vAlign w:val="center"/>
            <w:hideMark/>
          </w:tcPr>
          <w:p w14:paraId="4F649964" w14:textId="77777777" w:rsidR="00141A64" w:rsidRPr="00141A64" w:rsidRDefault="00141A64" w:rsidP="00141A64">
            <w:pPr>
              <w:spacing w:before="0"/>
              <w:rPr>
                <w:rFonts w:cs="Arial"/>
                <w:szCs w:val="24"/>
              </w:rPr>
            </w:pPr>
            <w:r w:rsidRPr="00141A64">
              <w:rPr>
                <w:rFonts w:cs="Arial"/>
                <w:szCs w:val="24"/>
              </w:rPr>
              <w:t>$300</w:t>
            </w:r>
          </w:p>
        </w:tc>
      </w:tr>
    </w:tbl>
    <w:p w14:paraId="5AF2FF1D" w14:textId="77777777" w:rsidR="00141A64" w:rsidRDefault="00141A64" w:rsidP="000A6B66">
      <w:pPr>
        <w:pStyle w:val="par1"/>
      </w:pPr>
    </w:p>
    <w:p w14:paraId="3731F2E6" w14:textId="77777777" w:rsidR="008703BF" w:rsidRDefault="000A6B66" w:rsidP="000A6B66">
      <w:pPr>
        <w:pStyle w:val="par1"/>
      </w:pPr>
      <w:r>
        <w:t>B.</w:t>
      </w:r>
      <w:r>
        <w:tab/>
        <w:t xml:space="preserve">The maximum total liability for exact play style match is reached when a single combination is Purchased one thousand (1,000) times. No additional exact combinations may be sold once the one thousand (1,000) limit is reached </w:t>
      </w:r>
      <w:proofErr w:type="gramStart"/>
      <w:r>
        <w:t>( e.</w:t>
      </w:r>
      <w:proofErr w:type="gramEnd"/>
      <w:r>
        <w:t xml:space="preserve"> 1,2,3 is sold 1,000 times, no additional bets of 1,2,3 are allowed in the Exact Order or Exact/Any Order betting options).</w:t>
      </w:r>
    </w:p>
    <w:p w14:paraId="12402298" w14:textId="77777777" w:rsidR="008703BF" w:rsidRDefault="000A6B66" w:rsidP="000A6B66">
      <w:pPr>
        <w:pStyle w:val="par1"/>
      </w:pPr>
      <w:r>
        <w:t xml:space="preserve">C. </w:t>
      </w:r>
      <w:r>
        <w:tab/>
        <w:t>All Prizes levels are fixed as indicated in 10.B.5.A.</w:t>
      </w:r>
    </w:p>
    <w:p w14:paraId="417BEE2C" w14:textId="77777777" w:rsidR="008703BF" w:rsidRDefault="000A6B66" w:rsidP="000A6B66">
      <w:pPr>
        <w:pStyle w:val="par1"/>
      </w:pPr>
      <w:r>
        <w:t>D</w:t>
      </w:r>
      <w:proofErr w:type="gramStart"/>
      <w:r>
        <w:t xml:space="preserve">. </w:t>
      </w:r>
      <w:r>
        <w:tab/>
        <w:t>The</w:t>
      </w:r>
      <w:proofErr w:type="gramEnd"/>
      <w:r>
        <w:t xml:space="preserve"> Prize Fund for Pick 3 is fifty and twenty-nine one hundredths percent (50.29%).</w:t>
      </w:r>
    </w:p>
    <w:p w14:paraId="4A6CD65D" w14:textId="77777777" w:rsidR="008703BF" w:rsidRDefault="000A6B66" w:rsidP="002D09E0">
      <w:pPr>
        <w:pStyle w:val="Heading3"/>
      </w:pPr>
      <w:r>
        <w:t>10.B.6</w:t>
      </w:r>
      <w:r w:rsidR="00BE7E63">
        <w:tab/>
      </w:r>
      <w:r>
        <w:t>Payment of Prizes</w:t>
      </w:r>
    </w:p>
    <w:p w14:paraId="4C689975" w14:textId="77777777" w:rsidR="008703BF" w:rsidRDefault="000A6B66" w:rsidP="0069715F">
      <w:pPr>
        <w:pStyle w:val="upar1"/>
      </w:pPr>
      <w:r>
        <w:t>The Ticket Holder shall be entitled to the highest Prize Amount based on the play selection and bet amount as indicated in section 10.B.5 A.</w:t>
      </w:r>
    </w:p>
    <w:p w14:paraId="63D3F804" w14:textId="77777777" w:rsidR="008703BF" w:rsidRDefault="000A6B66" w:rsidP="002D09E0">
      <w:pPr>
        <w:pStyle w:val="Heading3"/>
      </w:pPr>
      <w:r>
        <w:t>10.B.7</w:t>
      </w:r>
      <w:r w:rsidR="00BE7E63">
        <w:tab/>
      </w:r>
      <w:r>
        <w:t>Ticket Purchases</w:t>
      </w:r>
    </w:p>
    <w:p w14:paraId="55DE9B7A" w14:textId="77777777" w:rsidR="000A6B66" w:rsidRDefault="000A6B66" w:rsidP="000A6B66">
      <w:pPr>
        <w:pStyle w:val="par1"/>
      </w:pPr>
      <w:r>
        <w:t>A.</w:t>
      </w:r>
      <w:r>
        <w:tab/>
        <w:t>Pick 3 Tickets may only be Purchased from a Retailer or directly from the Lottery.</w:t>
      </w:r>
    </w:p>
    <w:p w14:paraId="57FF71FB" w14:textId="77777777" w:rsidR="000A6B66" w:rsidRDefault="000A6B66" w:rsidP="000A6B66">
      <w:pPr>
        <w:pStyle w:val="par1"/>
      </w:pPr>
      <w:r>
        <w:t>B.</w:t>
      </w:r>
      <w:r>
        <w:tab/>
        <w:t xml:space="preserve">Pick 3 Tickets shall show, at a minimum, the numbers selected, the bet type, the bet amount, </w:t>
      </w:r>
      <w:proofErr w:type="gramStart"/>
      <w:r>
        <w:t>Drawing</w:t>
      </w:r>
      <w:proofErr w:type="gramEnd"/>
      <w:r>
        <w:t xml:space="preserve"> date, Drawing time (mid/eve/both), Validation and reference numbers.</w:t>
      </w:r>
    </w:p>
    <w:p w14:paraId="7DC4A224" w14:textId="77777777" w:rsidR="008703BF" w:rsidRDefault="000A6B66" w:rsidP="000A6B66">
      <w:pPr>
        <w:pStyle w:val="par1"/>
      </w:pPr>
      <w:r>
        <w:t>C.</w:t>
      </w:r>
      <w:r>
        <w:tab/>
        <w:t xml:space="preserve">Returns shall not be </w:t>
      </w:r>
      <w:proofErr w:type="gramStart"/>
      <w:r>
        <w:t>accepted</w:t>
      </w:r>
      <w:proofErr w:type="gramEnd"/>
      <w:r>
        <w:t xml:space="preserve"> and Tickets shall not be canceled.</w:t>
      </w:r>
    </w:p>
    <w:p w14:paraId="7B8D37DC" w14:textId="77777777" w:rsidR="008703BF" w:rsidRDefault="000A6B66" w:rsidP="002D09E0">
      <w:pPr>
        <w:pStyle w:val="Heading3"/>
      </w:pPr>
      <w:r>
        <w:lastRenderedPageBreak/>
        <w:t>10.B.8</w:t>
      </w:r>
      <w:r w:rsidR="00BE7E63">
        <w:tab/>
      </w:r>
      <w:r>
        <w:t>Drawings</w:t>
      </w:r>
    </w:p>
    <w:p w14:paraId="73A4EBA1" w14:textId="77777777" w:rsidR="008703BF" w:rsidRDefault="000A6B66" w:rsidP="000A6B66">
      <w:pPr>
        <w:pStyle w:val="par1"/>
      </w:pPr>
      <w:r>
        <w:t>A.</w:t>
      </w:r>
      <w:r>
        <w:tab/>
        <w:t xml:space="preserve">Pick 3 Drawings shall be held twice daily unless the schedule is changed by the Lottery.  </w:t>
      </w:r>
    </w:p>
    <w:p w14:paraId="18F0714F" w14:textId="77777777" w:rsidR="000A6B66" w:rsidRDefault="000A6B66" w:rsidP="000A6B66">
      <w:pPr>
        <w:pStyle w:val="par1"/>
      </w:pPr>
      <w:r>
        <w:t>B.</w:t>
      </w:r>
      <w:r>
        <w:tab/>
        <w:t>Each Drawing shall determine, at random, three (3) winning numbers. The winning numbers shall be used in determining all Pick 3 winners for that Drawing.</w:t>
      </w:r>
    </w:p>
    <w:p w14:paraId="5B3793E0" w14:textId="77777777" w:rsidR="008703BF" w:rsidRDefault="000A6B66" w:rsidP="002D09E0">
      <w:pPr>
        <w:pStyle w:val="Heading3"/>
      </w:pPr>
      <w:r>
        <w:t>10.B.9</w:t>
      </w:r>
      <w:r w:rsidR="00BE7E63">
        <w:tab/>
      </w:r>
      <w:r>
        <w:t>Advance Play</w:t>
      </w:r>
    </w:p>
    <w:p w14:paraId="7E30F0B5" w14:textId="77777777" w:rsidR="008703BF" w:rsidRDefault="000A6B66" w:rsidP="0069715F">
      <w:pPr>
        <w:pStyle w:val="upar1"/>
      </w:pPr>
      <w:r>
        <w:t>Advance Play provides the opportunity to Purchase Pick 3 Tickets for more than one consecutive Drawing. Advance Play Tickets shall be available for Purchase in variable increments. The Advance Play feature shall be available at the discretion of the Lottery Director.</w:t>
      </w:r>
    </w:p>
    <w:p w14:paraId="368F4505" w14:textId="77777777" w:rsidR="000A6B66" w:rsidRDefault="000A6B66" w:rsidP="009E51F3">
      <w:pPr>
        <w:pStyle w:val="Heading2"/>
      </w:pPr>
      <w:r>
        <w:t xml:space="preserve">RULE </w:t>
      </w:r>
      <w:proofErr w:type="gramStart"/>
      <w:r>
        <w:t>10.D</w:t>
      </w:r>
      <w:proofErr w:type="gramEnd"/>
      <w:r w:rsidR="00BE7E63">
        <w:tab/>
      </w:r>
      <w:r>
        <w:t>CASH 5 GAME RULES</w:t>
      </w:r>
    </w:p>
    <w:p w14:paraId="31578EA2" w14:textId="77777777" w:rsidR="008703BF" w:rsidRPr="009E51F3" w:rsidRDefault="000A6B66" w:rsidP="009E51F3">
      <w:pPr>
        <w:pStyle w:val="upar1"/>
        <w:rPr>
          <w:b/>
          <w:bCs/>
        </w:rPr>
      </w:pPr>
      <w:r w:rsidRPr="009E51F3">
        <w:rPr>
          <w:b/>
          <w:bCs/>
        </w:rPr>
        <w:t>BASIS AND PURPOSE OF RULE 10.D</w:t>
      </w:r>
    </w:p>
    <w:p w14:paraId="0707B113" w14:textId="77777777" w:rsidR="008703BF" w:rsidRDefault="000A6B66" w:rsidP="009E51F3">
      <w:pPr>
        <w:pStyle w:val="upar1"/>
      </w:pPr>
      <w:r>
        <w:t>The purpose of Rule 10.D is to provide specific game details, instructions, and requirements for the Colorado Lottery Jackpot Game “CASH 5” and the “EZ Match” add-on, such as type of play, Prizes, method of selecting winning numbers, Drawings, and the allocation of revenues. The statutory basis for Rule 10.D is found in C.R.S. 44-40-109 (1) (a) and (2), 44-40-113 and 44-40-114.</w:t>
      </w:r>
    </w:p>
    <w:p w14:paraId="4D20DFAC" w14:textId="77777777" w:rsidR="000A6B66" w:rsidRDefault="000A6B66" w:rsidP="002D09E0">
      <w:pPr>
        <w:pStyle w:val="Heading3"/>
      </w:pPr>
      <w:r>
        <w:t>10.D.1</w:t>
      </w:r>
      <w:r w:rsidR="00BE7E63">
        <w:tab/>
      </w:r>
      <w:r>
        <w:t>General Provisions</w:t>
      </w:r>
    </w:p>
    <w:p w14:paraId="0131A50D" w14:textId="77777777" w:rsidR="008703BF" w:rsidRDefault="000A6B66" w:rsidP="009E51F3">
      <w:pPr>
        <w:pStyle w:val="upar1"/>
      </w:pPr>
      <w:r>
        <w:t>A Colorado Lottery Jackpot Game to be known as “CASH 5” with an “EZ MATCH</w:t>
      </w:r>
      <w:r w:rsidRPr="00057394">
        <w:rPr>
          <w:vertAlign w:val="superscript"/>
        </w:rPr>
        <w:t>TM</w:t>
      </w:r>
      <w:r>
        <w:t>” add-on option is authorized to be conducted by the Director under the following Rules and Regulations and under such further instructions and directives as the Director may issue in furtherance thereof. If a conflict arises between another provision of the Lottery’s Rules and Regulations and this Rule 10.D, Rule 10.D shall apply.</w:t>
      </w:r>
    </w:p>
    <w:p w14:paraId="689595D9" w14:textId="77777777" w:rsidR="008703BF" w:rsidRDefault="000A6B66" w:rsidP="002D09E0">
      <w:pPr>
        <w:pStyle w:val="Heading3"/>
      </w:pPr>
      <w:r>
        <w:t>10.D.2</w:t>
      </w:r>
      <w:r w:rsidR="00BE7E63">
        <w:tab/>
      </w:r>
      <w:r>
        <w:t>Definitions</w:t>
      </w:r>
    </w:p>
    <w:p w14:paraId="4DA29387" w14:textId="77777777" w:rsidR="000A6B66" w:rsidRDefault="000A6B66" w:rsidP="009E51F3">
      <w:pPr>
        <w:pStyle w:val="upar1"/>
      </w:pPr>
      <w:r>
        <w:t>In addition to the definitions provided in Rule 1.1 and Rule 10, the following definitions apply to this Rule 10.D.2:</w:t>
      </w:r>
    </w:p>
    <w:p w14:paraId="71028459" w14:textId="77777777" w:rsidR="008703BF" w:rsidRDefault="000A6B66" w:rsidP="000A6B66">
      <w:pPr>
        <w:pStyle w:val="par1"/>
      </w:pPr>
      <w:r>
        <w:t>A.</w:t>
      </w:r>
      <w:r>
        <w:tab/>
        <w:t>“Board” means a field of the 32 numbers found on the Play Slip.</w:t>
      </w:r>
    </w:p>
    <w:p w14:paraId="089C302A" w14:textId="77777777" w:rsidR="008703BF" w:rsidRDefault="000A6B66" w:rsidP="000A6B66">
      <w:pPr>
        <w:pStyle w:val="par1"/>
      </w:pPr>
      <w:r>
        <w:t>B.</w:t>
      </w:r>
      <w:r>
        <w:tab/>
        <w:t>“Number” means any play integer from 1 through 32 inclusive.</w:t>
      </w:r>
    </w:p>
    <w:p w14:paraId="6AF06909" w14:textId="77777777" w:rsidR="008703BF" w:rsidRDefault="000A6B66" w:rsidP="000A6B66">
      <w:pPr>
        <w:pStyle w:val="par1"/>
      </w:pPr>
      <w:r>
        <w:t>C.</w:t>
      </w:r>
      <w:r>
        <w:tab/>
        <w:t>“Play” means the 5 numbers selected on each Board and displayed on the Ticket.</w:t>
      </w:r>
    </w:p>
    <w:p w14:paraId="23FA7DCD" w14:textId="77777777" w:rsidR="008703BF" w:rsidRDefault="000A6B66" w:rsidP="002D09E0">
      <w:pPr>
        <w:pStyle w:val="Heading3"/>
      </w:pPr>
      <w:r>
        <w:t>10.D.3</w:t>
      </w:r>
      <w:r w:rsidR="00BE7E63">
        <w:tab/>
      </w:r>
      <w:r>
        <w:t>Price of CASH 5 Tickets</w:t>
      </w:r>
    </w:p>
    <w:p w14:paraId="5BB8DAF1" w14:textId="77777777" w:rsidR="008703BF" w:rsidRDefault="000A6B66" w:rsidP="009E51F3">
      <w:pPr>
        <w:pStyle w:val="upar1"/>
      </w:pPr>
      <w:r>
        <w:t xml:space="preserve">The price of each CASH 5 play shall be $1.00 but may be adjusted </w:t>
      </w:r>
      <w:proofErr w:type="gramStart"/>
      <w:r>
        <w:t>at</w:t>
      </w:r>
      <w:proofErr w:type="gramEnd"/>
      <w:r>
        <w:t xml:space="preserve"> the Director, or designee’s, discretion.</w:t>
      </w:r>
    </w:p>
    <w:p w14:paraId="5DB4359A" w14:textId="77777777" w:rsidR="008703BF" w:rsidRDefault="000A6B66" w:rsidP="002D09E0">
      <w:pPr>
        <w:pStyle w:val="Heading3"/>
      </w:pPr>
      <w:r>
        <w:lastRenderedPageBreak/>
        <w:t>10.D.4</w:t>
      </w:r>
      <w:r w:rsidR="00BE7E63">
        <w:tab/>
      </w:r>
      <w:r>
        <w:t xml:space="preserve">Play </w:t>
      </w:r>
      <w:proofErr w:type="gramStart"/>
      <w:r>
        <w:t>For</w:t>
      </w:r>
      <w:proofErr w:type="gramEnd"/>
      <w:r>
        <w:t xml:space="preserve"> CASH 5</w:t>
      </w:r>
    </w:p>
    <w:p w14:paraId="65793DEB" w14:textId="77777777" w:rsidR="000A6B66" w:rsidRDefault="000A6B66" w:rsidP="000A6B66">
      <w:pPr>
        <w:pStyle w:val="par1"/>
      </w:pPr>
      <w:r>
        <w:t>A</w:t>
      </w:r>
      <w:proofErr w:type="gramStart"/>
      <w:r>
        <w:t xml:space="preserve">. </w:t>
      </w:r>
      <w:r>
        <w:tab/>
        <w:t>Type</w:t>
      </w:r>
      <w:proofErr w:type="gramEnd"/>
      <w:r>
        <w:t xml:space="preserve"> of play:</w:t>
      </w:r>
    </w:p>
    <w:p w14:paraId="77494C91" w14:textId="77777777" w:rsidR="008703BF" w:rsidRPr="009E51F3" w:rsidRDefault="000A6B66" w:rsidP="009E51F3">
      <w:pPr>
        <w:pStyle w:val="upar1"/>
      </w:pPr>
      <w:r w:rsidRPr="009E51F3">
        <w:t>A CASH 5 Player must select five numbers in each play. A winning play is achieved only when 2, 3, 4, or 5 of the numbers selected by the Player match, in any order, the five winning numbers drawn by the Lottery. The Player can use Play Slips to make number selections. The Gaming Terminal reads the Play Slip and issues a Ticket with corresponding Play(s). If a Play Slip is not available, the Retailer may enter the selected numbers manually via the keyboard. If offered by the Lottery, a Player may leave all or a portion of his/her Play selections to Quick Pick.</w:t>
      </w:r>
    </w:p>
    <w:p w14:paraId="520B3B9A" w14:textId="77777777" w:rsidR="008703BF" w:rsidRDefault="000A6B66" w:rsidP="000A6B66">
      <w:pPr>
        <w:pStyle w:val="par1"/>
      </w:pPr>
      <w:r>
        <w:t>B.</w:t>
      </w:r>
      <w:r>
        <w:tab/>
        <w:t>Method of play:</w:t>
      </w:r>
    </w:p>
    <w:p w14:paraId="13FA7690" w14:textId="77777777" w:rsidR="008703BF" w:rsidRDefault="000A6B66" w:rsidP="009E51F3">
      <w:pPr>
        <w:pStyle w:val="par2"/>
      </w:pPr>
      <w:r>
        <w:t>1.</w:t>
      </w:r>
      <w:r>
        <w:tab/>
        <w:t>Manual - The Jackpot Game retailer may enter the player’s selected numbers via the keyboard on the Jackpot Game terminal.</w:t>
      </w:r>
    </w:p>
    <w:p w14:paraId="0AA33035" w14:textId="77777777" w:rsidR="008703BF" w:rsidRDefault="000A6B66" w:rsidP="009E51F3">
      <w:pPr>
        <w:pStyle w:val="par2"/>
      </w:pPr>
      <w:r>
        <w:t>2.</w:t>
      </w:r>
      <w:r>
        <w:tab/>
        <w:t>Play Slip - The player may use an original Play Slip provided by the Lottery to make number selections. The Jackpot Game terminal will read the Play slip and issue a ticket with corresponding plays.</w:t>
      </w:r>
    </w:p>
    <w:p w14:paraId="317D1614" w14:textId="77777777" w:rsidR="008703BF" w:rsidRDefault="000A6B66" w:rsidP="009E51F3">
      <w:pPr>
        <w:pStyle w:val="par3"/>
      </w:pPr>
      <w:proofErr w:type="spellStart"/>
      <w:r>
        <w:t>i</w:t>
      </w:r>
      <w:proofErr w:type="spellEnd"/>
      <w:r>
        <w:t>.</w:t>
      </w:r>
      <w:r>
        <w:tab/>
        <w:t>Facsimiles of Play Slips, copies of Play Slips, or other materials that have not been printed or approved by the Lottery shall not be used to enter a play.</w:t>
      </w:r>
    </w:p>
    <w:p w14:paraId="26C4D948" w14:textId="77777777" w:rsidR="008703BF" w:rsidRDefault="000A6B66" w:rsidP="009E51F3">
      <w:pPr>
        <w:pStyle w:val="par3"/>
      </w:pPr>
      <w:r>
        <w:t>ii.</w:t>
      </w:r>
      <w:r>
        <w:tab/>
        <w:t>No device shall be connected to a Jackpot Game terminal to enter plays, except as may be approved by the Lottery.</w:t>
      </w:r>
    </w:p>
    <w:p w14:paraId="68D054BA" w14:textId="77777777" w:rsidR="000A6B66" w:rsidRDefault="000A6B66" w:rsidP="002D09E0">
      <w:pPr>
        <w:pStyle w:val="Heading3"/>
      </w:pPr>
      <w:r>
        <w:t>10.D.5</w:t>
      </w:r>
      <w:r w:rsidR="00BE7E63">
        <w:tab/>
      </w:r>
      <w:r>
        <w:t>CASH 5 Prizes</w:t>
      </w:r>
    </w:p>
    <w:p w14:paraId="1B4F5EE8" w14:textId="77777777" w:rsidR="008703BF" w:rsidRDefault="000A6B66" w:rsidP="000A6B66">
      <w:pPr>
        <w:pStyle w:val="par1"/>
      </w:pPr>
      <w:r>
        <w:t>A.</w:t>
      </w:r>
      <w:r>
        <w:tab/>
        <w:t>CASH 5 Prize Amounts, for each Drawing, are paid to those Players who select a matching combination of numbers from the five (5) numbers selected by the Lottery in a random Drawing. The Prize Amounts for each Prize Category and odds of winning are as follows:</w:t>
      </w:r>
    </w:p>
    <w:p w14:paraId="4EF89D02" w14:textId="77777777" w:rsidR="000A6B66" w:rsidRDefault="000A6B66" w:rsidP="000A6B66">
      <w:pPr>
        <w:pStyle w:val="par1"/>
      </w:pPr>
    </w:p>
    <w:tbl>
      <w:tblPr>
        <w:tblW w:w="0" w:type="auto"/>
        <w:tblInd w:w="720" w:type="dxa"/>
        <w:tblCellMar>
          <w:left w:w="180" w:type="dxa"/>
          <w:right w:w="180" w:type="dxa"/>
        </w:tblCellMar>
        <w:tblLook w:val="04A0" w:firstRow="1" w:lastRow="0" w:firstColumn="1" w:lastColumn="0" w:noHBand="0" w:noVBand="1"/>
      </w:tblPr>
      <w:tblGrid>
        <w:gridCol w:w="4745"/>
        <w:gridCol w:w="1707"/>
        <w:gridCol w:w="2188"/>
      </w:tblGrid>
      <w:tr w:rsidR="00141A64" w:rsidRPr="00141A64" w14:paraId="27BDBE64" w14:textId="77777777" w:rsidTr="00C7412F">
        <w:tc>
          <w:tcPr>
            <w:tcW w:w="4950" w:type="dxa"/>
            <w:tcBorders>
              <w:bottom w:val="single" w:sz="4" w:space="0" w:color="auto"/>
            </w:tcBorders>
            <w:hideMark/>
          </w:tcPr>
          <w:p w14:paraId="32AC2E71" w14:textId="77777777" w:rsidR="00141A64" w:rsidRPr="00141A64" w:rsidRDefault="00141A64" w:rsidP="00141A64">
            <w:pPr>
              <w:spacing w:before="60"/>
              <w:rPr>
                <w:rFonts w:cs="Arial"/>
                <w:szCs w:val="24"/>
              </w:rPr>
            </w:pPr>
            <w:r w:rsidRPr="00141A64">
              <w:rPr>
                <w:rFonts w:cs="Arial"/>
                <w:szCs w:val="24"/>
              </w:rPr>
              <w:t>MATCHING COMBINATIONS</w:t>
            </w:r>
          </w:p>
        </w:tc>
        <w:tc>
          <w:tcPr>
            <w:tcW w:w="1530" w:type="dxa"/>
            <w:tcBorders>
              <w:bottom w:val="single" w:sz="4" w:space="0" w:color="auto"/>
            </w:tcBorders>
            <w:hideMark/>
          </w:tcPr>
          <w:p w14:paraId="127E814A" w14:textId="77777777" w:rsidR="00141A64" w:rsidRPr="00141A64" w:rsidRDefault="00141A64" w:rsidP="00141A64">
            <w:pPr>
              <w:spacing w:before="60"/>
              <w:rPr>
                <w:rFonts w:cs="Arial"/>
                <w:szCs w:val="24"/>
              </w:rPr>
            </w:pPr>
            <w:r w:rsidRPr="00141A64">
              <w:rPr>
                <w:rFonts w:cs="Arial"/>
                <w:szCs w:val="24"/>
              </w:rPr>
              <w:t>PRIZE CATEGORY</w:t>
            </w:r>
          </w:p>
        </w:tc>
        <w:tc>
          <w:tcPr>
            <w:tcW w:w="2250" w:type="dxa"/>
            <w:tcBorders>
              <w:bottom w:val="single" w:sz="4" w:space="0" w:color="auto"/>
            </w:tcBorders>
            <w:hideMark/>
          </w:tcPr>
          <w:p w14:paraId="1A32BE5D" w14:textId="77777777" w:rsidR="00141A64" w:rsidRPr="00141A64" w:rsidRDefault="00141A64" w:rsidP="00141A64">
            <w:pPr>
              <w:spacing w:before="60"/>
              <w:rPr>
                <w:rFonts w:cs="Arial"/>
                <w:szCs w:val="24"/>
              </w:rPr>
            </w:pPr>
            <w:r w:rsidRPr="00141A64">
              <w:rPr>
                <w:rFonts w:cs="Arial"/>
                <w:szCs w:val="24"/>
              </w:rPr>
              <w:t>ODDS OF WINNING (ONE PLAY)</w:t>
            </w:r>
          </w:p>
        </w:tc>
      </w:tr>
      <w:tr w:rsidR="00141A64" w:rsidRPr="00141A64" w14:paraId="4052B174" w14:textId="77777777" w:rsidTr="00C7412F">
        <w:tc>
          <w:tcPr>
            <w:tcW w:w="4950" w:type="dxa"/>
            <w:tcBorders>
              <w:top w:val="single" w:sz="4" w:space="0" w:color="auto"/>
            </w:tcBorders>
            <w:hideMark/>
          </w:tcPr>
          <w:p w14:paraId="353DDC8B" w14:textId="77777777" w:rsidR="00141A64" w:rsidRPr="00141A64" w:rsidRDefault="00141A64" w:rsidP="00141A64">
            <w:pPr>
              <w:spacing w:before="60"/>
              <w:rPr>
                <w:rFonts w:cs="Arial"/>
                <w:szCs w:val="24"/>
              </w:rPr>
            </w:pPr>
            <w:r w:rsidRPr="00141A64">
              <w:rPr>
                <w:rFonts w:cs="Arial"/>
                <w:szCs w:val="24"/>
              </w:rPr>
              <w:t>All five matching numbers in one play</w:t>
            </w:r>
          </w:p>
        </w:tc>
        <w:tc>
          <w:tcPr>
            <w:tcW w:w="1530" w:type="dxa"/>
            <w:tcBorders>
              <w:top w:val="single" w:sz="4" w:space="0" w:color="auto"/>
            </w:tcBorders>
            <w:hideMark/>
          </w:tcPr>
          <w:p w14:paraId="21428EA6" w14:textId="77777777" w:rsidR="00141A64" w:rsidRPr="00141A64" w:rsidRDefault="00141A64" w:rsidP="00141A64">
            <w:pPr>
              <w:spacing w:before="60"/>
              <w:rPr>
                <w:rFonts w:cs="Arial"/>
                <w:szCs w:val="24"/>
              </w:rPr>
            </w:pPr>
            <w:r w:rsidRPr="00141A64">
              <w:rPr>
                <w:rFonts w:cs="Arial"/>
                <w:szCs w:val="24"/>
              </w:rPr>
              <w:t>$20,000.00</w:t>
            </w:r>
          </w:p>
        </w:tc>
        <w:tc>
          <w:tcPr>
            <w:tcW w:w="2250" w:type="dxa"/>
            <w:tcBorders>
              <w:top w:val="single" w:sz="4" w:space="0" w:color="auto"/>
            </w:tcBorders>
            <w:hideMark/>
          </w:tcPr>
          <w:p w14:paraId="11673B18" w14:textId="77777777" w:rsidR="00141A64" w:rsidRPr="00141A64" w:rsidRDefault="00141A64" w:rsidP="00141A64">
            <w:pPr>
              <w:spacing w:before="60"/>
              <w:rPr>
                <w:rFonts w:cs="Arial"/>
                <w:szCs w:val="24"/>
              </w:rPr>
            </w:pPr>
            <w:r w:rsidRPr="00141A64">
              <w:rPr>
                <w:rFonts w:cs="Arial"/>
                <w:szCs w:val="24"/>
              </w:rPr>
              <w:t>1:201,375</w:t>
            </w:r>
          </w:p>
        </w:tc>
      </w:tr>
      <w:tr w:rsidR="00141A64" w:rsidRPr="00141A64" w14:paraId="3EC2E28D" w14:textId="77777777" w:rsidTr="00C7412F">
        <w:tc>
          <w:tcPr>
            <w:tcW w:w="4950" w:type="dxa"/>
            <w:hideMark/>
          </w:tcPr>
          <w:p w14:paraId="3F6E8FA6" w14:textId="77777777" w:rsidR="00141A64" w:rsidRPr="00141A64" w:rsidRDefault="00141A64" w:rsidP="00141A64">
            <w:pPr>
              <w:spacing w:before="60"/>
              <w:rPr>
                <w:rFonts w:cs="Arial"/>
                <w:szCs w:val="24"/>
              </w:rPr>
            </w:pPr>
            <w:r w:rsidRPr="00141A64">
              <w:rPr>
                <w:rFonts w:cs="Arial"/>
                <w:szCs w:val="24"/>
              </w:rPr>
              <w:t>Any four but not five matching numbers in one play</w:t>
            </w:r>
          </w:p>
        </w:tc>
        <w:tc>
          <w:tcPr>
            <w:tcW w:w="1530" w:type="dxa"/>
            <w:hideMark/>
          </w:tcPr>
          <w:p w14:paraId="0F89AB59" w14:textId="77777777" w:rsidR="00141A64" w:rsidRPr="00141A64" w:rsidRDefault="00141A64" w:rsidP="00141A64">
            <w:pPr>
              <w:spacing w:before="60"/>
              <w:rPr>
                <w:rFonts w:cs="Arial"/>
                <w:szCs w:val="24"/>
              </w:rPr>
            </w:pPr>
            <w:r w:rsidRPr="00141A64">
              <w:rPr>
                <w:rFonts w:cs="Arial"/>
                <w:szCs w:val="24"/>
              </w:rPr>
              <w:t>$200,00</w:t>
            </w:r>
          </w:p>
        </w:tc>
        <w:tc>
          <w:tcPr>
            <w:tcW w:w="2250" w:type="dxa"/>
            <w:hideMark/>
          </w:tcPr>
          <w:p w14:paraId="2F7F3938" w14:textId="77777777" w:rsidR="00141A64" w:rsidRPr="00141A64" w:rsidRDefault="00141A64" w:rsidP="00141A64">
            <w:pPr>
              <w:spacing w:before="60"/>
              <w:rPr>
                <w:rFonts w:cs="Arial"/>
                <w:szCs w:val="24"/>
              </w:rPr>
            </w:pPr>
            <w:r w:rsidRPr="00141A64">
              <w:rPr>
                <w:rFonts w:cs="Arial"/>
                <w:szCs w:val="24"/>
              </w:rPr>
              <w:t>1:1,491</w:t>
            </w:r>
          </w:p>
        </w:tc>
      </w:tr>
      <w:tr w:rsidR="00141A64" w:rsidRPr="00141A64" w14:paraId="7339FD26" w14:textId="77777777" w:rsidTr="00C7412F">
        <w:tc>
          <w:tcPr>
            <w:tcW w:w="4950" w:type="dxa"/>
            <w:hideMark/>
          </w:tcPr>
          <w:p w14:paraId="557A0075" w14:textId="77777777" w:rsidR="00141A64" w:rsidRPr="00141A64" w:rsidRDefault="00141A64" w:rsidP="00141A64">
            <w:pPr>
              <w:spacing w:before="60"/>
              <w:rPr>
                <w:rFonts w:cs="Arial"/>
                <w:szCs w:val="24"/>
              </w:rPr>
            </w:pPr>
            <w:r w:rsidRPr="00141A64">
              <w:rPr>
                <w:rFonts w:cs="Arial"/>
                <w:szCs w:val="24"/>
              </w:rPr>
              <w:t>Any three but no four or five matching numbers in one play</w:t>
            </w:r>
          </w:p>
        </w:tc>
        <w:tc>
          <w:tcPr>
            <w:tcW w:w="1530" w:type="dxa"/>
            <w:hideMark/>
          </w:tcPr>
          <w:p w14:paraId="44705C0D" w14:textId="77777777" w:rsidR="00141A64" w:rsidRPr="00141A64" w:rsidRDefault="00141A64" w:rsidP="00141A64">
            <w:pPr>
              <w:spacing w:before="60"/>
              <w:rPr>
                <w:rFonts w:cs="Arial"/>
                <w:szCs w:val="24"/>
              </w:rPr>
            </w:pPr>
            <w:r w:rsidRPr="00141A64">
              <w:rPr>
                <w:rFonts w:cs="Arial"/>
                <w:szCs w:val="24"/>
              </w:rPr>
              <w:t>$10,00</w:t>
            </w:r>
          </w:p>
        </w:tc>
        <w:tc>
          <w:tcPr>
            <w:tcW w:w="2250" w:type="dxa"/>
            <w:hideMark/>
          </w:tcPr>
          <w:p w14:paraId="25882682" w14:textId="77777777" w:rsidR="00141A64" w:rsidRPr="00141A64" w:rsidRDefault="00141A64" w:rsidP="00141A64">
            <w:pPr>
              <w:spacing w:before="60"/>
              <w:rPr>
                <w:rFonts w:cs="Arial"/>
                <w:szCs w:val="24"/>
              </w:rPr>
            </w:pPr>
            <w:r w:rsidRPr="00141A64">
              <w:rPr>
                <w:rFonts w:cs="Arial"/>
                <w:szCs w:val="24"/>
              </w:rPr>
              <w:t>1:57</w:t>
            </w:r>
          </w:p>
        </w:tc>
      </w:tr>
      <w:tr w:rsidR="00141A64" w:rsidRPr="00141A64" w14:paraId="7F9D15DD" w14:textId="77777777" w:rsidTr="00C7412F">
        <w:tc>
          <w:tcPr>
            <w:tcW w:w="4950" w:type="dxa"/>
            <w:hideMark/>
          </w:tcPr>
          <w:p w14:paraId="12B1964A" w14:textId="77777777" w:rsidR="00141A64" w:rsidRPr="00141A64" w:rsidRDefault="00141A64" w:rsidP="00141A64">
            <w:pPr>
              <w:spacing w:before="60"/>
              <w:rPr>
                <w:rFonts w:cs="Arial"/>
                <w:szCs w:val="24"/>
              </w:rPr>
            </w:pPr>
            <w:r w:rsidRPr="00141A64">
              <w:rPr>
                <w:rFonts w:cs="Arial"/>
                <w:szCs w:val="24"/>
              </w:rPr>
              <w:t>Any two but not three, four or five matching numbers in one play</w:t>
            </w:r>
          </w:p>
        </w:tc>
        <w:tc>
          <w:tcPr>
            <w:tcW w:w="1530" w:type="dxa"/>
            <w:hideMark/>
          </w:tcPr>
          <w:p w14:paraId="41DF558C" w14:textId="77777777" w:rsidR="00141A64" w:rsidRPr="00141A64" w:rsidRDefault="00141A64" w:rsidP="00141A64">
            <w:pPr>
              <w:spacing w:before="60"/>
              <w:rPr>
                <w:rFonts w:cs="Arial"/>
                <w:szCs w:val="24"/>
              </w:rPr>
            </w:pPr>
            <w:r w:rsidRPr="00141A64">
              <w:rPr>
                <w:rFonts w:cs="Arial"/>
                <w:szCs w:val="24"/>
              </w:rPr>
              <w:t>$1.00</w:t>
            </w:r>
          </w:p>
        </w:tc>
        <w:tc>
          <w:tcPr>
            <w:tcW w:w="2250" w:type="dxa"/>
            <w:hideMark/>
          </w:tcPr>
          <w:p w14:paraId="2FE1AC55" w14:textId="77777777" w:rsidR="00141A64" w:rsidRPr="00141A64" w:rsidRDefault="00141A64" w:rsidP="00141A64">
            <w:pPr>
              <w:spacing w:before="60"/>
              <w:rPr>
                <w:rFonts w:cs="Arial"/>
                <w:szCs w:val="24"/>
              </w:rPr>
            </w:pPr>
            <w:r w:rsidRPr="00141A64">
              <w:rPr>
                <w:rFonts w:cs="Arial"/>
                <w:szCs w:val="24"/>
              </w:rPr>
              <w:t>1:6</w:t>
            </w:r>
          </w:p>
        </w:tc>
      </w:tr>
    </w:tbl>
    <w:p w14:paraId="485CA915" w14:textId="77777777" w:rsidR="008703BF" w:rsidRDefault="000A6B66" w:rsidP="000A6B66">
      <w:pPr>
        <w:pStyle w:val="par1"/>
      </w:pPr>
      <w:r>
        <w:lastRenderedPageBreak/>
        <w:t>B.</w:t>
      </w:r>
      <w:r>
        <w:tab/>
        <w:t xml:space="preserve">In the event more than ten (10) Tickets win the top Prize in any single Drawing (correctly match five numbers in any one play), all top </w:t>
      </w:r>
      <w:proofErr w:type="gramStart"/>
      <w:r>
        <w:t>Prize winning</w:t>
      </w:r>
      <w:proofErr w:type="gramEnd"/>
      <w:r>
        <w:t xml:space="preserve"> Tickets will receive an equal share of Two Hundred Thousand Dollars ($200,000.00).</w:t>
      </w:r>
    </w:p>
    <w:p w14:paraId="25CF76C1" w14:textId="77777777" w:rsidR="008703BF" w:rsidRDefault="000A6B66" w:rsidP="000A6B66">
      <w:pPr>
        <w:pStyle w:val="par1"/>
      </w:pPr>
      <w:r>
        <w:t>C.</w:t>
      </w:r>
      <w:r>
        <w:tab/>
        <w:t>The projected Aggregate Prize Fund for CASH 5 is Fifty-five and Twenty-nine One Hundredths Percent (55.29%).</w:t>
      </w:r>
    </w:p>
    <w:p w14:paraId="230B81B6" w14:textId="77777777" w:rsidR="008703BF" w:rsidRDefault="000A6B66" w:rsidP="000A6B66">
      <w:pPr>
        <w:pStyle w:val="par1"/>
      </w:pPr>
      <w:r>
        <w:t>D.</w:t>
      </w:r>
      <w:r>
        <w:tab/>
        <w:t xml:space="preserve">Additional Lottery Prizes may be awarded as authorized by the Director </w:t>
      </w:r>
      <w:proofErr w:type="gramStart"/>
      <w:r>
        <w:t>from</w:t>
      </w:r>
      <w:proofErr w:type="gramEnd"/>
      <w:r>
        <w:t xml:space="preserve"> the Indirect Prize Category Contribution.</w:t>
      </w:r>
    </w:p>
    <w:p w14:paraId="0B7BF46B" w14:textId="77777777" w:rsidR="008703BF" w:rsidRDefault="000A6B66" w:rsidP="000A6B66">
      <w:pPr>
        <w:pStyle w:val="par1"/>
      </w:pPr>
      <w:r>
        <w:t>E.</w:t>
      </w:r>
      <w:r>
        <w:tab/>
        <w:t>The holder of a winning Ticket may win only one Prize per Play in connection with the winning numbers drawn and shall be entitled only to the highest Prize Category won by those numbers.</w:t>
      </w:r>
    </w:p>
    <w:p w14:paraId="2D5C636C" w14:textId="77777777" w:rsidR="008703BF" w:rsidRDefault="000A6B66" w:rsidP="002D09E0">
      <w:pPr>
        <w:pStyle w:val="Heading3"/>
      </w:pPr>
      <w:r>
        <w:t>10.D.6</w:t>
      </w:r>
      <w:r w:rsidR="00BE7E63">
        <w:tab/>
      </w:r>
      <w:r>
        <w:t>CASH 5 Drawings</w:t>
      </w:r>
    </w:p>
    <w:p w14:paraId="4C5EE2B3" w14:textId="77777777" w:rsidR="000A6B66" w:rsidRDefault="000A6B66" w:rsidP="000A6B66">
      <w:pPr>
        <w:pStyle w:val="par1"/>
      </w:pPr>
      <w:r>
        <w:t>A.</w:t>
      </w:r>
      <w:r>
        <w:tab/>
        <w:t>CASH 5 Drawings shall be held once daily unless otherwise scheduled by the Director.</w:t>
      </w:r>
    </w:p>
    <w:p w14:paraId="6F2BDD44" w14:textId="77777777" w:rsidR="008703BF" w:rsidRDefault="000A6B66" w:rsidP="000A6B66">
      <w:pPr>
        <w:pStyle w:val="par1"/>
      </w:pPr>
      <w:r>
        <w:t>B.</w:t>
      </w:r>
      <w:r>
        <w:tab/>
        <w:t>Each Drawing shall determine, at random, five winning numbers in accordance with Drawing Guidelines. The winning numbers shall be used in determining all CASH 5 winners for that Drawing.</w:t>
      </w:r>
    </w:p>
    <w:p w14:paraId="00D47DA8" w14:textId="77777777" w:rsidR="008703BF" w:rsidRDefault="000A6B66" w:rsidP="002D09E0">
      <w:pPr>
        <w:pStyle w:val="Heading3"/>
      </w:pPr>
      <w:r>
        <w:t>10.D.7</w:t>
      </w:r>
      <w:r w:rsidR="00BE7E63">
        <w:tab/>
      </w:r>
      <w:r>
        <w:t>Price and Selection of “EZ MATCH</w:t>
      </w:r>
      <w:r w:rsidRPr="00057394">
        <w:rPr>
          <w:vertAlign w:val="superscript"/>
        </w:rPr>
        <w:t>TM</w:t>
      </w:r>
      <w:r>
        <w:t>” Add-on</w:t>
      </w:r>
    </w:p>
    <w:p w14:paraId="72E5448F" w14:textId="77777777" w:rsidR="008703BF" w:rsidRDefault="000A6B66" w:rsidP="000A6B66">
      <w:pPr>
        <w:pStyle w:val="par1"/>
      </w:pPr>
      <w:r>
        <w:t>A.</w:t>
      </w:r>
      <w:r>
        <w:tab/>
        <w:t>CASH 5 has a game option known as “EZ MATCH</w:t>
      </w:r>
      <w:r w:rsidRPr="00057394">
        <w:rPr>
          <w:vertAlign w:val="superscript"/>
        </w:rPr>
        <w:t>TM</w:t>
      </w:r>
      <w:r>
        <w:t xml:space="preserve"> which allows Players the option to pay an additional one dollar ($1) for a chance to win an instant Prize. This game option is authorized to be conducted at the discretion of the Director. If a conflict arises between Rule 10.D and this Rule 10.E, Rule 10.E shall apply.</w:t>
      </w:r>
    </w:p>
    <w:p w14:paraId="60841A6F" w14:textId="77777777" w:rsidR="008703BF" w:rsidRDefault="000A6B66" w:rsidP="000A6B66">
      <w:pPr>
        <w:pStyle w:val="par1"/>
      </w:pPr>
      <w:r>
        <w:t>B.</w:t>
      </w:r>
      <w:r>
        <w:tab/>
        <w:t>The price of each “EZ MATCH</w:t>
      </w:r>
      <w:r w:rsidRPr="00057394">
        <w:rPr>
          <w:vertAlign w:val="superscript"/>
        </w:rPr>
        <w:t>TM</w:t>
      </w:r>
      <w:r>
        <w:t>” play selected shall be $1.00.</w:t>
      </w:r>
    </w:p>
    <w:p w14:paraId="46F6FCB3" w14:textId="77777777" w:rsidR="008703BF" w:rsidRDefault="000A6B66" w:rsidP="000A6B66">
      <w:pPr>
        <w:pStyle w:val="par1"/>
      </w:pPr>
      <w:r>
        <w:t>C.</w:t>
      </w:r>
      <w:r>
        <w:tab/>
        <w:t>A Player may Purchase up to ten (10) “CASH 5” plays with ten (10) “EZ MATCH</w:t>
      </w:r>
      <w:r w:rsidRPr="002846BE">
        <w:rPr>
          <w:vertAlign w:val="superscript"/>
        </w:rPr>
        <w:t>TM</w:t>
      </w:r>
      <w:r>
        <w:t>” plays for a single draw as follows:</w:t>
      </w:r>
    </w:p>
    <w:p w14:paraId="0C4939D8" w14:textId="77777777" w:rsidR="000A6B66" w:rsidRDefault="000A6B66" w:rsidP="000A6B66">
      <w:pPr>
        <w:pStyle w:val="par1"/>
      </w:pPr>
    </w:p>
    <w:tbl>
      <w:tblPr>
        <w:tblW w:w="9540" w:type="dxa"/>
        <w:tblInd w:w="-5" w:type="dxa"/>
        <w:tblCellMar>
          <w:top w:w="47" w:type="dxa"/>
          <w:left w:w="106" w:type="dxa"/>
          <w:right w:w="115" w:type="dxa"/>
        </w:tblCellMar>
        <w:tblLook w:val="04A0" w:firstRow="1" w:lastRow="0" w:firstColumn="1" w:lastColumn="0" w:noHBand="0" w:noVBand="1"/>
      </w:tblPr>
      <w:tblGrid>
        <w:gridCol w:w="1260"/>
        <w:gridCol w:w="1530"/>
        <w:gridCol w:w="1170"/>
        <w:gridCol w:w="1710"/>
        <w:gridCol w:w="1440"/>
        <w:gridCol w:w="2430"/>
      </w:tblGrid>
      <w:tr w:rsidR="00141A64" w:rsidRPr="00141A64" w14:paraId="4E8BD05B" w14:textId="77777777" w:rsidTr="00C7412F">
        <w:trPr>
          <w:trHeight w:val="576"/>
          <w:tblHeader/>
        </w:trPr>
        <w:tc>
          <w:tcPr>
            <w:tcW w:w="1260" w:type="dxa"/>
            <w:tcBorders>
              <w:top w:val="single" w:sz="4" w:space="0" w:color="000000"/>
              <w:left w:val="single" w:sz="4" w:space="0" w:color="000000"/>
              <w:bottom w:val="single" w:sz="4" w:space="0" w:color="000000"/>
              <w:right w:val="single" w:sz="4" w:space="0" w:color="000000"/>
            </w:tcBorders>
            <w:vAlign w:val="center"/>
          </w:tcPr>
          <w:p w14:paraId="703CCCA3" w14:textId="77777777" w:rsidR="00141A64" w:rsidRPr="00141A64" w:rsidRDefault="00141A64" w:rsidP="00C7412F">
            <w:pPr>
              <w:spacing w:line="259" w:lineRule="auto"/>
              <w:jc w:val="center"/>
              <w:rPr>
                <w:rFonts w:cs="Arial"/>
                <w:b/>
                <w:szCs w:val="24"/>
              </w:rPr>
            </w:pPr>
            <w:r w:rsidRPr="00141A64">
              <w:rPr>
                <w:rFonts w:cs="Arial"/>
                <w:b/>
                <w:szCs w:val="24"/>
              </w:rPr>
              <w:t>Number of “CASH 5” plays</w:t>
            </w:r>
          </w:p>
        </w:tc>
        <w:tc>
          <w:tcPr>
            <w:tcW w:w="1530" w:type="dxa"/>
            <w:tcBorders>
              <w:top w:val="single" w:sz="4" w:space="0" w:color="000000"/>
              <w:left w:val="single" w:sz="4" w:space="0" w:color="000000"/>
              <w:bottom w:val="single" w:sz="4" w:space="0" w:color="000000"/>
              <w:right w:val="single" w:sz="4" w:space="0" w:color="000000"/>
            </w:tcBorders>
            <w:vAlign w:val="center"/>
          </w:tcPr>
          <w:p w14:paraId="678379C1" w14:textId="77777777" w:rsidR="00141A64" w:rsidRPr="00141A64" w:rsidRDefault="00141A64" w:rsidP="00C7412F">
            <w:pPr>
              <w:spacing w:line="259" w:lineRule="auto"/>
              <w:jc w:val="center"/>
              <w:rPr>
                <w:rFonts w:cs="Arial"/>
                <w:b/>
                <w:szCs w:val="24"/>
              </w:rPr>
            </w:pPr>
            <w:r w:rsidRPr="00141A64">
              <w:rPr>
                <w:rFonts w:cs="Arial"/>
                <w:b/>
                <w:szCs w:val="24"/>
              </w:rPr>
              <w:t>Number of “CASH 5” boards</w:t>
            </w:r>
          </w:p>
        </w:tc>
        <w:tc>
          <w:tcPr>
            <w:tcW w:w="1170" w:type="dxa"/>
            <w:tcBorders>
              <w:top w:val="single" w:sz="4" w:space="0" w:color="000000"/>
              <w:left w:val="single" w:sz="4" w:space="0" w:color="000000"/>
              <w:bottom w:val="single" w:sz="4" w:space="0" w:color="000000"/>
              <w:right w:val="single" w:sz="4" w:space="0" w:color="000000"/>
            </w:tcBorders>
            <w:vAlign w:val="center"/>
          </w:tcPr>
          <w:p w14:paraId="39E2DAB9" w14:textId="77777777" w:rsidR="00141A64" w:rsidRPr="00141A64" w:rsidRDefault="00141A64" w:rsidP="00C7412F">
            <w:pPr>
              <w:spacing w:line="259" w:lineRule="auto"/>
              <w:jc w:val="center"/>
              <w:rPr>
                <w:rFonts w:cs="Arial"/>
                <w:b/>
                <w:szCs w:val="24"/>
              </w:rPr>
            </w:pPr>
            <w:r w:rsidRPr="00141A64">
              <w:rPr>
                <w:rFonts w:cs="Arial"/>
                <w:b/>
                <w:szCs w:val="24"/>
              </w:rPr>
              <w:t>Cost of “CASH 5” boards</w:t>
            </w:r>
          </w:p>
        </w:tc>
        <w:tc>
          <w:tcPr>
            <w:tcW w:w="1710" w:type="dxa"/>
            <w:tcBorders>
              <w:top w:val="single" w:sz="4" w:space="0" w:color="000000"/>
              <w:left w:val="single" w:sz="4" w:space="0" w:color="000000"/>
              <w:bottom w:val="single" w:sz="4" w:space="0" w:color="000000"/>
              <w:right w:val="single" w:sz="4" w:space="0" w:color="000000"/>
            </w:tcBorders>
            <w:vAlign w:val="center"/>
          </w:tcPr>
          <w:p w14:paraId="4EEDBD7A" w14:textId="77777777" w:rsidR="00141A64" w:rsidRPr="00141A64" w:rsidRDefault="00141A64" w:rsidP="00C7412F">
            <w:pPr>
              <w:spacing w:line="259" w:lineRule="auto"/>
              <w:jc w:val="center"/>
              <w:rPr>
                <w:rFonts w:cs="Arial"/>
                <w:b/>
                <w:szCs w:val="24"/>
              </w:rPr>
            </w:pPr>
            <w:r w:rsidRPr="00141A64">
              <w:rPr>
                <w:rFonts w:cs="Arial"/>
                <w:b/>
                <w:szCs w:val="24"/>
              </w:rPr>
              <w:t>Number of “EZ MATCH</w:t>
            </w:r>
            <w:r w:rsidRPr="00141A64">
              <w:rPr>
                <w:rFonts w:cs="Arial"/>
                <w:b/>
                <w:szCs w:val="24"/>
                <w:vertAlign w:val="superscript"/>
              </w:rPr>
              <w:t>TM</w:t>
            </w:r>
            <w:r w:rsidRPr="00141A64">
              <w:rPr>
                <w:rFonts w:cs="Arial"/>
                <w:b/>
                <w:szCs w:val="24"/>
              </w:rPr>
              <w:t>” boards</w:t>
            </w:r>
          </w:p>
        </w:tc>
        <w:tc>
          <w:tcPr>
            <w:tcW w:w="1440" w:type="dxa"/>
            <w:tcBorders>
              <w:top w:val="single" w:sz="4" w:space="0" w:color="000000"/>
              <w:left w:val="single" w:sz="4" w:space="0" w:color="000000"/>
              <w:bottom w:val="single" w:sz="4" w:space="0" w:color="000000"/>
              <w:right w:val="single" w:sz="4" w:space="0" w:color="000000"/>
            </w:tcBorders>
            <w:vAlign w:val="center"/>
          </w:tcPr>
          <w:p w14:paraId="118ADC19" w14:textId="77777777" w:rsidR="00141A64" w:rsidRPr="00141A64" w:rsidRDefault="00141A64" w:rsidP="00C7412F">
            <w:pPr>
              <w:spacing w:line="259" w:lineRule="auto"/>
              <w:jc w:val="center"/>
              <w:rPr>
                <w:rFonts w:cs="Arial"/>
                <w:b/>
                <w:szCs w:val="24"/>
              </w:rPr>
            </w:pPr>
            <w:r w:rsidRPr="00141A64">
              <w:rPr>
                <w:rFonts w:cs="Arial"/>
                <w:b/>
                <w:szCs w:val="24"/>
              </w:rPr>
              <w:t>Cost of “EZ MATCH</w:t>
            </w:r>
            <w:r w:rsidRPr="00141A64">
              <w:rPr>
                <w:rFonts w:cs="Arial"/>
                <w:b/>
                <w:szCs w:val="24"/>
                <w:vertAlign w:val="superscript"/>
              </w:rPr>
              <w:t>TM</w:t>
            </w:r>
            <w:r w:rsidRPr="00141A64">
              <w:rPr>
                <w:rFonts w:cs="Arial"/>
                <w:b/>
                <w:szCs w:val="24"/>
              </w:rPr>
              <w:t>” boards</w:t>
            </w:r>
          </w:p>
        </w:tc>
        <w:tc>
          <w:tcPr>
            <w:tcW w:w="2430" w:type="dxa"/>
            <w:tcBorders>
              <w:top w:val="single" w:sz="4" w:space="0" w:color="000000"/>
              <w:left w:val="single" w:sz="4" w:space="0" w:color="000000"/>
              <w:bottom w:val="single" w:sz="4" w:space="0" w:color="000000"/>
              <w:right w:val="single" w:sz="4" w:space="0" w:color="000000"/>
            </w:tcBorders>
          </w:tcPr>
          <w:p w14:paraId="172A5857" w14:textId="77777777" w:rsidR="00141A64" w:rsidRPr="00141A64" w:rsidRDefault="00141A64" w:rsidP="00C7412F">
            <w:pPr>
              <w:spacing w:line="259" w:lineRule="auto"/>
              <w:jc w:val="center"/>
              <w:rPr>
                <w:rFonts w:cs="Arial"/>
                <w:b/>
                <w:szCs w:val="24"/>
              </w:rPr>
            </w:pPr>
            <w:r w:rsidRPr="00141A64">
              <w:rPr>
                <w:rFonts w:cs="Arial"/>
                <w:b/>
                <w:szCs w:val="24"/>
              </w:rPr>
              <w:t>Total cost “CASH 5” boards with “EZ MATCH</w:t>
            </w:r>
            <w:r w:rsidRPr="00141A64">
              <w:rPr>
                <w:rFonts w:cs="Arial"/>
                <w:b/>
                <w:szCs w:val="24"/>
                <w:vertAlign w:val="superscript"/>
              </w:rPr>
              <w:t>TM</w:t>
            </w:r>
            <w:r w:rsidRPr="00141A64">
              <w:rPr>
                <w:rFonts w:cs="Arial"/>
                <w:b/>
                <w:szCs w:val="24"/>
              </w:rPr>
              <w:t>”</w:t>
            </w:r>
          </w:p>
        </w:tc>
      </w:tr>
      <w:tr w:rsidR="00141A64" w:rsidRPr="00141A64" w14:paraId="7857CD07" w14:textId="77777777" w:rsidTr="00C7412F">
        <w:trPr>
          <w:trHeight w:val="240"/>
        </w:trPr>
        <w:tc>
          <w:tcPr>
            <w:tcW w:w="1260" w:type="dxa"/>
            <w:tcBorders>
              <w:top w:val="single" w:sz="4" w:space="0" w:color="000000"/>
              <w:left w:val="single" w:sz="4" w:space="0" w:color="000000"/>
              <w:bottom w:val="single" w:sz="4" w:space="0" w:color="000000"/>
              <w:right w:val="single" w:sz="4" w:space="0" w:color="000000"/>
            </w:tcBorders>
            <w:vAlign w:val="center"/>
          </w:tcPr>
          <w:p w14:paraId="64C50939" w14:textId="77777777" w:rsidR="00141A64" w:rsidRPr="00141A64" w:rsidRDefault="00141A64" w:rsidP="00C7412F">
            <w:pPr>
              <w:spacing w:before="60"/>
              <w:rPr>
                <w:rFonts w:cs="Arial"/>
                <w:szCs w:val="24"/>
              </w:rPr>
            </w:pPr>
            <w:r w:rsidRPr="00141A64">
              <w:rPr>
                <w:rFonts w:cs="Arial"/>
                <w:szCs w:val="24"/>
              </w:rPr>
              <w:t>1</w:t>
            </w:r>
          </w:p>
        </w:tc>
        <w:tc>
          <w:tcPr>
            <w:tcW w:w="1530" w:type="dxa"/>
            <w:tcBorders>
              <w:top w:val="single" w:sz="4" w:space="0" w:color="000000"/>
              <w:left w:val="single" w:sz="4" w:space="0" w:color="000000"/>
              <w:bottom w:val="single" w:sz="4" w:space="0" w:color="000000"/>
              <w:right w:val="single" w:sz="4" w:space="0" w:color="000000"/>
            </w:tcBorders>
            <w:vAlign w:val="center"/>
          </w:tcPr>
          <w:p w14:paraId="75FFCB8F" w14:textId="77777777" w:rsidR="00141A64" w:rsidRPr="00141A64" w:rsidRDefault="00141A64" w:rsidP="00C7412F">
            <w:pPr>
              <w:spacing w:before="60"/>
              <w:rPr>
                <w:rFonts w:cs="Arial"/>
                <w:szCs w:val="24"/>
              </w:rPr>
            </w:pPr>
            <w:r w:rsidRPr="00141A64">
              <w:rPr>
                <w:rFonts w:cs="Arial"/>
                <w:szCs w:val="24"/>
              </w:rPr>
              <w:t>One Board</w:t>
            </w:r>
          </w:p>
        </w:tc>
        <w:tc>
          <w:tcPr>
            <w:tcW w:w="1170" w:type="dxa"/>
            <w:tcBorders>
              <w:top w:val="single" w:sz="4" w:space="0" w:color="000000"/>
              <w:left w:val="single" w:sz="4" w:space="0" w:color="000000"/>
              <w:bottom w:val="single" w:sz="4" w:space="0" w:color="000000"/>
              <w:right w:val="single" w:sz="4" w:space="0" w:color="000000"/>
            </w:tcBorders>
            <w:vAlign w:val="center"/>
          </w:tcPr>
          <w:p w14:paraId="713136D1" w14:textId="77777777" w:rsidR="00141A64" w:rsidRPr="00141A64" w:rsidRDefault="00141A64" w:rsidP="00C7412F">
            <w:pPr>
              <w:spacing w:before="60"/>
              <w:rPr>
                <w:rFonts w:cs="Arial"/>
                <w:szCs w:val="24"/>
              </w:rPr>
            </w:pPr>
            <w:r w:rsidRPr="00141A64">
              <w:rPr>
                <w:rFonts w:cs="Arial"/>
                <w:szCs w:val="24"/>
              </w:rPr>
              <w:t>$1.00</w:t>
            </w:r>
          </w:p>
        </w:tc>
        <w:tc>
          <w:tcPr>
            <w:tcW w:w="1710" w:type="dxa"/>
            <w:tcBorders>
              <w:top w:val="single" w:sz="4" w:space="0" w:color="000000"/>
              <w:left w:val="single" w:sz="4" w:space="0" w:color="000000"/>
              <w:bottom w:val="single" w:sz="4" w:space="0" w:color="000000"/>
              <w:right w:val="single" w:sz="4" w:space="0" w:color="000000"/>
            </w:tcBorders>
            <w:vAlign w:val="center"/>
          </w:tcPr>
          <w:p w14:paraId="0810D229" w14:textId="77777777" w:rsidR="00141A64" w:rsidRPr="00141A64" w:rsidRDefault="00141A64" w:rsidP="00C7412F">
            <w:pPr>
              <w:spacing w:before="60"/>
              <w:rPr>
                <w:rFonts w:cs="Arial"/>
                <w:szCs w:val="24"/>
              </w:rPr>
            </w:pPr>
            <w:r w:rsidRPr="00141A64">
              <w:rPr>
                <w:rFonts w:cs="Arial"/>
                <w:szCs w:val="24"/>
              </w:rPr>
              <w:t>One Board</w:t>
            </w:r>
          </w:p>
        </w:tc>
        <w:tc>
          <w:tcPr>
            <w:tcW w:w="1440" w:type="dxa"/>
            <w:tcBorders>
              <w:top w:val="single" w:sz="4" w:space="0" w:color="000000"/>
              <w:left w:val="single" w:sz="4" w:space="0" w:color="000000"/>
              <w:bottom w:val="single" w:sz="4" w:space="0" w:color="000000"/>
              <w:right w:val="single" w:sz="4" w:space="0" w:color="000000"/>
            </w:tcBorders>
            <w:vAlign w:val="center"/>
          </w:tcPr>
          <w:p w14:paraId="085B2778" w14:textId="77777777" w:rsidR="00141A64" w:rsidRPr="00141A64" w:rsidRDefault="00141A64" w:rsidP="00C7412F">
            <w:pPr>
              <w:spacing w:before="60"/>
              <w:rPr>
                <w:rFonts w:cs="Arial"/>
                <w:szCs w:val="24"/>
              </w:rPr>
            </w:pPr>
            <w:r w:rsidRPr="00141A64">
              <w:rPr>
                <w:rFonts w:cs="Arial"/>
                <w:szCs w:val="24"/>
              </w:rPr>
              <w:t>$1.00</w:t>
            </w:r>
          </w:p>
        </w:tc>
        <w:tc>
          <w:tcPr>
            <w:tcW w:w="2430" w:type="dxa"/>
            <w:tcBorders>
              <w:top w:val="single" w:sz="4" w:space="0" w:color="000000"/>
              <w:left w:val="single" w:sz="4" w:space="0" w:color="000000"/>
              <w:bottom w:val="single" w:sz="4" w:space="0" w:color="000000"/>
              <w:right w:val="single" w:sz="4" w:space="0" w:color="000000"/>
            </w:tcBorders>
            <w:vAlign w:val="center"/>
          </w:tcPr>
          <w:p w14:paraId="2C05DF64" w14:textId="77777777" w:rsidR="00141A64" w:rsidRPr="00141A64" w:rsidRDefault="00141A64" w:rsidP="00C7412F">
            <w:pPr>
              <w:spacing w:before="60"/>
              <w:rPr>
                <w:rFonts w:cs="Arial"/>
                <w:szCs w:val="24"/>
              </w:rPr>
            </w:pPr>
            <w:r w:rsidRPr="00141A64">
              <w:rPr>
                <w:rFonts w:cs="Arial"/>
                <w:szCs w:val="24"/>
              </w:rPr>
              <w:t>$2.00</w:t>
            </w:r>
          </w:p>
        </w:tc>
      </w:tr>
      <w:tr w:rsidR="00141A64" w:rsidRPr="00141A64" w14:paraId="4DBDD577" w14:textId="77777777" w:rsidTr="00C7412F">
        <w:trPr>
          <w:trHeight w:val="240"/>
        </w:trPr>
        <w:tc>
          <w:tcPr>
            <w:tcW w:w="1260" w:type="dxa"/>
            <w:tcBorders>
              <w:top w:val="single" w:sz="4" w:space="0" w:color="000000"/>
              <w:left w:val="single" w:sz="4" w:space="0" w:color="000000"/>
              <w:bottom w:val="single" w:sz="4" w:space="0" w:color="000000"/>
              <w:right w:val="single" w:sz="4" w:space="0" w:color="000000"/>
            </w:tcBorders>
            <w:vAlign w:val="center"/>
          </w:tcPr>
          <w:p w14:paraId="5B616D3E" w14:textId="77777777" w:rsidR="00141A64" w:rsidRPr="00141A64" w:rsidRDefault="00141A64" w:rsidP="00C7412F">
            <w:pPr>
              <w:spacing w:before="60"/>
              <w:rPr>
                <w:rFonts w:cs="Arial"/>
                <w:szCs w:val="24"/>
              </w:rPr>
            </w:pPr>
            <w:r w:rsidRPr="00141A64">
              <w:rPr>
                <w:rFonts w:cs="Arial"/>
                <w:szCs w:val="24"/>
              </w:rPr>
              <w:t>2</w:t>
            </w:r>
          </w:p>
        </w:tc>
        <w:tc>
          <w:tcPr>
            <w:tcW w:w="1530" w:type="dxa"/>
            <w:tcBorders>
              <w:top w:val="single" w:sz="4" w:space="0" w:color="000000"/>
              <w:left w:val="single" w:sz="4" w:space="0" w:color="000000"/>
              <w:bottom w:val="single" w:sz="4" w:space="0" w:color="000000"/>
              <w:right w:val="single" w:sz="4" w:space="0" w:color="000000"/>
            </w:tcBorders>
            <w:vAlign w:val="center"/>
          </w:tcPr>
          <w:p w14:paraId="43A8CC59" w14:textId="77777777" w:rsidR="00141A64" w:rsidRPr="00141A64" w:rsidRDefault="00141A64" w:rsidP="00C7412F">
            <w:pPr>
              <w:spacing w:before="60"/>
              <w:rPr>
                <w:rFonts w:cs="Arial"/>
                <w:szCs w:val="24"/>
              </w:rPr>
            </w:pPr>
            <w:r w:rsidRPr="00141A64">
              <w:rPr>
                <w:rFonts w:cs="Arial"/>
                <w:szCs w:val="24"/>
              </w:rPr>
              <w:t>Two Boards</w:t>
            </w:r>
          </w:p>
        </w:tc>
        <w:tc>
          <w:tcPr>
            <w:tcW w:w="1170" w:type="dxa"/>
            <w:tcBorders>
              <w:top w:val="single" w:sz="4" w:space="0" w:color="000000"/>
              <w:left w:val="single" w:sz="4" w:space="0" w:color="000000"/>
              <w:bottom w:val="single" w:sz="4" w:space="0" w:color="000000"/>
              <w:right w:val="single" w:sz="4" w:space="0" w:color="000000"/>
            </w:tcBorders>
            <w:vAlign w:val="center"/>
          </w:tcPr>
          <w:p w14:paraId="3DB45098" w14:textId="77777777" w:rsidR="00141A64" w:rsidRPr="00141A64" w:rsidRDefault="00141A64" w:rsidP="00C7412F">
            <w:pPr>
              <w:spacing w:before="60"/>
              <w:rPr>
                <w:rFonts w:cs="Arial"/>
                <w:szCs w:val="24"/>
              </w:rPr>
            </w:pPr>
            <w:r w:rsidRPr="00141A64">
              <w:rPr>
                <w:rFonts w:cs="Arial"/>
                <w:szCs w:val="24"/>
              </w:rPr>
              <w:t>$2.00</w:t>
            </w:r>
          </w:p>
        </w:tc>
        <w:tc>
          <w:tcPr>
            <w:tcW w:w="1710" w:type="dxa"/>
            <w:tcBorders>
              <w:top w:val="single" w:sz="4" w:space="0" w:color="000000"/>
              <w:left w:val="single" w:sz="4" w:space="0" w:color="000000"/>
              <w:bottom w:val="single" w:sz="4" w:space="0" w:color="000000"/>
              <w:right w:val="single" w:sz="4" w:space="0" w:color="000000"/>
            </w:tcBorders>
            <w:vAlign w:val="center"/>
          </w:tcPr>
          <w:p w14:paraId="49849E07" w14:textId="77777777" w:rsidR="00141A64" w:rsidRPr="00141A64" w:rsidRDefault="00141A64" w:rsidP="00C7412F">
            <w:pPr>
              <w:spacing w:before="60"/>
              <w:rPr>
                <w:rFonts w:cs="Arial"/>
                <w:szCs w:val="24"/>
              </w:rPr>
            </w:pPr>
            <w:r w:rsidRPr="00141A64">
              <w:rPr>
                <w:rFonts w:cs="Arial"/>
                <w:szCs w:val="24"/>
              </w:rPr>
              <w:t>Two Boards</w:t>
            </w:r>
          </w:p>
        </w:tc>
        <w:tc>
          <w:tcPr>
            <w:tcW w:w="1440" w:type="dxa"/>
            <w:tcBorders>
              <w:top w:val="single" w:sz="4" w:space="0" w:color="000000"/>
              <w:left w:val="single" w:sz="4" w:space="0" w:color="000000"/>
              <w:bottom w:val="single" w:sz="4" w:space="0" w:color="000000"/>
              <w:right w:val="single" w:sz="4" w:space="0" w:color="000000"/>
            </w:tcBorders>
            <w:vAlign w:val="center"/>
          </w:tcPr>
          <w:p w14:paraId="7FAF3EF7" w14:textId="77777777" w:rsidR="00141A64" w:rsidRPr="00141A64" w:rsidRDefault="00141A64" w:rsidP="00C7412F">
            <w:pPr>
              <w:spacing w:before="60"/>
              <w:rPr>
                <w:rFonts w:cs="Arial"/>
                <w:szCs w:val="24"/>
              </w:rPr>
            </w:pPr>
            <w:r w:rsidRPr="00141A64">
              <w:rPr>
                <w:rFonts w:cs="Arial"/>
                <w:szCs w:val="24"/>
              </w:rPr>
              <w:t>$2.00</w:t>
            </w:r>
          </w:p>
        </w:tc>
        <w:tc>
          <w:tcPr>
            <w:tcW w:w="2430" w:type="dxa"/>
            <w:tcBorders>
              <w:top w:val="single" w:sz="4" w:space="0" w:color="000000"/>
              <w:left w:val="single" w:sz="4" w:space="0" w:color="000000"/>
              <w:bottom w:val="single" w:sz="4" w:space="0" w:color="000000"/>
              <w:right w:val="single" w:sz="4" w:space="0" w:color="000000"/>
            </w:tcBorders>
            <w:vAlign w:val="center"/>
          </w:tcPr>
          <w:p w14:paraId="010F946D" w14:textId="77777777" w:rsidR="00141A64" w:rsidRPr="00141A64" w:rsidRDefault="00141A64" w:rsidP="00C7412F">
            <w:pPr>
              <w:spacing w:before="60"/>
              <w:rPr>
                <w:rFonts w:cs="Arial"/>
                <w:szCs w:val="24"/>
              </w:rPr>
            </w:pPr>
            <w:r w:rsidRPr="00141A64">
              <w:rPr>
                <w:rFonts w:cs="Arial"/>
                <w:szCs w:val="24"/>
              </w:rPr>
              <w:t>$4.00</w:t>
            </w:r>
          </w:p>
        </w:tc>
      </w:tr>
      <w:tr w:rsidR="00141A64" w:rsidRPr="00141A64" w14:paraId="0C01C48F" w14:textId="77777777" w:rsidTr="00C7412F">
        <w:trPr>
          <w:trHeight w:val="240"/>
        </w:trPr>
        <w:tc>
          <w:tcPr>
            <w:tcW w:w="1260" w:type="dxa"/>
            <w:tcBorders>
              <w:top w:val="single" w:sz="4" w:space="0" w:color="000000"/>
              <w:left w:val="single" w:sz="4" w:space="0" w:color="000000"/>
              <w:bottom w:val="single" w:sz="4" w:space="0" w:color="000000"/>
              <w:right w:val="single" w:sz="4" w:space="0" w:color="000000"/>
            </w:tcBorders>
            <w:vAlign w:val="center"/>
          </w:tcPr>
          <w:p w14:paraId="06B31518" w14:textId="77777777" w:rsidR="00141A64" w:rsidRPr="00C7412F" w:rsidRDefault="00141A64" w:rsidP="00C7412F">
            <w:pPr>
              <w:spacing w:before="60"/>
              <w:rPr>
                <w:rFonts w:cs="Arial"/>
                <w:szCs w:val="24"/>
              </w:rPr>
            </w:pPr>
            <w:r w:rsidRPr="00141A64">
              <w:rPr>
                <w:rFonts w:cs="Arial"/>
                <w:szCs w:val="24"/>
              </w:rPr>
              <w:t>3</w:t>
            </w:r>
          </w:p>
          <w:p w14:paraId="1F3CF703" w14:textId="77777777" w:rsidR="00FB1000" w:rsidRPr="00141A64" w:rsidRDefault="00FB1000" w:rsidP="00C7412F">
            <w:pPr>
              <w:spacing w:before="60"/>
              <w:rPr>
                <w:rFonts w:cs="Arial"/>
                <w:szCs w:val="24"/>
              </w:rPr>
            </w:pPr>
          </w:p>
        </w:tc>
        <w:tc>
          <w:tcPr>
            <w:tcW w:w="1530" w:type="dxa"/>
            <w:tcBorders>
              <w:top w:val="single" w:sz="4" w:space="0" w:color="000000"/>
              <w:left w:val="single" w:sz="4" w:space="0" w:color="000000"/>
              <w:bottom w:val="single" w:sz="4" w:space="0" w:color="000000"/>
              <w:right w:val="single" w:sz="4" w:space="0" w:color="000000"/>
            </w:tcBorders>
            <w:vAlign w:val="center"/>
          </w:tcPr>
          <w:p w14:paraId="00DCF7E6" w14:textId="77777777" w:rsidR="00141A64" w:rsidRPr="00C7412F" w:rsidRDefault="00141A64" w:rsidP="00C7412F">
            <w:pPr>
              <w:spacing w:before="60"/>
              <w:rPr>
                <w:rFonts w:cs="Arial"/>
                <w:szCs w:val="24"/>
              </w:rPr>
            </w:pPr>
            <w:r w:rsidRPr="00141A64">
              <w:rPr>
                <w:rFonts w:cs="Arial"/>
                <w:szCs w:val="24"/>
              </w:rPr>
              <w:t>Three Boards</w:t>
            </w:r>
          </w:p>
          <w:p w14:paraId="381EE2CF" w14:textId="77777777" w:rsidR="00FB1000" w:rsidRPr="00141A64" w:rsidRDefault="00FB1000" w:rsidP="00C7412F">
            <w:pPr>
              <w:spacing w:before="60"/>
              <w:rPr>
                <w:rFonts w:cs="Arial"/>
                <w:szCs w:val="24"/>
              </w:rPr>
            </w:pPr>
          </w:p>
        </w:tc>
        <w:tc>
          <w:tcPr>
            <w:tcW w:w="1170" w:type="dxa"/>
            <w:tcBorders>
              <w:top w:val="single" w:sz="4" w:space="0" w:color="000000"/>
              <w:left w:val="single" w:sz="4" w:space="0" w:color="000000"/>
              <w:bottom w:val="single" w:sz="4" w:space="0" w:color="000000"/>
              <w:right w:val="single" w:sz="4" w:space="0" w:color="000000"/>
            </w:tcBorders>
            <w:vAlign w:val="center"/>
          </w:tcPr>
          <w:p w14:paraId="13EFF825" w14:textId="77777777" w:rsidR="00141A64" w:rsidRPr="00C7412F" w:rsidRDefault="00141A64" w:rsidP="00C7412F">
            <w:pPr>
              <w:spacing w:before="60"/>
              <w:rPr>
                <w:rFonts w:cs="Arial"/>
                <w:szCs w:val="24"/>
              </w:rPr>
            </w:pPr>
            <w:r w:rsidRPr="00141A64">
              <w:rPr>
                <w:rFonts w:cs="Arial"/>
                <w:szCs w:val="24"/>
              </w:rPr>
              <w:t>$3.00</w:t>
            </w:r>
          </w:p>
          <w:p w14:paraId="780F5351" w14:textId="77777777" w:rsidR="00FB1000" w:rsidRPr="00141A64" w:rsidRDefault="00FB1000" w:rsidP="00C7412F">
            <w:pPr>
              <w:spacing w:before="60"/>
              <w:rPr>
                <w:rFonts w:cs="Arial"/>
                <w:szCs w:val="24"/>
              </w:rPr>
            </w:pPr>
          </w:p>
        </w:tc>
        <w:tc>
          <w:tcPr>
            <w:tcW w:w="1710" w:type="dxa"/>
            <w:tcBorders>
              <w:top w:val="single" w:sz="4" w:space="0" w:color="000000"/>
              <w:left w:val="single" w:sz="4" w:space="0" w:color="000000"/>
              <w:bottom w:val="single" w:sz="4" w:space="0" w:color="000000"/>
              <w:right w:val="single" w:sz="4" w:space="0" w:color="000000"/>
            </w:tcBorders>
            <w:vAlign w:val="center"/>
          </w:tcPr>
          <w:p w14:paraId="7EFC4D3F" w14:textId="77777777" w:rsidR="00141A64" w:rsidRPr="00C7412F" w:rsidRDefault="00141A64" w:rsidP="00C7412F">
            <w:pPr>
              <w:spacing w:before="60"/>
              <w:rPr>
                <w:rFonts w:cs="Arial"/>
                <w:szCs w:val="24"/>
              </w:rPr>
            </w:pPr>
            <w:r w:rsidRPr="00141A64">
              <w:rPr>
                <w:rFonts w:cs="Arial"/>
                <w:szCs w:val="24"/>
              </w:rPr>
              <w:t>Three Boards</w:t>
            </w:r>
          </w:p>
          <w:p w14:paraId="302C6FC9" w14:textId="77777777" w:rsidR="00FB1000" w:rsidRPr="00141A64" w:rsidRDefault="00FB1000" w:rsidP="00C7412F">
            <w:pPr>
              <w:spacing w:before="60"/>
              <w:rPr>
                <w:rFonts w:cs="Arial"/>
                <w:szCs w:val="24"/>
              </w:rPr>
            </w:pPr>
          </w:p>
        </w:tc>
        <w:tc>
          <w:tcPr>
            <w:tcW w:w="1440" w:type="dxa"/>
            <w:tcBorders>
              <w:top w:val="single" w:sz="4" w:space="0" w:color="000000"/>
              <w:left w:val="single" w:sz="4" w:space="0" w:color="000000"/>
              <w:bottom w:val="single" w:sz="4" w:space="0" w:color="000000"/>
              <w:right w:val="single" w:sz="4" w:space="0" w:color="000000"/>
            </w:tcBorders>
            <w:vAlign w:val="center"/>
          </w:tcPr>
          <w:p w14:paraId="33C93C46" w14:textId="77777777" w:rsidR="00141A64" w:rsidRPr="00C7412F" w:rsidRDefault="00141A64" w:rsidP="00C7412F">
            <w:pPr>
              <w:spacing w:before="60"/>
              <w:rPr>
                <w:rFonts w:cs="Arial"/>
                <w:szCs w:val="24"/>
              </w:rPr>
            </w:pPr>
            <w:r w:rsidRPr="00141A64">
              <w:rPr>
                <w:rFonts w:cs="Arial"/>
                <w:szCs w:val="24"/>
              </w:rPr>
              <w:t>$3.00</w:t>
            </w:r>
          </w:p>
          <w:p w14:paraId="4A1A237E" w14:textId="77777777" w:rsidR="00FB1000" w:rsidRPr="00141A64" w:rsidRDefault="00FB1000" w:rsidP="00C7412F">
            <w:pPr>
              <w:spacing w:before="60"/>
              <w:rPr>
                <w:rFonts w:cs="Arial"/>
                <w:szCs w:val="24"/>
              </w:rPr>
            </w:pPr>
          </w:p>
        </w:tc>
        <w:tc>
          <w:tcPr>
            <w:tcW w:w="2430" w:type="dxa"/>
            <w:tcBorders>
              <w:top w:val="single" w:sz="4" w:space="0" w:color="000000"/>
              <w:left w:val="single" w:sz="4" w:space="0" w:color="000000"/>
              <w:bottom w:val="single" w:sz="4" w:space="0" w:color="000000"/>
              <w:right w:val="single" w:sz="4" w:space="0" w:color="000000"/>
            </w:tcBorders>
            <w:vAlign w:val="center"/>
          </w:tcPr>
          <w:p w14:paraId="67D07F59" w14:textId="77777777" w:rsidR="00141A64" w:rsidRPr="00C7412F" w:rsidRDefault="00141A64" w:rsidP="00C7412F">
            <w:pPr>
              <w:spacing w:before="60"/>
              <w:rPr>
                <w:rFonts w:cs="Arial"/>
                <w:szCs w:val="24"/>
              </w:rPr>
            </w:pPr>
            <w:r w:rsidRPr="00141A64">
              <w:rPr>
                <w:rFonts w:cs="Arial"/>
                <w:szCs w:val="24"/>
              </w:rPr>
              <w:t>$6.00</w:t>
            </w:r>
          </w:p>
          <w:p w14:paraId="44B26CB9" w14:textId="77777777" w:rsidR="00FB1000" w:rsidRPr="00141A64" w:rsidRDefault="00FB1000" w:rsidP="00C7412F">
            <w:pPr>
              <w:spacing w:before="60"/>
              <w:rPr>
                <w:rFonts w:cs="Arial"/>
                <w:szCs w:val="24"/>
              </w:rPr>
            </w:pPr>
          </w:p>
        </w:tc>
      </w:tr>
      <w:tr w:rsidR="00141A64" w:rsidRPr="00141A64" w14:paraId="327D9594" w14:textId="77777777" w:rsidTr="00C7412F">
        <w:trPr>
          <w:trHeight w:val="240"/>
        </w:trPr>
        <w:tc>
          <w:tcPr>
            <w:tcW w:w="1260" w:type="dxa"/>
            <w:tcBorders>
              <w:top w:val="single" w:sz="4" w:space="0" w:color="000000"/>
              <w:left w:val="single" w:sz="4" w:space="0" w:color="000000"/>
              <w:bottom w:val="single" w:sz="4" w:space="0" w:color="000000"/>
              <w:right w:val="single" w:sz="4" w:space="0" w:color="000000"/>
            </w:tcBorders>
            <w:vAlign w:val="center"/>
          </w:tcPr>
          <w:p w14:paraId="3ADE6323" w14:textId="77777777" w:rsidR="00141A64" w:rsidRPr="00141A64" w:rsidRDefault="00141A64" w:rsidP="00C7412F">
            <w:pPr>
              <w:spacing w:before="60"/>
              <w:rPr>
                <w:rFonts w:cs="Arial"/>
                <w:szCs w:val="24"/>
              </w:rPr>
            </w:pPr>
            <w:r w:rsidRPr="00141A64">
              <w:rPr>
                <w:rFonts w:cs="Arial"/>
                <w:szCs w:val="24"/>
              </w:rPr>
              <w:lastRenderedPageBreak/>
              <w:t>4</w:t>
            </w:r>
          </w:p>
        </w:tc>
        <w:tc>
          <w:tcPr>
            <w:tcW w:w="1530" w:type="dxa"/>
            <w:tcBorders>
              <w:top w:val="single" w:sz="4" w:space="0" w:color="000000"/>
              <w:left w:val="single" w:sz="4" w:space="0" w:color="000000"/>
              <w:bottom w:val="single" w:sz="4" w:space="0" w:color="000000"/>
              <w:right w:val="single" w:sz="4" w:space="0" w:color="000000"/>
            </w:tcBorders>
            <w:vAlign w:val="center"/>
          </w:tcPr>
          <w:p w14:paraId="008E109B" w14:textId="77777777" w:rsidR="00141A64" w:rsidRPr="00141A64" w:rsidRDefault="00141A64" w:rsidP="00C7412F">
            <w:pPr>
              <w:spacing w:before="60"/>
              <w:rPr>
                <w:rFonts w:cs="Arial"/>
                <w:szCs w:val="24"/>
              </w:rPr>
            </w:pPr>
            <w:r w:rsidRPr="00141A64">
              <w:rPr>
                <w:rFonts w:cs="Arial"/>
                <w:szCs w:val="24"/>
              </w:rPr>
              <w:t>Four Boards</w:t>
            </w:r>
          </w:p>
        </w:tc>
        <w:tc>
          <w:tcPr>
            <w:tcW w:w="1170" w:type="dxa"/>
            <w:tcBorders>
              <w:top w:val="single" w:sz="4" w:space="0" w:color="000000"/>
              <w:left w:val="single" w:sz="4" w:space="0" w:color="000000"/>
              <w:bottom w:val="single" w:sz="4" w:space="0" w:color="000000"/>
              <w:right w:val="single" w:sz="4" w:space="0" w:color="000000"/>
            </w:tcBorders>
            <w:vAlign w:val="center"/>
          </w:tcPr>
          <w:p w14:paraId="651FCA72" w14:textId="77777777" w:rsidR="00141A64" w:rsidRPr="00141A64" w:rsidRDefault="00141A64" w:rsidP="00C7412F">
            <w:pPr>
              <w:spacing w:before="60"/>
              <w:rPr>
                <w:rFonts w:cs="Arial"/>
                <w:szCs w:val="24"/>
              </w:rPr>
            </w:pPr>
            <w:r w:rsidRPr="00141A64">
              <w:rPr>
                <w:rFonts w:cs="Arial"/>
                <w:szCs w:val="24"/>
              </w:rPr>
              <w:t>$4.00</w:t>
            </w:r>
          </w:p>
        </w:tc>
        <w:tc>
          <w:tcPr>
            <w:tcW w:w="1710" w:type="dxa"/>
            <w:tcBorders>
              <w:top w:val="single" w:sz="4" w:space="0" w:color="000000"/>
              <w:left w:val="single" w:sz="4" w:space="0" w:color="000000"/>
              <w:bottom w:val="single" w:sz="4" w:space="0" w:color="000000"/>
              <w:right w:val="single" w:sz="4" w:space="0" w:color="000000"/>
            </w:tcBorders>
            <w:vAlign w:val="center"/>
          </w:tcPr>
          <w:p w14:paraId="0FA663D7" w14:textId="77777777" w:rsidR="00141A64" w:rsidRPr="00141A64" w:rsidRDefault="00141A64" w:rsidP="00C7412F">
            <w:pPr>
              <w:spacing w:before="60"/>
              <w:rPr>
                <w:rFonts w:cs="Arial"/>
                <w:szCs w:val="24"/>
              </w:rPr>
            </w:pPr>
            <w:r w:rsidRPr="00141A64">
              <w:rPr>
                <w:rFonts w:cs="Arial"/>
                <w:szCs w:val="24"/>
              </w:rPr>
              <w:t>Four Boards</w:t>
            </w:r>
          </w:p>
        </w:tc>
        <w:tc>
          <w:tcPr>
            <w:tcW w:w="1440" w:type="dxa"/>
            <w:tcBorders>
              <w:top w:val="single" w:sz="4" w:space="0" w:color="000000"/>
              <w:left w:val="single" w:sz="4" w:space="0" w:color="000000"/>
              <w:bottom w:val="single" w:sz="4" w:space="0" w:color="000000"/>
              <w:right w:val="single" w:sz="4" w:space="0" w:color="000000"/>
            </w:tcBorders>
            <w:vAlign w:val="center"/>
          </w:tcPr>
          <w:p w14:paraId="7D50E7AC" w14:textId="77777777" w:rsidR="00141A64" w:rsidRPr="00141A64" w:rsidRDefault="00141A64" w:rsidP="00C7412F">
            <w:pPr>
              <w:spacing w:before="60"/>
              <w:rPr>
                <w:rFonts w:cs="Arial"/>
                <w:szCs w:val="24"/>
              </w:rPr>
            </w:pPr>
            <w:r w:rsidRPr="00141A64">
              <w:rPr>
                <w:rFonts w:cs="Arial"/>
                <w:szCs w:val="24"/>
              </w:rPr>
              <w:t>$4.00</w:t>
            </w:r>
          </w:p>
        </w:tc>
        <w:tc>
          <w:tcPr>
            <w:tcW w:w="2430" w:type="dxa"/>
            <w:tcBorders>
              <w:top w:val="single" w:sz="4" w:space="0" w:color="000000"/>
              <w:left w:val="single" w:sz="4" w:space="0" w:color="000000"/>
              <w:bottom w:val="single" w:sz="4" w:space="0" w:color="000000"/>
              <w:right w:val="single" w:sz="4" w:space="0" w:color="000000"/>
            </w:tcBorders>
            <w:vAlign w:val="center"/>
          </w:tcPr>
          <w:p w14:paraId="23D4B702" w14:textId="77777777" w:rsidR="00141A64" w:rsidRPr="00141A64" w:rsidRDefault="00141A64" w:rsidP="00C7412F">
            <w:pPr>
              <w:spacing w:before="60"/>
              <w:rPr>
                <w:rFonts w:cs="Arial"/>
                <w:szCs w:val="24"/>
              </w:rPr>
            </w:pPr>
            <w:r w:rsidRPr="00141A64">
              <w:rPr>
                <w:rFonts w:cs="Arial"/>
                <w:szCs w:val="24"/>
              </w:rPr>
              <w:t>$8.00</w:t>
            </w:r>
          </w:p>
        </w:tc>
      </w:tr>
      <w:tr w:rsidR="00141A64" w:rsidRPr="00141A64" w14:paraId="5ACE199A" w14:textId="77777777" w:rsidTr="00C7412F">
        <w:trPr>
          <w:trHeight w:val="240"/>
        </w:trPr>
        <w:tc>
          <w:tcPr>
            <w:tcW w:w="1260" w:type="dxa"/>
            <w:tcBorders>
              <w:top w:val="single" w:sz="4" w:space="0" w:color="000000"/>
              <w:left w:val="single" w:sz="4" w:space="0" w:color="000000"/>
              <w:bottom w:val="single" w:sz="4" w:space="0" w:color="000000"/>
              <w:right w:val="single" w:sz="4" w:space="0" w:color="000000"/>
            </w:tcBorders>
            <w:vAlign w:val="center"/>
          </w:tcPr>
          <w:p w14:paraId="16E01E0B" w14:textId="77777777" w:rsidR="00141A64" w:rsidRPr="00141A64" w:rsidRDefault="00141A64" w:rsidP="00C7412F">
            <w:pPr>
              <w:spacing w:before="60"/>
              <w:rPr>
                <w:rFonts w:cs="Arial"/>
                <w:szCs w:val="24"/>
              </w:rPr>
            </w:pPr>
            <w:r w:rsidRPr="00141A64">
              <w:rPr>
                <w:rFonts w:cs="Arial"/>
                <w:szCs w:val="24"/>
              </w:rPr>
              <w:t>5</w:t>
            </w:r>
          </w:p>
        </w:tc>
        <w:tc>
          <w:tcPr>
            <w:tcW w:w="1530" w:type="dxa"/>
            <w:tcBorders>
              <w:top w:val="single" w:sz="4" w:space="0" w:color="000000"/>
              <w:left w:val="single" w:sz="4" w:space="0" w:color="000000"/>
              <w:bottom w:val="single" w:sz="4" w:space="0" w:color="000000"/>
              <w:right w:val="single" w:sz="4" w:space="0" w:color="000000"/>
            </w:tcBorders>
            <w:vAlign w:val="center"/>
          </w:tcPr>
          <w:p w14:paraId="2EED4637" w14:textId="77777777" w:rsidR="00141A64" w:rsidRPr="00141A64" w:rsidRDefault="00141A64" w:rsidP="00C7412F">
            <w:pPr>
              <w:spacing w:before="60"/>
              <w:rPr>
                <w:rFonts w:cs="Arial"/>
                <w:szCs w:val="24"/>
              </w:rPr>
            </w:pPr>
            <w:r w:rsidRPr="00141A64">
              <w:rPr>
                <w:rFonts w:cs="Arial"/>
                <w:szCs w:val="24"/>
              </w:rPr>
              <w:t>Five Boards</w:t>
            </w:r>
          </w:p>
        </w:tc>
        <w:tc>
          <w:tcPr>
            <w:tcW w:w="1170" w:type="dxa"/>
            <w:tcBorders>
              <w:top w:val="single" w:sz="4" w:space="0" w:color="000000"/>
              <w:left w:val="single" w:sz="4" w:space="0" w:color="000000"/>
              <w:bottom w:val="single" w:sz="4" w:space="0" w:color="000000"/>
              <w:right w:val="single" w:sz="4" w:space="0" w:color="000000"/>
            </w:tcBorders>
            <w:vAlign w:val="center"/>
          </w:tcPr>
          <w:p w14:paraId="5FAB8AFD" w14:textId="77777777" w:rsidR="00141A64" w:rsidRPr="00141A64" w:rsidRDefault="00141A64" w:rsidP="00C7412F">
            <w:pPr>
              <w:spacing w:before="60"/>
              <w:rPr>
                <w:rFonts w:cs="Arial"/>
                <w:szCs w:val="24"/>
              </w:rPr>
            </w:pPr>
            <w:r w:rsidRPr="00141A64">
              <w:rPr>
                <w:rFonts w:cs="Arial"/>
                <w:szCs w:val="24"/>
              </w:rPr>
              <w:t>$5.00</w:t>
            </w:r>
          </w:p>
        </w:tc>
        <w:tc>
          <w:tcPr>
            <w:tcW w:w="1710" w:type="dxa"/>
            <w:tcBorders>
              <w:top w:val="single" w:sz="4" w:space="0" w:color="000000"/>
              <w:left w:val="single" w:sz="4" w:space="0" w:color="000000"/>
              <w:bottom w:val="single" w:sz="4" w:space="0" w:color="000000"/>
              <w:right w:val="single" w:sz="4" w:space="0" w:color="000000"/>
            </w:tcBorders>
            <w:vAlign w:val="center"/>
          </w:tcPr>
          <w:p w14:paraId="52FFF209" w14:textId="77777777" w:rsidR="00141A64" w:rsidRPr="00141A64" w:rsidRDefault="00141A64" w:rsidP="00C7412F">
            <w:pPr>
              <w:spacing w:before="60"/>
              <w:rPr>
                <w:rFonts w:cs="Arial"/>
                <w:szCs w:val="24"/>
              </w:rPr>
            </w:pPr>
            <w:r w:rsidRPr="00141A64">
              <w:rPr>
                <w:rFonts w:cs="Arial"/>
                <w:szCs w:val="24"/>
              </w:rPr>
              <w:t>Five Boards</w:t>
            </w:r>
          </w:p>
        </w:tc>
        <w:tc>
          <w:tcPr>
            <w:tcW w:w="1440" w:type="dxa"/>
            <w:tcBorders>
              <w:top w:val="single" w:sz="4" w:space="0" w:color="000000"/>
              <w:left w:val="single" w:sz="4" w:space="0" w:color="000000"/>
              <w:bottom w:val="single" w:sz="4" w:space="0" w:color="000000"/>
              <w:right w:val="single" w:sz="4" w:space="0" w:color="000000"/>
            </w:tcBorders>
            <w:vAlign w:val="center"/>
          </w:tcPr>
          <w:p w14:paraId="3FF53336" w14:textId="77777777" w:rsidR="00141A64" w:rsidRPr="00141A64" w:rsidRDefault="00141A64" w:rsidP="00C7412F">
            <w:pPr>
              <w:spacing w:before="60"/>
              <w:rPr>
                <w:rFonts w:cs="Arial"/>
                <w:szCs w:val="24"/>
              </w:rPr>
            </w:pPr>
            <w:r w:rsidRPr="00141A64">
              <w:rPr>
                <w:rFonts w:cs="Arial"/>
                <w:szCs w:val="24"/>
              </w:rPr>
              <w:t>$5.00</w:t>
            </w:r>
          </w:p>
        </w:tc>
        <w:tc>
          <w:tcPr>
            <w:tcW w:w="2430" w:type="dxa"/>
            <w:tcBorders>
              <w:top w:val="single" w:sz="4" w:space="0" w:color="000000"/>
              <w:left w:val="single" w:sz="4" w:space="0" w:color="000000"/>
              <w:bottom w:val="single" w:sz="4" w:space="0" w:color="000000"/>
              <w:right w:val="single" w:sz="4" w:space="0" w:color="000000"/>
            </w:tcBorders>
            <w:vAlign w:val="center"/>
          </w:tcPr>
          <w:p w14:paraId="3CBA86B1" w14:textId="77777777" w:rsidR="00141A64" w:rsidRPr="00141A64" w:rsidRDefault="00141A64" w:rsidP="00C7412F">
            <w:pPr>
              <w:spacing w:before="60"/>
              <w:rPr>
                <w:rFonts w:cs="Arial"/>
                <w:szCs w:val="24"/>
              </w:rPr>
            </w:pPr>
            <w:r w:rsidRPr="00141A64">
              <w:rPr>
                <w:rFonts w:cs="Arial"/>
                <w:szCs w:val="24"/>
              </w:rPr>
              <w:t>$10.00</w:t>
            </w:r>
          </w:p>
        </w:tc>
      </w:tr>
      <w:tr w:rsidR="00141A64" w:rsidRPr="00141A64" w14:paraId="18DF1BCD" w14:textId="77777777" w:rsidTr="00C7412F">
        <w:trPr>
          <w:trHeight w:val="240"/>
        </w:trPr>
        <w:tc>
          <w:tcPr>
            <w:tcW w:w="1260" w:type="dxa"/>
            <w:tcBorders>
              <w:top w:val="single" w:sz="4" w:space="0" w:color="000000"/>
              <w:left w:val="single" w:sz="4" w:space="0" w:color="000000"/>
              <w:bottom w:val="single" w:sz="4" w:space="0" w:color="000000"/>
              <w:right w:val="single" w:sz="4" w:space="0" w:color="000000"/>
            </w:tcBorders>
            <w:vAlign w:val="center"/>
          </w:tcPr>
          <w:p w14:paraId="2FB918F7" w14:textId="77777777" w:rsidR="00141A64" w:rsidRPr="00141A64" w:rsidRDefault="00141A64" w:rsidP="00C7412F">
            <w:pPr>
              <w:spacing w:before="60"/>
              <w:rPr>
                <w:rFonts w:cs="Arial"/>
                <w:szCs w:val="24"/>
              </w:rPr>
            </w:pPr>
            <w:r w:rsidRPr="00141A64">
              <w:rPr>
                <w:rFonts w:cs="Arial"/>
                <w:szCs w:val="24"/>
              </w:rPr>
              <w:t>6</w:t>
            </w:r>
          </w:p>
        </w:tc>
        <w:tc>
          <w:tcPr>
            <w:tcW w:w="1530" w:type="dxa"/>
            <w:tcBorders>
              <w:top w:val="single" w:sz="4" w:space="0" w:color="000000"/>
              <w:left w:val="single" w:sz="4" w:space="0" w:color="000000"/>
              <w:bottom w:val="single" w:sz="4" w:space="0" w:color="000000"/>
              <w:right w:val="single" w:sz="4" w:space="0" w:color="000000"/>
            </w:tcBorders>
            <w:vAlign w:val="center"/>
          </w:tcPr>
          <w:p w14:paraId="6AFF8469" w14:textId="77777777" w:rsidR="00141A64" w:rsidRPr="00141A64" w:rsidRDefault="00141A64" w:rsidP="00C7412F">
            <w:pPr>
              <w:spacing w:before="60"/>
              <w:rPr>
                <w:rFonts w:cs="Arial"/>
                <w:szCs w:val="24"/>
              </w:rPr>
            </w:pPr>
            <w:r w:rsidRPr="00141A64">
              <w:rPr>
                <w:rFonts w:cs="Arial"/>
                <w:szCs w:val="24"/>
              </w:rPr>
              <w:t>Six Boards</w:t>
            </w:r>
          </w:p>
        </w:tc>
        <w:tc>
          <w:tcPr>
            <w:tcW w:w="1170" w:type="dxa"/>
            <w:tcBorders>
              <w:top w:val="single" w:sz="4" w:space="0" w:color="000000"/>
              <w:left w:val="single" w:sz="4" w:space="0" w:color="000000"/>
              <w:bottom w:val="single" w:sz="4" w:space="0" w:color="000000"/>
              <w:right w:val="single" w:sz="4" w:space="0" w:color="000000"/>
            </w:tcBorders>
            <w:vAlign w:val="center"/>
          </w:tcPr>
          <w:p w14:paraId="67879153" w14:textId="77777777" w:rsidR="00141A64" w:rsidRPr="00141A64" w:rsidRDefault="00141A64" w:rsidP="00C7412F">
            <w:pPr>
              <w:spacing w:before="60"/>
              <w:rPr>
                <w:rFonts w:cs="Arial"/>
                <w:szCs w:val="24"/>
              </w:rPr>
            </w:pPr>
            <w:r w:rsidRPr="00141A64">
              <w:rPr>
                <w:rFonts w:cs="Arial"/>
                <w:szCs w:val="24"/>
              </w:rPr>
              <w:t>$6.00</w:t>
            </w:r>
          </w:p>
        </w:tc>
        <w:tc>
          <w:tcPr>
            <w:tcW w:w="1710" w:type="dxa"/>
            <w:tcBorders>
              <w:top w:val="single" w:sz="4" w:space="0" w:color="000000"/>
              <w:left w:val="single" w:sz="4" w:space="0" w:color="000000"/>
              <w:bottom w:val="single" w:sz="4" w:space="0" w:color="000000"/>
              <w:right w:val="single" w:sz="4" w:space="0" w:color="000000"/>
            </w:tcBorders>
            <w:vAlign w:val="center"/>
          </w:tcPr>
          <w:p w14:paraId="56DF0D9E" w14:textId="77777777" w:rsidR="00141A64" w:rsidRPr="00141A64" w:rsidRDefault="00141A64" w:rsidP="00C7412F">
            <w:pPr>
              <w:spacing w:before="60"/>
              <w:rPr>
                <w:rFonts w:cs="Arial"/>
                <w:szCs w:val="24"/>
              </w:rPr>
            </w:pPr>
            <w:r w:rsidRPr="00141A64">
              <w:rPr>
                <w:rFonts w:cs="Arial"/>
                <w:szCs w:val="24"/>
              </w:rPr>
              <w:t>Six Boards</w:t>
            </w:r>
          </w:p>
        </w:tc>
        <w:tc>
          <w:tcPr>
            <w:tcW w:w="1440" w:type="dxa"/>
            <w:tcBorders>
              <w:top w:val="single" w:sz="4" w:space="0" w:color="000000"/>
              <w:left w:val="single" w:sz="4" w:space="0" w:color="000000"/>
              <w:bottom w:val="single" w:sz="4" w:space="0" w:color="000000"/>
              <w:right w:val="single" w:sz="4" w:space="0" w:color="000000"/>
            </w:tcBorders>
            <w:vAlign w:val="center"/>
          </w:tcPr>
          <w:p w14:paraId="461A58E4" w14:textId="77777777" w:rsidR="00141A64" w:rsidRPr="00141A64" w:rsidRDefault="00141A64" w:rsidP="00C7412F">
            <w:pPr>
              <w:spacing w:before="60"/>
              <w:rPr>
                <w:rFonts w:cs="Arial"/>
                <w:szCs w:val="24"/>
              </w:rPr>
            </w:pPr>
            <w:r w:rsidRPr="00141A64">
              <w:rPr>
                <w:rFonts w:cs="Arial"/>
                <w:szCs w:val="24"/>
              </w:rPr>
              <w:t>$6.00</w:t>
            </w:r>
          </w:p>
        </w:tc>
        <w:tc>
          <w:tcPr>
            <w:tcW w:w="2430" w:type="dxa"/>
            <w:tcBorders>
              <w:top w:val="single" w:sz="4" w:space="0" w:color="000000"/>
              <w:left w:val="single" w:sz="4" w:space="0" w:color="000000"/>
              <w:bottom w:val="single" w:sz="4" w:space="0" w:color="000000"/>
              <w:right w:val="single" w:sz="4" w:space="0" w:color="000000"/>
            </w:tcBorders>
            <w:vAlign w:val="center"/>
          </w:tcPr>
          <w:p w14:paraId="7BD0EB48" w14:textId="77777777" w:rsidR="00141A64" w:rsidRPr="00141A64" w:rsidRDefault="00141A64" w:rsidP="00C7412F">
            <w:pPr>
              <w:spacing w:before="60"/>
              <w:rPr>
                <w:rFonts w:cs="Arial"/>
                <w:szCs w:val="24"/>
              </w:rPr>
            </w:pPr>
            <w:r w:rsidRPr="00141A64">
              <w:rPr>
                <w:rFonts w:cs="Arial"/>
                <w:szCs w:val="24"/>
              </w:rPr>
              <w:t>$12.00</w:t>
            </w:r>
          </w:p>
        </w:tc>
      </w:tr>
      <w:tr w:rsidR="00141A64" w:rsidRPr="00141A64" w14:paraId="1016332F" w14:textId="77777777" w:rsidTr="00C7412F">
        <w:trPr>
          <w:trHeight w:val="240"/>
        </w:trPr>
        <w:tc>
          <w:tcPr>
            <w:tcW w:w="1260" w:type="dxa"/>
            <w:tcBorders>
              <w:top w:val="single" w:sz="4" w:space="0" w:color="000000"/>
              <w:left w:val="single" w:sz="4" w:space="0" w:color="000000"/>
              <w:bottom w:val="single" w:sz="4" w:space="0" w:color="000000"/>
              <w:right w:val="single" w:sz="4" w:space="0" w:color="000000"/>
            </w:tcBorders>
            <w:vAlign w:val="center"/>
          </w:tcPr>
          <w:p w14:paraId="423A37A7" w14:textId="77777777" w:rsidR="00141A64" w:rsidRPr="00141A64" w:rsidRDefault="00141A64" w:rsidP="00C7412F">
            <w:pPr>
              <w:spacing w:before="60"/>
              <w:rPr>
                <w:rFonts w:cs="Arial"/>
                <w:szCs w:val="24"/>
              </w:rPr>
            </w:pPr>
            <w:r w:rsidRPr="00141A64">
              <w:rPr>
                <w:rFonts w:cs="Arial"/>
                <w:szCs w:val="24"/>
              </w:rPr>
              <w:t>7</w:t>
            </w:r>
          </w:p>
        </w:tc>
        <w:tc>
          <w:tcPr>
            <w:tcW w:w="1530" w:type="dxa"/>
            <w:tcBorders>
              <w:top w:val="single" w:sz="4" w:space="0" w:color="000000"/>
              <w:left w:val="single" w:sz="4" w:space="0" w:color="000000"/>
              <w:bottom w:val="single" w:sz="4" w:space="0" w:color="000000"/>
              <w:right w:val="single" w:sz="4" w:space="0" w:color="000000"/>
            </w:tcBorders>
            <w:vAlign w:val="center"/>
          </w:tcPr>
          <w:p w14:paraId="4E75D3A4" w14:textId="77777777" w:rsidR="00141A64" w:rsidRPr="00141A64" w:rsidRDefault="00141A64" w:rsidP="00C7412F">
            <w:pPr>
              <w:spacing w:before="60"/>
              <w:rPr>
                <w:rFonts w:cs="Arial"/>
                <w:szCs w:val="24"/>
              </w:rPr>
            </w:pPr>
            <w:r w:rsidRPr="00141A64">
              <w:rPr>
                <w:rFonts w:cs="Arial"/>
                <w:szCs w:val="24"/>
              </w:rPr>
              <w:t>Seven Boards</w:t>
            </w:r>
          </w:p>
        </w:tc>
        <w:tc>
          <w:tcPr>
            <w:tcW w:w="1170" w:type="dxa"/>
            <w:tcBorders>
              <w:top w:val="single" w:sz="4" w:space="0" w:color="000000"/>
              <w:left w:val="single" w:sz="4" w:space="0" w:color="000000"/>
              <w:bottom w:val="single" w:sz="4" w:space="0" w:color="000000"/>
              <w:right w:val="single" w:sz="4" w:space="0" w:color="000000"/>
            </w:tcBorders>
            <w:vAlign w:val="center"/>
          </w:tcPr>
          <w:p w14:paraId="1945097B" w14:textId="77777777" w:rsidR="00141A64" w:rsidRPr="00141A64" w:rsidRDefault="00141A64" w:rsidP="00C7412F">
            <w:pPr>
              <w:spacing w:before="60"/>
              <w:rPr>
                <w:rFonts w:cs="Arial"/>
                <w:szCs w:val="24"/>
              </w:rPr>
            </w:pPr>
            <w:r w:rsidRPr="00141A64">
              <w:rPr>
                <w:rFonts w:cs="Arial"/>
                <w:szCs w:val="24"/>
              </w:rPr>
              <w:t>$7.00</w:t>
            </w:r>
          </w:p>
        </w:tc>
        <w:tc>
          <w:tcPr>
            <w:tcW w:w="1710" w:type="dxa"/>
            <w:tcBorders>
              <w:top w:val="single" w:sz="4" w:space="0" w:color="000000"/>
              <w:left w:val="single" w:sz="4" w:space="0" w:color="000000"/>
              <w:bottom w:val="single" w:sz="4" w:space="0" w:color="000000"/>
              <w:right w:val="single" w:sz="4" w:space="0" w:color="000000"/>
            </w:tcBorders>
            <w:vAlign w:val="center"/>
          </w:tcPr>
          <w:p w14:paraId="0889716E" w14:textId="77777777" w:rsidR="00141A64" w:rsidRPr="00141A64" w:rsidRDefault="00141A64" w:rsidP="00C7412F">
            <w:pPr>
              <w:spacing w:before="60"/>
              <w:rPr>
                <w:rFonts w:cs="Arial"/>
                <w:szCs w:val="24"/>
              </w:rPr>
            </w:pPr>
            <w:r w:rsidRPr="00141A64">
              <w:rPr>
                <w:rFonts w:cs="Arial"/>
                <w:szCs w:val="24"/>
              </w:rPr>
              <w:t>Seven Boards</w:t>
            </w:r>
          </w:p>
        </w:tc>
        <w:tc>
          <w:tcPr>
            <w:tcW w:w="1440" w:type="dxa"/>
            <w:tcBorders>
              <w:top w:val="single" w:sz="4" w:space="0" w:color="000000"/>
              <w:left w:val="single" w:sz="4" w:space="0" w:color="000000"/>
              <w:bottom w:val="single" w:sz="4" w:space="0" w:color="000000"/>
              <w:right w:val="single" w:sz="4" w:space="0" w:color="000000"/>
            </w:tcBorders>
            <w:vAlign w:val="center"/>
          </w:tcPr>
          <w:p w14:paraId="1BD12FDA" w14:textId="77777777" w:rsidR="00141A64" w:rsidRPr="00141A64" w:rsidRDefault="00141A64" w:rsidP="00C7412F">
            <w:pPr>
              <w:spacing w:before="60"/>
              <w:rPr>
                <w:rFonts w:cs="Arial"/>
                <w:szCs w:val="24"/>
              </w:rPr>
            </w:pPr>
            <w:r w:rsidRPr="00141A64">
              <w:rPr>
                <w:rFonts w:cs="Arial"/>
                <w:szCs w:val="24"/>
              </w:rPr>
              <w:t>$7.00</w:t>
            </w:r>
          </w:p>
        </w:tc>
        <w:tc>
          <w:tcPr>
            <w:tcW w:w="2430" w:type="dxa"/>
            <w:tcBorders>
              <w:top w:val="single" w:sz="4" w:space="0" w:color="000000"/>
              <w:left w:val="single" w:sz="4" w:space="0" w:color="000000"/>
              <w:bottom w:val="single" w:sz="4" w:space="0" w:color="000000"/>
              <w:right w:val="single" w:sz="4" w:space="0" w:color="000000"/>
            </w:tcBorders>
            <w:vAlign w:val="center"/>
          </w:tcPr>
          <w:p w14:paraId="43257C16" w14:textId="77777777" w:rsidR="00141A64" w:rsidRPr="00141A64" w:rsidRDefault="00141A64" w:rsidP="00C7412F">
            <w:pPr>
              <w:spacing w:before="60"/>
              <w:rPr>
                <w:rFonts w:cs="Arial"/>
                <w:szCs w:val="24"/>
              </w:rPr>
            </w:pPr>
            <w:r w:rsidRPr="00141A64">
              <w:rPr>
                <w:rFonts w:cs="Arial"/>
                <w:szCs w:val="24"/>
              </w:rPr>
              <w:t>$14.00</w:t>
            </w:r>
          </w:p>
        </w:tc>
      </w:tr>
      <w:tr w:rsidR="00141A64" w:rsidRPr="00141A64" w14:paraId="5A55C7E6" w14:textId="77777777" w:rsidTr="00C7412F">
        <w:trPr>
          <w:trHeight w:val="240"/>
        </w:trPr>
        <w:tc>
          <w:tcPr>
            <w:tcW w:w="1260" w:type="dxa"/>
            <w:tcBorders>
              <w:top w:val="single" w:sz="4" w:space="0" w:color="000000"/>
              <w:left w:val="single" w:sz="4" w:space="0" w:color="000000"/>
              <w:bottom w:val="single" w:sz="4" w:space="0" w:color="000000"/>
              <w:right w:val="single" w:sz="4" w:space="0" w:color="000000"/>
            </w:tcBorders>
            <w:vAlign w:val="center"/>
          </w:tcPr>
          <w:p w14:paraId="3EB647B9" w14:textId="77777777" w:rsidR="00141A64" w:rsidRPr="00141A64" w:rsidRDefault="00141A64" w:rsidP="00C7412F">
            <w:pPr>
              <w:spacing w:before="60"/>
              <w:rPr>
                <w:rFonts w:cs="Arial"/>
                <w:szCs w:val="24"/>
              </w:rPr>
            </w:pPr>
            <w:r w:rsidRPr="00141A64">
              <w:rPr>
                <w:rFonts w:cs="Arial"/>
                <w:szCs w:val="24"/>
              </w:rPr>
              <w:t>8</w:t>
            </w:r>
          </w:p>
        </w:tc>
        <w:tc>
          <w:tcPr>
            <w:tcW w:w="1530" w:type="dxa"/>
            <w:tcBorders>
              <w:top w:val="single" w:sz="4" w:space="0" w:color="000000"/>
              <w:left w:val="single" w:sz="4" w:space="0" w:color="000000"/>
              <w:bottom w:val="single" w:sz="4" w:space="0" w:color="000000"/>
              <w:right w:val="single" w:sz="4" w:space="0" w:color="000000"/>
            </w:tcBorders>
            <w:vAlign w:val="center"/>
          </w:tcPr>
          <w:p w14:paraId="71EA6024" w14:textId="77777777" w:rsidR="00141A64" w:rsidRPr="00141A64" w:rsidRDefault="00141A64" w:rsidP="00C7412F">
            <w:pPr>
              <w:spacing w:before="60"/>
              <w:rPr>
                <w:rFonts w:cs="Arial"/>
                <w:szCs w:val="24"/>
              </w:rPr>
            </w:pPr>
            <w:r w:rsidRPr="00141A64">
              <w:rPr>
                <w:rFonts w:cs="Arial"/>
                <w:szCs w:val="24"/>
              </w:rPr>
              <w:t>Eight Boards</w:t>
            </w:r>
          </w:p>
        </w:tc>
        <w:tc>
          <w:tcPr>
            <w:tcW w:w="1170" w:type="dxa"/>
            <w:tcBorders>
              <w:top w:val="single" w:sz="4" w:space="0" w:color="000000"/>
              <w:left w:val="single" w:sz="4" w:space="0" w:color="000000"/>
              <w:bottom w:val="single" w:sz="4" w:space="0" w:color="000000"/>
              <w:right w:val="single" w:sz="4" w:space="0" w:color="000000"/>
            </w:tcBorders>
            <w:vAlign w:val="center"/>
          </w:tcPr>
          <w:p w14:paraId="47774069" w14:textId="77777777" w:rsidR="00141A64" w:rsidRPr="00141A64" w:rsidRDefault="00141A64" w:rsidP="00C7412F">
            <w:pPr>
              <w:spacing w:before="60"/>
              <w:rPr>
                <w:rFonts w:cs="Arial"/>
                <w:szCs w:val="24"/>
              </w:rPr>
            </w:pPr>
            <w:r w:rsidRPr="00141A64">
              <w:rPr>
                <w:rFonts w:cs="Arial"/>
                <w:szCs w:val="24"/>
              </w:rPr>
              <w:t>$8.00</w:t>
            </w:r>
          </w:p>
        </w:tc>
        <w:tc>
          <w:tcPr>
            <w:tcW w:w="1710" w:type="dxa"/>
            <w:tcBorders>
              <w:top w:val="single" w:sz="4" w:space="0" w:color="000000"/>
              <w:left w:val="single" w:sz="4" w:space="0" w:color="000000"/>
              <w:bottom w:val="single" w:sz="4" w:space="0" w:color="000000"/>
              <w:right w:val="single" w:sz="4" w:space="0" w:color="000000"/>
            </w:tcBorders>
            <w:vAlign w:val="center"/>
          </w:tcPr>
          <w:p w14:paraId="44EED562" w14:textId="77777777" w:rsidR="00141A64" w:rsidRPr="00141A64" w:rsidRDefault="00141A64" w:rsidP="00C7412F">
            <w:pPr>
              <w:spacing w:before="60"/>
              <w:rPr>
                <w:rFonts w:cs="Arial"/>
                <w:szCs w:val="24"/>
              </w:rPr>
            </w:pPr>
            <w:r w:rsidRPr="00141A64">
              <w:rPr>
                <w:rFonts w:cs="Arial"/>
                <w:szCs w:val="24"/>
              </w:rPr>
              <w:t>Eight Boards</w:t>
            </w:r>
          </w:p>
        </w:tc>
        <w:tc>
          <w:tcPr>
            <w:tcW w:w="1440" w:type="dxa"/>
            <w:tcBorders>
              <w:top w:val="single" w:sz="4" w:space="0" w:color="000000"/>
              <w:left w:val="single" w:sz="4" w:space="0" w:color="000000"/>
              <w:bottom w:val="single" w:sz="4" w:space="0" w:color="000000"/>
              <w:right w:val="single" w:sz="4" w:space="0" w:color="000000"/>
            </w:tcBorders>
            <w:vAlign w:val="center"/>
          </w:tcPr>
          <w:p w14:paraId="197CF742" w14:textId="77777777" w:rsidR="00141A64" w:rsidRPr="00141A64" w:rsidRDefault="00141A64" w:rsidP="00C7412F">
            <w:pPr>
              <w:spacing w:before="60"/>
              <w:rPr>
                <w:rFonts w:cs="Arial"/>
                <w:szCs w:val="24"/>
              </w:rPr>
            </w:pPr>
            <w:r w:rsidRPr="00141A64">
              <w:rPr>
                <w:rFonts w:cs="Arial"/>
                <w:szCs w:val="24"/>
              </w:rPr>
              <w:t>$8.00</w:t>
            </w:r>
          </w:p>
        </w:tc>
        <w:tc>
          <w:tcPr>
            <w:tcW w:w="2430" w:type="dxa"/>
            <w:tcBorders>
              <w:top w:val="single" w:sz="4" w:space="0" w:color="000000"/>
              <w:left w:val="single" w:sz="4" w:space="0" w:color="000000"/>
              <w:bottom w:val="single" w:sz="4" w:space="0" w:color="000000"/>
              <w:right w:val="single" w:sz="4" w:space="0" w:color="000000"/>
            </w:tcBorders>
            <w:vAlign w:val="center"/>
          </w:tcPr>
          <w:p w14:paraId="6A264C9B" w14:textId="77777777" w:rsidR="00141A64" w:rsidRPr="00141A64" w:rsidRDefault="00141A64" w:rsidP="00C7412F">
            <w:pPr>
              <w:spacing w:before="60"/>
              <w:rPr>
                <w:rFonts w:cs="Arial"/>
                <w:szCs w:val="24"/>
              </w:rPr>
            </w:pPr>
            <w:r w:rsidRPr="00141A64">
              <w:rPr>
                <w:rFonts w:cs="Arial"/>
                <w:szCs w:val="24"/>
              </w:rPr>
              <w:t>$16.00</w:t>
            </w:r>
          </w:p>
        </w:tc>
      </w:tr>
      <w:tr w:rsidR="00141A64" w:rsidRPr="00141A64" w14:paraId="4FBC7B4C" w14:textId="77777777" w:rsidTr="00C7412F">
        <w:trPr>
          <w:trHeight w:val="240"/>
        </w:trPr>
        <w:tc>
          <w:tcPr>
            <w:tcW w:w="1260" w:type="dxa"/>
            <w:tcBorders>
              <w:top w:val="single" w:sz="4" w:space="0" w:color="000000"/>
              <w:left w:val="single" w:sz="4" w:space="0" w:color="000000"/>
              <w:bottom w:val="single" w:sz="4" w:space="0" w:color="000000"/>
              <w:right w:val="single" w:sz="4" w:space="0" w:color="000000"/>
            </w:tcBorders>
            <w:vAlign w:val="center"/>
          </w:tcPr>
          <w:p w14:paraId="27E2AA7B" w14:textId="77777777" w:rsidR="00141A64" w:rsidRPr="00141A64" w:rsidRDefault="00141A64" w:rsidP="00C7412F">
            <w:pPr>
              <w:spacing w:before="60"/>
              <w:rPr>
                <w:rFonts w:cs="Arial"/>
                <w:szCs w:val="24"/>
              </w:rPr>
            </w:pPr>
            <w:r w:rsidRPr="00141A64">
              <w:rPr>
                <w:rFonts w:cs="Arial"/>
                <w:szCs w:val="24"/>
              </w:rPr>
              <w:t>9</w:t>
            </w:r>
          </w:p>
        </w:tc>
        <w:tc>
          <w:tcPr>
            <w:tcW w:w="1530" w:type="dxa"/>
            <w:tcBorders>
              <w:top w:val="single" w:sz="4" w:space="0" w:color="000000"/>
              <w:left w:val="single" w:sz="4" w:space="0" w:color="000000"/>
              <w:bottom w:val="single" w:sz="4" w:space="0" w:color="000000"/>
              <w:right w:val="single" w:sz="4" w:space="0" w:color="000000"/>
            </w:tcBorders>
            <w:vAlign w:val="center"/>
          </w:tcPr>
          <w:p w14:paraId="3DB3080D" w14:textId="77777777" w:rsidR="00141A64" w:rsidRPr="00141A64" w:rsidRDefault="00141A64" w:rsidP="00C7412F">
            <w:pPr>
              <w:spacing w:before="60"/>
              <w:rPr>
                <w:rFonts w:cs="Arial"/>
                <w:szCs w:val="24"/>
              </w:rPr>
            </w:pPr>
            <w:r w:rsidRPr="00141A64">
              <w:rPr>
                <w:rFonts w:cs="Arial"/>
                <w:szCs w:val="24"/>
              </w:rPr>
              <w:t>Nine Boards</w:t>
            </w:r>
          </w:p>
        </w:tc>
        <w:tc>
          <w:tcPr>
            <w:tcW w:w="1170" w:type="dxa"/>
            <w:tcBorders>
              <w:top w:val="single" w:sz="4" w:space="0" w:color="000000"/>
              <w:left w:val="single" w:sz="4" w:space="0" w:color="000000"/>
              <w:bottom w:val="single" w:sz="4" w:space="0" w:color="000000"/>
              <w:right w:val="single" w:sz="4" w:space="0" w:color="000000"/>
            </w:tcBorders>
            <w:vAlign w:val="center"/>
          </w:tcPr>
          <w:p w14:paraId="1848AC9F" w14:textId="77777777" w:rsidR="00141A64" w:rsidRPr="00141A64" w:rsidRDefault="00141A64" w:rsidP="00C7412F">
            <w:pPr>
              <w:spacing w:before="60"/>
              <w:rPr>
                <w:rFonts w:cs="Arial"/>
                <w:szCs w:val="24"/>
              </w:rPr>
            </w:pPr>
            <w:r w:rsidRPr="00141A64">
              <w:rPr>
                <w:rFonts w:cs="Arial"/>
                <w:szCs w:val="24"/>
              </w:rPr>
              <w:t>$9.00</w:t>
            </w:r>
          </w:p>
        </w:tc>
        <w:tc>
          <w:tcPr>
            <w:tcW w:w="1710" w:type="dxa"/>
            <w:tcBorders>
              <w:top w:val="single" w:sz="4" w:space="0" w:color="000000"/>
              <w:left w:val="single" w:sz="4" w:space="0" w:color="000000"/>
              <w:bottom w:val="single" w:sz="4" w:space="0" w:color="000000"/>
              <w:right w:val="single" w:sz="4" w:space="0" w:color="000000"/>
            </w:tcBorders>
            <w:vAlign w:val="center"/>
          </w:tcPr>
          <w:p w14:paraId="371317B2" w14:textId="77777777" w:rsidR="00141A64" w:rsidRPr="00141A64" w:rsidRDefault="00141A64" w:rsidP="00C7412F">
            <w:pPr>
              <w:spacing w:before="60"/>
              <w:rPr>
                <w:rFonts w:cs="Arial"/>
                <w:szCs w:val="24"/>
              </w:rPr>
            </w:pPr>
            <w:r w:rsidRPr="00141A64">
              <w:rPr>
                <w:rFonts w:cs="Arial"/>
                <w:szCs w:val="24"/>
              </w:rPr>
              <w:t>Nine Boards</w:t>
            </w:r>
          </w:p>
        </w:tc>
        <w:tc>
          <w:tcPr>
            <w:tcW w:w="1440" w:type="dxa"/>
            <w:tcBorders>
              <w:top w:val="single" w:sz="4" w:space="0" w:color="000000"/>
              <w:left w:val="single" w:sz="4" w:space="0" w:color="000000"/>
              <w:bottom w:val="single" w:sz="4" w:space="0" w:color="000000"/>
              <w:right w:val="single" w:sz="4" w:space="0" w:color="000000"/>
            </w:tcBorders>
            <w:vAlign w:val="center"/>
          </w:tcPr>
          <w:p w14:paraId="7280C986" w14:textId="77777777" w:rsidR="00141A64" w:rsidRPr="00141A64" w:rsidRDefault="00141A64" w:rsidP="00C7412F">
            <w:pPr>
              <w:spacing w:before="60"/>
              <w:rPr>
                <w:rFonts w:cs="Arial"/>
                <w:szCs w:val="24"/>
              </w:rPr>
            </w:pPr>
            <w:r w:rsidRPr="00141A64">
              <w:rPr>
                <w:rFonts w:cs="Arial"/>
                <w:szCs w:val="24"/>
              </w:rPr>
              <w:t>$9.00</w:t>
            </w:r>
          </w:p>
        </w:tc>
        <w:tc>
          <w:tcPr>
            <w:tcW w:w="2430" w:type="dxa"/>
            <w:tcBorders>
              <w:top w:val="single" w:sz="4" w:space="0" w:color="000000"/>
              <w:left w:val="single" w:sz="4" w:space="0" w:color="000000"/>
              <w:bottom w:val="single" w:sz="4" w:space="0" w:color="000000"/>
              <w:right w:val="single" w:sz="4" w:space="0" w:color="000000"/>
            </w:tcBorders>
            <w:vAlign w:val="center"/>
          </w:tcPr>
          <w:p w14:paraId="51C00CEB" w14:textId="77777777" w:rsidR="00141A64" w:rsidRPr="00141A64" w:rsidRDefault="00141A64" w:rsidP="00C7412F">
            <w:pPr>
              <w:spacing w:before="60"/>
              <w:rPr>
                <w:rFonts w:cs="Arial"/>
                <w:szCs w:val="24"/>
              </w:rPr>
            </w:pPr>
            <w:r w:rsidRPr="00141A64">
              <w:rPr>
                <w:rFonts w:cs="Arial"/>
                <w:szCs w:val="24"/>
              </w:rPr>
              <w:t>$18.00</w:t>
            </w:r>
          </w:p>
        </w:tc>
      </w:tr>
      <w:tr w:rsidR="00141A64" w:rsidRPr="00141A64" w14:paraId="6A9BCA60" w14:textId="77777777" w:rsidTr="00C7412F">
        <w:trPr>
          <w:trHeight w:val="240"/>
        </w:trPr>
        <w:tc>
          <w:tcPr>
            <w:tcW w:w="1260" w:type="dxa"/>
            <w:tcBorders>
              <w:top w:val="single" w:sz="4" w:space="0" w:color="000000"/>
              <w:left w:val="single" w:sz="4" w:space="0" w:color="000000"/>
              <w:bottom w:val="single" w:sz="4" w:space="0" w:color="000000"/>
              <w:right w:val="single" w:sz="4" w:space="0" w:color="000000"/>
            </w:tcBorders>
            <w:vAlign w:val="center"/>
          </w:tcPr>
          <w:p w14:paraId="0CD2E9FB" w14:textId="77777777" w:rsidR="00141A64" w:rsidRPr="00141A64" w:rsidRDefault="00141A64" w:rsidP="00C7412F">
            <w:pPr>
              <w:spacing w:before="60"/>
              <w:rPr>
                <w:rFonts w:cs="Arial"/>
                <w:szCs w:val="24"/>
              </w:rPr>
            </w:pPr>
            <w:r w:rsidRPr="00141A64">
              <w:rPr>
                <w:rFonts w:cs="Arial"/>
                <w:szCs w:val="24"/>
              </w:rPr>
              <w:t>10</w:t>
            </w:r>
          </w:p>
        </w:tc>
        <w:tc>
          <w:tcPr>
            <w:tcW w:w="1530" w:type="dxa"/>
            <w:tcBorders>
              <w:top w:val="single" w:sz="4" w:space="0" w:color="000000"/>
              <w:left w:val="single" w:sz="4" w:space="0" w:color="000000"/>
              <w:bottom w:val="single" w:sz="4" w:space="0" w:color="000000"/>
              <w:right w:val="single" w:sz="4" w:space="0" w:color="000000"/>
            </w:tcBorders>
            <w:vAlign w:val="center"/>
          </w:tcPr>
          <w:p w14:paraId="1266EDB8" w14:textId="77777777" w:rsidR="00141A64" w:rsidRPr="00141A64" w:rsidRDefault="00141A64" w:rsidP="00C7412F">
            <w:pPr>
              <w:spacing w:before="60"/>
              <w:rPr>
                <w:rFonts w:cs="Arial"/>
                <w:szCs w:val="24"/>
              </w:rPr>
            </w:pPr>
            <w:r w:rsidRPr="00141A64">
              <w:rPr>
                <w:rFonts w:cs="Arial"/>
                <w:szCs w:val="24"/>
              </w:rPr>
              <w:t>Ten Boards</w:t>
            </w:r>
          </w:p>
        </w:tc>
        <w:tc>
          <w:tcPr>
            <w:tcW w:w="1170" w:type="dxa"/>
            <w:tcBorders>
              <w:top w:val="single" w:sz="4" w:space="0" w:color="000000"/>
              <w:left w:val="single" w:sz="4" w:space="0" w:color="000000"/>
              <w:bottom w:val="single" w:sz="4" w:space="0" w:color="000000"/>
              <w:right w:val="single" w:sz="4" w:space="0" w:color="000000"/>
            </w:tcBorders>
            <w:vAlign w:val="center"/>
          </w:tcPr>
          <w:p w14:paraId="11BA73C7" w14:textId="77777777" w:rsidR="00141A64" w:rsidRPr="00141A64" w:rsidRDefault="00141A64" w:rsidP="00C7412F">
            <w:pPr>
              <w:spacing w:before="60"/>
              <w:rPr>
                <w:rFonts w:cs="Arial"/>
                <w:szCs w:val="24"/>
              </w:rPr>
            </w:pPr>
            <w:r w:rsidRPr="00141A64">
              <w:rPr>
                <w:rFonts w:cs="Arial"/>
                <w:szCs w:val="24"/>
              </w:rPr>
              <w:t>$10.00</w:t>
            </w:r>
          </w:p>
        </w:tc>
        <w:tc>
          <w:tcPr>
            <w:tcW w:w="1710" w:type="dxa"/>
            <w:tcBorders>
              <w:top w:val="single" w:sz="4" w:space="0" w:color="000000"/>
              <w:left w:val="single" w:sz="4" w:space="0" w:color="000000"/>
              <w:bottom w:val="single" w:sz="4" w:space="0" w:color="000000"/>
              <w:right w:val="single" w:sz="4" w:space="0" w:color="000000"/>
            </w:tcBorders>
            <w:vAlign w:val="center"/>
          </w:tcPr>
          <w:p w14:paraId="38F85B28" w14:textId="77777777" w:rsidR="00141A64" w:rsidRPr="00141A64" w:rsidRDefault="00141A64" w:rsidP="00C7412F">
            <w:pPr>
              <w:spacing w:before="60"/>
              <w:rPr>
                <w:rFonts w:cs="Arial"/>
                <w:szCs w:val="24"/>
              </w:rPr>
            </w:pPr>
            <w:r w:rsidRPr="00141A64">
              <w:rPr>
                <w:rFonts w:cs="Arial"/>
                <w:szCs w:val="24"/>
              </w:rPr>
              <w:t>Ten Boards</w:t>
            </w:r>
          </w:p>
        </w:tc>
        <w:tc>
          <w:tcPr>
            <w:tcW w:w="1440" w:type="dxa"/>
            <w:tcBorders>
              <w:top w:val="single" w:sz="4" w:space="0" w:color="000000"/>
              <w:left w:val="single" w:sz="4" w:space="0" w:color="000000"/>
              <w:bottom w:val="single" w:sz="4" w:space="0" w:color="000000"/>
              <w:right w:val="single" w:sz="4" w:space="0" w:color="000000"/>
            </w:tcBorders>
            <w:vAlign w:val="center"/>
          </w:tcPr>
          <w:p w14:paraId="2ACDDA69" w14:textId="77777777" w:rsidR="00141A64" w:rsidRPr="00141A64" w:rsidRDefault="00141A64" w:rsidP="00C7412F">
            <w:pPr>
              <w:spacing w:before="60"/>
              <w:rPr>
                <w:rFonts w:cs="Arial"/>
                <w:szCs w:val="24"/>
              </w:rPr>
            </w:pPr>
            <w:r w:rsidRPr="00141A64">
              <w:rPr>
                <w:rFonts w:cs="Arial"/>
                <w:szCs w:val="24"/>
              </w:rPr>
              <w:t>$10.00</w:t>
            </w:r>
          </w:p>
        </w:tc>
        <w:tc>
          <w:tcPr>
            <w:tcW w:w="2430" w:type="dxa"/>
            <w:tcBorders>
              <w:top w:val="single" w:sz="4" w:space="0" w:color="000000"/>
              <w:left w:val="single" w:sz="4" w:space="0" w:color="000000"/>
              <w:bottom w:val="single" w:sz="4" w:space="0" w:color="000000"/>
              <w:right w:val="single" w:sz="4" w:space="0" w:color="000000"/>
            </w:tcBorders>
            <w:vAlign w:val="center"/>
          </w:tcPr>
          <w:p w14:paraId="3640AF8F" w14:textId="77777777" w:rsidR="00141A64" w:rsidRPr="00141A64" w:rsidRDefault="00141A64" w:rsidP="00C7412F">
            <w:pPr>
              <w:spacing w:before="60"/>
              <w:rPr>
                <w:rFonts w:cs="Arial"/>
                <w:szCs w:val="24"/>
              </w:rPr>
            </w:pPr>
            <w:r w:rsidRPr="00141A64">
              <w:rPr>
                <w:rFonts w:cs="Arial"/>
                <w:szCs w:val="24"/>
              </w:rPr>
              <w:t>$20.00</w:t>
            </w:r>
          </w:p>
        </w:tc>
      </w:tr>
    </w:tbl>
    <w:p w14:paraId="75AFC560" w14:textId="77777777" w:rsidR="00141A64" w:rsidRDefault="00141A64" w:rsidP="000A6B66">
      <w:pPr>
        <w:pStyle w:val="par1"/>
      </w:pPr>
    </w:p>
    <w:p w14:paraId="7333E16B" w14:textId="77777777" w:rsidR="008703BF" w:rsidRDefault="000A6B66" w:rsidP="002D09E0">
      <w:pPr>
        <w:pStyle w:val="Heading3"/>
      </w:pPr>
      <w:r>
        <w:t>10.D.8</w:t>
      </w:r>
      <w:r w:rsidR="00BE7E63">
        <w:tab/>
      </w:r>
      <w:r>
        <w:t>EZ MATCH</w:t>
      </w:r>
      <w:r w:rsidRPr="002846BE">
        <w:rPr>
          <w:vertAlign w:val="superscript"/>
        </w:rPr>
        <w:t>TM</w:t>
      </w:r>
      <w:r>
        <w:t xml:space="preserve"> Method of play</w:t>
      </w:r>
    </w:p>
    <w:p w14:paraId="285BB54B" w14:textId="77777777" w:rsidR="000A6B66" w:rsidRDefault="000A6B66" w:rsidP="000A6B66">
      <w:pPr>
        <w:pStyle w:val="par1"/>
      </w:pPr>
      <w:r>
        <w:t>A.</w:t>
      </w:r>
      <w:r>
        <w:tab/>
        <w:t>The EZ MATCH</w:t>
      </w:r>
      <w:r w:rsidRPr="002846BE">
        <w:rPr>
          <w:vertAlign w:val="superscript"/>
        </w:rPr>
        <w:t>TM</w:t>
      </w:r>
      <w:r>
        <w:t xml:space="preserve"> option is effective only for Players who choose the EZ MATCH</w:t>
      </w:r>
      <w:r w:rsidRPr="002846BE">
        <w:rPr>
          <w:vertAlign w:val="superscript"/>
        </w:rPr>
        <w:t>TM</w:t>
      </w:r>
      <w:r>
        <w:t xml:space="preserve"> option at time of Purchase and pay an additional $1.00 per board. Selection of EZ MATCH has no impact on the Play for the CASH 5 Game.</w:t>
      </w:r>
    </w:p>
    <w:p w14:paraId="6146B59E" w14:textId="77777777" w:rsidR="008703BF" w:rsidRDefault="000A6B66" w:rsidP="000A6B66">
      <w:pPr>
        <w:pStyle w:val="par1"/>
      </w:pPr>
      <w:r>
        <w:t>B.</w:t>
      </w:r>
      <w:r>
        <w:tab/>
        <w:t>Tickets with the “EZ MATCH</w:t>
      </w:r>
      <w:r w:rsidRPr="002846BE">
        <w:rPr>
          <w:vertAlign w:val="superscript"/>
        </w:rPr>
        <w:t>TM</w:t>
      </w:r>
      <w:r>
        <w:t>” option will display five (5) randomly selected numbers below the “CASH 5” board Purchased in an “EZ MATCH</w:t>
      </w:r>
      <w:r w:rsidRPr="002846BE">
        <w:rPr>
          <w:vertAlign w:val="superscript"/>
        </w:rPr>
        <w:t>TM</w:t>
      </w:r>
      <w:r>
        <w:t>” option Play Area of the “CASH 5” Ticket.</w:t>
      </w:r>
    </w:p>
    <w:p w14:paraId="70B25127" w14:textId="77777777" w:rsidR="008703BF" w:rsidRDefault="000A6B66" w:rsidP="000A6B66">
      <w:pPr>
        <w:pStyle w:val="par1"/>
      </w:pPr>
      <w:r>
        <w:t>C.</w:t>
      </w:r>
      <w:r>
        <w:tab/>
        <w:t>Each of the five (5) “EZ MATCH</w:t>
      </w:r>
      <w:r w:rsidRPr="002846BE">
        <w:rPr>
          <w:vertAlign w:val="superscript"/>
        </w:rPr>
        <w:t>TM</w:t>
      </w:r>
      <w:r>
        <w:t>” option numbers will have a Prize value randomly assigned.</w:t>
      </w:r>
    </w:p>
    <w:p w14:paraId="03E02E72" w14:textId="77777777" w:rsidR="008703BF" w:rsidRDefault="000A6B66" w:rsidP="000A6B66">
      <w:pPr>
        <w:pStyle w:val="par1"/>
      </w:pPr>
      <w:r>
        <w:t>D.</w:t>
      </w:r>
      <w:r>
        <w:tab/>
        <w:t>If one or more of the “EZ MATCH</w:t>
      </w:r>
      <w:r w:rsidRPr="002846BE">
        <w:rPr>
          <w:vertAlign w:val="superscript"/>
        </w:rPr>
        <w:t>TM</w:t>
      </w:r>
      <w:r>
        <w:t>” option numbers matches (is the same as) one or more of the numbers displayed in the “CASH 5” board the EZ Match option is an instant winner.</w:t>
      </w:r>
    </w:p>
    <w:p w14:paraId="4A6286D5" w14:textId="77777777" w:rsidR="008703BF" w:rsidRDefault="000A6B66" w:rsidP="002D09E0">
      <w:pPr>
        <w:pStyle w:val="Heading3"/>
      </w:pPr>
      <w:r>
        <w:t>10.D.9</w:t>
      </w:r>
      <w:r w:rsidR="00BE7E63">
        <w:tab/>
      </w:r>
      <w:r>
        <w:t>Prizes For “CASH 5” with “EZ MATCH</w:t>
      </w:r>
      <w:r w:rsidRPr="002846BE">
        <w:rPr>
          <w:vertAlign w:val="superscript"/>
        </w:rPr>
        <w:t>TM</w:t>
      </w:r>
      <w:r>
        <w:t>”</w:t>
      </w:r>
    </w:p>
    <w:p w14:paraId="40DB74CB" w14:textId="77777777" w:rsidR="008703BF" w:rsidRDefault="000A6B66" w:rsidP="000A6B66">
      <w:pPr>
        <w:pStyle w:val="par1"/>
      </w:pPr>
      <w:r>
        <w:t>A.</w:t>
      </w:r>
      <w:r>
        <w:tab/>
        <w:t>Players who choose the “EZ MATCH</w:t>
      </w:r>
      <w:r w:rsidRPr="002846BE">
        <w:rPr>
          <w:vertAlign w:val="superscript"/>
        </w:rPr>
        <w:t>TM</w:t>
      </w:r>
      <w:r>
        <w:t>” option and pay the extra $1.00 per board will be awarded Prizes based on the Instant Win numbers matched in the “EZ MATCH</w:t>
      </w:r>
      <w:r w:rsidRPr="002846BE">
        <w:rPr>
          <w:vertAlign w:val="superscript"/>
        </w:rPr>
        <w:t>TM</w:t>
      </w:r>
      <w:r>
        <w:t>” Play Area of their “CASH 5” Ticket with the numbers displayed in the “CASH 5” board.</w:t>
      </w:r>
    </w:p>
    <w:p w14:paraId="3E1C5A4D" w14:textId="77777777" w:rsidR="008703BF" w:rsidRDefault="000A6B66" w:rsidP="000A6B66">
      <w:pPr>
        <w:pStyle w:val="par1"/>
      </w:pPr>
      <w:r>
        <w:t>B.</w:t>
      </w:r>
      <w:r>
        <w:tab/>
        <w:t>Players can match one (1) to five (5) instant win numbers per board.</w:t>
      </w:r>
    </w:p>
    <w:p w14:paraId="60C10B8B" w14:textId="77777777" w:rsidR="008703BF" w:rsidRDefault="000A6B66" w:rsidP="000A6B66">
      <w:pPr>
        <w:pStyle w:val="par1"/>
      </w:pPr>
      <w:r>
        <w:lastRenderedPageBreak/>
        <w:t>C.</w:t>
      </w:r>
      <w:r>
        <w:tab/>
        <w:t>Odds of winning an ““EZ MATCH</w:t>
      </w:r>
      <w:r w:rsidRPr="002846BE">
        <w:rPr>
          <w:vertAlign w:val="superscript"/>
        </w:rPr>
        <w:t>TM</w:t>
      </w:r>
      <w:r>
        <w:t>” Prize are shown in the table below.</w:t>
      </w:r>
    </w:p>
    <w:p w14:paraId="68E4CFF3" w14:textId="77777777" w:rsidR="008703BF" w:rsidRDefault="008703BF" w:rsidP="000A6B66">
      <w:pPr>
        <w:pStyle w:val="par1"/>
      </w:pPr>
    </w:p>
    <w:tbl>
      <w:tblPr>
        <w:tblW w:w="7867" w:type="dxa"/>
        <w:tblInd w:w="720" w:type="dxa"/>
        <w:tblCellMar>
          <w:top w:w="47" w:type="dxa"/>
          <w:left w:w="106" w:type="dxa"/>
          <w:right w:w="55" w:type="dxa"/>
        </w:tblCellMar>
        <w:tblLook w:val="04A0" w:firstRow="1" w:lastRow="0" w:firstColumn="1" w:lastColumn="0" w:noHBand="0" w:noVBand="1"/>
      </w:tblPr>
      <w:tblGrid>
        <w:gridCol w:w="1227"/>
        <w:gridCol w:w="1202"/>
        <w:gridCol w:w="1470"/>
        <w:gridCol w:w="1058"/>
        <w:gridCol w:w="1455"/>
        <w:gridCol w:w="1455"/>
      </w:tblGrid>
      <w:tr w:rsidR="00141A64" w:rsidRPr="00141A64" w14:paraId="2D1A0D9A" w14:textId="77777777" w:rsidTr="00C7412F">
        <w:trPr>
          <w:trHeight w:val="929"/>
        </w:trPr>
        <w:tc>
          <w:tcPr>
            <w:tcW w:w="1261" w:type="dxa"/>
            <w:tcBorders>
              <w:top w:val="single" w:sz="4" w:space="0" w:color="000000"/>
              <w:left w:val="single" w:sz="4" w:space="0" w:color="000000"/>
              <w:bottom w:val="single" w:sz="4" w:space="0" w:color="000000"/>
              <w:right w:val="single" w:sz="4" w:space="0" w:color="000000"/>
            </w:tcBorders>
            <w:vAlign w:val="center"/>
          </w:tcPr>
          <w:p w14:paraId="2D0A922B" w14:textId="77777777" w:rsidR="00141A64" w:rsidRPr="00141A64" w:rsidRDefault="00141A64" w:rsidP="00C7412F">
            <w:pPr>
              <w:spacing w:before="60"/>
              <w:jc w:val="center"/>
              <w:rPr>
                <w:rFonts w:cs="Arial"/>
                <w:b/>
                <w:szCs w:val="24"/>
              </w:rPr>
            </w:pPr>
            <w:r w:rsidRPr="00141A64">
              <w:rPr>
                <w:rFonts w:cs="Arial"/>
                <w:b/>
                <w:szCs w:val="24"/>
              </w:rPr>
              <w:t>Division</w:t>
            </w:r>
          </w:p>
        </w:tc>
        <w:tc>
          <w:tcPr>
            <w:tcW w:w="1260" w:type="dxa"/>
            <w:tcBorders>
              <w:top w:val="single" w:sz="4" w:space="0" w:color="000000"/>
              <w:left w:val="single" w:sz="4" w:space="0" w:color="000000"/>
              <w:bottom w:val="single" w:sz="4" w:space="0" w:color="000000"/>
              <w:right w:val="single" w:sz="4" w:space="0" w:color="000000"/>
            </w:tcBorders>
            <w:vAlign w:val="center"/>
          </w:tcPr>
          <w:p w14:paraId="09963CE3" w14:textId="77777777" w:rsidR="00141A64" w:rsidRPr="00141A64" w:rsidRDefault="00141A64" w:rsidP="00C7412F">
            <w:pPr>
              <w:spacing w:before="60"/>
              <w:jc w:val="center"/>
              <w:rPr>
                <w:rFonts w:cs="Arial"/>
                <w:b/>
                <w:szCs w:val="24"/>
              </w:rPr>
            </w:pPr>
            <w:r w:rsidRPr="00141A64">
              <w:rPr>
                <w:rFonts w:cs="Arial"/>
                <w:b/>
                <w:szCs w:val="24"/>
              </w:rPr>
              <w:t>Odds</w:t>
            </w:r>
          </w:p>
          <w:p w14:paraId="63AA8BF5" w14:textId="77777777" w:rsidR="00141A64" w:rsidRPr="00141A64" w:rsidRDefault="00141A64" w:rsidP="00C7412F">
            <w:pPr>
              <w:spacing w:before="60"/>
              <w:jc w:val="center"/>
              <w:rPr>
                <w:rFonts w:cs="Arial"/>
                <w:b/>
                <w:szCs w:val="24"/>
              </w:rPr>
            </w:pPr>
            <w:r w:rsidRPr="00141A64">
              <w:rPr>
                <w:rFonts w:cs="Arial"/>
                <w:b/>
                <w:szCs w:val="24"/>
              </w:rPr>
              <w:t>(</w:t>
            </w:r>
            <w:proofErr w:type="gramStart"/>
            <w:r w:rsidRPr="00141A64">
              <w:rPr>
                <w:rFonts w:cs="Arial"/>
                <w:b/>
                <w:szCs w:val="24"/>
              </w:rPr>
              <w:t>within</w:t>
            </w:r>
            <w:proofErr w:type="gramEnd"/>
            <w:r w:rsidRPr="00141A64">
              <w:rPr>
                <w:rFonts w:cs="Arial"/>
                <w:b/>
                <w:szCs w:val="24"/>
              </w:rPr>
              <w:t xml:space="preserve"> group of</w:t>
            </w:r>
          </w:p>
          <w:p w14:paraId="20C81863" w14:textId="77777777" w:rsidR="00141A64" w:rsidRPr="00141A64" w:rsidRDefault="00141A64" w:rsidP="00C7412F">
            <w:pPr>
              <w:spacing w:before="60"/>
              <w:jc w:val="center"/>
              <w:rPr>
                <w:rFonts w:cs="Arial"/>
                <w:b/>
                <w:szCs w:val="24"/>
              </w:rPr>
            </w:pPr>
            <w:r w:rsidRPr="00141A64">
              <w:rPr>
                <w:rFonts w:cs="Arial"/>
                <w:b/>
                <w:szCs w:val="24"/>
              </w:rPr>
              <w:t>84,000)</w:t>
            </w:r>
          </w:p>
        </w:tc>
        <w:tc>
          <w:tcPr>
            <w:tcW w:w="1532" w:type="dxa"/>
            <w:tcBorders>
              <w:top w:val="single" w:sz="4" w:space="0" w:color="000000"/>
              <w:left w:val="single" w:sz="4" w:space="0" w:color="000000"/>
              <w:bottom w:val="single" w:sz="4" w:space="0" w:color="000000"/>
              <w:right w:val="single" w:sz="4" w:space="0" w:color="000000"/>
            </w:tcBorders>
            <w:vAlign w:val="center"/>
          </w:tcPr>
          <w:p w14:paraId="375C5466" w14:textId="77777777" w:rsidR="00141A64" w:rsidRPr="00141A64" w:rsidRDefault="00141A64" w:rsidP="00C7412F">
            <w:pPr>
              <w:spacing w:before="60"/>
              <w:jc w:val="center"/>
              <w:rPr>
                <w:rFonts w:cs="Arial"/>
                <w:b/>
                <w:szCs w:val="24"/>
              </w:rPr>
            </w:pPr>
            <w:r w:rsidRPr="00141A64">
              <w:rPr>
                <w:rFonts w:cs="Arial"/>
                <w:b/>
                <w:szCs w:val="24"/>
              </w:rPr>
              <w:t>Expected</w:t>
            </w:r>
          </w:p>
          <w:p w14:paraId="6C1E9D00" w14:textId="77777777" w:rsidR="00141A64" w:rsidRPr="00141A64" w:rsidRDefault="00141A64" w:rsidP="00C7412F">
            <w:pPr>
              <w:spacing w:before="60"/>
              <w:jc w:val="center"/>
              <w:rPr>
                <w:rFonts w:cs="Arial"/>
                <w:b/>
                <w:szCs w:val="24"/>
              </w:rPr>
            </w:pPr>
            <w:r w:rsidRPr="00141A64">
              <w:rPr>
                <w:rFonts w:cs="Arial"/>
                <w:b/>
                <w:szCs w:val="24"/>
              </w:rPr>
              <w:t>Number of</w:t>
            </w:r>
          </w:p>
          <w:p w14:paraId="6D7A01EF" w14:textId="77777777" w:rsidR="00141A64" w:rsidRPr="00141A64" w:rsidRDefault="00141A64" w:rsidP="00C7412F">
            <w:pPr>
              <w:spacing w:before="60"/>
              <w:jc w:val="center"/>
              <w:rPr>
                <w:rFonts w:cs="Arial"/>
                <w:b/>
                <w:szCs w:val="24"/>
              </w:rPr>
            </w:pPr>
            <w:r w:rsidRPr="00141A64">
              <w:rPr>
                <w:rFonts w:cs="Arial"/>
                <w:b/>
                <w:szCs w:val="24"/>
              </w:rPr>
              <w:t>Winners / Grid</w:t>
            </w:r>
          </w:p>
        </w:tc>
        <w:tc>
          <w:tcPr>
            <w:tcW w:w="1080" w:type="dxa"/>
            <w:tcBorders>
              <w:top w:val="single" w:sz="4" w:space="0" w:color="000000"/>
              <w:left w:val="single" w:sz="4" w:space="0" w:color="000000"/>
              <w:bottom w:val="single" w:sz="4" w:space="0" w:color="000000"/>
              <w:right w:val="single" w:sz="4" w:space="0" w:color="000000"/>
            </w:tcBorders>
            <w:vAlign w:val="center"/>
          </w:tcPr>
          <w:p w14:paraId="7CA90E41" w14:textId="77777777" w:rsidR="00141A64" w:rsidRPr="00141A64" w:rsidRDefault="00141A64" w:rsidP="00C7412F">
            <w:pPr>
              <w:spacing w:before="60"/>
              <w:jc w:val="center"/>
              <w:rPr>
                <w:rFonts w:cs="Arial"/>
                <w:b/>
                <w:szCs w:val="24"/>
              </w:rPr>
            </w:pPr>
            <w:r w:rsidRPr="00141A64">
              <w:rPr>
                <w:rFonts w:cs="Arial"/>
                <w:b/>
                <w:szCs w:val="24"/>
              </w:rPr>
              <w:t>Prize per Winner</w:t>
            </w:r>
          </w:p>
        </w:tc>
        <w:tc>
          <w:tcPr>
            <w:tcW w:w="1294" w:type="dxa"/>
            <w:tcBorders>
              <w:top w:val="single" w:sz="4" w:space="0" w:color="000000"/>
              <w:left w:val="single" w:sz="4" w:space="0" w:color="000000"/>
              <w:bottom w:val="single" w:sz="4" w:space="0" w:color="000000"/>
              <w:right w:val="single" w:sz="4" w:space="0" w:color="000000"/>
            </w:tcBorders>
            <w:vAlign w:val="center"/>
          </w:tcPr>
          <w:p w14:paraId="7C94CB1F" w14:textId="77777777" w:rsidR="00141A64" w:rsidRPr="00141A64" w:rsidRDefault="00141A64" w:rsidP="00C7412F">
            <w:pPr>
              <w:spacing w:before="60"/>
              <w:jc w:val="center"/>
              <w:rPr>
                <w:rFonts w:cs="Arial"/>
                <w:b/>
                <w:szCs w:val="24"/>
              </w:rPr>
            </w:pPr>
            <w:r w:rsidRPr="00141A64">
              <w:rPr>
                <w:rFonts w:cs="Arial"/>
                <w:b/>
                <w:szCs w:val="24"/>
              </w:rPr>
              <w:t>Prize Percentage</w:t>
            </w:r>
          </w:p>
        </w:tc>
        <w:tc>
          <w:tcPr>
            <w:tcW w:w="1440" w:type="dxa"/>
            <w:tcBorders>
              <w:top w:val="single" w:sz="4" w:space="0" w:color="000000"/>
              <w:left w:val="single" w:sz="4" w:space="0" w:color="000000"/>
              <w:bottom w:val="single" w:sz="4" w:space="0" w:color="000000"/>
              <w:right w:val="single" w:sz="4" w:space="0" w:color="000000"/>
            </w:tcBorders>
            <w:vAlign w:val="center"/>
          </w:tcPr>
          <w:p w14:paraId="734159AC" w14:textId="77777777" w:rsidR="00141A64" w:rsidRPr="00141A64" w:rsidRDefault="00141A64" w:rsidP="00C7412F">
            <w:pPr>
              <w:spacing w:before="60"/>
              <w:jc w:val="center"/>
              <w:rPr>
                <w:rFonts w:cs="Arial"/>
                <w:b/>
                <w:szCs w:val="24"/>
              </w:rPr>
            </w:pPr>
            <w:r w:rsidRPr="00141A64">
              <w:rPr>
                <w:rFonts w:cs="Arial"/>
                <w:b/>
                <w:szCs w:val="24"/>
              </w:rPr>
              <w:t>Payout Percentage</w:t>
            </w:r>
          </w:p>
        </w:tc>
      </w:tr>
      <w:tr w:rsidR="00141A64" w:rsidRPr="00141A64" w14:paraId="7F318573" w14:textId="77777777" w:rsidTr="00C7412F">
        <w:trPr>
          <w:trHeight w:val="312"/>
        </w:trPr>
        <w:tc>
          <w:tcPr>
            <w:tcW w:w="1261" w:type="dxa"/>
            <w:tcBorders>
              <w:top w:val="single" w:sz="4" w:space="0" w:color="000000"/>
              <w:left w:val="single" w:sz="4" w:space="0" w:color="000000"/>
              <w:bottom w:val="single" w:sz="4" w:space="0" w:color="000000"/>
              <w:right w:val="single" w:sz="4" w:space="0" w:color="000000"/>
            </w:tcBorders>
            <w:vAlign w:val="center"/>
          </w:tcPr>
          <w:p w14:paraId="5B8898FF" w14:textId="77777777" w:rsidR="00141A64" w:rsidRPr="00141A64" w:rsidRDefault="00141A64" w:rsidP="00C7412F">
            <w:pPr>
              <w:spacing w:before="60"/>
              <w:jc w:val="center"/>
              <w:rPr>
                <w:rFonts w:cs="Arial"/>
                <w:szCs w:val="24"/>
              </w:rPr>
            </w:pPr>
            <w:r w:rsidRPr="00141A64">
              <w:rPr>
                <w:rFonts w:cs="Arial"/>
                <w:szCs w:val="24"/>
              </w:rPr>
              <w:t>1</w:t>
            </w:r>
          </w:p>
        </w:tc>
        <w:tc>
          <w:tcPr>
            <w:tcW w:w="1260" w:type="dxa"/>
            <w:tcBorders>
              <w:top w:val="single" w:sz="4" w:space="0" w:color="000000"/>
              <w:left w:val="single" w:sz="4" w:space="0" w:color="000000"/>
              <w:bottom w:val="single" w:sz="4" w:space="0" w:color="000000"/>
              <w:right w:val="single" w:sz="4" w:space="0" w:color="000000"/>
            </w:tcBorders>
            <w:vAlign w:val="center"/>
          </w:tcPr>
          <w:p w14:paraId="2262567D" w14:textId="77777777" w:rsidR="00141A64" w:rsidRPr="00141A64" w:rsidRDefault="00141A64" w:rsidP="00C7412F">
            <w:pPr>
              <w:spacing w:before="60"/>
              <w:jc w:val="center"/>
              <w:rPr>
                <w:rFonts w:cs="Arial"/>
                <w:szCs w:val="24"/>
              </w:rPr>
            </w:pPr>
            <w:proofErr w:type="gramStart"/>
            <w:r w:rsidRPr="00141A64">
              <w:rPr>
                <w:rFonts w:cs="Arial"/>
                <w:szCs w:val="24"/>
              </w:rPr>
              <w:t>1 :</w:t>
            </w:r>
            <w:proofErr w:type="gramEnd"/>
            <w:r w:rsidRPr="00141A64">
              <w:rPr>
                <w:rFonts w:cs="Arial"/>
                <w:szCs w:val="24"/>
              </w:rPr>
              <w:t xml:space="preserve"> 42,000</w:t>
            </w:r>
          </w:p>
        </w:tc>
        <w:tc>
          <w:tcPr>
            <w:tcW w:w="1532" w:type="dxa"/>
            <w:tcBorders>
              <w:top w:val="single" w:sz="4" w:space="0" w:color="000000"/>
              <w:left w:val="single" w:sz="4" w:space="0" w:color="000000"/>
              <w:bottom w:val="single" w:sz="4" w:space="0" w:color="000000"/>
              <w:right w:val="single" w:sz="4" w:space="0" w:color="000000"/>
            </w:tcBorders>
            <w:vAlign w:val="center"/>
          </w:tcPr>
          <w:p w14:paraId="319CC9CF" w14:textId="77777777" w:rsidR="00141A64" w:rsidRPr="00141A64" w:rsidRDefault="00141A64" w:rsidP="00C7412F">
            <w:pPr>
              <w:spacing w:before="60"/>
              <w:jc w:val="center"/>
              <w:rPr>
                <w:rFonts w:cs="Arial"/>
                <w:szCs w:val="24"/>
              </w:rPr>
            </w:pPr>
            <w:r w:rsidRPr="00141A64">
              <w:rPr>
                <w:rFonts w:cs="Arial"/>
                <w:szCs w:val="24"/>
              </w:rPr>
              <w:t>2</w:t>
            </w:r>
          </w:p>
        </w:tc>
        <w:tc>
          <w:tcPr>
            <w:tcW w:w="1080" w:type="dxa"/>
            <w:tcBorders>
              <w:top w:val="single" w:sz="4" w:space="0" w:color="000000"/>
              <w:left w:val="single" w:sz="4" w:space="0" w:color="000000"/>
              <w:bottom w:val="single" w:sz="4" w:space="0" w:color="000000"/>
              <w:right w:val="single" w:sz="4" w:space="0" w:color="000000"/>
            </w:tcBorders>
            <w:vAlign w:val="center"/>
          </w:tcPr>
          <w:p w14:paraId="66F6E037" w14:textId="77777777" w:rsidR="00141A64" w:rsidRPr="00141A64" w:rsidRDefault="00141A64" w:rsidP="00C7412F">
            <w:pPr>
              <w:spacing w:before="60"/>
              <w:jc w:val="center"/>
              <w:rPr>
                <w:rFonts w:cs="Arial"/>
                <w:szCs w:val="24"/>
              </w:rPr>
            </w:pPr>
            <w:r w:rsidRPr="00141A64">
              <w:rPr>
                <w:rFonts w:cs="Arial"/>
                <w:szCs w:val="24"/>
              </w:rPr>
              <w:t>$500</w:t>
            </w:r>
          </w:p>
        </w:tc>
        <w:tc>
          <w:tcPr>
            <w:tcW w:w="1294" w:type="dxa"/>
            <w:tcBorders>
              <w:top w:val="single" w:sz="4" w:space="0" w:color="000000"/>
              <w:left w:val="single" w:sz="4" w:space="0" w:color="000000"/>
              <w:bottom w:val="single" w:sz="4" w:space="0" w:color="000000"/>
              <w:right w:val="single" w:sz="4" w:space="0" w:color="000000"/>
            </w:tcBorders>
            <w:vAlign w:val="center"/>
          </w:tcPr>
          <w:p w14:paraId="28048BE7" w14:textId="77777777" w:rsidR="00141A64" w:rsidRPr="00141A64" w:rsidRDefault="00141A64" w:rsidP="00C7412F">
            <w:pPr>
              <w:spacing w:before="60"/>
              <w:jc w:val="center"/>
              <w:rPr>
                <w:rFonts w:cs="Arial"/>
                <w:szCs w:val="24"/>
              </w:rPr>
            </w:pPr>
            <w:r w:rsidRPr="00141A64">
              <w:rPr>
                <w:rFonts w:cs="Arial"/>
                <w:szCs w:val="24"/>
              </w:rPr>
              <w:t>1.95%</w:t>
            </w:r>
          </w:p>
        </w:tc>
        <w:tc>
          <w:tcPr>
            <w:tcW w:w="1440" w:type="dxa"/>
            <w:tcBorders>
              <w:top w:val="single" w:sz="4" w:space="0" w:color="000000"/>
              <w:left w:val="single" w:sz="4" w:space="0" w:color="000000"/>
              <w:bottom w:val="single" w:sz="4" w:space="0" w:color="000000"/>
              <w:right w:val="single" w:sz="4" w:space="0" w:color="000000"/>
            </w:tcBorders>
            <w:vAlign w:val="center"/>
          </w:tcPr>
          <w:p w14:paraId="5177E24D" w14:textId="77777777" w:rsidR="00141A64" w:rsidRPr="00141A64" w:rsidRDefault="00141A64" w:rsidP="00C7412F">
            <w:pPr>
              <w:spacing w:before="60"/>
              <w:jc w:val="center"/>
              <w:rPr>
                <w:rFonts w:cs="Arial"/>
                <w:szCs w:val="24"/>
              </w:rPr>
            </w:pPr>
            <w:r w:rsidRPr="00141A64">
              <w:rPr>
                <w:rFonts w:cs="Arial"/>
                <w:szCs w:val="24"/>
              </w:rPr>
              <w:t>1.19%</w:t>
            </w:r>
          </w:p>
        </w:tc>
      </w:tr>
      <w:tr w:rsidR="00141A64" w:rsidRPr="00141A64" w14:paraId="2F1195A0" w14:textId="77777777" w:rsidTr="00C7412F">
        <w:trPr>
          <w:trHeight w:val="310"/>
        </w:trPr>
        <w:tc>
          <w:tcPr>
            <w:tcW w:w="1261" w:type="dxa"/>
            <w:tcBorders>
              <w:top w:val="single" w:sz="4" w:space="0" w:color="000000"/>
              <w:left w:val="single" w:sz="4" w:space="0" w:color="000000"/>
              <w:bottom w:val="single" w:sz="4" w:space="0" w:color="000000"/>
              <w:right w:val="single" w:sz="4" w:space="0" w:color="000000"/>
            </w:tcBorders>
            <w:vAlign w:val="center"/>
          </w:tcPr>
          <w:p w14:paraId="29D9990B" w14:textId="77777777" w:rsidR="00141A64" w:rsidRPr="00141A64" w:rsidRDefault="00141A64" w:rsidP="00C7412F">
            <w:pPr>
              <w:spacing w:before="60"/>
              <w:jc w:val="center"/>
              <w:rPr>
                <w:rFonts w:cs="Arial"/>
                <w:szCs w:val="24"/>
              </w:rPr>
            </w:pPr>
            <w:r w:rsidRPr="00141A64">
              <w:rPr>
                <w:rFonts w:cs="Arial"/>
                <w:szCs w:val="24"/>
              </w:rPr>
              <w:t>2</w:t>
            </w:r>
          </w:p>
        </w:tc>
        <w:tc>
          <w:tcPr>
            <w:tcW w:w="1260" w:type="dxa"/>
            <w:tcBorders>
              <w:top w:val="single" w:sz="4" w:space="0" w:color="000000"/>
              <w:left w:val="single" w:sz="4" w:space="0" w:color="000000"/>
              <w:bottom w:val="single" w:sz="4" w:space="0" w:color="000000"/>
              <w:right w:val="single" w:sz="4" w:space="0" w:color="000000"/>
            </w:tcBorders>
            <w:vAlign w:val="center"/>
          </w:tcPr>
          <w:p w14:paraId="1BD11609" w14:textId="77777777" w:rsidR="00141A64" w:rsidRPr="00141A64" w:rsidRDefault="00141A64" w:rsidP="00C7412F">
            <w:pPr>
              <w:spacing w:before="60"/>
              <w:jc w:val="center"/>
              <w:rPr>
                <w:rFonts w:cs="Arial"/>
                <w:szCs w:val="24"/>
              </w:rPr>
            </w:pPr>
            <w:proofErr w:type="gramStart"/>
            <w:r w:rsidRPr="00141A64">
              <w:rPr>
                <w:rFonts w:cs="Arial"/>
                <w:szCs w:val="24"/>
              </w:rPr>
              <w:t>1 :</w:t>
            </w:r>
            <w:proofErr w:type="gramEnd"/>
            <w:r w:rsidRPr="00141A64">
              <w:rPr>
                <w:rFonts w:cs="Arial"/>
                <w:szCs w:val="24"/>
              </w:rPr>
              <w:t xml:space="preserve"> 42,000</w:t>
            </w:r>
          </w:p>
        </w:tc>
        <w:tc>
          <w:tcPr>
            <w:tcW w:w="1532" w:type="dxa"/>
            <w:tcBorders>
              <w:top w:val="single" w:sz="4" w:space="0" w:color="000000"/>
              <w:left w:val="single" w:sz="4" w:space="0" w:color="000000"/>
              <w:bottom w:val="single" w:sz="4" w:space="0" w:color="000000"/>
              <w:right w:val="single" w:sz="4" w:space="0" w:color="000000"/>
            </w:tcBorders>
            <w:vAlign w:val="center"/>
          </w:tcPr>
          <w:p w14:paraId="3F472558" w14:textId="77777777" w:rsidR="00141A64" w:rsidRPr="00141A64" w:rsidRDefault="00141A64" w:rsidP="00C7412F">
            <w:pPr>
              <w:spacing w:before="60"/>
              <w:jc w:val="center"/>
              <w:rPr>
                <w:rFonts w:cs="Arial"/>
                <w:szCs w:val="24"/>
              </w:rPr>
            </w:pPr>
            <w:r w:rsidRPr="00141A64">
              <w:rPr>
                <w:rFonts w:cs="Arial"/>
                <w:szCs w:val="24"/>
              </w:rPr>
              <w:t>2</w:t>
            </w:r>
          </w:p>
        </w:tc>
        <w:tc>
          <w:tcPr>
            <w:tcW w:w="1080" w:type="dxa"/>
            <w:tcBorders>
              <w:top w:val="single" w:sz="4" w:space="0" w:color="000000"/>
              <w:left w:val="single" w:sz="4" w:space="0" w:color="000000"/>
              <w:bottom w:val="single" w:sz="4" w:space="0" w:color="000000"/>
              <w:right w:val="single" w:sz="4" w:space="0" w:color="000000"/>
            </w:tcBorders>
            <w:vAlign w:val="center"/>
          </w:tcPr>
          <w:p w14:paraId="27708526" w14:textId="77777777" w:rsidR="00141A64" w:rsidRPr="00141A64" w:rsidRDefault="00141A64" w:rsidP="00C7412F">
            <w:pPr>
              <w:spacing w:before="60"/>
              <w:jc w:val="center"/>
              <w:rPr>
                <w:rFonts w:cs="Arial"/>
                <w:szCs w:val="24"/>
              </w:rPr>
            </w:pPr>
            <w:r w:rsidRPr="00141A64">
              <w:rPr>
                <w:rFonts w:cs="Arial"/>
                <w:szCs w:val="24"/>
              </w:rPr>
              <w:t>$250</w:t>
            </w:r>
          </w:p>
        </w:tc>
        <w:tc>
          <w:tcPr>
            <w:tcW w:w="1294" w:type="dxa"/>
            <w:tcBorders>
              <w:top w:val="single" w:sz="4" w:space="0" w:color="000000"/>
              <w:left w:val="single" w:sz="4" w:space="0" w:color="000000"/>
              <w:bottom w:val="single" w:sz="4" w:space="0" w:color="000000"/>
              <w:right w:val="single" w:sz="4" w:space="0" w:color="000000"/>
            </w:tcBorders>
            <w:vAlign w:val="center"/>
          </w:tcPr>
          <w:p w14:paraId="22B0D707" w14:textId="77777777" w:rsidR="00141A64" w:rsidRPr="00141A64" w:rsidRDefault="00141A64" w:rsidP="00C7412F">
            <w:pPr>
              <w:spacing w:before="60"/>
              <w:jc w:val="center"/>
              <w:rPr>
                <w:rFonts w:cs="Arial"/>
                <w:szCs w:val="24"/>
              </w:rPr>
            </w:pPr>
            <w:r w:rsidRPr="00141A64">
              <w:rPr>
                <w:rFonts w:cs="Arial"/>
                <w:szCs w:val="24"/>
              </w:rPr>
              <w:t>0.97%</w:t>
            </w:r>
          </w:p>
        </w:tc>
        <w:tc>
          <w:tcPr>
            <w:tcW w:w="1440" w:type="dxa"/>
            <w:tcBorders>
              <w:top w:val="single" w:sz="4" w:space="0" w:color="000000"/>
              <w:left w:val="single" w:sz="4" w:space="0" w:color="000000"/>
              <w:bottom w:val="single" w:sz="4" w:space="0" w:color="000000"/>
              <w:right w:val="single" w:sz="4" w:space="0" w:color="000000"/>
            </w:tcBorders>
            <w:vAlign w:val="center"/>
          </w:tcPr>
          <w:p w14:paraId="7535E14F" w14:textId="77777777" w:rsidR="00141A64" w:rsidRPr="00141A64" w:rsidRDefault="00141A64" w:rsidP="00C7412F">
            <w:pPr>
              <w:spacing w:before="60"/>
              <w:jc w:val="center"/>
              <w:rPr>
                <w:rFonts w:cs="Arial"/>
                <w:szCs w:val="24"/>
              </w:rPr>
            </w:pPr>
            <w:r w:rsidRPr="00141A64">
              <w:rPr>
                <w:rFonts w:cs="Arial"/>
                <w:szCs w:val="24"/>
              </w:rPr>
              <w:t>0.60%</w:t>
            </w:r>
          </w:p>
        </w:tc>
      </w:tr>
      <w:tr w:rsidR="00141A64" w:rsidRPr="00141A64" w14:paraId="4A17A1E5" w14:textId="77777777" w:rsidTr="00C7412F">
        <w:trPr>
          <w:trHeight w:val="310"/>
        </w:trPr>
        <w:tc>
          <w:tcPr>
            <w:tcW w:w="1261" w:type="dxa"/>
            <w:tcBorders>
              <w:top w:val="single" w:sz="4" w:space="0" w:color="000000"/>
              <w:left w:val="single" w:sz="4" w:space="0" w:color="000000"/>
              <w:bottom w:val="single" w:sz="4" w:space="0" w:color="000000"/>
              <w:right w:val="single" w:sz="4" w:space="0" w:color="000000"/>
            </w:tcBorders>
            <w:vAlign w:val="center"/>
          </w:tcPr>
          <w:p w14:paraId="50A5F3C4" w14:textId="77777777" w:rsidR="00141A64" w:rsidRPr="00141A64" w:rsidRDefault="00141A64" w:rsidP="00C7412F">
            <w:pPr>
              <w:spacing w:before="60"/>
              <w:jc w:val="center"/>
              <w:rPr>
                <w:rFonts w:cs="Arial"/>
                <w:szCs w:val="24"/>
              </w:rPr>
            </w:pPr>
            <w:r w:rsidRPr="00141A64">
              <w:rPr>
                <w:rFonts w:cs="Arial"/>
                <w:szCs w:val="24"/>
              </w:rPr>
              <w:t>3</w:t>
            </w:r>
          </w:p>
        </w:tc>
        <w:tc>
          <w:tcPr>
            <w:tcW w:w="1260" w:type="dxa"/>
            <w:tcBorders>
              <w:top w:val="single" w:sz="4" w:space="0" w:color="000000"/>
              <w:left w:val="single" w:sz="4" w:space="0" w:color="000000"/>
              <w:bottom w:val="single" w:sz="4" w:space="0" w:color="000000"/>
              <w:right w:val="single" w:sz="4" w:space="0" w:color="000000"/>
            </w:tcBorders>
            <w:vAlign w:val="center"/>
          </w:tcPr>
          <w:p w14:paraId="09857B7A" w14:textId="77777777" w:rsidR="00141A64" w:rsidRPr="00141A64" w:rsidRDefault="00141A64" w:rsidP="00C7412F">
            <w:pPr>
              <w:spacing w:before="60"/>
              <w:jc w:val="center"/>
              <w:rPr>
                <w:rFonts w:cs="Arial"/>
                <w:szCs w:val="24"/>
              </w:rPr>
            </w:pPr>
            <w:proofErr w:type="gramStart"/>
            <w:r w:rsidRPr="00141A64">
              <w:rPr>
                <w:rFonts w:cs="Arial"/>
                <w:szCs w:val="24"/>
              </w:rPr>
              <w:t>1 :</w:t>
            </w:r>
            <w:proofErr w:type="gramEnd"/>
            <w:r w:rsidRPr="00141A64">
              <w:rPr>
                <w:rFonts w:cs="Arial"/>
                <w:szCs w:val="24"/>
              </w:rPr>
              <w:t xml:space="preserve"> 21,000</w:t>
            </w:r>
          </w:p>
        </w:tc>
        <w:tc>
          <w:tcPr>
            <w:tcW w:w="1532" w:type="dxa"/>
            <w:tcBorders>
              <w:top w:val="single" w:sz="4" w:space="0" w:color="000000"/>
              <w:left w:val="single" w:sz="4" w:space="0" w:color="000000"/>
              <w:bottom w:val="single" w:sz="4" w:space="0" w:color="000000"/>
              <w:right w:val="single" w:sz="4" w:space="0" w:color="000000"/>
            </w:tcBorders>
            <w:vAlign w:val="center"/>
          </w:tcPr>
          <w:p w14:paraId="60DE9F8E" w14:textId="77777777" w:rsidR="00141A64" w:rsidRPr="00141A64" w:rsidRDefault="00141A64" w:rsidP="00C7412F">
            <w:pPr>
              <w:spacing w:before="60"/>
              <w:jc w:val="center"/>
              <w:rPr>
                <w:rFonts w:cs="Arial"/>
                <w:szCs w:val="24"/>
              </w:rPr>
            </w:pPr>
            <w:r w:rsidRPr="00141A64">
              <w:rPr>
                <w:rFonts w:cs="Arial"/>
                <w:szCs w:val="24"/>
              </w:rPr>
              <w:t>4</w:t>
            </w:r>
          </w:p>
        </w:tc>
        <w:tc>
          <w:tcPr>
            <w:tcW w:w="1080" w:type="dxa"/>
            <w:tcBorders>
              <w:top w:val="single" w:sz="4" w:space="0" w:color="000000"/>
              <w:left w:val="single" w:sz="4" w:space="0" w:color="000000"/>
              <w:bottom w:val="single" w:sz="4" w:space="0" w:color="000000"/>
              <w:right w:val="single" w:sz="4" w:space="0" w:color="000000"/>
            </w:tcBorders>
            <w:vAlign w:val="center"/>
          </w:tcPr>
          <w:p w14:paraId="579BF92E" w14:textId="77777777" w:rsidR="00141A64" w:rsidRPr="00141A64" w:rsidRDefault="00141A64" w:rsidP="00C7412F">
            <w:pPr>
              <w:spacing w:before="60"/>
              <w:jc w:val="center"/>
              <w:rPr>
                <w:rFonts w:cs="Arial"/>
                <w:szCs w:val="24"/>
              </w:rPr>
            </w:pPr>
            <w:r w:rsidRPr="00141A64">
              <w:rPr>
                <w:rFonts w:cs="Arial"/>
                <w:szCs w:val="24"/>
              </w:rPr>
              <w:t>$100</w:t>
            </w:r>
          </w:p>
        </w:tc>
        <w:tc>
          <w:tcPr>
            <w:tcW w:w="1294" w:type="dxa"/>
            <w:tcBorders>
              <w:top w:val="single" w:sz="4" w:space="0" w:color="000000"/>
              <w:left w:val="single" w:sz="4" w:space="0" w:color="000000"/>
              <w:bottom w:val="single" w:sz="4" w:space="0" w:color="000000"/>
              <w:right w:val="single" w:sz="4" w:space="0" w:color="000000"/>
            </w:tcBorders>
            <w:vAlign w:val="center"/>
          </w:tcPr>
          <w:p w14:paraId="15B33773" w14:textId="77777777" w:rsidR="00141A64" w:rsidRPr="00141A64" w:rsidRDefault="00141A64" w:rsidP="00C7412F">
            <w:pPr>
              <w:spacing w:before="60"/>
              <w:jc w:val="center"/>
              <w:rPr>
                <w:rFonts w:cs="Arial"/>
                <w:szCs w:val="24"/>
              </w:rPr>
            </w:pPr>
            <w:r w:rsidRPr="00141A64">
              <w:rPr>
                <w:rFonts w:cs="Arial"/>
                <w:szCs w:val="24"/>
              </w:rPr>
              <w:t>0.78%</w:t>
            </w:r>
          </w:p>
        </w:tc>
        <w:tc>
          <w:tcPr>
            <w:tcW w:w="1440" w:type="dxa"/>
            <w:tcBorders>
              <w:top w:val="single" w:sz="4" w:space="0" w:color="000000"/>
              <w:left w:val="single" w:sz="4" w:space="0" w:color="000000"/>
              <w:bottom w:val="single" w:sz="4" w:space="0" w:color="000000"/>
              <w:right w:val="single" w:sz="4" w:space="0" w:color="000000"/>
            </w:tcBorders>
            <w:vAlign w:val="center"/>
          </w:tcPr>
          <w:p w14:paraId="1762F32C" w14:textId="77777777" w:rsidR="00141A64" w:rsidRPr="00141A64" w:rsidRDefault="00141A64" w:rsidP="00C7412F">
            <w:pPr>
              <w:spacing w:before="60"/>
              <w:jc w:val="center"/>
              <w:rPr>
                <w:rFonts w:cs="Arial"/>
                <w:szCs w:val="24"/>
              </w:rPr>
            </w:pPr>
            <w:r w:rsidRPr="00141A64">
              <w:rPr>
                <w:rFonts w:cs="Arial"/>
                <w:szCs w:val="24"/>
              </w:rPr>
              <w:t>0.48%</w:t>
            </w:r>
          </w:p>
        </w:tc>
      </w:tr>
      <w:tr w:rsidR="00141A64" w:rsidRPr="00141A64" w14:paraId="3BAEC13F" w14:textId="77777777" w:rsidTr="00C7412F">
        <w:trPr>
          <w:trHeight w:val="310"/>
        </w:trPr>
        <w:tc>
          <w:tcPr>
            <w:tcW w:w="1261" w:type="dxa"/>
            <w:tcBorders>
              <w:top w:val="single" w:sz="4" w:space="0" w:color="000000"/>
              <w:left w:val="single" w:sz="4" w:space="0" w:color="000000"/>
              <w:bottom w:val="single" w:sz="4" w:space="0" w:color="000000"/>
              <w:right w:val="single" w:sz="4" w:space="0" w:color="000000"/>
            </w:tcBorders>
            <w:vAlign w:val="center"/>
          </w:tcPr>
          <w:p w14:paraId="07AAAFE7" w14:textId="77777777" w:rsidR="00141A64" w:rsidRPr="00141A64" w:rsidRDefault="00141A64" w:rsidP="00C7412F">
            <w:pPr>
              <w:spacing w:before="60"/>
              <w:jc w:val="center"/>
              <w:rPr>
                <w:rFonts w:cs="Arial"/>
                <w:szCs w:val="24"/>
              </w:rPr>
            </w:pPr>
            <w:r w:rsidRPr="00141A64">
              <w:rPr>
                <w:rFonts w:cs="Arial"/>
                <w:szCs w:val="24"/>
              </w:rPr>
              <w:t>4</w:t>
            </w:r>
          </w:p>
        </w:tc>
        <w:tc>
          <w:tcPr>
            <w:tcW w:w="1260" w:type="dxa"/>
            <w:tcBorders>
              <w:top w:val="single" w:sz="4" w:space="0" w:color="000000"/>
              <w:left w:val="single" w:sz="4" w:space="0" w:color="000000"/>
              <w:bottom w:val="single" w:sz="4" w:space="0" w:color="000000"/>
              <w:right w:val="single" w:sz="4" w:space="0" w:color="000000"/>
            </w:tcBorders>
            <w:vAlign w:val="center"/>
          </w:tcPr>
          <w:p w14:paraId="3A2ADF00" w14:textId="77777777" w:rsidR="00141A64" w:rsidRPr="00141A64" w:rsidRDefault="00141A64" w:rsidP="00C7412F">
            <w:pPr>
              <w:spacing w:before="60"/>
              <w:jc w:val="center"/>
              <w:rPr>
                <w:rFonts w:cs="Arial"/>
                <w:szCs w:val="24"/>
              </w:rPr>
            </w:pPr>
            <w:proofErr w:type="gramStart"/>
            <w:r w:rsidRPr="00141A64">
              <w:rPr>
                <w:rFonts w:cs="Arial"/>
                <w:szCs w:val="24"/>
              </w:rPr>
              <w:t>1 :</w:t>
            </w:r>
            <w:proofErr w:type="gramEnd"/>
            <w:r w:rsidRPr="00141A64">
              <w:rPr>
                <w:rFonts w:cs="Arial"/>
                <w:szCs w:val="24"/>
              </w:rPr>
              <w:t xml:space="preserve"> 2,800</w:t>
            </w:r>
          </w:p>
        </w:tc>
        <w:tc>
          <w:tcPr>
            <w:tcW w:w="1532" w:type="dxa"/>
            <w:tcBorders>
              <w:top w:val="single" w:sz="4" w:space="0" w:color="000000"/>
              <w:left w:val="single" w:sz="4" w:space="0" w:color="000000"/>
              <w:bottom w:val="single" w:sz="4" w:space="0" w:color="000000"/>
              <w:right w:val="single" w:sz="4" w:space="0" w:color="000000"/>
            </w:tcBorders>
            <w:vAlign w:val="center"/>
          </w:tcPr>
          <w:p w14:paraId="19B9D1AD" w14:textId="77777777" w:rsidR="00141A64" w:rsidRPr="00141A64" w:rsidRDefault="00141A64" w:rsidP="00C7412F">
            <w:pPr>
              <w:spacing w:before="60"/>
              <w:jc w:val="center"/>
              <w:rPr>
                <w:rFonts w:cs="Arial"/>
                <w:szCs w:val="24"/>
              </w:rPr>
            </w:pPr>
            <w:r w:rsidRPr="00141A64">
              <w:rPr>
                <w:rFonts w:cs="Arial"/>
                <w:szCs w:val="24"/>
              </w:rPr>
              <w:t>30</w:t>
            </w:r>
          </w:p>
        </w:tc>
        <w:tc>
          <w:tcPr>
            <w:tcW w:w="1080" w:type="dxa"/>
            <w:tcBorders>
              <w:top w:val="single" w:sz="4" w:space="0" w:color="000000"/>
              <w:left w:val="single" w:sz="4" w:space="0" w:color="000000"/>
              <w:bottom w:val="single" w:sz="4" w:space="0" w:color="000000"/>
              <w:right w:val="single" w:sz="4" w:space="0" w:color="000000"/>
            </w:tcBorders>
            <w:vAlign w:val="center"/>
          </w:tcPr>
          <w:p w14:paraId="08ADA90D" w14:textId="77777777" w:rsidR="00141A64" w:rsidRPr="00141A64" w:rsidRDefault="00141A64" w:rsidP="00C7412F">
            <w:pPr>
              <w:spacing w:before="60"/>
              <w:jc w:val="center"/>
              <w:rPr>
                <w:rFonts w:cs="Arial"/>
                <w:szCs w:val="24"/>
              </w:rPr>
            </w:pPr>
            <w:r w:rsidRPr="00141A64">
              <w:rPr>
                <w:rFonts w:cs="Arial"/>
                <w:szCs w:val="24"/>
              </w:rPr>
              <w:t>$50</w:t>
            </w:r>
          </w:p>
        </w:tc>
        <w:tc>
          <w:tcPr>
            <w:tcW w:w="1294" w:type="dxa"/>
            <w:tcBorders>
              <w:top w:val="single" w:sz="4" w:space="0" w:color="000000"/>
              <w:left w:val="single" w:sz="4" w:space="0" w:color="000000"/>
              <w:bottom w:val="single" w:sz="4" w:space="0" w:color="000000"/>
              <w:right w:val="single" w:sz="4" w:space="0" w:color="000000"/>
            </w:tcBorders>
            <w:vAlign w:val="center"/>
          </w:tcPr>
          <w:p w14:paraId="093B0AFA" w14:textId="77777777" w:rsidR="00141A64" w:rsidRPr="00141A64" w:rsidRDefault="00141A64" w:rsidP="00C7412F">
            <w:pPr>
              <w:spacing w:before="60"/>
              <w:jc w:val="center"/>
              <w:rPr>
                <w:rFonts w:cs="Arial"/>
                <w:szCs w:val="24"/>
              </w:rPr>
            </w:pPr>
            <w:r w:rsidRPr="00141A64">
              <w:rPr>
                <w:rFonts w:cs="Arial"/>
                <w:szCs w:val="24"/>
              </w:rPr>
              <w:t>2.92%</w:t>
            </w:r>
          </w:p>
        </w:tc>
        <w:tc>
          <w:tcPr>
            <w:tcW w:w="1440" w:type="dxa"/>
            <w:tcBorders>
              <w:top w:val="single" w:sz="4" w:space="0" w:color="000000"/>
              <w:left w:val="single" w:sz="4" w:space="0" w:color="000000"/>
              <w:bottom w:val="single" w:sz="4" w:space="0" w:color="000000"/>
              <w:right w:val="single" w:sz="4" w:space="0" w:color="000000"/>
            </w:tcBorders>
            <w:vAlign w:val="center"/>
          </w:tcPr>
          <w:p w14:paraId="3920D597" w14:textId="77777777" w:rsidR="00141A64" w:rsidRPr="00141A64" w:rsidRDefault="00141A64" w:rsidP="00C7412F">
            <w:pPr>
              <w:spacing w:before="60"/>
              <w:jc w:val="center"/>
              <w:rPr>
                <w:rFonts w:cs="Arial"/>
                <w:szCs w:val="24"/>
              </w:rPr>
            </w:pPr>
            <w:r w:rsidRPr="00141A64">
              <w:rPr>
                <w:rFonts w:cs="Arial"/>
                <w:szCs w:val="24"/>
              </w:rPr>
              <w:t>1.79%</w:t>
            </w:r>
          </w:p>
        </w:tc>
      </w:tr>
      <w:tr w:rsidR="00141A64" w:rsidRPr="00141A64" w14:paraId="6C0382EE" w14:textId="77777777" w:rsidTr="00C7412F">
        <w:trPr>
          <w:trHeight w:val="310"/>
        </w:trPr>
        <w:tc>
          <w:tcPr>
            <w:tcW w:w="1261" w:type="dxa"/>
            <w:tcBorders>
              <w:top w:val="single" w:sz="4" w:space="0" w:color="000000"/>
              <w:left w:val="single" w:sz="4" w:space="0" w:color="000000"/>
              <w:bottom w:val="single" w:sz="4" w:space="0" w:color="000000"/>
              <w:right w:val="single" w:sz="4" w:space="0" w:color="000000"/>
            </w:tcBorders>
            <w:vAlign w:val="center"/>
          </w:tcPr>
          <w:p w14:paraId="3A385AFD" w14:textId="77777777" w:rsidR="00141A64" w:rsidRPr="00141A64" w:rsidRDefault="00141A64" w:rsidP="00C7412F">
            <w:pPr>
              <w:spacing w:before="60"/>
              <w:jc w:val="center"/>
              <w:rPr>
                <w:rFonts w:cs="Arial"/>
                <w:szCs w:val="24"/>
              </w:rPr>
            </w:pPr>
            <w:r w:rsidRPr="00141A64">
              <w:rPr>
                <w:rFonts w:cs="Arial"/>
                <w:szCs w:val="24"/>
              </w:rPr>
              <w:t>5</w:t>
            </w:r>
          </w:p>
        </w:tc>
        <w:tc>
          <w:tcPr>
            <w:tcW w:w="1260" w:type="dxa"/>
            <w:tcBorders>
              <w:top w:val="single" w:sz="4" w:space="0" w:color="000000"/>
              <w:left w:val="single" w:sz="4" w:space="0" w:color="000000"/>
              <w:bottom w:val="single" w:sz="4" w:space="0" w:color="000000"/>
              <w:right w:val="single" w:sz="4" w:space="0" w:color="000000"/>
            </w:tcBorders>
            <w:vAlign w:val="center"/>
          </w:tcPr>
          <w:p w14:paraId="1F07723B" w14:textId="77777777" w:rsidR="00141A64" w:rsidRPr="00141A64" w:rsidRDefault="00141A64" w:rsidP="00C7412F">
            <w:pPr>
              <w:spacing w:before="60"/>
              <w:jc w:val="center"/>
              <w:rPr>
                <w:rFonts w:cs="Arial"/>
                <w:szCs w:val="24"/>
              </w:rPr>
            </w:pPr>
            <w:proofErr w:type="gramStart"/>
            <w:r w:rsidRPr="00141A64">
              <w:rPr>
                <w:rFonts w:cs="Arial"/>
                <w:szCs w:val="24"/>
              </w:rPr>
              <w:t>1 :</w:t>
            </w:r>
            <w:proofErr w:type="gramEnd"/>
            <w:r w:rsidRPr="00141A64">
              <w:rPr>
                <w:rFonts w:cs="Arial"/>
                <w:szCs w:val="24"/>
              </w:rPr>
              <w:t xml:space="preserve"> 1,680</w:t>
            </w:r>
          </w:p>
        </w:tc>
        <w:tc>
          <w:tcPr>
            <w:tcW w:w="1532" w:type="dxa"/>
            <w:tcBorders>
              <w:top w:val="single" w:sz="4" w:space="0" w:color="000000"/>
              <w:left w:val="single" w:sz="4" w:space="0" w:color="000000"/>
              <w:bottom w:val="single" w:sz="4" w:space="0" w:color="000000"/>
              <w:right w:val="single" w:sz="4" w:space="0" w:color="000000"/>
            </w:tcBorders>
            <w:vAlign w:val="center"/>
          </w:tcPr>
          <w:p w14:paraId="7BB5FE7F" w14:textId="77777777" w:rsidR="00141A64" w:rsidRPr="00141A64" w:rsidRDefault="00141A64" w:rsidP="00C7412F">
            <w:pPr>
              <w:spacing w:before="60"/>
              <w:jc w:val="center"/>
              <w:rPr>
                <w:rFonts w:cs="Arial"/>
                <w:szCs w:val="24"/>
              </w:rPr>
            </w:pPr>
            <w:r w:rsidRPr="00141A64">
              <w:rPr>
                <w:rFonts w:cs="Arial"/>
                <w:szCs w:val="24"/>
              </w:rPr>
              <w:t>50</w:t>
            </w:r>
          </w:p>
        </w:tc>
        <w:tc>
          <w:tcPr>
            <w:tcW w:w="1080" w:type="dxa"/>
            <w:tcBorders>
              <w:top w:val="single" w:sz="4" w:space="0" w:color="000000"/>
              <w:left w:val="single" w:sz="4" w:space="0" w:color="000000"/>
              <w:bottom w:val="single" w:sz="4" w:space="0" w:color="000000"/>
              <w:right w:val="single" w:sz="4" w:space="0" w:color="000000"/>
            </w:tcBorders>
            <w:vAlign w:val="center"/>
          </w:tcPr>
          <w:p w14:paraId="0FF14FC4" w14:textId="77777777" w:rsidR="00141A64" w:rsidRPr="00141A64" w:rsidRDefault="00141A64" w:rsidP="00C7412F">
            <w:pPr>
              <w:spacing w:before="60"/>
              <w:jc w:val="center"/>
              <w:rPr>
                <w:rFonts w:cs="Arial"/>
                <w:szCs w:val="24"/>
              </w:rPr>
            </w:pPr>
            <w:r w:rsidRPr="00141A64">
              <w:rPr>
                <w:rFonts w:cs="Arial"/>
                <w:szCs w:val="24"/>
              </w:rPr>
              <w:t>$20</w:t>
            </w:r>
          </w:p>
        </w:tc>
        <w:tc>
          <w:tcPr>
            <w:tcW w:w="1294" w:type="dxa"/>
            <w:tcBorders>
              <w:top w:val="single" w:sz="4" w:space="0" w:color="000000"/>
              <w:left w:val="single" w:sz="4" w:space="0" w:color="000000"/>
              <w:bottom w:val="single" w:sz="4" w:space="0" w:color="000000"/>
              <w:right w:val="single" w:sz="4" w:space="0" w:color="000000"/>
            </w:tcBorders>
            <w:vAlign w:val="center"/>
          </w:tcPr>
          <w:p w14:paraId="378DCEF9" w14:textId="77777777" w:rsidR="00141A64" w:rsidRPr="00141A64" w:rsidRDefault="00141A64" w:rsidP="00C7412F">
            <w:pPr>
              <w:spacing w:before="60"/>
              <w:jc w:val="center"/>
              <w:rPr>
                <w:rFonts w:cs="Arial"/>
                <w:szCs w:val="24"/>
              </w:rPr>
            </w:pPr>
            <w:r w:rsidRPr="00141A64">
              <w:rPr>
                <w:rFonts w:cs="Arial"/>
                <w:szCs w:val="24"/>
              </w:rPr>
              <w:t>1.95%</w:t>
            </w:r>
          </w:p>
        </w:tc>
        <w:tc>
          <w:tcPr>
            <w:tcW w:w="1440" w:type="dxa"/>
            <w:tcBorders>
              <w:top w:val="single" w:sz="4" w:space="0" w:color="000000"/>
              <w:left w:val="single" w:sz="4" w:space="0" w:color="000000"/>
              <w:bottom w:val="single" w:sz="4" w:space="0" w:color="000000"/>
              <w:right w:val="single" w:sz="4" w:space="0" w:color="000000"/>
            </w:tcBorders>
            <w:vAlign w:val="center"/>
          </w:tcPr>
          <w:p w14:paraId="5649E5D8" w14:textId="77777777" w:rsidR="00141A64" w:rsidRPr="00141A64" w:rsidRDefault="00141A64" w:rsidP="00C7412F">
            <w:pPr>
              <w:spacing w:before="60"/>
              <w:jc w:val="center"/>
              <w:rPr>
                <w:rFonts w:cs="Arial"/>
                <w:szCs w:val="24"/>
              </w:rPr>
            </w:pPr>
            <w:r w:rsidRPr="00141A64">
              <w:rPr>
                <w:rFonts w:cs="Arial"/>
                <w:szCs w:val="24"/>
              </w:rPr>
              <w:t>1.19%</w:t>
            </w:r>
          </w:p>
        </w:tc>
      </w:tr>
      <w:tr w:rsidR="00141A64" w:rsidRPr="00141A64" w14:paraId="59283596" w14:textId="77777777" w:rsidTr="00C7412F">
        <w:trPr>
          <w:trHeight w:val="310"/>
        </w:trPr>
        <w:tc>
          <w:tcPr>
            <w:tcW w:w="1261" w:type="dxa"/>
            <w:tcBorders>
              <w:top w:val="single" w:sz="4" w:space="0" w:color="000000"/>
              <w:left w:val="single" w:sz="4" w:space="0" w:color="000000"/>
              <w:bottom w:val="single" w:sz="4" w:space="0" w:color="000000"/>
              <w:right w:val="single" w:sz="4" w:space="0" w:color="000000"/>
            </w:tcBorders>
            <w:vAlign w:val="center"/>
          </w:tcPr>
          <w:p w14:paraId="5DC2E124" w14:textId="77777777" w:rsidR="00141A64" w:rsidRPr="00141A64" w:rsidRDefault="00141A64" w:rsidP="00C7412F">
            <w:pPr>
              <w:spacing w:before="60"/>
              <w:jc w:val="center"/>
              <w:rPr>
                <w:rFonts w:cs="Arial"/>
                <w:szCs w:val="24"/>
              </w:rPr>
            </w:pPr>
            <w:r w:rsidRPr="00141A64">
              <w:rPr>
                <w:rFonts w:cs="Arial"/>
                <w:szCs w:val="24"/>
              </w:rPr>
              <w:t>6</w:t>
            </w:r>
          </w:p>
        </w:tc>
        <w:tc>
          <w:tcPr>
            <w:tcW w:w="1260" w:type="dxa"/>
            <w:tcBorders>
              <w:top w:val="single" w:sz="4" w:space="0" w:color="000000"/>
              <w:left w:val="single" w:sz="4" w:space="0" w:color="000000"/>
              <w:bottom w:val="single" w:sz="4" w:space="0" w:color="000000"/>
              <w:right w:val="single" w:sz="4" w:space="0" w:color="000000"/>
            </w:tcBorders>
            <w:vAlign w:val="center"/>
          </w:tcPr>
          <w:p w14:paraId="18440583" w14:textId="77777777" w:rsidR="00141A64" w:rsidRPr="00141A64" w:rsidRDefault="00141A64" w:rsidP="00C7412F">
            <w:pPr>
              <w:spacing w:before="60"/>
              <w:jc w:val="center"/>
              <w:rPr>
                <w:rFonts w:cs="Arial"/>
                <w:szCs w:val="24"/>
              </w:rPr>
            </w:pPr>
            <w:proofErr w:type="gramStart"/>
            <w:r w:rsidRPr="00141A64">
              <w:rPr>
                <w:rFonts w:cs="Arial"/>
                <w:szCs w:val="24"/>
              </w:rPr>
              <w:t>1 :</w:t>
            </w:r>
            <w:proofErr w:type="gramEnd"/>
            <w:r w:rsidRPr="00141A64">
              <w:rPr>
                <w:rFonts w:cs="Arial"/>
                <w:szCs w:val="24"/>
              </w:rPr>
              <w:t xml:space="preserve"> 840</w:t>
            </w:r>
          </w:p>
        </w:tc>
        <w:tc>
          <w:tcPr>
            <w:tcW w:w="1532" w:type="dxa"/>
            <w:tcBorders>
              <w:top w:val="single" w:sz="4" w:space="0" w:color="000000"/>
              <w:left w:val="single" w:sz="4" w:space="0" w:color="000000"/>
              <w:bottom w:val="single" w:sz="4" w:space="0" w:color="000000"/>
              <w:right w:val="single" w:sz="4" w:space="0" w:color="000000"/>
            </w:tcBorders>
            <w:vAlign w:val="center"/>
          </w:tcPr>
          <w:p w14:paraId="0494277E" w14:textId="77777777" w:rsidR="00141A64" w:rsidRPr="00141A64" w:rsidRDefault="00141A64" w:rsidP="00C7412F">
            <w:pPr>
              <w:spacing w:before="60"/>
              <w:jc w:val="center"/>
              <w:rPr>
                <w:rFonts w:cs="Arial"/>
                <w:szCs w:val="24"/>
              </w:rPr>
            </w:pPr>
            <w:r w:rsidRPr="00141A64">
              <w:rPr>
                <w:rFonts w:cs="Arial"/>
                <w:szCs w:val="24"/>
              </w:rPr>
              <w:t>100</w:t>
            </w:r>
          </w:p>
        </w:tc>
        <w:tc>
          <w:tcPr>
            <w:tcW w:w="1080" w:type="dxa"/>
            <w:tcBorders>
              <w:top w:val="single" w:sz="4" w:space="0" w:color="000000"/>
              <w:left w:val="single" w:sz="4" w:space="0" w:color="000000"/>
              <w:bottom w:val="single" w:sz="4" w:space="0" w:color="000000"/>
              <w:right w:val="single" w:sz="4" w:space="0" w:color="000000"/>
            </w:tcBorders>
            <w:vAlign w:val="center"/>
          </w:tcPr>
          <w:p w14:paraId="42BBC964" w14:textId="77777777" w:rsidR="00141A64" w:rsidRPr="00141A64" w:rsidRDefault="00141A64" w:rsidP="00C7412F">
            <w:pPr>
              <w:spacing w:before="60"/>
              <w:jc w:val="center"/>
              <w:rPr>
                <w:rFonts w:cs="Arial"/>
                <w:szCs w:val="24"/>
              </w:rPr>
            </w:pPr>
            <w:r w:rsidRPr="00141A64">
              <w:rPr>
                <w:rFonts w:cs="Arial"/>
                <w:szCs w:val="24"/>
              </w:rPr>
              <w:t>$15</w:t>
            </w:r>
          </w:p>
        </w:tc>
        <w:tc>
          <w:tcPr>
            <w:tcW w:w="1294" w:type="dxa"/>
            <w:tcBorders>
              <w:top w:val="single" w:sz="4" w:space="0" w:color="000000"/>
              <w:left w:val="single" w:sz="4" w:space="0" w:color="000000"/>
              <w:bottom w:val="single" w:sz="4" w:space="0" w:color="000000"/>
              <w:right w:val="single" w:sz="4" w:space="0" w:color="000000"/>
            </w:tcBorders>
            <w:vAlign w:val="center"/>
          </w:tcPr>
          <w:p w14:paraId="3929D925" w14:textId="77777777" w:rsidR="00141A64" w:rsidRPr="00141A64" w:rsidRDefault="00141A64" w:rsidP="00C7412F">
            <w:pPr>
              <w:spacing w:before="60"/>
              <w:jc w:val="center"/>
              <w:rPr>
                <w:rFonts w:cs="Arial"/>
                <w:szCs w:val="24"/>
              </w:rPr>
            </w:pPr>
            <w:r w:rsidRPr="00141A64">
              <w:rPr>
                <w:rFonts w:cs="Arial"/>
                <w:szCs w:val="24"/>
              </w:rPr>
              <w:t>2.92%</w:t>
            </w:r>
          </w:p>
        </w:tc>
        <w:tc>
          <w:tcPr>
            <w:tcW w:w="1440" w:type="dxa"/>
            <w:tcBorders>
              <w:top w:val="single" w:sz="4" w:space="0" w:color="000000"/>
              <w:left w:val="single" w:sz="4" w:space="0" w:color="000000"/>
              <w:bottom w:val="single" w:sz="4" w:space="0" w:color="000000"/>
              <w:right w:val="single" w:sz="4" w:space="0" w:color="000000"/>
            </w:tcBorders>
            <w:vAlign w:val="center"/>
          </w:tcPr>
          <w:p w14:paraId="157C35CA" w14:textId="77777777" w:rsidR="00141A64" w:rsidRPr="00141A64" w:rsidRDefault="00141A64" w:rsidP="00C7412F">
            <w:pPr>
              <w:spacing w:before="60"/>
              <w:jc w:val="center"/>
              <w:rPr>
                <w:rFonts w:cs="Arial"/>
                <w:szCs w:val="24"/>
              </w:rPr>
            </w:pPr>
            <w:r w:rsidRPr="00141A64">
              <w:rPr>
                <w:rFonts w:cs="Arial"/>
                <w:szCs w:val="24"/>
              </w:rPr>
              <w:t>1.79%</w:t>
            </w:r>
          </w:p>
        </w:tc>
      </w:tr>
      <w:tr w:rsidR="00141A64" w:rsidRPr="00141A64" w14:paraId="0AE6A00B" w14:textId="77777777" w:rsidTr="00C7412F">
        <w:trPr>
          <w:trHeight w:val="312"/>
        </w:trPr>
        <w:tc>
          <w:tcPr>
            <w:tcW w:w="1261" w:type="dxa"/>
            <w:tcBorders>
              <w:top w:val="single" w:sz="4" w:space="0" w:color="000000"/>
              <w:left w:val="single" w:sz="4" w:space="0" w:color="000000"/>
              <w:bottom w:val="single" w:sz="4" w:space="0" w:color="000000"/>
              <w:right w:val="single" w:sz="4" w:space="0" w:color="000000"/>
            </w:tcBorders>
            <w:vAlign w:val="center"/>
          </w:tcPr>
          <w:p w14:paraId="769CA5F6" w14:textId="77777777" w:rsidR="00141A64" w:rsidRPr="00141A64" w:rsidRDefault="00141A64" w:rsidP="00C7412F">
            <w:pPr>
              <w:spacing w:before="60"/>
              <w:jc w:val="center"/>
              <w:rPr>
                <w:rFonts w:cs="Arial"/>
                <w:szCs w:val="24"/>
              </w:rPr>
            </w:pPr>
            <w:r w:rsidRPr="00141A64">
              <w:rPr>
                <w:rFonts w:cs="Arial"/>
                <w:szCs w:val="24"/>
              </w:rPr>
              <w:t>7</w:t>
            </w:r>
          </w:p>
        </w:tc>
        <w:tc>
          <w:tcPr>
            <w:tcW w:w="1260" w:type="dxa"/>
            <w:tcBorders>
              <w:top w:val="single" w:sz="4" w:space="0" w:color="000000"/>
              <w:left w:val="single" w:sz="4" w:space="0" w:color="000000"/>
              <w:bottom w:val="single" w:sz="4" w:space="0" w:color="000000"/>
              <w:right w:val="single" w:sz="4" w:space="0" w:color="000000"/>
            </w:tcBorders>
            <w:vAlign w:val="center"/>
          </w:tcPr>
          <w:p w14:paraId="7297D2D6" w14:textId="77777777" w:rsidR="00141A64" w:rsidRPr="00141A64" w:rsidRDefault="00141A64" w:rsidP="00C7412F">
            <w:pPr>
              <w:spacing w:before="60"/>
              <w:jc w:val="center"/>
              <w:rPr>
                <w:rFonts w:cs="Arial"/>
                <w:szCs w:val="24"/>
              </w:rPr>
            </w:pPr>
            <w:proofErr w:type="gramStart"/>
            <w:r w:rsidRPr="00141A64">
              <w:rPr>
                <w:rFonts w:cs="Arial"/>
                <w:szCs w:val="24"/>
              </w:rPr>
              <w:t>1 :</w:t>
            </w:r>
            <w:proofErr w:type="gramEnd"/>
            <w:r w:rsidRPr="00141A64">
              <w:rPr>
                <w:rFonts w:cs="Arial"/>
                <w:szCs w:val="24"/>
              </w:rPr>
              <w:t xml:space="preserve"> 168</w:t>
            </w:r>
          </w:p>
        </w:tc>
        <w:tc>
          <w:tcPr>
            <w:tcW w:w="1532" w:type="dxa"/>
            <w:tcBorders>
              <w:top w:val="single" w:sz="4" w:space="0" w:color="000000"/>
              <w:left w:val="single" w:sz="4" w:space="0" w:color="000000"/>
              <w:bottom w:val="single" w:sz="4" w:space="0" w:color="000000"/>
              <w:right w:val="single" w:sz="4" w:space="0" w:color="000000"/>
            </w:tcBorders>
            <w:vAlign w:val="center"/>
          </w:tcPr>
          <w:p w14:paraId="45806157" w14:textId="77777777" w:rsidR="00141A64" w:rsidRPr="00141A64" w:rsidRDefault="00141A64" w:rsidP="00C7412F">
            <w:pPr>
              <w:spacing w:before="60"/>
              <w:jc w:val="center"/>
              <w:rPr>
                <w:rFonts w:cs="Arial"/>
                <w:szCs w:val="24"/>
              </w:rPr>
            </w:pPr>
            <w:r w:rsidRPr="00141A64">
              <w:rPr>
                <w:rFonts w:cs="Arial"/>
                <w:szCs w:val="24"/>
              </w:rPr>
              <w:t>500</w:t>
            </w:r>
          </w:p>
        </w:tc>
        <w:tc>
          <w:tcPr>
            <w:tcW w:w="1080" w:type="dxa"/>
            <w:tcBorders>
              <w:top w:val="single" w:sz="4" w:space="0" w:color="000000"/>
              <w:left w:val="single" w:sz="4" w:space="0" w:color="000000"/>
              <w:bottom w:val="single" w:sz="4" w:space="0" w:color="000000"/>
              <w:right w:val="single" w:sz="4" w:space="0" w:color="000000"/>
            </w:tcBorders>
            <w:vAlign w:val="center"/>
          </w:tcPr>
          <w:p w14:paraId="69231B59" w14:textId="77777777" w:rsidR="00141A64" w:rsidRPr="00141A64" w:rsidRDefault="00141A64" w:rsidP="00C7412F">
            <w:pPr>
              <w:spacing w:before="60"/>
              <w:jc w:val="center"/>
              <w:rPr>
                <w:rFonts w:cs="Arial"/>
                <w:szCs w:val="24"/>
              </w:rPr>
            </w:pPr>
            <w:r w:rsidRPr="00141A64">
              <w:rPr>
                <w:rFonts w:cs="Arial"/>
                <w:szCs w:val="24"/>
              </w:rPr>
              <w:t>$10</w:t>
            </w:r>
          </w:p>
        </w:tc>
        <w:tc>
          <w:tcPr>
            <w:tcW w:w="1294" w:type="dxa"/>
            <w:tcBorders>
              <w:top w:val="single" w:sz="4" w:space="0" w:color="000000"/>
              <w:left w:val="single" w:sz="4" w:space="0" w:color="000000"/>
              <w:bottom w:val="single" w:sz="4" w:space="0" w:color="000000"/>
              <w:right w:val="single" w:sz="4" w:space="0" w:color="000000"/>
            </w:tcBorders>
            <w:vAlign w:val="center"/>
          </w:tcPr>
          <w:p w14:paraId="02DD0FE2" w14:textId="77777777" w:rsidR="00141A64" w:rsidRPr="00141A64" w:rsidRDefault="00141A64" w:rsidP="00C7412F">
            <w:pPr>
              <w:spacing w:before="60"/>
              <w:jc w:val="center"/>
              <w:rPr>
                <w:rFonts w:cs="Arial"/>
                <w:szCs w:val="24"/>
              </w:rPr>
            </w:pPr>
            <w:r w:rsidRPr="00141A64">
              <w:rPr>
                <w:rFonts w:cs="Arial"/>
                <w:szCs w:val="24"/>
              </w:rPr>
              <w:t>9.75%</w:t>
            </w:r>
          </w:p>
        </w:tc>
        <w:tc>
          <w:tcPr>
            <w:tcW w:w="1440" w:type="dxa"/>
            <w:tcBorders>
              <w:top w:val="single" w:sz="4" w:space="0" w:color="000000"/>
              <w:left w:val="single" w:sz="4" w:space="0" w:color="000000"/>
              <w:bottom w:val="single" w:sz="4" w:space="0" w:color="000000"/>
              <w:right w:val="single" w:sz="4" w:space="0" w:color="000000"/>
            </w:tcBorders>
            <w:vAlign w:val="center"/>
          </w:tcPr>
          <w:p w14:paraId="75B70FD0" w14:textId="77777777" w:rsidR="00141A64" w:rsidRPr="00141A64" w:rsidRDefault="00141A64" w:rsidP="00C7412F">
            <w:pPr>
              <w:spacing w:before="60"/>
              <w:jc w:val="center"/>
              <w:rPr>
                <w:rFonts w:cs="Arial"/>
                <w:szCs w:val="24"/>
              </w:rPr>
            </w:pPr>
            <w:r w:rsidRPr="00141A64">
              <w:rPr>
                <w:rFonts w:cs="Arial"/>
                <w:szCs w:val="24"/>
              </w:rPr>
              <w:t>5.95%</w:t>
            </w:r>
          </w:p>
        </w:tc>
      </w:tr>
      <w:tr w:rsidR="00141A64" w:rsidRPr="00141A64" w14:paraId="40DB5AC0" w14:textId="77777777" w:rsidTr="00C7412F">
        <w:trPr>
          <w:trHeight w:val="310"/>
        </w:trPr>
        <w:tc>
          <w:tcPr>
            <w:tcW w:w="1261" w:type="dxa"/>
            <w:tcBorders>
              <w:top w:val="single" w:sz="4" w:space="0" w:color="000000"/>
              <w:left w:val="single" w:sz="4" w:space="0" w:color="000000"/>
              <w:bottom w:val="single" w:sz="4" w:space="0" w:color="000000"/>
              <w:right w:val="single" w:sz="4" w:space="0" w:color="000000"/>
            </w:tcBorders>
            <w:vAlign w:val="center"/>
          </w:tcPr>
          <w:p w14:paraId="4C968BC1" w14:textId="77777777" w:rsidR="00141A64" w:rsidRPr="00141A64" w:rsidRDefault="00141A64" w:rsidP="00C7412F">
            <w:pPr>
              <w:spacing w:before="60"/>
              <w:jc w:val="center"/>
              <w:rPr>
                <w:rFonts w:cs="Arial"/>
                <w:szCs w:val="24"/>
              </w:rPr>
            </w:pPr>
            <w:r w:rsidRPr="00141A64">
              <w:rPr>
                <w:rFonts w:cs="Arial"/>
                <w:szCs w:val="24"/>
              </w:rPr>
              <w:t>8</w:t>
            </w:r>
          </w:p>
        </w:tc>
        <w:tc>
          <w:tcPr>
            <w:tcW w:w="1260" w:type="dxa"/>
            <w:tcBorders>
              <w:top w:val="single" w:sz="4" w:space="0" w:color="000000"/>
              <w:left w:val="single" w:sz="4" w:space="0" w:color="000000"/>
              <w:bottom w:val="single" w:sz="4" w:space="0" w:color="000000"/>
              <w:right w:val="single" w:sz="4" w:space="0" w:color="000000"/>
            </w:tcBorders>
            <w:vAlign w:val="center"/>
          </w:tcPr>
          <w:p w14:paraId="467C4913" w14:textId="77777777" w:rsidR="00141A64" w:rsidRPr="00141A64" w:rsidRDefault="00141A64" w:rsidP="00C7412F">
            <w:pPr>
              <w:spacing w:before="60"/>
              <w:jc w:val="center"/>
              <w:rPr>
                <w:rFonts w:cs="Arial"/>
                <w:szCs w:val="24"/>
              </w:rPr>
            </w:pPr>
            <w:proofErr w:type="gramStart"/>
            <w:r w:rsidRPr="00141A64">
              <w:rPr>
                <w:rFonts w:cs="Arial"/>
                <w:szCs w:val="24"/>
              </w:rPr>
              <w:t>1 :</w:t>
            </w:r>
            <w:proofErr w:type="gramEnd"/>
            <w:r w:rsidRPr="00141A64">
              <w:rPr>
                <w:rFonts w:cs="Arial"/>
                <w:szCs w:val="24"/>
              </w:rPr>
              <w:t xml:space="preserve"> 105</w:t>
            </w:r>
          </w:p>
        </w:tc>
        <w:tc>
          <w:tcPr>
            <w:tcW w:w="1532" w:type="dxa"/>
            <w:tcBorders>
              <w:top w:val="single" w:sz="4" w:space="0" w:color="000000"/>
              <w:left w:val="single" w:sz="4" w:space="0" w:color="000000"/>
              <w:bottom w:val="single" w:sz="4" w:space="0" w:color="000000"/>
              <w:right w:val="single" w:sz="4" w:space="0" w:color="000000"/>
            </w:tcBorders>
            <w:vAlign w:val="center"/>
          </w:tcPr>
          <w:p w14:paraId="290C2F34" w14:textId="77777777" w:rsidR="00141A64" w:rsidRPr="00141A64" w:rsidRDefault="00141A64" w:rsidP="00C7412F">
            <w:pPr>
              <w:spacing w:before="60"/>
              <w:jc w:val="center"/>
              <w:rPr>
                <w:rFonts w:cs="Arial"/>
                <w:szCs w:val="24"/>
              </w:rPr>
            </w:pPr>
            <w:r w:rsidRPr="00141A64">
              <w:rPr>
                <w:rFonts w:cs="Arial"/>
                <w:szCs w:val="24"/>
              </w:rPr>
              <w:t>800</w:t>
            </w:r>
          </w:p>
        </w:tc>
        <w:tc>
          <w:tcPr>
            <w:tcW w:w="1080" w:type="dxa"/>
            <w:tcBorders>
              <w:top w:val="single" w:sz="4" w:space="0" w:color="000000"/>
              <w:left w:val="single" w:sz="4" w:space="0" w:color="000000"/>
              <w:bottom w:val="single" w:sz="4" w:space="0" w:color="000000"/>
              <w:right w:val="single" w:sz="4" w:space="0" w:color="000000"/>
            </w:tcBorders>
            <w:vAlign w:val="center"/>
          </w:tcPr>
          <w:p w14:paraId="537B9470" w14:textId="77777777" w:rsidR="00141A64" w:rsidRPr="00141A64" w:rsidRDefault="00141A64" w:rsidP="00C7412F">
            <w:pPr>
              <w:spacing w:before="60"/>
              <w:jc w:val="center"/>
              <w:rPr>
                <w:rFonts w:cs="Arial"/>
                <w:szCs w:val="24"/>
              </w:rPr>
            </w:pPr>
            <w:r w:rsidRPr="00141A64">
              <w:rPr>
                <w:rFonts w:cs="Arial"/>
                <w:szCs w:val="24"/>
              </w:rPr>
              <w:t>$5</w:t>
            </w:r>
          </w:p>
        </w:tc>
        <w:tc>
          <w:tcPr>
            <w:tcW w:w="1294" w:type="dxa"/>
            <w:tcBorders>
              <w:top w:val="single" w:sz="4" w:space="0" w:color="000000"/>
              <w:left w:val="single" w:sz="4" w:space="0" w:color="000000"/>
              <w:bottom w:val="single" w:sz="4" w:space="0" w:color="000000"/>
              <w:right w:val="single" w:sz="4" w:space="0" w:color="000000"/>
            </w:tcBorders>
            <w:vAlign w:val="center"/>
          </w:tcPr>
          <w:p w14:paraId="46FA6F85" w14:textId="77777777" w:rsidR="00141A64" w:rsidRPr="00141A64" w:rsidRDefault="00141A64" w:rsidP="00C7412F">
            <w:pPr>
              <w:spacing w:before="60"/>
              <w:jc w:val="center"/>
              <w:rPr>
                <w:rFonts w:cs="Arial"/>
                <w:szCs w:val="24"/>
              </w:rPr>
            </w:pPr>
            <w:r w:rsidRPr="00141A64">
              <w:rPr>
                <w:rFonts w:cs="Arial"/>
                <w:szCs w:val="24"/>
              </w:rPr>
              <w:t>7.80%</w:t>
            </w:r>
          </w:p>
        </w:tc>
        <w:tc>
          <w:tcPr>
            <w:tcW w:w="1440" w:type="dxa"/>
            <w:tcBorders>
              <w:top w:val="single" w:sz="4" w:space="0" w:color="000000"/>
              <w:left w:val="single" w:sz="4" w:space="0" w:color="000000"/>
              <w:bottom w:val="single" w:sz="4" w:space="0" w:color="000000"/>
              <w:right w:val="single" w:sz="4" w:space="0" w:color="000000"/>
            </w:tcBorders>
            <w:vAlign w:val="center"/>
          </w:tcPr>
          <w:p w14:paraId="10950B33" w14:textId="77777777" w:rsidR="00141A64" w:rsidRPr="00141A64" w:rsidRDefault="00141A64" w:rsidP="00C7412F">
            <w:pPr>
              <w:spacing w:before="60"/>
              <w:jc w:val="center"/>
              <w:rPr>
                <w:rFonts w:cs="Arial"/>
                <w:szCs w:val="24"/>
              </w:rPr>
            </w:pPr>
            <w:r w:rsidRPr="00141A64">
              <w:rPr>
                <w:rFonts w:cs="Arial"/>
                <w:szCs w:val="24"/>
              </w:rPr>
              <w:t>4.76%</w:t>
            </w:r>
          </w:p>
        </w:tc>
      </w:tr>
      <w:tr w:rsidR="00141A64" w:rsidRPr="00141A64" w14:paraId="2E5765A5" w14:textId="77777777" w:rsidTr="00C7412F">
        <w:trPr>
          <w:trHeight w:val="310"/>
        </w:trPr>
        <w:tc>
          <w:tcPr>
            <w:tcW w:w="1261" w:type="dxa"/>
            <w:tcBorders>
              <w:top w:val="single" w:sz="4" w:space="0" w:color="000000"/>
              <w:left w:val="single" w:sz="4" w:space="0" w:color="000000"/>
              <w:bottom w:val="single" w:sz="4" w:space="0" w:color="000000"/>
              <w:right w:val="single" w:sz="4" w:space="0" w:color="000000"/>
            </w:tcBorders>
            <w:vAlign w:val="center"/>
          </w:tcPr>
          <w:p w14:paraId="3A354C92" w14:textId="77777777" w:rsidR="00141A64" w:rsidRPr="00141A64" w:rsidRDefault="00141A64" w:rsidP="00C7412F">
            <w:pPr>
              <w:spacing w:before="60"/>
              <w:jc w:val="center"/>
              <w:rPr>
                <w:rFonts w:cs="Arial"/>
                <w:szCs w:val="24"/>
              </w:rPr>
            </w:pPr>
            <w:r w:rsidRPr="00141A64">
              <w:rPr>
                <w:rFonts w:cs="Arial"/>
                <w:szCs w:val="24"/>
              </w:rPr>
              <w:t>9</w:t>
            </w:r>
          </w:p>
        </w:tc>
        <w:tc>
          <w:tcPr>
            <w:tcW w:w="1260" w:type="dxa"/>
            <w:tcBorders>
              <w:top w:val="single" w:sz="4" w:space="0" w:color="000000"/>
              <w:left w:val="single" w:sz="4" w:space="0" w:color="000000"/>
              <w:bottom w:val="single" w:sz="4" w:space="0" w:color="000000"/>
              <w:right w:val="single" w:sz="4" w:space="0" w:color="000000"/>
            </w:tcBorders>
            <w:vAlign w:val="center"/>
          </w:tcPr>
          <w:p w14:paraId="29C74832" w14:textId="77777777" w:rsidR="00141A64" w:rsidRPr="00141A64" w:rsidRDefault="00141A64" w:rsidP="00C7412F">
            <w:pPr>
              <w:spacing w:before="60"/>
              <w:jc w:val="center"/>
              <w:rPr>
                <w:rFonts w:cs="Arial"/>
                <w:szCs w:val="24"/>
              </w:rPr>
            </w:pPr>
            <w:proofErr w:type="gramStart"/>
            <w:r w:rsidRPr="00141A64">
              <w:rPr>
                <w:rFonts w:cs="Arial"/>
                <w:szCs w:val="24"/>
              </w:rPr>
              <w:t>1 :</w:t>
            </w:r>
            <w:proofErr w:type="gramEnd"/>
            <w:r w:rsidRPr="00141A64">
              <w:rPr>
                <w:rFonts w:cs="Arial"/>
                <w:szCs w:val="24"/>
              </w:rPr>
              <w:t xml:space="preserve"> 76</w:t>
            </w:r>
          </w:p>
        </w:tc>
        <w:tc>
          <w:tcPr>
            <w:tcW w:w="1532" w:type="dxa"/>
            <w:tcBorders>
              <w:top w:val="single" w:sz="4" w:space="0" w:color="000000"/>
              <w:left w:val="single" w:sz="4" w:space="0" w:color="000000"/>
              <w:bottom w:val="single" w:sz="4" w:space="0" w:color="000000"/>
              <w:right w:val="single" w:sz="4" w:space="0" w:color="000000"/>
            </w:tcBorders>
            <w:vAlign w:val="center"/>
          </w:tcPr>
          <w:p w14:paraId="5D2960C2" w14:textId="77777777" w:rsidR="00141A64" w:rsidRPr="00141A64" w:rsidRDefault="00141A64" w:rsidP="00C7412F">
            <w:pPr>
              <w:spacing w:before="60"/>
              <w:jc w:val="center"/>
              <w:rPr>
                <w:rFonts w:cs="Arial"/>
                <w:szCs w:val="24"/>
              </w:rPr>
            </w:pPr>
            <w:r w:rsidRPr="00141A64">
              <w:rPr>
                <w:rFonts w:cs="Arial"/>
                <w:szCs w:val="24"/>
              </w:rPr>
              <w:t>1100</w:t>
            </w:r>
          </w:p>
        </w:tc>
        <w:tc>
          <w:tcPr>
            <w:tcW w:w="1080" w:type="dxa"/>
            <w:tcBorders>
              <w:top w:val="single" w:sz="4" w:space="0" w:color="000000"/>
              <w:left w:val="single" w:sz="4" w:space="0" w:color="000000"/>
              <w:bottom w:val="single" w:sz="4" w:space="0" w:color="000000"/>
              <w:right w:val="single" w:sz="4" w:space="0" w:color="000000"/>
            </w:tcBorders>
            <w:vAlign w:val="center"/>
          </w:tcPr>
          <w:p w14:paraId="1771CDF8" w14:textId="77777777" w:rsidR="00141A64" w:rsidRPr="00141A64" w:rsidRDefault="00141A64" w:rsidP="00C7412F">
            <w:pPr>
              <w:spacing w:before="60"/>
              <w:jc w:val="center"/>
              <w:rPr>
                <w:rFonts w:cs="Arial"/>
                <w:szCs w:val="24"/>
              </w:rPr>
            </w:pPr>
            <w:r w:rsidRPr="00141A64">
              <w:rPr>
                <w:rFonts w:cs="Arial"/>
                <w:szCs w:val="24"/>
              </w:rPr>
              <w:t>$4</w:t>
            </w:r>
          </w:p>
        </w:tc>
        <w:tc>
          <w:tcPr>
            <w:tcW w:w="1294" w:type="dxa"/>
            <w:tcBorders>
              <w:top w:val="single" w:sz="4" w:space="0" w:color="000000"/>
              <w:left w:val="single" w:sz="4" w:space="0" w:color="000000"/>
              <w:bottom w:val="single" w:sz="4" w:space="0" w:color="000000"/>
              <w:right w:val="single" w:sz="4" w:space="0" w:color="000000"/>
            </w:tcBorders>
            <w:vAlign w:val="center"/>
          </w:tcPr>
          <w:p w14:paraId="03F74E42" w14:textId="77777777" w:rsidR="00141A64" w:rsidRPr="00141A64" w:rsidRDefault="00141A64" w:rsidP="00C7412F">
            <w:pPr>
              <w:spacing w:before="60"/>
              <w:jc w:val="center"/>
              <w:rPr>
                <w:rFonts w:cs="Arial"/>
                <w:szCs w:val="24"/>
              </w:rPr>
            </w:pPr>
            <w:r w:rsidRPr="00141A64">
              <w:rPr>
                <w:rFonts w:cs="Arial"/>
                <w:szCs w:val="24"/>
              </w:rPr>
              <w:t>8.58%</w:t>
            </w:r>
          </w:p>
        </w:tc>
        <w:tc>
          <w:tcPr>
            <w:tcW w:w="1440" w:type="dxa"/>
            <w:tcBorders>
              <w:top w:val="single" w:sz="4" w:space="0" w:color="000000"/>
              <w:left w:val="single" w:sz="4" w:space="0" w:color="000000"/>
              <w:bottom w:val="single" w:sz="4" w:space="0" w:color="000000"/>
              <w:right w:val="single" w:sz="4" w:space="0" w:color="000000"/>
            </w:tcBorders>
            <w:vAlign w:val="center"/>
          </w:tcPr>
          <w:p w14:paraId="4181DF11" w14:textId="77777777" w:rsidR="00141A64" w:rsidRPr="00141A64" w:rsidRDefault="00141A64" w:rsidP="00C7412F">
            <w:pPr>
              <w:spacing w:before="60"/>
              <w:jc w:val="center"/>
              <w:rPr>
                <w:rFonts w:cs="Arial"/>
                <w:szCs w:val="24"/>
              </w:rPr>
            </w:pPr>
            <w:r w:rsidRPr="00141A64">
              <w:rPr>
                <w:rFonts w:cs="Arial"/>
                <w:szCs w:val="24"/>
              </w:rPr>
              <w:t>5.24%</w:t>
            </w:r>
          </w:p>
        </w:tc>
      </w:tr>
      <w:tr w:rsidR="00141A64" w:rsidRPr="00141A64" w14:paraId="14C58111" w14:textId="77777777" w:rsidTr="00C7412F">
        <w:trPr>
          <w:trHeight w:val="310"/>
        </w:trPr>
        <w:tc>
          <w:tcPr>
            <w:tcW w:w="1261" w:type="dxa"/>
            <w:tcBorders>
              <w:top w:val="single" w:sz="4" w:space="0" w:color="000000"/>
              <w:left w:val="single" w:sz="4" w:space="0" w:color="000000"/>
              <w:bottom w:val="single" w:sz="4" w:space="0" w:color="000000"/>
              <w:right w:val="single" w:sz="4" w:space="0" w:color="000000"/>
            </w:tcBorders>
            <w:vAlign w:val="center"/>
          </w:tcPr>
          <w:p w14:paraId="69E335F1" w14:textId="77777777" w:rsidR="00141A64" w:rsidRPr="00141A64" w:rsidRDefault="00141A64" w:rsidP="00C7412F">
            <w:pPr>
              <w:spacing w:before="60"/>
              <w:jc w:val="center"/>
              <w:rPr>
                <w:rFonts w:cs="Arial"/>
                <w:szCs w:val="24"/>
              </w:rPr>
            </w:pPr>
            <w:r w:rsidRPr="00141A64">
              <w:rPr>
                <w:rFonts w:cs="Arial"/>
                <w:szCs w:val="24"/>
              </w:rPr>
              <w:t>10</w:t>
            </w:r>
          </w:p>
        </w:tc>
        <w:tc>
          <w:tcPr>
            <w:tcW w:w="1260" w:type="dxa"/>
            <w:tcBorders>
              <w:top w:val="single" w:sz="4" w:space="0" w:color="000000"/>
              <w:left w:val="single" w:sz="4" w:space="0" w:color="000000"/>
              <w:bottom w:val="single" w:sz="4" w:space="0" w:color="000000"/>
              <w:right w:val="single" w:sz="4" w:space="0" w:color="000000"/>
            </w:tcBorders>
            <w:vAlign w:val="center"/>
          </w:tcPr>
          <w:p w14:paraId="4C9957EF" w14:textId="77777777" w:rsidR="00141A64" w:rsidRPr="00141A64" w:rsidRDefault="00141A64" w:rsidP="00C7412F">
            <w:pPr>
              <w:spacing w:before="60"/>
              <w:jc w:val="center"/>
              <w:rPr>
                <w:rFonts w:cs="Arial"/>
                <w:szCs w:val="24"/>
              </w:rPr>
            </w:pPr>
            <w:proofErr w:type="gramStart"/>
            <w:r w:rsidRPr="00141A64">
              <w:rPr>
                <w:rFonts w:cs="Arial"/>
                <w:szCs w:val="24"/>
              </w:rPr>
              <w:t>1 :</w:t>
            </w:r>
            <w:proofErr w:type="gramEnd"/>
            <w:r w:rsidRPr="00141A64">
              <w:rPr>
                <w:rFonts w:cs="Arial"/>
                <w:szCs w:val="24"/>
              </w:rPr>
              <w:t xml:space="preserve"> 17</w:t>
            </w:r>
          </w:p>
        </w:tc>
        <w:tc>
          <w:tcPr>
            <w:tcW w:w="1532" w:type="dxa"/>
            <w:tcBorders>
              <w:top w:val="single" w:sz="4" w:space="0" w:color="000000"/>
              <w:left w:val="single" w:sz="4" w:space="0" w:color="000000"/>
              <w:bottom w:val="single" w:sz="4" w:space="0" w:color="000000"/>
              <w:right w:val="single" w:sz="4" w:space="0" w:color="000000"/>
            </w:tcBorders>
            <w:vAlign w:val="center"/>
          </w:tcPr>
          <w:p w14:paraId="31CF4F8E" w14:textId="77777777" w:rsidR="00141A64" w:rsidRPr="00141A64" w:rsidRDefault="00141A64" w:rsidP="00C7412F">
            <w:pPr>
              <w:spacing w:before="60"/>
              <w:jc w:val="center"/>
              <w:rPr>
                <w:rFonts w:cs="Arial"/>
                <w:szCs w:val="24"/>
              </w:rPr>
            </w:pPr>
            <w:r w:rsidRPr="00141A64">
              <w:rPr>
                <w:rFonts w:cs="Arial"/>
                <w:szCs w:val="24"/>
              </w:rPr>
              <w:t>5000</w:t>
            </w:r>
          </w:p>
        </w:tc>
        <w:tc>
          <w:tcPr>
            <w:tcW w:w="1080" w:type="dxa"/>
            <w:tcBorders>
              <w:top w:val="single" w:sz="4" w:space="0" w:color="000000"/>
              <w:left w:val="single" w:sz="4" w:space="0" w:color="000000"/>
              <w:bottom w:val="single" w:sz="4" w:space="0" w:color="000000"/>
              <w:right w:val="single" w:sz="4" w:space="0" w:color="000000"/>
            </w:tcBorders>
            <w:vAlign w:val="center"/>
          </w:tcPr>
          <w:p w14:paraId="792BCB5B" w14:textId="77777777" w:rsidR="00141A64" w:rsidRPr="00141A64" w:rsidRDefault="00141A64" w:rsidP="00C7412F">
            <w:pPr>
              <w:spacing w:before="60"/>
              <w:jc w:val="center"/>
              <w:rPr>
                <w:rFonts w:cs="Arial"/>
                <w:szCs w:val="24"/>
              </w:rPr>
            </w:pPr>
            <w:r w:rsidRPr="00141A64">
              <w:rPr>
                <w:rFonts w:cs="Arial"/>
                <w:szCs w:val="24"/>
              </w:rPr>
              <w:t>$3</w:t>
            </w:r>
          </w:p>
        </w:tc>
        <w:tc>
          <w:tcPr>
            <w:tcW w:w="1294" w:type="dxa"/>
            <w:tcBorders>
              <w:top w:val="single" w:sz="4" w:space="0" w:color="000000"/>
              <w:left w:val="single" w:sz="4" w:space="0" w:color="000000"/>
              <w:bottom w:val="single" w:sz="4" w:space="0" w:color="000000"/>
              <w:right w:val="single" w:sz="4" w:space="0" w:color="000000"/>
            </w:tcBorders>
            <w:vAlign w:val="center"/>
          </w:tcPr>
          <w:p w14:paraId="20255AEC" w14:textId="77777777" w:rsidR="00141A64" w:rsidRPr="00141A64" w:rsidRDefault="00141A64" w:rsidP="00C7412F">
            <w:pPr>
              <w:spacing w:before="60"/>
              <w:jc w:val="center"/>
              <w:rPr>
                <w:rFonts w:cs="Arial"/>
                <w:szCs w:val="24"/>
              </w:rPr>
            </w:pPr>
            <w:r w:rsidRPr="00141A64">
              <w:rPr>
                <w:rFonts w:cs="Arial"/>
                <w:szCs w:val="24"/>
              </w:rPr>
              <w:t>29.24%</w:t>
            </w:r>
          </w:p>
        </w:tc>
        <w:tc>
          <w:tcPr>
            <w:tcW w:w="1440" w:type="dxa"/>
            <w:tcBorders>
              <w:top w:val="single" w:sz="4" w:space="0" w:color="000000"/>
              <w:left w:val="single" w:sz="4" w:space="0" w:color="000000"/>
              <w:bottom w:val="single" w:sz="4" w:space="0" w:color="000000"/>
              <w:right w:val="single" w:sz="4" w:space="0" w:color="000000"/>
            </w:tcBorders>
            <w:vAlign w:val="center"/>
          </w:tcPr>
          <w:p w14:paraId="541DC2C2" w14:textId="77777777" w:rsidR="00141A64" w:rsidRPr="00141A64" w:rsidRDefault="00141A64" w:rsidP="00C7412F">
            <w:pPr>
              <w:spacing w:before="60"/>
              <w:jc w:val="center"/>
              <w:rPr>
                <w:rFonts w:cs="Arial"/>
                <w:szCs w:val="24"/>
              </w:rPr>
            </w:pPr>
            <w:r w:rsidRPr="00141A64">
              <w:rPr>
                <w:rFonts w:cs="Arial"/>
                <w:szCs w:val="24"/>
              </w:rPr>
              <w:t>17.86%</w:t>
            </w:r>
          </w:p>
        </w:tc>
      </w:tr>
      <w:tr w:rsidR="00141A64" w:rsidRPr="00141A64" w14:paraId="54526556" w14:textId="77777777" w:rsidTr="00C7412F">
        <w:trPr>
          <w:trHeight w:val="310"/>
        </w:trPr>
        <w:tc>
          <w:tcPr>
            <w:tcW w:w="1261" w:type="dxa"/>
            <w:tcBorders>
              <w:top w:val="single" w:sz="4" w:space="0" w:color="000000"/>
              <w:left w:val="single" w:sz="4" w:space="0" w:color="000000"/>
              <w:bottom w:val="single" w:sz="4" w:space="0" w:color="000000"/>
              <w:right w:val="single" w:sz="4" w:space="0" w:color="000000"/>
            </w:tcBorders>
            <w:vAlign w:val="center"/>
          </w:tcPr>
          <w:p w14:paraId="77F534ED" w14:textId="77777777" w:rsidR="00141A64" w:rsidRPr="00141A64" w:rsidRDefault="00141A64" w:rsidP="00C7412F">
            <w:pPr>
              <w:spacing w:before="60"/>
              <w:jc w:val="center"/>
              <w:rPr>
                <w:rFonts w:cs="Arial"/>
                <w:szCs w:val="24"/>
              </w:rPr>
            </w:pPr>
            <w:r w:rsidRPr="00141A64">
              <w:rPr>
                <w:rFonts w:cs="Arial"/>
                <w:szCs w:val="24"/>
              </w:rPr>
              <w:t>11</w:t>
            </w:r>
          </w:p>
        </w:tc>
        <w:tc>
          <w:tcPr>
            <w:tcW w:w="1260" w:type="dxa"/>
            <w:tcBorders>
              <w:top w:val="single" w:sz="4" w:space="0" w:color="000000"/>
              <w:left w:val="single" w:sz="4" w:space="0" w:color="000000"/>
              <w:bottom w:val="single" w:sz="4" w:space="0" w:color="000000"/>
              <w:right w:val="single" w:sz="4" w:space="0" w:color="000000"/>
            </w:tcBorders>
            <w:vAlign w:val="center"/>
          </w:tcPr>
          <w:p w14:paraId="14FC5A71" w14:textId="77777777" w:rsidR="00141A64" w:rsidRPr="00141A64" w:rsidRDefault="00141A64" w:rsidP="00C7412F">
            <w:pPr>
              <w:spacing w:before="60"/>
              <w:jc w:val="center"/>
              <w:rPr>
                <w:rFonts w:cs="Arial"/>
                <w:szCs w:val="24"/>
              </w:rPr>
            </w:pPr>
            <w:proofErr w:type="gramStart"/>
            <w:r w:rsidRPr="00141A64">
              <w:rPr>
                <w:rFonts w:cs="Arial"/>
                <w:szCs w:val="24"/>
              </w:rPr>
              <w:t>1 :</w:t>
            </w:r>
            <w:proofErr w:type="gramEnd"/>
            <w:r w:rsidRPr="00141A64">
              <w:rPr>
                <w:rFonts w:cs="Arial"/>
                <w:szCs w:val="24"/>
              </w:rPr>
              <w:t xml:space="preserve"> 10</w:t>
            </w:r>
          </w:p>
        </w:tc>
        <w:tc>
          <w:tcPr>
            <w:tcW w:w="1532" w:type="dxa"/>
            <w:tcBorders>
              <w:top w:val="single" w:sz="4" w:space="0" w:color="000000"/>
              <w:left w:val="single" w:sz="4" w:space="0" w:color="000000"/>
              <w:bottom w:val="single" w:sz="4" w:space="0" w:color="000000"/>
              <w:right w:val="single" w:sz="4" w:space="0" w:color="000000"/>
            </w:tcBorders>
            <w:vAlign w:val="center"/>
          </w:tcPr>
          <w:p w14:paraId="30265BB9" w14:textId="77777777" w:rsidR="00141A64" w:rsidRPr="00141A64" w:rsidRDefault="00141A64" w:rsidP="00C7412F">
            <w:pPr>
              <w:spacing w:before="60"/>
              <w:jc w:val="center"/>
              <w:rPr>
                <w:rFonts w:cs="Arial"/>
                <w:szCs w:val="24"/>
              </w:rPr>
            </w:pPr>
            <w:r w:rsidRPr="00141A64">
              <w:rPr>
                <w:rFonts w:cs="Arial"/>
                <w:szCs w:val="24"/>
              </w:rPr>
              <w:t>8500</w:t>
            </w:r>
          </w:p>
        </w:tc>
        <w:tc>
          <w:tcPr>
            <w:tcW w:w="1080" w:type="dxa"/>
            <w:tcBorders>
              <w:top w:val="single" w:sz="4" w:space="0" w:color="000000"/>
              <w:left w:val="single" w:sz="4" w:space="0" w:color="000000"/>
              <w:bottom w:val="single" w:sz="4" w:space="0" w:color="000000"/>
              <w:right w:val="single" w:sz="4" w:space="0" w:color="000000"/>
            </w:tcBorders>
            <w:vAlign w:val="center"/>
          </w:tcPr>
          <w:p w14:paraId="4A99844D" w14:textId="77777777" w:rsidR="00141A64" w:rsidRPr="00141A64" w:rsidRDefault="00141A64" w:rsidP="00C7412F">
            <w:pPr>
              <w:spacing w:before="60"/>
              <w:jc w:val="center"/>
              <w:rPr>
                <w:rFonts w:cs="Arial"/>
                <w:szCs w:val="24"/>
              </w:rPr>
            </w:pPr>
            <w:r w:rsidRPr="00141A64">
              <w:rPr>
                <w:rFonts w:cs="Arial"/>
                <w:szCs w:val="24"/>
              </w:rPr>
              <w:t>$2</w:t>
            </w:r>
          </w:p>
        </w:tc>
        <w:tc>
          <w:tcPr>
            <w:tcW w:w="1294" w:type="dxa"/>
            <w:tcBorders>
              <w:top w:val="single" w:sz="4" w:space="0" w:color="000000"/>
              <w:left w:val="single" w:sz="4" w:space="0" w:color="000000"/>
              <w:bottom w:val="single" w:sz="4" w:space="0" w:color="000000"/>
              <w:right w:val="single" w:sz="4" w:space="0" w:color="000000"/>
            </w:tcBorders>
            <w:vAlign w:val="center"/>
          </w:tcPr>
          <w:p w14:paraId="7E754B5F" w14:textId="77777777" w:rsidR="00141A64" w:rsidRPr="00141A64" w:rsidRDefault="00141A64" w:rsidP="00C7412F">
            <w:pPr>
              <w:spacing w:before="60"/>
              <w:jc w:val="center"/>
              <w:rPr>
                <w:rFonts w:cs="Arial"/>
                <w:szCs w:val="24"/>
              </w:rPr>
            </w:pPr>
            <w:r w:rsidRPr="00141A64">
              <w:rPr>
                <w:rFonts w:cs="Arial"/>
                <w:szCs w:val="24"/>
              </w:rPr>
              <w:t>33.14%</w:t>
            </w:r>
          </w:p>
        </w:tc>
        <w:tc>
          <w:tcPr>
            <w:tcW w:w="1440" w:type="dxa"/>
            <w:tcBorders>
              <w:top w:val="single" w:sz="4" w:space="0" w:color="000000"/>
              <w:left w:val="single" w:sz="4" w:space="0" w:color="000000"/>
              <w:bottom w:val="single" w:sz="4" w:space="0" w:color="000000"/>
              <w:right w:val="single" w:sz="4" w:space="0" w:color="000000"/>
            </w:tcBorders>
            <w:vAlign w:val="center"/>
          </w:tcPr>
          <w:p w14:paraId="74D96DB3" w14:textId="77777777" w:rsidR="00141A64" w:rsidRPr="00141A64" w:rsidRDefault="00141A64" w:rsidP="00C7412F">
            <w:pPr>
              <w:spacing w:before="60"/>
              <w:jc w:val="center"/>
              <w:rPr>
                <w:rFonts w:cs="Arial"/>
                <w:szCs w:val="24"/>
              </w:rPr>
            </w:pPr>
            <w:r w:rsidRPr="00141A64">
              <w:rPr>
                <w:rFonts w:cs="Arial"/>
                <w:szCs w:val="24"/>
              </w:rPr>
              <w:t>20.24%</w:t>
            </w:r>
          </w:p>
        </w:tc>
      </w:tr>
      <w:tr w:rsidR="00141A64" w:rsidRPr="00141A64" w14:paraId="53506D15" w14:textId="77777777" w:rsidTr="00C7412F">
        <w:trPr>
          <w:trHeight w:val="312"/>
        </w:trPr>
        <w:tc>
          <w:tcPr>
            <w:tcW w:w="1261" w:type="dxa"/>
            <w:tcBorders>
              <w:top w:val="single" w:sz="4" w:space="0" w:color="000000"/>
              <w:left w:val="single" w:sz="4" w:space="0" w:color="000000"/>
              <w:bottom w:val="single" w:sz="4" w:space="0" w:color="000000"/>
              <w:right w:val="single" w:sz="4" w:space="0" w:color="000000"/>
            </w:tcBorders>
            <w:vAlign w:val="center"/>
          </w:tcPr>
          <w:p w14:paraId="78067113" w14:textId="77777777" w:rsidR="00141A64" w:rsidRPr="00141A64" w:rsidRDefault="00141A64" w:rsidP="00C7412F">
            <w:pPr>
              <w:spacing w:before="60"/>
              <w:jc w:val="center"/>
              <w:rPr>
                <w:rFonts w:cs="Arial"/>
                <w:szCs w:val="24"/>
              </w:rPr>
            </w:pPr>
          </w:p>
        </w:tc>
        <w:tc>
          <w:tcPr>
            <w:tcW w:w="1260" w:type="dxa"/>
            <w:tcBorders>
              <w:top w:val="single" w:sz="4" w:space="0" w:color="000000"/>
              <w:left w:val="single" w:sz="4" w:space="0" w:color="000000"/>
              <w:bottom w:val="single" w:sz="4" w:space="0" w:color="000000"/>
              <w:right w:val="single" w:sz="4" w:space="0" w:color="000000"/>
            </w:tcBorders>
            <w:vAlign w:val="center"/>
          </w:tcPr>
          <w:p w14:paraId="2A2CE821" w14:textId="77777777" w:rsidR="00141A64" w:rsidRPr="00141A64" w:rsidRDefault="00141A64" w:rsidP="00C7412F">
            <w:pPr>
              <w:spacing w:before="60"/>
              <w:jc w:val="center"/>
              <w:rPr>
                <w:rFonts w:cs="Arial"/>
                <w:szCs w:val="24"/>
              </w:rPr>
            </w:pPr>
            <w:proofErr w:type="gramStart"/>
            <w:r w:rsidRPr="00141A64">
              <w:rPr>
                <w:rFonts w:cs="Arial"/>
                <w:szCs w:val="24"/>
              </w:rPr>
              <w:t>1 :</w:t>
            </w:r>
            <w:proofErr w:type="gramEnd"/>
            <w:r w:rsidRPr="00141A64">
              <w:rPr>
                <w:rFonts w:cs="Arial"/>
                <w:szCs w:val="24"/>
              </w:rPr>
              <w:t xml:space="preserve"> 5.22</w:t>
            </w:r>
          </w:p>
        </w:tc>
        <w:tc>
          <w:tcPr>
            <w:tcW w:w="1532" w:type="dxa"/>
            <w:tcBorders>
              <w:top w:val="single" w:sz="4" w:space="0" w:color="000000"/>
              <w:left w:val="single" w:sz="4" w:space="0" w:color="000000"/>
              <w:bottom w:val="single" w:sz="4" w:space="0" w:color="000000"/>
              <w:right w:val="single" w:sz="4" w:space="0" w:color="000000"/>
            </w:tcBorders>
            <w:vAlign w:val="center"/>
          </w:tcPr>
          <w:p w14:paraId="17D20824" w14:textId="77777777" w:rsidR="00141A64" w:rsidRPr="00141A64" w:rsidRDefault="00141A64" w:rsidP="00C7412F">
            <w:pPr>
              <w:spacing w:before="60"/>
              <w:jc w:val="center"/>
              <w:rPr>
                <w:rFonts w:cs="Arial"/>
                <w:szCs w:val="24"/>
              </w:rPr>
            </w:pPr>
            <w:r w:rsidRPr="00141A64">
              <w:rPr>
                <w:rFonts w:cs="Arial"/>
                <w:szCs w:val="24"/>
              </w:rPr>
              <w:t>16,088</w:t>
            </w:r>
          </w:p>
        </w:tc>
        <w:tc>
          <w:tcPr>
            <w:tcW w:w="1080" w:type="dxa"/>
            <w:tcBorders>
              <w:top w:val="single" w:sz="4" w:space="0" w:color="000000"/>
              <w:left w:val="single" w:sz="4" w:space="0" w:color="000000"/>
              <w:bottom w:val="single" w:sz="4" w:space="0" w:color="000000"/>
              <w:right w:val="single" w:sz="4" w:space="0" w:color="000000"/>
            </w:tcBorders>
            <w:vAlign w:val="center"/>
          </w:tcPr>
          <w:p w14:paraId="6F8F11DC" w14:textId="77777777" w:rsidR="00141A64" w:rsidRPr="00141A64" w:rsidRDefault="00141A64" w:rsidP="00C7412F">
            <w:pPr>
              <w:spacing w:before="60"/>
              <w:jc w:val="center"/>
              <w:rPr>
                <w:rFonts w:cs="Arial"/>
                <w:szCs w:val="24"/>
              </w:rPr>
            </w:pPr>
          </w:p>
        </w:tc>
        <w:tc>
          <w:tcPr>
            <w:tcW w:w="1294" w:type="dxa"/>
            <w:tcBorders>
              <w:top w:val="single" w:sz="4" w:space="0" w:color="000000"/>
              <w:left w:val="single" w:sz="4" w:space="0" w:color="000000"/>
              <w:bottom w:val="single" w:sz="4" w:space="0" w:color="000000"/>
              <w:right w:val="single" w:sz="4" w:space="0" w:color="000000"/>
            </w:tcBorders>
            <w:vAlign w:val="center"/>
          </w:tcPr>
          <w:p w14:paraId="5EAD1B62" w14:textId="77777777" w:rsidR="00141A64" w:rsidRPr="00141A64" w:rsidRDefault="00141A64" w:rsidP="00C7412F">
            <w:pPr>
              <w:spacing w:before="60"/>
              <w:jc w:val="center"/>
              <w:rPr>
                <w:rFonts w:cs="Arial"/>
                <w:szCs w:val="24"/>
              </w:rPr>
            </w:pPr>
            <w:r w:rsidRPr="00141A64">
              <w:rPr>
                <w:rFonts w:cs="Arial"/>
                <w:szCs w:val="24"/>
              </w:rPr>
              <w:t>100%</w:t>
            </w:r>
          </w:p>
        </w:tc>
        <w:tc>
          <w:tcPr>
            <w:tcW w:w="1440" w:type="dxa"/>
            <w:tcBorders>
              <w:top w:val="single" w:sz="4" w:space="0" w:color="000000"/>
              <w:left w:val="single" w:sz="4" w:space="0" w:color="000000"/>
              <w:bottom w:val="single" w:sz="4" w:space="0" w:color="000000"/>
              <w:right w:val="single" w:sz="4" w:space="0" w:color="000000"/>
            </w:tcBorders>
            <w:vAlign w:val="center"/>
          </w:tcPr>
          <w:p w14:paraId="32005F2F" w14:textId="77777777" w:rsidR="00141A64" w:rsidRPr="00141A64" w:rsidRDefault="00141A64" w:rsidP="00C7412F">
            <w:pPr>
              <w:spacing w:before="60"/>
              <w:jc w:val="center"/>
              <w:rPr>
                <w:rFonts w:cs="Arial"/>
                <w:szCs w:val="24"/>
              </w:rPr>
            </w:pPr>
            <w:r w:rsidRPr="00141A64">
              <w:rPr>
                <w:rFonts w:cs="Arial"/>
                <w:szCs w:val="24"/>
              </w:rPr>
              <w:t>61.07%</w:t>
            </w:r>
          </w:p>
        </w:tc>
      </w:tr>
    </w:tbl>
    <w:p w14:paraId="4F75A4C1" w14:textId="77777777" w:rsidR="008703BF" w:rsidRDefault="000A6B66" w:rsidP="002D09E0">
      <w:pPr>
        <w:pStyle w:val="Heading3"/>
      </w:pPr>
      <w:r>
        <w:t>10.D.10</w:t>
      </w:r>
      <w:r w:rsidR="00BE7E63">
        <w:t xml:space="preserve"> </w:t>
      </w:r>
      <w:r w:rsidR="00BE7E63">
        <w:tab/>
      </w:r>
      <w:r>
        <w:t>EZ MATCH</w:t>
      </w:r>
      <w:r w:rsidRPr="002846BE">
        <w:rPr>
          <w:vertAlign w:val="superscript"/>
        </w:rPr>
        <w:t>TM</w:t>
      </w:r>
      <w:r>
        <w:t xml:space="preserve"> Prize Payment</w:t>
      </w:r>
    </w:p>
    <w:p w14:paraId="6F3E700E" w14:textId="77777777" w:rsidR="008703BF" w:rsidRDefault="000A6B66" w:rsidP="000A6B66">
      <w:pPr>
        <w:pStyle w:val="par1"/>
      </w:pPr>
      <w:r>
        <w:t>A</w:t>
      </w:r>
      <w:proofErr w:type="gramStart"/>
      <w:r>
        <w:t xml:space="preserve">. </w:t>
      </w:r>
      <w:r>
        <w:tab/>
        <w:t>EZ</w:t>
      </w:r>
      <w:proofErr w:type="gramEnd"/>
      <w:r>
        <w:t xml:space="preserve"> MATCH</w:t>
      </w:r>
      <w:r w:rsidRPr="002846BE">
        <w:rPr>
          <w:vertAlign w:val="superscript"/>
        </w:rPr>
        <w:t>TM</w:t>
      </w:r>
      <w:r>
        <w:t xml:space="preserve"> option instant wins will be paid separately from any CASH 5 wins on the associated CASH 5 board for tax reporting purposes.</w:t>
      </w:r>
    </w:p>
    <w:p w14:paraId="495DB129" w14:textId="77777777" w:rsidR="008703BF" w:rsidRDefault="000A6B66" w:rsidP="000A6B66">
      <w:pPr>
        <w:pStyle w:val="par1"/>
      </w:pPr>
      <w:r>
        <w:t xml:space="preserve">B </w:t>
      </w:r>
      <w:r>
        <w:tab/>
        <w:t>The EZ MATCH</w:t>
      </w:r>
      <w:r w:rsidRPr="002846BE">
        <w:rPr>
          <w:vertAlign w:val="superscript"/>
        </w:rPr>
        <w:t>TM</w:t>
      </w:r>
      <w:r>
        <w:t xml:space="preserve"> option instant win Ticket may be redeemed for payment immediately. If a winning EZ MATCH</w:t>
      </w:r>
      <w:r w:rsidRPr="002846BE">
        <w:rPr>
          <w:vertAlign w:val="superscript"/>
        </w:rPr>
        <w:t>TM</w:t>
      </w:r>
      <w:r>
        <w:t xml:space="preserve"> option Ticket is presented prior to the associated CASH 5 Drawing occurring a CASH 5 exchange Ticket will be generated.</w:t>
      </w:r>
    </w:p>
    <w:p w14:paraId="2A625746" w14:textId="77777777" w:rsidR="008703BF" w:rsidRDefault="000A6B66" w:rsidP="000A6B66">
      <w:pPr>
        <w:pStyle w:val="par1"/>
      </w:pPr>
      <w:r>
        <w:t>C</w:t>
      </w:r>
      <w:proofErr w:type="gramStart"/>
      <w:r>
        <w:t xml:space="preserve">. </w:t>
      </w:r>
      <w:r>
        <w:tab/>
        <w:t>The</w:t>
      </w:r>
      <w:proofErr w:type="gramEnd"/>
      <w:r>
        <w:t xml:space="preserve"> EZ MATCH</w:t>
      </w:r>
      <w:r w:rsidRPr="002846BE">
        <w:rPr>
          <w:vertAlign w:val="superscript"/>
        </w:rPr>
        <w:t>TM</w:t>
      </w:r>
      <w:r>
        <w:t xml:space="preserve"> option instant win Ticket may be held until after the Drawing for which the CASH 5 Ticket was Purchased.</w:t>
      </w:r>
    </w:p>
    <w:p w14:paraId="19BAE90E" w14:textId="77777777" w:rsidR="008703BF" w:rsidRDefault="000A6B66" w:rsidP="002D09E0">
      <w:pPr>
        <w:pStyle w:val="Heading3"/>
      </w:pPr>
      <w:r>
        <w:t>10.D.11</w:t>
      </w:r>
      <w:r w:rsidR="00BE7E63">
        <w:t xml:space="preserve"> </w:t>
      </w:r>
      <w:r w:rsidR="00BE7E63">
        <w:tab/>
      </w:r>
      <w:r>
        <w:t>Ticket Purchases</w:t>
      </w:r>
    </w:p>
    <w:p w14:paraId="328B82A5" w14:textId="77777777" w:rsidR="008703BF" w:rsidRDefault="000A6B66" w:rsidP="000A6B66">
      <w:pPr>
        <w:pStyle w:val="par1"/>
      </w:pPr>
      <w:r>
        <w:t>A.</w:t>
      </w:r>
      <w:r>
        <w:tab/>
        <w:t>CASH 5 Tickets with the EZ MATCH</w:t>
      </w:r>
      <w:r w:rsidRPr="002846BE">
        <w:rPr>
          <w:vertAlign w:val="superscript"/>
        </w:rPr>
        <w:t>TM</w:t>
      </w:r>
      <w:r>
        <w:t xml:space="preserve"> option may be Purchased only from a Retailer authorized by the Director to Sell Jackpot Game Tickets or directly from the Lottery.</w:t>
      </w:r>
    </w:p>
    <w:p w14:paraId="2D1FD580" w14:textId="77777777" w:rsidR="008703BF" w:rsidRDefault="000A6B66" w:rsidP="000A6B66">
      <w:pPr>
        <w:pStyle w:val="par1"/>
      </w:pPr>
      <w:r>
        <w:lastRenderedPageBreak/>
        <w:t>B.</w:t>
      </w:r>
      <w:r>
        <w:tab/>
        <w:t>CASH 5 Tickets with the EZ MATCH</w:t>
      </w:r>
      <w:r w:rsidRPr="002846BE">
        <w:rPr>
          <w:vertAlign w:val="superscript"/>
        </w:rPr>
        <w:t>TM</w:t>
      </w:r>
      <w:r>
        <w:t xml:space="preserve"> option shall show, at a minimum, the Player’s selection of numbers, the boards played, Drawing date, Validation and reference numbers, “EZ MATCH</w:t>
      </w:r>
      <w:r w:rsidRPr="002846BE">
        <w:rPr>
          <w:vertAlign w:val="superscript"/>
        </w:rPr>
        <w:t>TM</w:t>
      </w:r>
      <w:r>
        <w:t>” Instant Win numbers and “EZ MATCH</w:t>
      </w:r>
      <w:r w:rsidRPr="002846BE">
        <w:rPr>
          <w:vertAlign w:val="superscript"/>
        </w:rPr>
        <w:t>TM</w:t>
      </w:r>
      <w:r>
        <w:t>” Instant Win Prize values.</w:t>
      </w:r>
    </w:p>
    <w:p w14:paraId="394E5602" w14:textId="77777777" w:rsidR="008703BF" w:rsidRDefault="000A6B66" w:rsidP="000A6B66">
      <w:pPr>
        <w:pStyle w:val="par1"/>
      </w:pPr>
      <w:r>
        <w:t>C.</w:t>
      </w:r>
      <w:r>
        <w:tab/>
        <w:t xml:space="preserve">A Player of a “CASH 5” Ticket must choose, at the time of Purchase, </w:t>
      </w:r>
      <w:proofErr w:type="gramStart"/>
      <w:r>
        <w:t>whether or not</w:t>
      </w:r>
      <w:proofErr w:type="gramEnd"/>
      <w:r>
        <w:t xml:space="preserve"> he/she wants the “EZ MATCH</w:t>
      </w:r>
      <w:r w:rsidRPr="002846BE">
        <w:rPr>
          <w:vertAlign w:val="superscript"/>
        </w:rPr>
        <w:t>TM</w:t>
      </w:r>
      <w:r>
        <w:t>” option. If the Player chooses the “EZ MATCH</w:t>
      </w:r>
      <w:r w:rsidRPr="002846BE">
        <w:rPr>
          <w:vertAlign w:val="superscript"/>
        </w:rPr>
        <w:t>TM</w:t>
      </w:r>
      <w:r>
        <w:t>” option for the Ticket, the additional cost for each “CASH 5” board will be $1.00. (See Paragraph 10.E.3 of this Rule 10.E for detailed “EZ MATCH</w:t>
      </w:r>
      <w:r w:rsidRPr="002846BE">
        <w:rPr>
          <w:vertAlign w:val="superscript"/>
        </w:rPr>
        <w:t>TM</w:t>
      </w:r>
      <w:r>
        <w:t>” costs.) The Option applies to all boards on a single Ticket and cannot be Purchased on a board-by-board basis.</w:t>
      </w:r>
    </w:p>
    <w:p w14:paraId="0D4661A6" w14:textId="77777777" w:rsidR="008703BF" w:rsidRDefault="000A6B66" w:rsidP="000A6B66">
      <w:pPr>
        <w:pStyle w:val="par1"/>
      </w:pPr>
      <w:r>
        <w:t>D.</w:t>
      </w:r>
      <w:r>
        <w:tab/>
        <w:t>Players who Purchase multiple boards per “CASH 5” Ticket and select the “EZ MATCH</w:t>
      </w:r>
      <w:r w:rsidRPr="002846BE">
        <w:rPr>
          <w:vertAlign w:val="superscript"/>
        </w:rPr>
        <w:t>TM</w:t>
      </w:r>
      <w:r>
        <w:t>” option will receive one (1) Ticket per board Purchased.</w:t>
      </w:r>
    </w:p>
    <w:p w14:paraId="601CC564" w14:textId="77777777" w:rsidR="000A6B66" w:rsidRDefault="000A6B66" w:rsidP="000A6B66">
      <w:pPr>
        <w:pStyle w:val="par1"/>
      </w:pPr>
      <w:r>
        <w:t>E.</w:t>
      </w:r>
      <w:r>
        <w:tab/>
        <w:t>“CASH 5” Tickets with the “EZ MATCH</w:t>
      </w:r>
      <w:r w:rsidRPr="002846BE">
        <w:rPr>
          <w:vertAlign w:val="superscript"/>
        </w:rPr>
        <w:t>TM</w:t>
      </w:r>
      <w:r>
        <w:t>” option shall not be returned or cancelled.</w:t>
      </w:r>
    </w:p>
    <w:p w14:paraId="4ACD6DFC" w14:textId="77777777" w:rsidR="008703BF" w:rsidRDefault="000A6B66" w:rsidP="002D09E0">
      <w:pPr>
        <w:pStyle w:val="Heading3"/>
      </w:pPr>
      <w:r>
        <w:t>10.D.12</w:t>
      </w:r>
      <w:r w:rsidR="00BE7E63">
        <w:t xml:space="preserve"> </w:t>
      </w:r>
      <w:r w:rsidR="00BE7E63">
        <w:tab/>
      </w:r>
      <w:r>
        <w:t>Advance Play</w:t>
      </w:r>
    </w:p>
    <w:p w14:paraId="46014286" w14:textId="77777777" w:rsidR="008703BF" w:rsidRDefault="000A6B66" w:rsidP="009E51F3">
      <w:pPr>
        <w:pStyle w:val="upar1"/>
      </w:pPr>
      <w:r>
        <w:t>Advance Play provides the ability to Purchase “CASH 5” Tickets for more than one Drawing. A Player of “CASH 5” Advance Play Tickets may also Purchase the “EZ MATCH</w:t>
      </w:r>
      <w:r w:rsidRPr="002846BE">
        <w:rPr>
          <w:vertAlign w:val="superscript"/>
        </w:rPr>
        <w:t>TM</w:t>
      </w:r>
      <w:r>
        <w:t>” option. If an Advance Play “CASH 5” Ticket is Purchased with the “EZ MATCH</w:t>
      </w:r>
      <w:r w:rsidRPr="002846BE">
        <w:rPr>
          <w:vertAlign w:val="superscript"/>
        </w:rPr>
        <w:t>TM</w:t>
      </w:r>
      <w:r>
        <w:t>” option, the option only applies to the original Purchase for an instant win. “EZ MATCH</w:t>
      </w:r>
      <w:r w:rsidRPr="002846BE">
        <w:rPr>
          <w:vertAlign w:val="superscript"/>
        </w:rPr>
        <w:t>TM</w:t>
      </w:r>
      <w:r>
        <w:t>” does not apply to, or affect, any “CASH 5” Advance Play win. If an Advance Play “CASH 5” Ticket is redeemed when there are remaining draws the exchange Ticket that is produced will not contain the “EZ MATCH</w:t>
      </w:r>
      <w:r w:rsidRPr="002846BE">
        <w:rPr>
          <w:vertAlign w:val="superscript"/>
        </w:rPr>
        <w:t>TM</w:t>
      </w:r>
      <w:r>
        <w:t>” option.</w:t>
      </w:r>
    </w:p>
    <w:p w14:paraId="3961F0B0" w14:textId="77777777" w:rsidR="008703BF" w:rsidRDefault="000A6B66" w:rsidP="009E51F3">
      <w:pPr>
        <w:pStyle w:val="Heading2"/>
      </w:pPr>
      <w:r>
        <w:t>RULE 10.</w:t>
      </w:r>
      <w:proofErr w:type="gramStart"/>
      <w:r>
        <w:t xml:space="preserve">F </w:t>
      </w:r>
      <w:r>
        <w:tab/>
        <w:t>[</w:t>
      </w:r>
      <w:proofErr w:type="gramEnd"/>
      <w:r>
        <w:t>Repealed eff. 01/30/2014]</w:t>
      </w:r>
    </w:p>
    <w:p w14:paraId="7D5B59E3" w14:textId="77777777" w:rsidR="000A6B66" w:rsidRDefault="000A6B66" w:rsidP="009E51F3">
      <w:pPr>
        <w:pStyle w:val="Heading2"/>
      </w:pPr>
      <w:r>
        <w:t>RULE 11</w:t>
      </w:r>
      <w:r>
        <w:tab/>
        <w:t>[Repealed eff. 10/30/2013.]</w:t>
      </w:r>
    </w:p>
    <w:p w14:paraId="34946462" w14:textId="77777777" w:rsidR="000A6B66" w:rsidRDefault="000A6B66" w:rsidP="009E51F3">
      <w:pPr>
        <w:pStyle w:val="Heading2"/>
      </w:pPr>
      <w:r>
        <w:t>RULE 12</w:t>
      </w:r>
      <w:r>
        <w:tab/>
        <w:t>[Repealed eff. 07/30/2012]</w:t>
      </w:r>
    </w:p>
    <w:p w14:paraId="3BDBD473" w14:textId="77777777" w:rsidR="000A6B66" w:rsidRDefault="000A6B66" w:rsidP="009E51F3">
      <w:pPr>
        <w:pStyle w:val="Heading2"/>
      </w:pPr>
      <w:r>
        <w:t>RULE 13</w:t>
      </w:r>
      <w:r>
        <w:tab/>
        <w:t>[Repealed eff. 07/30/2012]</w:t>
      </w:r>
    </w:p>
    <w:p w14:paraId="7B72193D" w14:textId="77777777" w:rsidR="000A6B66" w:rsidRDefault="000A6B66" w:rsidP="009E51F3">
      <w:pPr>
        <w:pStyle w:val="Heading2"/>
      </w:pPr>
      <w:r>
        <w:t>Rule 14</w:t>
      </w:r>
      <w:r>
        <w:tab/>
      </w:r>
      <w:r>
        <w:tab/>
        <w:t>MULTI-STATE JACKPOT GAMES</w:t>
      </w:r>
    </w:p>
    <w:p w14:paraId="633F34B7" w14:textId="77777777" w:rsidR="008703BF" w:rsidRPr="009E51F3" w:rsidRDefault="000A6B66" w:rsidP="009E51F3">
      <w:pPr>
        <w:pStyle w:val="upar1"/>
        <w:rPr>
          <w:b/>
          <w:bCs/>
        </w:rPr>
      </w:pPr>
      <w:r w:rsidRPr="009E51F3">
        <w:rPr>
          <w:b/>
          <w:bCs/>
        </w:rPr>
        <w:t>BASIS AND PURPOSE OF RULE 14</w:t>
      </w:r>
    </w:p>
    <w:p w14:paraId="0AD63E8E" w14:textId="77777777" w:rsidR="008703BF" w:rsidRDefault="000A6B66" w:rsidP="009E51F3">
      <w:pPr>
        <w:pStyle w:val="upar1"/>
      </w:pPr>
      <w:r>
        <w:t xml:space="preserve">The purpose </w:t>
      </w:r>
      <w:proofErr w:type="gramStart"/>
      <w:r>
        <w:t>for</w:t>
      </w:r>
      <w:proofErr w:type="gramEnd"/>
      <w:r>
        <w:t xml:space="preserve"> Rule 14 is to provide general details and requirements for all Multi-state Jackpot Games, such as the sale of Tickets, payment of Prizes, and the method for selecting and Validating winning Tickets. The statutory basis for Rule 14 is found in C.R.S. 44-40-101(5) and (6), 44-40-104(4)(a), 44-40-109(1)(a) and (h), and (2), 44-40-113 and 44-40-114.</w:t>
      </w:r>
    </w:p>
    <w:p w14:paraId="582A7A8B" w14:textId="77777777" w:rsidR="008703BF" w:rsidRDefault="000A6B66" w:rsidP="002D09E0">
      <w:pPr>
        <w:pStyle w:val="Heading3"/>
      </w:pPr>
      <w:r>
        <w:lastRenderedPageBreak/>
        <w:t xml:space="preserve">14.1 </w:t>
      </w:r>
      <w:r>
        <w:tab/>
        <w:t>General Provisions</w:t>
      </w:r>
    </w:p>
    <w:p w14:paraId="70ABFFBC" w14:textId="77777777" w:rsidR="008703BF" w:rsidRDefault="000A6B66" w:rsidP="009E51F3">
      <w:pPr>
        <w:pStyle w:val="upar1"/>
      </w:pPr>
      <w:r>
        <w:t>Multi-state Jackpot Games will be conducted pursuant to the following Rules and Regulations and such further instructions and directives as the Director may issue.</w:t>
      </w:r>
    </w:p>
    <w:p w14:paraId="117EB5F4" w14:textId="77777777" w:rsidR="008703BF" w:rsidRDefault="000A6B66" w:rsidP="000A6B66">
      <w:pPr>
        <w:pStyle w:val="par1"/>
      </w:pPr>
      <w:r>
        <w:t>A.</w:t>
      </w:r>
      <w:r>
        <w:tab/>
        <w:t>The Director and the Division are authorized to enter into a Multi-state Agreement for the purposes of promoting and Selling Multi-state Jackpot Games.</w:t>
      </w:r>
    </w:p>
    <w:p w14:paraId="4516FF6C" w14:textId="77777777" w:rsidR="008703BF" w:rsidRDefault="000A6B66" w:rsidP="000A6B66">
      <w:pPr>
        <w:pStyle w:val="par1"/>
      </w:pPr>
      <w:r>
        <w:t>B.</w:t>
      </w:r>
      <w:r>
        <w:tab/>
        <w:t>All Multi-</w:t>
      </w:r>
      <w:proofErr w:type="gramStart"/>
      <w:r>
        <w:t>state</w:t>
      </w:r>
      <w:proofErr w:type="gramEnd"/>
      <w:r>
        <w:t xml:space="preserve"> Jackpot Game Rules or changes thereto must be approved by the Commission prior to implementation in Colorado.</w:t>
      </w:r>
    </w:p>
    <w:p w14:paraId="1E51AB67" w14:textId="77777777" w:rsidR="008703BF" w:rsidRDefault="000A6B66" w:rsidP="000A6B66">
      <w:pPr>
        <w:pStyle w:val="par1"/>
      </w:pPr>
      <w:r>
        <w:t>C.</w:t>
      </w:r>
      <w:r>
        <w:tab/>
        <w:t>The Director shall be a voting member of any Multi-state Board during the timeframe in which the Lottery is a member of the Multi-state Group.</w:t>
      </w:r>
    </w:p>
    <w:p w14:paraId="3E2947BD" w14:textId="77777777" w:rsidR="008703BF" w:rsidRDefault="000A6B66" w:rsidP="000A6B66">
      <w:pPr>
        <w:pStyle w:val="par1"/>
      </w:pPr>
      <w:r>
        <w:t>D.</w:t>
      </w:r>
      <w:r>
        <w:tab/>
        <w:t>If at any time the Director determines that any provision of the Multi-state Governing Rules or of the Multi-state specific Game Rules do not sufficiently provide for the security and integrity necessary to protect the Lottery, the Director shall recommend to the Commission that the Lottery end its membership with the specified Multi-state Group or Multi-state Jackpot Game. If the Commission concurs, such action shall be taken.</w:t>
      </w:r>
    </w:p>
    <w:p w14:paraId="50B1F5C6" w14:textId="77777777" w:rsidR="008703BF" w:rsidRDefault="000A6B66" w:rsidP="002D09E0">
      <w:pPr>
        <w:pStyle w:val="Heading3"/>
      </w:pPr>
      <w:r>
        <w:t xml:space="preserve">14.2 </w:t>
      </w:r>
      <w:r>
        <w:tab/>
        <w:t>Definitions</w:t>
      </w:r>
    </w:p>
    <w:p w14:paraId="562E9E25" w14:textId="77777777" w:rsidR="008703BF" w:rsidRDefault="000A6B66" w:rsidP="009E51F3">
      <w:pPr>
        <w:pStyle w:val="upar1"/>
      </w:pPr>
      <w:r>
        <w:t xml:space="preserve">In addition to the definitions provided in Rule 1.1, the following definitions apply to </w:t>
      </w:r>
      <w:proofErr w:type="gramStart"/>
      <w:r>
        <w:t>this Rule</w:t>
      </w:r>
      <w:proofErr w:type="gramEnd"/>
      <w:r>
        <w:t xml:space="preserve"> 14.2 and any other Section that governs the game rules for a Multi-state Jackpot Game: </w:t>
      </w:r>
    </w:p>
    <w:p w14:paraId="5575DCE3" w14:textId="77777777" w:rsidR="008703BF" w:rsidRDefault="000A6B66" w:rsidP="000A6B66">
      <w:pPr>
        <w:pStyle w:val="par1"/>
      </w:pPr>
      <w:r>
        <w:t>A.</w:t>
      </w:r>
      <w:r>
        <w:tab/>
        <w:t>“Breakage” means the results of rounding Prize Amounts down to the nearest whole dollar.</w:t>
      </w:r>
    </w:p>
    <w:p w14:paraId="25A7DC70" w14:textId="77777777" w:rsidR="008703BF" w:rsidRDefault="000A6B66" w:rsidP="000A6B66">
      <w:pPr>
        <w:pStyle w:val="par1"/>
      </w:pPr>
      <w:r>
        <w:t>B.</w:t>
      </w:r>
      <w:r>
        <w:tab/>
        <w:t>“Multi-state Agreement” means the document made and entered into by the Party Lotteries, containing the mutual covenants agreed to by the Party Lotteries.</w:t>
      </w:r>
    </w:p>
    <w:p w14:paraId="33C084B6" w14:textId="77777777" w:rsidR="008703BF" w:rsidRDefault="000A6B66" w:rsidP="000A6B66">
      <w:pPr>
        <w:pStyle w:val="par1"/>
      </w:pPr>
      <w:r>
        <w:t>C.</w:t>
      </w:r>
      <w:r>
        <w:tab/>
        <w:t>“Multi-state Jackpot Ticket” means a computer-generated Ticket issued by a Lottery Licensee (Licensee) to a Player as a receipt for the combination of numbers selected in a Jackpot Game.</w:t>
      </w:r>
    </w:p>
    <w:p w14:paraId="7BB013A7" w14:textId="77777777" w:rsidR="008703BF" w:rsidRDefault="000A6B66" w:rsidP="000A6B66">
      <w:pPr>
        <w:pStyle w:val="par1"/>
      </w:pPr>
      <w:r>
        <w:t>D.</w:t>
      </w:r>
      <w:r>
        <w:tab/>
        <w:t xml:space="preserve"> “Multi-state Board” means the governing body of a specific Jackpot Game, which is comprised of the chief executive officer of each Party Lottery.</w:t>
      </w:r>
    </w:p>
    <w:p w14:paraId="2CEEF032" w14:textId="77777777" w:rsidR="008703BF" w:rsidRDefault="000A6B66" w:rsidP="000A6B66">
      <w:pPr>
        <w:pStyle w:val="par1"/>
      </w:pPr>
      <w:r>
        <w:t>E.</w:t>
      </w:r>
      <w:r>
        <w:tab/>
        <w:t>“MUSL” means the Multi-state Lottery Association.</w:t>
      </w:r>
    </w:p>
    <w:p w14:paraId="658171D3" w14:textId="77777777" w:rsidR="008703BF" w:rsidRDefault="000A6B66" w:rsidP="000A6B66">
      <w:pPr>
        <w:pStyle w:val="par1"/>
      </w:pPr>
      <w:r>
        <w:t>F.</w:t>
      </w:r>
      <w:r>
        <w:tab/>
        <w:t>“Party Lottery” means a State Lottery or Lottery of a political subdivision or entity which has joined a Multi-state Game and, in the context of the Product Group Rules, has joined in Selling the specified Jackpot Game.</w:t>
      </w:r>
    </w:p>
    <w:p w14:paraId="31F88651" w14:textId="77777777" w:rsidR="008703BF" w:rsidRDefault="000A6B66" w:rsidP="000A6B66">
      <w:pPr>
        <w:pStyle w:val="par1"/>
      </w:pPr>
      <w:r>
        <w:lastRenderedPageBreak/>
        <w:t>G.</w:t>
      </w:r>
      <w:r>
        <w:tab/>
        <w:t>“Product Group” means a group of Lotteries which have joined together to offer a Product pursuant to the terms of the Multi-state Agreement and the group’s own rules.</w:t>
      </w:r>
    </w:p>
    <w:p w14:paraId="2645A306" w14:textId="77777777" w:rsidR="008703BF" w:rsidRDefault="000A6B66" w:rsidP="000A6B66">
      <w:pPr>
        <w:pStyle w:val="par1"/>
      </w:pPr>
      <w:r>
        <w:t>H.</w:t>
      </w:r>
      <w:r>
        <w:tab/>
        <w:t>Roll-over” means the amount from the direct Prize Category contribution from previous Drawing(s) in the Grand Prize Category, that is not won, that is carried forward to the Grand Prize Category for the next Drawing.</w:t>
      </w:r>
    </w:p>
    <w:p w14:paraId="588BEF9A" w14:textId="77777777" w:rsidR="008703BF" w:rsidRDefault="000A6B66" w:rsidP="000A6B66">
      <w:pPr>
        <w:pStyle w:val="par1"/>
      </w:pPr>
      <w:r>
        <w:t>I.</w:t>
      </w:r>
      <w:r>
        <w:tab/>
        <w:t>“Set Prize” means all other Prizes except the Grand Prize and, except in instances outlined in these rules, will be equal to the Prize amount established within the specific Game Rules.</w:t>
      </w:r>
    </w:p>
    <w:p w14:paraId="0B73B94C" w14:textId="77777777" w:rsidR="008703BF" w:rsidRDefault="000A6B66" w:rsidP="002D09E0">
      <w:pPr>
        <w:pStyle w:val="Heading3"/>
      </w:pPr>
      <w:r>
        <w:t xml:space="preserve">14.3 </w:t>
      </w:r>
      <w:r>
        <w:tab/>
        <w:t>Price of Tickets &amp; Prizes</w:t>
      </w:r>
    </w:p>
    <w:p w14:paraId="71983D9F" w14:textId="77777777" w:rsidR="008703BF" w:rsidRDefault="000A6B66" w:rsidP="000A6B66">
      <w:pPr>
        <w:pStyle w:val="par1"/>
      </w:pPr>
      <w:r>
        <w:t>A.</w:t>
      </w:r>
      <w:r>
        <w:tab/>
        <w:t>The Purchase price of each Multi-state Jackpot Ticket shall be set forth in specific Game Rules.</w:t>
      </w:r>
    </w:p>
    <w:p w14:paraId="7880F29F" w14:textId="77777777" w:rsidR="008703BF" w:rsidRDefault="000A6B66" w:rsidP="000A6B66">
      <w:pPr>
        <w:pStyle w:val="par1"/>
      </w:pPr>
      <w:r>
        <w:t>B.</w:t>
      </w:r>
      <w:r>
        <w:tab/>
        <w:t>The Prize Amounts or total amount of Prize money allocated to the Prize categories for Multi-state Jackpot Games shall be set forth in specific Game Rules.</w:t>
      </w:r>
    </w:p>
    <w:p w14:paraId="05E8B354" w14:textId="77777777" w:rsidR="008703BF" w:rsidRDefault="000A6B66" w:rsidP="000A6B66">
      <w:pPr>
        <w:pStyle w:val="par1"/>
      </w:pPr>
      <w:r>
        <w:t>C.</w:t>
      </w:r>
      <w:r>
        <w:tab/>
        <w:t>In the event the Prize Expense is less than the Commission approved Aggregate Prize Fund for a specific game, the Director may authorize the difference to be used to increase Prize Amounts or pay Additional Lottery Prizes for that game.</w:t>
      </w:r>
    </w:p>
    <w:p w14:paraId="4B3450D7" w14:textId="77777777" w:rsidR="008703BF" w:rsidRDefault="000A6B66" w:rsidP="002D09E0">
      <w:pPr>
        <w:pStyle w:val="Heading3"/>
      </w:pPr>
      <w:r>
        <w:t xml:space="preserve">14.4 </w:t>
      </w:r>
      <w:r>
        <w:tab/>
        <w:t>Drawings and End of Sales Prior To Multi-</w:t>
      </w:r>
      <w:proofErr w:type="gramStart"/>
      <w:r>
        <w:t>state</w:t>
      </w:r>
      <w:proofErr w:type="gramEnd"/>
      <w:r>
        <w:t xml:space="preserve"> Drawings</w:t>
      </w:r>
    </w:p>
    <w:p w14:paraId="310E3235" w14:textId="77777777" w:rsidR="000A6B66" w:rsidRDefault="000A6B66" w:rsidP="000A6B66">
      <w:pPr>
        <w:pStyle w:val="par1"/>
      </w:pPr>
      <w:r>
        <w:t>A.</w:t>
      </w:r>
      <w:r>
        <w:tab/>
        <w:t xml:space="preserve">The manner and frequency of Drawings shall be as set forth in specific Game Rules. In the event of a Force Majeure, the Drawing shall be rescheduled </w:t>
      </w:r>
      <w:proofErr w:type="gramStart"/>
      <w:r>
        <w:t>at</w:t>
      </w:r>
      <w:proofErr w:type="gramEnd"/>
      <w:r>
        <w:t xml:space="preserve"> the direction of the Product Group for the Multi-state Jackpot Game.</w:t>
      </w:r>
    </w:p>
    <w:p w14:paraId="08A8D687" w14:textId="77777777" w:rsidR="008703BF" w:rsidRDefault="000A6B66" w:rsidP="000A6B66">
      <w:pPr>
        <w:pStyle w:val="par1"/>
      </w:pPr>
      <w:r>
        <w:t>B.</w:t>
      </w:r>
      <w:r>
        <w:tab/>
        <w:t>Drawings shall be conducted at a location, on days, and at times announced to the public. Drawing results are not official until verified.</w:t>
      </w:r>
    </w:p>
    <w:p w14:paraId="503AA028" w14:textId="77777777" w:rsidR="008703BF" w:rsidRDefault="000A6B66" w:rsidP="000A6B66">
      <w:pPr>
        <w:pStyle w:val="par1"/>
      </w:pPr>
      <w:r>
        <w:t>C.</w:t>
      </w:r>
      <w:r>
        <w:tab/>
        <w:t>The Director shall determine when each Multi-state Jackpot Game goes into Draw Break before the Drawing, consistent with MUSL rules and guidelines, unless otherwise noted in the specific Game Rules. Once a Jackpot Game is in Draw Break, Jackpot Game Terminals will not allow any further Purchases for that Drawing.</w:t>
      </w:r>
    </w:p>
    <w:p w14:paraId="741EF153" w14:textId="77777777" w:rsidR="008703BF" w:rsidRDefault="000A6B66" w:rsidP="000A6B66">
      <w:pPr>
        <w:pStyle w:val="par1"/>
      </w:pPr>
      <w:r>
        <w:t>D.</w:t>
      </w:r>
      <w:r>
        <w:tab/>
        <w:t xml:space="preserve">The Drawing shall not be invalidated because the Numbers drawn create an excessive Prize liability for the Lottery. </w:t>
      </w:r>
    </w:p>
    <w:p w14:paraId="621CF257" w14:textId="77777777" w:rsidR="008703BF" w:rsidRDefault="000A6B66" w:rsidP="000A6B66">
      <w:pPr>
        <w:pStyle w:val="par1"/>
      </w:pPr>
      <w:r>
        <w:t>E.</w:t>
      </w:r>
      <w:r>
        <w:tab/>
        <w:t>Each Drawing shall be witnessed by an independent auditor as required in C.R.S. 44-40109(2)(d).</w:t>
      </w:r>
    </w:p>
    <w:p w14:paraId="0B89D0BF" w14:textId="77777777" w:rsidR="008703BF" w:rsidRDefault="000A6B66" w:rsidP="000A6B66">
      <w:pPr>
        <w:pStyle w:val="par1"/>
      </w:pPr>
      <w:r>
        <w:lastRenderedPageBreak/>
        <w:t>F.</w:t>
      </w:r>
      <w:r>
        <w:tab/>
        <w:t>All Drawing equipment used shall be examined by the auditor located at the Multi-state Drawing Site within thirty (30) minutes before a Drawing and within thirty (30) minutes after the Drawing.</w:t>
      </w:r>
    </w:p>
    <w:p w14:paraId="4119DA65" w14:textId="77777777" w:rsidR="008703BF" w:rsidRDefault="000A6B66" w:rsidP="002D09E0">
      <w:pPr>
        <w:pStyle w:val="Heading3"/>
      </w:pPr>
      <w:r>
        <w:t xml:space="preserve">14.5 </w:t>
      </w:r>
      <w:r>
        <w:tab/>
        <w:t>Cancellation of Tickets</w:t>
      </w:r>
    </w:p>
    <w:p w14:paraId="17DC3893" w14:textId="77777777" w:rsidR="008703BF" w:rsidRDefault="000A6B66" w:rsidP="000A6B66">
      <w:pPr>
        <w:pStyle w:val="par1"/>
      </w:pPr>
      <w:r>
        <w:t>A Multi-state Jackpot Ticket may not be cancelled unless otherwise stated in the specific Game Rules.</w:t>
      </w:r>
    </w:p>
    <w:p w14:paraId="767317BF" w14:textId="77777777" w:rsidR="008703BF" w:rsidRDefault="000A6B66" w:rsidP="002D09E0">
      <w:pPr>
        <w:pStyle w:val="Heading3"/>
      </w:pPr>
      <w:r>
        <w:t xml:space="preserve">14.6 </w:t>
      </w:r>
      <w:r>
        <w:tab/>
        <w:t>Validation Requirements</w:t>
      </w:r>
    </w:p>
    <w:p w14:paraId="3862EB01" w14:textId="77777777" w:rsidR="008703BF" w:rsidRDefault="000A6B66" w:rsidP="000A6B66">
      <w:pPr>
        <w:pStyle w:val="par1"/>
      </w:pPr>
      <w:r>
        <w:t>A.</w:t>
      </w:r>
      <w:r>
        <w:tab/>
        <w:t xml:space="preserve">To be a valid winning Multi-state Jackpot Ticket, </w:t>
      </w:r>
      <w:proofErr w:type="gramStart"/>
      <w:r>
        <w:t>all of</w:t>
      </w:r>
      <w:proofErr w:type="gramEnd"/>
      <w:r>
        <w:t xml:space="preserve"> the following conditions must be met:</w:t>
      </w:r>
    </w:p>
    <w:p w14:paraId="45DE5F81" w14:textId="77777777" w:rsidR="008703BF" w:rsidRDefault="000A6B66" w:rsidP="009E51F3">
      <w:pPr>
        <w:pStyle w:val="par2"/>
      </w:pPr>
      <w:r>
        <w:t>1.</w:t>
      </w:r>
      <w:r>
        <w:tab/>
        <w:t>All printing on the Ticket shall be present in its entirety, be legible, and correspond to the Gaming System Record;</w:t>
      </w:r>
    </w:p>
    <w:p w14:paraId="7F029F0B" w14:textId="77777777" w:rsidR="008703BF" w:rsidRDefault="000A6B66" w:rsidP="009E51F3">
      <w:pPr>
        <w:pStyle w:val="par2"/>
      </w:pPr>
      <w:r>
        <w:t>2.</w:t>
      </w:r>
      <w:r>
        <w:tab/>
        <w:t>The Ticket must be intact;</w:t>
      </w:r>
    </w:p>
    <w:p w14:paraId="229C5844" w14:textId="77777777" w:rsidR="008703BF" w:rsidRDefault="000A6B66" w:rsidP="009E51F3">
      <w:pPr>
        <w:pStyle w:val="par2"/>
      </w:pPr>
      <w:r>
        <w:t>3.</w:t>
      </w:r>
      <w:r>
        <w:tab/>
        <w:t>The Ticket must not be mutilated, altered, or tampered with in any manner;</w:t>
      </w:r>
    </w:p>
    <w:p w14:paraId="62F2F880" w14:textId="77777777" w:rsidR="008703BF" w:rsidRDefault="000A6B66" w:rsidP="009E51F3">
      <w:pPr>
        <w:pStyle w:val="par2"/>
      </w:pPr>
      <w:r>
        <w:t>4.</w:t>
      </w:r>
      <w:r>
        <w:tab/>
        <w:t>The Ticket must not be counterfeit or an exact duplicate of another winning Ticket;</w:t>
      </w:r>
    </w:p>
    <w:p w14:paraId="1E343180" w14:textId="77777777" w:rsidR="008703BF" w:rsidRDefault="000A6B66" w:rsidP="009E51F3">
      <w:pPr>
        <w:pStyle w:val="par2"/>
      </w:pPr>
      <w:r>
        <w:t>5.</w:t>
      </w:r>
      <w:r>
        <w:tab/>
        <w:t>The Ticket must have been issued by Retailer or the Division in an authorized manner;</w:t>
      </w:r>
    </w:p>
    <w:p w14:paraId="535BBDA9" w14:textId="77777777" w:rsidR="008703BF" w:rsidRDefault="000A6B66" w:rsidP="009E51F3">
      <w:pPr>
        <w:pStyle w:val="par2"/>
      </w:pPr>
      <w:r>
        <w:t>6.</w:t>
      </w:r>
      <w:r>
        <w:tab/>
        <w:t>The Ticket must not have been acquired illegally;</w:t>
      </w:r>
    </w:p>
    <w:p w14:paraId="0187E526" w14:textId="77777777" w:rsidR="008703BF" w:rsidRDefault="000A6B66" w:rsidP="009E51F3">
      <w:pPr>
        <w:pStyle w:val="par2"/>
      </w:pPr>
      <w:r>
        <w:t>7.</w:t>
      </w:r>
      <w:r>
        <w:tab/>
        <w:t>The Ticket must not have been previously paid; and</w:t>
      </w:r>
    </w:p>
    <w:p w14:paraId="556E93BB" w14:textId="77777777" w:rsidR="008703BF" w:rsidRDefault="000A6B66" w:rsidP="009E51F3">
      <w:pPr>
        <w:pStyle w:val="par2"/>
      </w:pPr>
      <w:r>
        <w:t>8.</w:t>
      </w:r>
      <w:r>
        <w:tab/>
        <w:t>The Ticket must pass all other confidential security checks of the Lottery.</w:t>
      </w:r>
    </w:p>
    <w:p w14:paraId="0E265E3B" w14:textId="77777777" w:rsidR="008703BF" w:rsidRDefault="000A6B66" w:rsidP="000A6B66">
      <w:pPr>
        <w:pStyle w:val="par1"/>
      </w:pPr>
      <w:r>
        <w:t>B.</w:t>
      </w:r>
      <w:r>
        <w:tab/>
        <w:t>Any Ticket failing one of the Validation requirements listed in Rule 14.8(A) is invalid and the Claimant is ineligible for a Prize, unless the Director authorizes award of a Prize on the grounds that the Ticket can be Validated through another method to confirm its authenticity.</w:t>
      </w:r>
    </w:p>
    <w:p w14:paraId="70F9AE95" w14:textId="77777777" w:rsidR="008703BF" w:rsidRDefault="000A6B66" w:rsidP="000A6B66">
      <w:pPr>
        <w:pStyle w:val="par1"/>
      </w:pPr>
      <w:r>
        <w:t>C.</w:t>
      </w:r>
      <w:r>
        <w:tab/>
        <w:t>In the event a Jackpot Ticket is defective at the time of Purchase, the only responsibility or liability of the Lottery or the Retailer shall be the replacement of the defective Jackpot Ticket with another Lottery Product of the same Retail value or refund of the Purchase price.</w:t>
      </w:r>
    </w:p>
    <w:p w14:paraId="35AB9054" w14:textId="77777777" w:rsidR="00FB1000" w:rsidRDefault="00FB1000" w:rsidP="000A6B66">
      <w:pPr>
        <w:pStyle w:val="par1"/>
      </w:pPr>
    </w:p>
    <w:p w14:paraId="11CCA648" w14:textId="77777777" w:rsidR="000A6B66" w:rsidRDefault="000A6B66" w:rsidP="002D09E0">
      <w:pPr>
        <w:pStyle w:val="Heading3"/>
      </w:pPr>
      <w:r>
        <w:lastRenderedPageBreak/>
        <w:t xml:space="preserve">14.7 </w:t>
      </w:r>
      <w:r>
        <w:tab/>
        <w:t>Time to Claim a Multi-state Jackpot Prize</w:t>
      </w:r>
    </w:p>
    <w:p w14:paraId="7313E1BC" w14:textId="77777777" w:rsidR="000A6B66" w:rsidRDefault="000A6B66" w:rsidP="009E51F3">
      <w:pPr>
        <w:pStyle w:val="upar1"/>
      </w:pPr>
      <w:r>
        <w:t>A Multi-state Jackpot Prize must be claimed no later than one hundred and eighty (180) days after the Drawing for which the Ticket was Purchased. Any Person who fails to claim a Prize during the one hundred and eighty (180) day claim period shall forfeit all rights to the Prize and the amount of the Prize shall remain in the Lottery Fund. Prizes claimed by mail must be documented as received by the Lottery by the one hundred and eightieth (180th) day after the announced end-of- game date.</w:t>
      </w:r>
    </w:p>
    <w:p w14:paraId="5CC7D15F" w14:textId="77777777" w:rsidR="008703BF" w:rsidRDefault="000A6B66" w:rsidP="002D09E0">
      <w:pPr>
        <w:pStyle w:val="Heading3"/>
      </w:pPr>
      <w:r>
        <w:t xml:space="preserve">14.8 </w:t>
      </w:r>
      <w:r w:rsidR="00BE7E63">
        <w:tab/>
      </w:r>
      <w:r>
        <w:t>Annuity Payments</w:t>
      </w:r>
    </w:p>
    <w:p w14:paraId="78B80EE3" w14:textId="77777777" w:rsidR="008703BF" w:rsidRDefault="000A6B66" w:rsidP="009E51F3">
      <w:pPr>
        <w:pStyle w:val="upar1"/>
      </w:pPr>
      <w:r>
        <w:t xml:space="preserve">The Multi-state Board shall act as an agent for the Party Lotteries jointly operating games requiring annuitized payments and shall Purchase investments for the benefit of the Party Lotteries who receive valid claims for each Prize paid as </w:t>
      </w:r>
      <w:proofErr w:type="gramStart"/>
      <w:r>
        <w:t>an annuity</w:t>
      </w:r>
      <w:proofErr w:type="gramEnd"/>
      <w:r>
        <w:t>. The investment Purchase process shall be handled according to the Multi-state Game Rules Processes (solicitation of bids, selection of investment, premium payment, etc.). The investment so Purchased shall be held in the trust account for the benefit of each Party Lottery for eventual distribution to a Prize Winner.</w:t>
      </w:r>
    </w:p>
    <w:p w14:paraId="48201173" w14:textId="77777777" w:rsidR="008703BF" w:rsidRDefault="000A6B66" w:rsidP="002D09E0">
      <w:pPr>
        <w:pStyle w:val="Heading3"/>
      </w:pPr>
      <w:r>
        <w:t xml:space="preserve">14.9 </w:t>
      </w:r>
      <w:r w:rsidR="00BE7E63">
        <w:tab/>
      </w:r>
      <w:r>
        <w:t>Audit of Lottery Contributions to the Multi-state Group</w:t>
      </w:r>
    </w:p>
    <w:p w14:paraId="114A53B4" w14:textId="77777777" w:rsidR="008703BF" w:rsidRDefault="000A6B66" w:rsidP="009E51F3">
      <w:pPr>
        <w:pStyle w:val="upar1"/>
      </w:pPr>
      <w:r>
        <w:t>The Lottery is responsible for verifying all Multi-state Group Prize Fund and reserve allocations, interest earnings and expenditures received or paid on behalf of the Lottery. The Lottery’s Fiscal Department will perform analytical procedures on the Multi-state Group’s audited financial statements annually as set forth in Recommendation #2 of the June 30, 2003</w:t>
      </w:r>
      <w:r w:rsidR="00C347F6">
        <w:t>,</w:t>
      </w:r>
      <w:r>
        <w:t xml:space="preserve"> financial audit. If anything of concern </w:t>
      </w:r>
      <w:proofErr w:type="gramStart"/>
      <w:r>
        <w:t>surfaces</w:t>
      </w:r>
      <w:proofErr w:type="gramEnd"/>
      <w:r>
        <w:t xml:space="preserve"> by applying these procedures, the Director and the Lottery Controller will be notified.</w:t>
      </w:r>
    </w:p>
    <w:p w14:paraId="6B79DB95" w14:textId="77777777" w:rsidR="008703BF" w:rsidRDefault="000A6B66" w:rsidP="002D09E0">
      <w:pPr>
        <w:pStyle w:val="Heading3"/>
      </w:pPr>
      <w:r>
        <w:t xml:space="preserve">14.10 </w:t>
      </w:r>
      <w:r w:rsidR="00BE7E63">
        <w:tab/>
      </w:r>
      <w:r>
        <w:t>Interest Earnings</w:t>
      </w:r>
    </w:p>
    <w:p w14:paraId="3CE9D000" w14:textId="77777777" w:rsidR="008703BF" w:rsidRDefault="000A6B66" w:rsidP="000A6B66">
      <w:pPr>
        <w:pStyle w:val="par1"/>
      </w:pPr>
      <w:r>
        <w:t>A.</w:t>
      </w:r>
      <w:r>
        <w:tab/>
        <w:t>The Director shall request the Multi-state Group to distribute all interest earned on the unreserved account on a quarterly basis. If the interest earned on the unreserved account is immaterial, the Director may postpone the distribution request until the end of the fiscal year.</w:t>
      </w:r>
    </w:p>
    <w:p w14:paraId="70DD66FD" w14:textId="77777777" w:rsidR="008703BF" w:rsidRDefault="000A6B66" w:rsidP="000A6B66">
      <w:pPr>
        <w:pStyle w:val="par1"/>
      </w:pPr>
      <w:r>
        <w:t>B.</w:t>
      </w:r>
      <w:r>
        <w:tab/>
        <w:t xml:space="preserve">At the end of each fiscal year, the </w:t>
      </w:r>
      <w:proofErr w:type="gramStart"/>
      <w:r>
        <w:t>Multi-state</w:t>
      </w:r>
      <w:proofErr w:type="gramEnd"/>
      <w:r>
        <w:t xml:space="preserve"> group shall prepare a schedule of revenues and expenses resulting in the Multi-state Group’s net income for the fiscal year. The revenues will include all investment earnings, except the interest earned </w:t>
      </w:r>
      <w:proofErr w:type="gramStart"/>
      <w:r>
        <w:t>on</w:t>
      </w:r>
      <w:proofErr w:type="gramEnd"/>
      <w:r>
        <w:t xml:space="preserve"> the unreserved account. The net income will be available to be distributed to each Party Lottery in accordance with procedures as set forth by the Multi-state Group. The chief executive officer of each Party Lottery shall request the remittance of their proportionate share of net income following the close of the fiscal year.</w:t>
      </w:r>
    </w:p>
    <w:p w14:paraId="78C4F3B0" w14:textId="77777777" w:rsidR="00FB1000" w:rsidRDefault="00FB1000" w:rsidP="000A6B66">
      <w:pPr>
        <w:pStyle w:val="par1"/>
      </w:pPr>
    </w:p>
    <w:p w14:paraId="36C5A9D7" w14:textId="77777777" w:rsidR="000A6B66" w:rsidRDefault="000A6B66" w:rsidP="009E51F3">
      <w:pPr>
        <w:pStyle w:val="Heading2"/>
      </w:pPr>
      <w:r>
        <w:lastRenderedPageBreak/>
        <w:t xml:space="preserve">RULE 14.A </w:t>
      </w:r>
      <w:r>
        <w:tab/>
        <w:t xml:space="preserve"> “POWERBALL®” GAME RULES</w:t>
      </w:r>
    </w:p>
    <w:p w14:paraId="58115D2B" w14:textId="77777777" w:rsidR="008703BF" w:rsidRPr="009E51F3" w:rsidRDefault="000A6B66" w:rsidP="009E51F3">
      <w:pPr>
        <w:pStyle w:val="upar1"/>
        <w:rPr>
          <w:b/>
          <w:bCs/>
        </w:rPr>
      </w:pPr>
      <w:r w:rsidRPr="009E51F3">
        <w:rPr>
          <w:b/>
          <w:bCs/>
        </w:rPr>
        <w:t>BASIS AND PURPOSE OF RULE 14.A</w:t>
      </w:r>
    </w:p>
    <w:p w14:paraId="2D302013" w14:textId="77777777" w:rsidR="008703BF" w:rsidRDefault="000A6B66" w:rsidP="009E51F3">
      <w:pPr>
        <w:pStyle w:val="upar1"/>
      </w:pPr>
      <w:r>
        <w:t>The purpose of Rule 14.A is to provide details and requirements for the Multi-state Jackpot Game “Powerball®” such as sale of Tickets, payment of Prizes, and method for selecting and Validating winning Tickets. The statutory bases for Rule 14.A are C.R.S. 44-40-101, 44-40-109 (1)(a) and (2), 44-40-113, and 44-40-114.</w:t>
      </w:r>
    </w:p>
    <w:p w14:paraId="2A4B507F" w14:textId="77777777" w:rsidR="008703BF" w:rsidRDefault="000A6B66" w:rsidP="002D09E0">
      <w:pPr>
        <w:pStyle w:val="Heading3"/>
      </w:pPr>
      <w:r>
        <w:t xml:space="preserve">14.A.1 </w:t>
      </w:r>
      <w:r w:rsidR="00BE7E63">
        <w:tab/>
      </w:r>
      <w:r>
        <w:t>General Provisions</w:t>
      </w:r>
    </w:p>
    <w:p w14:paraId="265BD894" w14:textId="77777777" w:rsidR="000A6B66" w:rsidRDefault="000A6B66" w:rsidP="009E51F3">
      <w:pPr>
        <w:pStyle w:val="upar1"/>
      </w:pPr>
      <w:r>
        <w:t xml:space="preserve">The Multi-state Jackpot Game known as “Powerball®” shall be conducted pursuant to the following Rules and Regulations and such further instructions and directives as the Colorado Lottery Director and Colorado Lottery Commission may issue. If a conflict </w:t>
      </w:r>
      <w:proofErr w:type="gramStart"/>
      <w:r>
        <w:t>arises between</w:t>
      </w:r>
      <w:proofErr w:type="gramEnd"/>
      <w:r>
        <w:t xml:space="preserve"> another provision of the Lottery Rules and Regulations </w:t>
      </w:r>
      <w:proofErr w:type="gramStart"/>
      <w:r>
        <w:t>and  this</w:t>
      </w:r>
      <w:proofErr w:type="gramEnd"/>
      <w:r>
        <w:t xml:space="preserve"> Rule 14.A, Rule 14.A shall apply. If a conflict arises between this Rule 14.A and the “Powerball®” Official Game Rule provided by the Multi-state Lottery Association, the “Powerball®” Official Game Rule shall apply.</w:t>
      </w:r>
    </w:p>
    <w:p w14:paraId="2C906156" w14:textId="77777777" w:rsidR="008703BF" w:rsidRDefault="000A6B66" w:rsidP="002D09E0">
      <w:pPr>
        <w:pStyle w:val="Heading3"/>
      </w:pPr>
      <w:r>
        <w:t xml:space="preserve">14.A.2 </w:t>
      </w:r>
      <w:r w:rsidR="00BE7E63">
        <w:tab/>
      </w:r>
      <w:r>
        <w:t>Definitions</w:t>
      </w:r>
    </w:p>
    <w:p w14:paraId="39F2E33B" w14:textId="77777777" w:rsidR="008703BF" w:rsidRDefault="000A6B66" w:rsidP="009E51F3">
      <w:pPr>
        <w:pStyle w:val="upar1"/>
      </w:pPr>
      <w:r>
        <w:t>In addition to the definitions provided in Rules 1.1 and Rule 14.2, the following definitions shall apply to this Rule 14.A and any other Section that governs the game rules for a Multi-state Jackpot Game:</w:t>
      </w:r>
    </w:p>
    <w:p w14:paraId="360410BF" w14:textId="77777777" w:rsidR="008703BF" w:rsidRDefault="000A6B66" w:rsidP="000A6B66">
      <w:pPr>
        <w:pStyle w:val="par1"/>
      </w:pPr>
      <w:r>
        <w:t>A.</w:t>
      </w:r>
      <w:r>
        <w:tab/>
        <w:t>“Game Board” means that area of the Play Slip that contains a set of two (2) grids. The first grid contains sixty-nine (69) squares, numbered one (1) through sixty-nine (69), and the second grid contains twenty-six (26) squares, numbered one (1) through twenty-six (26).</w:t>
      </w:r>
    </w:p>
    <w:p w14:paraId="55033FB5" w14:textId="77777777" w:rsidR="008703BF" w:rsidRDefault="000A6B66" w:rsidP="000A6B66">
      <w:pPr>
        <w:pStyle w:val="par1"/>
      </w:pPr>
      <w:r>
        <w:t>B.</w:t>
      </w:r>
      <w:r>
        <w:tab/>
        <w:t>“Grand Prize” means a pari-mutuel Prize that is advertised to be paid with per-winner annuities or as a lump sum cash payment, unless otherwise specified by the Lottery.</w:t>
      </w:r>
    </w:p>
    <w:p w14:paraId="78AFF82A" w14:textId="77777777" w:rsidR="008703BF" w:rsidRDefault="000A6B66" w:rsidP="000A6B66">
      <w:pPr>
        <w:pStyle w:val="par1"/>
      </w:pPr>
      <w:r>
        <w:t>C.</w:t>
      </w:r>
      <w:r>
        <w:tab/>
        <w:t>“MUSL Board” means the governing body of MUSL, which is comprised of the chief executive officer of each Party Lottery.</w:t>
      </w:r>
    </w:p>
    <w:p w14:paraId="11D0554D" w14:textId="77777777" w:rsidR="008703BF" w:rsidRDefault="000A6B66" w:rsidP="000A6B66">
      <w:pPr>
        <w:pStyle w:val="par1"/>
      </w:pPr>
      <w:r>
        <w:t>D.</w:t>
      </w:r>
      <w:r>
        <w:tab/>
        <w:t>“Number” means any Play integer from one (1) through sixty-nine (69) inclusive.</w:t>
      </w:r>
    </w:p>
    <w:p w14:paraId="00653023" w14:textId="77777777" w:rsidR="008703BF" w:rsidRDefault="000A6B66" w:rsidP="000A6B66">
      <w:pPr>
        <w:pStyle w:val="par1"/>
      </w:pPr>
      <w:r>
        <w:t>E.</w:t>
      </w:r>
      <w:r>
        <w:tab/>
        <w:t>“Play” means the six (6) numbers selected on each Game Board and printed on the Ticket.</w:t>
      </w:r>
    </w:p>
    <w:p w14:paraId="44F454EE" w14:textId="77777777" w:rsidR="008703BF" w:rsidRDefault="000A6B66" w:rsidP="000A6B66">
      <w:pPr>
        <w:pStyle w:val="par1"/>
      </w:pPr>
      <w:r>
        <w:t>F.</w:t>
      </w:r>
      <w:r>
        <w:tab/>
        <w:t>“Prize Pool” means a defined percentage of sales as specified in this rule.</w:t>
      </w:r>
    </w:p>
    <w:p w14:paraId="6C6AFA5D" w14:textId="77777777" w:rsidR="00FB1000" w:rsidRDefault="00FB1000" w:rsidP="000A6B66">
      <w:pPr>
        <w:pStyle w:val="par1"/>
      </w:pPr>
    </w:p>
    <w:p w14:paraId="5F13AA15" w14:textId="77777777" w:rsidR="00FB1000" w:rsidRDefault="00FB1000" w:rsidP="000A6B66">
      <w:pPr>
        <w:pStyle w:val="par1"/>
      </w:pPr>
    </w:p>
    <w:p w14:paraId="1070E1D7" w14:textId="77777777" w:rsidR="008703BF" w:rsidRDefault="000A6B66" w:rsidP="000A6B66">
      <w:pPr>
        <w:pStyle w:val="par1"/>
      </w:pPr>
      <w:r>
        <w:lastRenderedPageBreak/>
        <w:t>G.</w:t>
      </w:r>
      <w:r>
        <w:tab/>
        <w:t>“Set Prize Pool” means an account held by MUSL that holds the temporary balances, transferred to MUSL from Party Lotteries, which results from having fewer-than-expected Prize Winners in the Set Prize Categories. This money is paid out to Party Lotteries in subsequent Drawings that have more Prize Winners than are statistically expected in the Set Prize Categories.</w:t>
      </w:r>
    </w:p>
    <w:p w14:paraId="5594B265" w14:textId="77777777" w:rsidR="008703BF" w:rsidRDefault="000A6B66" w:rsidP="002D09E0">
      <w:pPr>
        <w:pStyle w:val="Heading3"/>
      </w:pPr>
      <w:r>
        <w:t xml:space="preserve">14.A.3 </w:t>
      </w:r>
      <w:r w:rsidR="00BE7E63">
        <w:tab/>
      </w:r>
      <w:r>
        <w:t>Price of “Powerball®” Ticket</w:t>
      </w:r>
    </w:p>
    <w:p w14:paraId="448CBCDC" w14:textId="77777777" w:rsidR="008703BF" w:rsidRDefault="000A6B66" w:rsidP="009E51F3">
      <w:pPr>
        <w:pStyle w:val="upar1"/>
      </w:pPr>
      <w:r>
        <w:t>The price of each “Powerball®” Play shall be Two Dollars ($2.00).</w:t>
      </w:r>
    </w:p>
    <w:p w14:paraId="66361A89" w14:textId="77777777" w:rsidR="008703BF" w:rsidRDefault="000A6B66" w:rsidP="002D09E0">
      <w:pPr>
        <w:pStyle w:val="Heading3"/>
      </w:pPr>
      <w:r>
        <w:t xml:space="preserve">14.A.4 </w:t>
      </w:r>
      <w:r w:rsidR="00BE7E63">
        <w:tab/>
      </w:r>
      <w:r>
        <w:t>Play for “Powerball®”</w:t>
      </w:r>
    </w:p>
    <w:p w14:paraId="44A4F913" w14:textId="77777777" w:rsidR="008703BF" w:rsidRDefault="000A6B66" w:rsidP="000A6B66">
      <w:pPr>
        <w:pStyle w:val="par1"/>
      </w:pPr>
      <w:r>
        <w:t>A.</w:t>
      </w:r>
      <w:r>
        <w:tab/>
        <w:t>A “Powerball®” Player must select six (6) numbers per Play; five (5) numbers out of sixty-nine (69) plus one (1) out of twenty-six (26). A winning Play is achieved only when the following combinations of numbers selected match, in any order, the five (5) plus one (1) Winning Numbers drawn. Those combinations are 5+1, 5+0, 4+1, 4+0, 3+1, 3+0, 2+1, 1+1, and 0+1.</w:t>
      </w:r>
    </w:p>
    <w:p w14:paraId="07F418AF" w14:textId="77777777" w:rsidR="008703BF" w:rsidRDefault="000A6B66" w:rsidP="000A6B66">
      <w:pPr>
        <w:pStyle w:val="par1"/>
      </w:pPr>
      <w:r>
        <w:t>B.</w:t>
      </w:r>
      <w:r>
        <w:tab/>
        <w:t>The Player can use Play Slips, as described in section 14.A.8, to make number selections. The Gaming Terminal reads the Play Slip and issues a Ticket with corresponding Play(s). If a Play Slip is not available, the Retailer may enter the selected numbers via the keyboard. If offered by the Lottery, a Player may leave all or a portion of his/her Play selections to a random number generator operated by the Gaming Terminal, commonly referred to as a Quick Pick or partial Quick Pick.</w:t>
      </w:r>
    </w:p>
    <w:p w14:paraId="3A63AFB1" w14:textId="77777777" w:rsidR="008703BF" w:rsidRDefault="00FB1000" w:rsidP="00FB1000">
      <w:pPr>
        <w:pStyle w:val="Heading3"/>
      </w:pPr>
      <w:r>
        <w:br w:type="page"/>
      </w:r>
      <w:r w:rsidR="000A6B66">
        <w:lastRenderedPageBreak/>
        <w:t xml:space="preserve">14.A.5 </w:t>
      </w:r>
      <w:r w:rsidR="00BE7E63">
        <w:tab/>
      </w:r>
      <w:r w:rsidR="000A6B66">
        <w:t>Prizes for “Powerball®”</w:t>
      </w:r>
    </w:p>
    <w:p w14:paraId="1D57E308" w14:textId="77777777" w:rsidR="008703BF" w:rsidRDefault="000A6B66" w:rsidP="000A6B66">
      <w:pPr>
        <w:pStyle w:val="par1"/>
      </w:pPr>
      <w:r>
        <w:t>A.</w:t>
      </w:r>
      <w:r>
        <w:tab/>
        <w:t>Odds of winning a Prize are displayed in the table below:</w:t>
      </w:r>
    </w:p>
    <w:p w14:paraId="4FAD798E" w14:textId="77777777" w:rsidR="008703BF" w:rsidRDefault="008703BF" w:rsidP="000A6B66">
      <w:pPr>
        <w:pStyle w:val="par1"/>
      </w:pPr>
    </w:p>
    <w:tbl>
      <w:tblPr>
        <w:tblW w:w="8642" w:type="dxa"/>
        <w:tblInd w:w="720" w:type="dxa"/>
        <w:tblCellMar>
          <w:top w:w="42" w:type="dxa"/>
          <w:left w:w="5" w:type="dxa"/>
          <w:right w:w="7" w:type="dxa"/>
        </w:tblCellMar>
        <w:tblLook w:val="04A0" w:firstRow="1" w:lastRow="0" w:firstColumn="1" w:lastColumn="0" w:noHBand="0" w:noVBand="1"/>
      </w:tblPr>
      <w:tblGrid>
        <w:gridCol w:w="4593"/>
        <w:gridCol w:w="1889"/>
        <w:gridCol w:w="2160"/>
      </w:tblGrid>
      <w:tr w:rsidR="005B553D" w:rsidRPr="005B553D" w14:paraId="36EC4C73" w14:textId="77777777" w:rsidTr="00C7412F">
        <w:trPr>
          <w:trHeight w:val="470"/>
          <w:tblHeader/>
        </w:trPr>
        <w:tc>
          <w:tcPr>
            <w:tcW w:w="4592" w:type="dxa"/>
            <w:tcBorders>
              <w:top w:val="single" w:sz="4" w:space="0" w:color="000000"/>
              <w:left w:val="single" w:sz="4" w:space="0" w:color="000000"/>
              <w:bottom w:val="single" w:sz="4" w:space="0" w:color="000000"/>
              <w:right w:val="single" w:sz="4" w:space="0" w:color="000000"/>
            </w:tcBorders>
          </w:tcPr>
          <w:p w14:paraId="4D1D19A5" w14:textId="77777777" w:rsidR="005B553D" w:rsidRPr="005B553D" w:rsidRDefault="005B553D" w:rsidP="005B553D">
            <w:pPr>
              <w:spacing w:before="0"/>
              <w:rPr>
                <w:szCs w:val="24"/>
              </w:rPr>
            </w:pPr>
            <w:r w:rsidRPr="005B553D">
              <w:rPr>
                <w:szCs w:val="24"/>
              </w:rPr>
              <w:t xml:space="preserve">WINNING COMBINATIONS </w:t>
            </w:r>
          </w:p>
        </w:tc>
        <w:tc>
          <w:tcPr>
            <w:tcW w:w="1889" w:type="dxa"/>
            <w:tcBorders>
              <w:top w:val="single" w:sz="4" w:space="0" w:color="000000"/>
              <w:left w:val="single" w:sz="4" w:space="0" w:color="000000"/>
              <w:bottom w:val="single" w:sz="4" w:space="0" w:color="000000"/>
              <w:right w:val="single" w:sz="4" w:space="0" w:color="000000"/>
            </w:tcBorders>
          </w:tcPr>
          <w:p w14:paraId="706DBFB5" w14:textId="77777777" w:rsidR="005B553D" w:rsidRPr="005B553D" w:rsidRDefault="005B553D" w:rsidP="005B553D">
            <w:pPr>
              <w:spacing w:before="0"/>
              <w:rPr>
                <w:szCs w:val="24"/>
              </w:rPr>
            </w:pPr>
            <w:r w:rsidRPr="005B553D">
              <w:rPr>
                <w:szCs w:val="24"/>
              </w:rPr>
              <w:t xml:space="preserve">PRIZE CATEGORY </w:t>
            </w:r>
          </w:p>
        </w:tc>
        <w:tc>
          <w:tcPr>
            <w:tcW w:w="2160" w:type="dxa"/>
            <w:tcBorders>
              <w:top w:val="single" w:sz="4" w:space="0" w:color="000000"/>
              <w:left w:val="single" w:sz="4" w:space="0" w:color="000000"/>
              <w:bottom w:val="single" w:sz="4" w:space="0" w:color="000000"/>
              <w:right w:val="single" w:sz="4" w:space="0" w:color="000000"/>
            </w:tcBorders>
          </w:tcPr>
          <w:p w14:paraId="3D606AC1" w14:textId="77777777" w:rsidR="005B553D" w:rsidRPr="005B553D" w:rsidRDefault="005B553D" w:rsidP="005B553D">
            <w:pPr>
              <w:spacing w:before="0"/>
              <w:rPr>
                <w:szCs w:val="24"/>
              </w:rPr>
            </w:pPr>
            <w:r w:rsidRPr="005B553D">
              <w:rPr>
                <w:szCs w:val="24"/>
              </w:rPr>
              <w:t xml:space="preserve">ODDS OF WINNING (ONE PLAY) </w:t>
            </w:r>
          </w:p>
        </w:tc>
      </w:tr>
      <w:tr w:rsidR="005B553D" w:rsidRPr="005B553D" w14:paraId="6E60B30A" w14:textId="77777777" w:rsidTr="00C7412F">
        <w:trPr>
          <w:trHeight w:val="470"/>
        </w:trPr>
        <w:tc>
          <w:tcPr>
            <w:tcW w:w="4592" w:type="dxa"/>
            <w:tcBorders>
              <w:top w:val="single" w:sz="4" w:space="0" w:color="000000"/>
              <w:left w:val="single" w:sz="4" w:space="0" w:color="000000"/>
              <w:bottom w:val="single" w:sz="4" w:space="0" w:color="000000"/>
              <w:right w:val="single" w:sz="4" w:space="0" w:color="000000"/>
            </w:tcBorders>
          </w:tcPr>
          <w:p w14:paraId="223DA58E" w14:textId="77777777" w:rsidR="005B553D" w:rsidRPr="005B553D" w:rsidRDefault="005B553D" w:rsidP="005B553D">
            <w:pPr>
              <w:spacing w:before="0"/>
              <w:rPr>
                <w:szCs w:val="24"/>
              </w:rPr>
            </w:pPr>
            <w:r w:rsidRPr="005B553D">
              <w:rPr>
                <w:szCs w:val="24"/>
              </w:rPr>
              <w:t xml:space="preserve">All five (5) of first set plus one (1) of second set </w:t>
            </w:r>
          </w:p>
        </w:tc>
        <w:tc>
          <w:tcPr>
            <w:tcW w:w="1889" w:type="dxa"/>
            <w:tcBorders>
              <w:top w:val="single" w:sz="4" w:space="0" w:color="000000"/>
              <w:left w:val="single" w:sz="4" w:space="0" w:color="000000"/>
              <w:bottom w:val="single" w:sz="4" w:space="0" w:color="000000"/>
              <w:right w:val="single" w:sz="4" w:space="0" w:color="000000"/>
            </w:tcBorders>
          </w:tcPr>
          <w:p w14:paraId="320500E5" w14:textId="77777777" w:rsidR="005B553D" w:rsidRPr="005B553D" w:rsidRDefault="005B553D" w:rsidP="005B553D">
            <w:pPr>
              <w:spacing w:before="0"/>
              <w:rPr>
                <w:szCs w:val="24"/>
              </w:rPr>
            </w:pPr>
            <w:r w:rsidRPr="005B553D">
              <w:rPr>
                <w:szCs w:val="24"/>
              </w:rPr>
              <w:t xml:space="preserve">Grand Prize </w:t>
            </w:r>
          </w:p>
        </w:tc>
        <w:tc>
          <w:tcPr>
            <w:tcW w:w="2160" w:type="dxa"/>
            <w:tcBorders>
              <w:top w:val="single" w:sz="4" w:space="0" w:color="000000"/>
              <w:left w:val="single" w:sz="4" w:space="0" w:color="000000"/>
              <w:bottom w:val="single" w:sz="4" w:space="0" w:color="000000"/>
              <w:right w:val="single" w:sz="4" w:space="0" w:color="000000"/>
            </w:tcBorders>
          </w:tcPr>
          <w:p w14:paraId="05000F89" w14:textId="77777777" w:rsidR="005B553D" w:rsidRPr="005B553D" w:rsidRDefault="005B553D" w:rsidP="005B553D">
            <w:pPr>
              <w:spacing w:before="0"/>
              <w:rPr>
                <w:szCs w:val="24"/>
              </w:rPr>
            </w:pPr>
            <w:r w:rsidRPr="005B553D">
              <w:rPr>
                <w:szCs w:val="24"/>
              </w:rPr>
              <w:t xml:space="preserve">1:292,201,338.0000 </w:t>
            </w:r>
          </w:p>
        </w:tc>
      </w:tr>
      <w:tr w:rsidR="005B553D" w:rsidRPr="005B553D" w14:paraId="77809487" w14:textId="77777777" w:rsidTr="00C7412F">
        <w:trPr>
          <w:trHeight w:val="470"/>
        </w:trPr>
        <w:tc>
          <w:tcPr>
            <w:tcW w:w="4592" w:type="dxa"/>
            <w:tcBorders>
              <w:top w:val="single" w:sz="4" w:space="0" w:color="000000"/>
              <w:left w:val="single" w:sz="4" w:space="0" w:color="000000"/>
              <w:bottom w:val="single" w:sz="4" w:space="0" w:color="000000"/>
              <w:right w:val="single" w:sz="4" w:space="0" w:color="000000"/>
            </w:tcBorders>
          </w:tcPr>
          <w:p w14:paraId="0EC17049" w14:textId="77777777" w:rsidR="005B553D" w:rsidRPr="005B553D" w:rsidRDefault="005B553D" w:rsidP="005B553D">
            <w:pPr>
              <w:spacing w:before="0"/>
              <w:rPr>
                <w:szCs w:val="24"/>
              </w:rPr>
            </w:pPr>
            <w:r w:rsidRPr="005B553D">
              <w:rPr>
                <w:szCs w:val="24"/>
              </w:rPr>
              <w:t xml:space="preserve">All five (5) of first set plus none of second set </w:t>
            </w:r>
          </w:p>
        </w:tc>
        <w:tc>
          <w:tcPr>
            <w:tcW w:w="1889" w:type="dxa"/>
            <w:tcBorders>
              <w:top w:val="single" w:sz="4" w:space="0" w:color="000000"/>
              <w:left w:val="single" w:sz="4" w:space="0" w:color="000000"/>
              <w:bottom w:val="single" w:sz="4" w:space="0" w:color="000000"/>
              <w:right w:val="single" w:sz="4" w:space="0" w:color="000000"/>
            </w:tcBorders>
          </w:tcPr>
          <w:p w14:paraId="2DFD587E" w14:textId="77777777" w:rsidR="005B553D" w:rsidRPr="005B553D" w:rsidRDefault="005B553D" w:rsidP="005B553D">
            <w:pPr>
              <w:spacing w:before="0"/>
              <w:rPr>
                <w:szCs w:val="24"/>
              </w:rPr>
            </w:pPr>
            <w:r w:rsidRPr="005B553D">
              <w:rPr>
                <w:szCs w:val="24"/>
              </w:rPr>
              <w:t xml:space="preserve">Second Prize </w:t>
            </w:r>
          </w:p>
        </w:tc>
        <w:tc>
          <w:tcPr>
            <w:tcW w:w="2160" w:type="dxa"/>
            <w:tcBorders>
              <w:top w:val="single" w:sz="4" w:space="0" w:color="000000"/>
              <w:left w:val="single" w:sz="4" w:space="0" w:color="000000"/>
              <w:bottom w:val="single" w:sz="4" w:space="0" w:color="000000"/>
              <w:right w:val="single" w:sz="4" w:space="0" w:color="000000"/>
            </w:tcBorders>
          </w:tcPr>
          <w:p w14:paraId="6B38A78C" w14:textId="77777777" w:rsidR="005B553D" w:rsidRPr="005B553D" w:rsidRDefault="005B553D" w:rsidP="005B553D">
            <w:pPr>
              <w:spacing w:before="0"/>
              <w:rPr>
                <w:szCs w:val="24"/>
              </w:rPr>
            </w:pPr>
            <w:r w:rsidRPr="005B553D">
              <w:rPr>
                <w:szCs w:val="24"/>
              </w:rPr>
              <w:t xml:space="preserve">1:11,668,053.5200 </w:t>
            </w:r>
          </w:p>
        </w:tc>
      </w:tr>
      <w:tr w:rsidR="005B553D" w:rsidRPr="005B553D" w14:paraId="1FBA2F83" w14:textId="77777777" w:rsidTr="00C7412F">
        <w:trPr>
          <w:trHeight w:val="468"/>
        </w:trPr>
        <w:tc>
          <w:tcPr>
            <w:tcW w:w="4592" w:type="dxa"/>
            <w:tcBorders>
              <w:top w:val="single" w:sz="4" w:space="0" w:color="000000"/>
              <w:left w:val="single" w:sz="4" w:space="0" w:color="000000"/>
              <w:bottom w:val="single" w:sz="4" w:space="0" w:color="000000"/>
              <w:right w:val="single" w:sz="4" w:space="0" w:color="000000"/>
            </w:tcBorders>
          </w:tcPr>
          <w:p w14:paraId="1ACEE3D3" w14:textId="77777777" w:rsidR="005B553D" w:rsidRPr="005B553D" w:rsidRDefault="005B553D" w:rsidP="005B553D">
            <w:pPr>
              <w:spacing w:before="0"/>
              <w:rPr>
                <w:szCs w:val="24"/>
              </w:rPr>
            </w:pPr>
            <w:r w:rsidRPr="005B553D">
              <w:rPr>
                <w:szCs w:val="24"/>
              </w:rPr>
              <w:t xml:space="preserve">Any four (4) of first set, but not five, plus one (1) of second set </w:t>
            </w:r>
          </w:p>
        </w:tc>
        <w:tc>
          <w:tcPr>
            <w:tcW w:w="1889" w:type="dxa"/>
            <w:tcBorders>
              <w:top w:val="single" w:sz="4" w:space="0" w:color="000000"/>
              <w:left w:val="single" w:sz="4" w:space="0" w:color="000000"/>
              <w:bottom w:val="single" w:sz="4" w:space="0" w:color="000000"/>
              <w:right w:val="single" w:sz="4" w:space="0" w:color="000000"/>
            </w:tcBorders>
          </w:tcPr>
          <w:p w14:paraId="0E06D4F8" w14:textId="77777777" w:rsidR="005B553D" w:rsidRPr="005B553D" w:rsidRDefault="005B553D" w:rsidP="005B553D">
            <w:pPr>
              <w:spacing w:before="0"/>
              <w:rPr>
                <w:szCs w:val="24"/>
              </w:rPr>
            </w:pPr>
            <w:r w:rsidRPr="005B553D">
              <w:rPr>
                <w:szCs w:val="24"/>
              </w:rPr>
              <w:t xml:space="preserve">Third Prize </w:t>
            </w:r>
          </w:p>
        </w:tc>
        <w:tc>
          <w:tcPr>
            <w:tcW w:w="2160" w:type="dxa"/>
            <w:tcBorders>
              <w:top w:val="single" w:sz="4" w:space="0" w:color="000000"/>
              <w:left w:val="single" w:sz="4" w:space="0" w:color="000000"/>
              <w:bottom w:val="single" w:sz="4" w:space="0" w:color="000000"/>
              <w:right w:val="single" w:sz="4" w:space="0" w:color="000000"/>
            </w:tcBorders>
          </w:tcPr>
          <w:p w14:paraId="3724F43A" w14:textId="77777777" w:rsidR="005B553D" w:rsidRPr="005B553D" w:rsidRDefault="005B553D" w:rsidP="005B553D">
            <w:pPr>
              <w:spacing w:before="0"/>
              <w:rPr>
                <w:szCs w:val="24"/>
              </w:rPr>
            </w:pPr>
            <w:r w:rsidRPr="005B553D">
              <w:rPr>
                <w:szCs w:val="24"/>
              </w:rPr>
              <w:t xml:space="preserve">1:913,129.1813 </w:t>
            </w:r>
          </w:p>
        </w:tc>
      </w:tr>
      <w:tr w:rsidR="005B553D" w:rsidRPr="005B553D" w14:paraId="4EDB14DF" w14:textId="77777777" w:rsidTr="00C7412F">
        <w:trPr>
          <w:trHeight w:val="470"/>
        </w:trPr>
        <w:tc>
          <w:tcPr>
            <w:tcW w:w="4592" w:type="dxa"/>
            <w:tcBorders>
              <w:top w:val="single" w:sz="4" w:space="0" w:color="000000"/>
              <w:left w:val="single" w:sz="4" w:space="0" w:color="000000"/>
              <w:bottom w:val="single" w:sz="4" w:space="0" w:color="000000"/>
              <w:right w:val="single" w:sz="4" w:space="0" w:color="000000"/>
            </w:tcBorders>
          </w:tcPr>
          <w:p w14:paraId="44BD7148" w14:textId="77777777" w:rsidR="005B553D" w:rsidRPr="005B553D" w:rsidRDefault="005B553D" w:rsidP="005B553D">
            <w:pPr>
              <w:spacing w:before="0"/>
              <w:rPr>
                <w:szCs w:val="24"/>
              </w:rPr>
            </w:pPr>
            <w:r w:rsidRPr="005B553D">
              <w:rPr>
                <w:szCs w:val="24"/>
              </w:rPr>
              <w:t xml:space="preserve">Any four (4) of first set, but not five, plus none of second set </w:t>
            </w:r>
          </w:p>
        </w:tc>
        <w:tc>
          <w:tcPr>
            <w:tcW w:w="1889" w:type="dxa"/>
            <w:tcBorders>
              <w:top w:val="single" w:sz="4" w:space="0" w:color="000000"/>
              <w:left w:val="single" w:sz="4" w:space="0" w:color="000000"/>
              <w:bottom w:val="single" w:sz="4" w:space="0" w:color="000000"/>
              <w:right w:val="single" w:sz="4" w:space="0" w:color="000000"/>
            </w:tcBorders>
          </w:tcPr>
          <w:p w14:paraId="32AFB5F1" w14:textId="77777777" w:rsidR="005B553D" w:rsidRPr="005B553D" w:rsidRDefault="005B553D" w:rsidP="005B553D">
            <w:pPr>
              <w:spacing w:before="0"/>
              <w:rPr>
                <w:szCs w:val="24"/>
              </w:rPr>
            </w:pPr>
            <w:r w:rsidRPr="005B553D">
              <w:rPr>
                <w:szCs w:val="24"/>
              </w:rPr>
              <w:t xml:space="preserve">Fourth Prize </w:t>
            </w:r>
          </w:p>
        </w:tc>
        <w:tc>
          <w:tcPr>
            <w:tcW w:w="2160" w:type="dxa"/>
            <w:tcBorders>
              <w:top w:val="single" w:sz="4" w:space="0" w:color="000000"/>
              <w:left w:val="single" w:sz="4" w:space="0" w:color="000000"/>
              <w:bottom w:val="single" w:sz="4" w:space="0" w:color="000000"/>
              <w:right w:val="single" w:sz="4" w:space="0" w:color="000000"/>
            </w:tcBorders>
          </w:tcPr>
          <w:p w14:paraId="19E3AFC7" w14:textId="77777777" w:rsidR="005B553D" w:rsidRPr="005B553D" w:rsidRDefault="005B553D" w:rsidP="005B553D">
            <w:pPr>
              <w:spacing w:before="0"/>
              <w:rPr>
                <w:szCs w:val="24"/>
              </w:rPr>
            </w:pPr>
            <w:r w:rsidRPr="005B553D">
              <w:rPr>
                <w:szCs w:val="24"/>
              </w:rPr>
              <w:t xml:space="preserve">1:36,525.1673 </w:t>
            </w:r>
          </w:p>
        </w:tc>
      </w:tr>
      <w:tr w:rsidR="005B553D" w:rsidRPr="005B553D" w14:paraId="429F0B58" w14:textId="77777777" w:rsidTr="00C7412F">
        <w:trPr>
          <w:trHeight w:val="470"/>
        </w:trPr>
        <w:tc>
          <w:tcPr>
            <w:tcW w:w="4592" w:type="dxa"/>
            <w:tcBorders>
              <w:top w:val="single" w:sz="4" w:space="0" w:color="000000"/>
              <w:left w:val="single" w:sz="4" w:space="0" w:color="000000"/>
              <w:bottom w:val="single" w:sz="4" w:space="0" w:color="000000"/>
              <w:right w:val="single" w:sz="4" w:space="0" w:color="000000"/>
            </w:tcBorders>
          </w:tcPr>
          <w:p w14:paraId="45BC95F7" w14:textId="77777777" w:rsidR="005B553D" w:rsidRPr="005B553D" w:rsidRDefault="005B553D" w:rsidP="005B553D">
            <w:pPr>
              <w:spacing w:before="0"/>
              <w:rPr>
                <w:szCs w:val="24"/>
              </w:rPr>
            </w:pPr>
            <w:r w:rsidRPr="005B553D">
              <w:rPr>
                <w:szCs w:val="24"/>
              </w:rPr>
              <w:t xml:space="preserve">Any three (3) of first set, but not four or five, plus one (1) of second set </w:t>
            </w:r>
          </w:p>
        </w:tc>
        <w:tc>
          <w:tcPr>
            <w:tcW w:w="1889" w:type="dxa"/>
            <w:tcBorders>
              <w:top w:val="single" w:sz="4" w:space="0" w:color="000000"/>
              <w:left w:val="single" w:sz="4" w:space="0" w:color="000000"/>
              <w:bottom w:val="single" w:sz="4" w:space="0" w:color="000000"/>
              <w:right w:val="single" w:sz="4" w:space="0" w:color="000000"/>
            </w:tcBorders>
          </w:tcPr>
          <w:p w14:paraId="6ED1EE3C" w14:textId="77777777" w:rsidR="005B553D" w:rsidRPr="005B553D" w:rsidRDefault="005B553D" w:rsidP="005B553D">
            <w:pPr>
              <w:spacing w:before="0"/>
              <w:rPr>
                <w:szCs w:val="24"/>
              </w:rPr>
            </w:pPr>
            <w:r w:rsidRPr="005B553D">
              <w:rPr>
                <w:szCs w:val="24"/>
              </w:rPr>
              <w:t xml:space="preserve">Fifth Prize </w:t>
            </w:r>
          </w:p>
        </w:tc>
        <w:tc>
          <w:tcPr>
            <w:tcW w:w="2160" w:type="dxa"/>
            <w:tcBorders>
              <w:top w:val="single" w:sz="4" w:space="0" w:color="000000"/>
              <w:left w:val="single" w:sz="4" w:space="0" w:color="000000"/>
              <w:bottom w:val="single" w:sz="4" w:space="0" w:color="000000"/>
              <w:right w:val="single" w:sz="4" w:space="0" w:color="000000"/>
            </w:tcBorders>
          </w:tcPr>
          <w:p w14:paraId="06AD54E8" w14:textId="77777777" w:rsidR="005B553D" w:rsidRPr="005B553D" w:rsidRDefault="005B553D" w:rsidP="005B553D">
            <w:pPr>
              <w:spacing w:before="0"/>
              <w:rPr>
                <w:szCs w:val="24"/>
              </w:rPr>
            </w:pPr>
            <w:r w:rsidRPr="005B553D">
              <w:rPr>
                <w:szCs w:val="24"/>
              </w:rPr>
              <w:t xml:space="preserve">1:14,494.1140 </w:t>
            </w:r>
          </w:p>
        </w:tc>
      </w:tr>
      <w:tr w:rsidR="005B553D" w:rsidRPr="005B553D" w14:paraId="6759E2D4" w14:textId="77777777" w:rsidTr="00C7412F">
        <w:trPr>
          <w:trHeight w:val="470"/>
        </w:trPr>
        <w:tc>
          <w:tcPr>
            <w:tcW w:w="4592" w:type="dxa"/>
            <w:tcBorders>
              <w:top w:val="single" w:sz="4" w:space="0" w:color="000000"/>
              <w:left w:val="single" w:sz="4" w:space="0" w:color="000000"/>
              <w:bottom w:val="single" w:sz="4" w:space="0" w:color="000000"/>
              <w:right w:val="single" w:sz="4" w:space="0" w:color="000000"/>
            </w:tcBorders>
          </w:tcPr>
          <w:p w14:paraId="6A82F83F" w14:textId="77777777" w:rsidR="005B553D" w:rsidRPr="005B553D" w:rsidRDefault="005B553D" w:rsidP="005B553D">
            <w:pPr>
              <w:spacing w:before="0"/>
              <w:rPr>
                <w:szCs w:val="24"/>
              </w:rPr>
            </w:pPr>
            <w:r w:rsidRPr="005B553D">
              <w:rPr>
                <w:szCs w:val="24"/>
              </w:rPr>
              <w:t xml:space="preserve">Any three (3) of first set, but not four or five, plus none of second set </w:t>
            </w:r>
          </w:p>
        </w:tc>
        <w:tc>
          <w:tcPr>
            <w:tcW w:w="1889" w:type="dxa"/>
            <w:tcBorders>
              <w:top w:val="single" w:sz="4" w:space="0" w:color="000000"/>
              <w:left w:val="single" w:sz="4" w:space="0" w:color="000000"/>
              <w:bottom w:val="single" w:sz="4" w:space="0" w:color="000000"/>
              <w:right w:val="single" w:sz="4" w:space="0" w:color="000000"/>
            </w:tcBorders>
          </w:tcPr>
          <w:p w14:paraId="3D7A7B74" w14:textId="77777777" w:rsidR="005B553D" w:rsidRPr="005B553D" w:rsidRDefault="005B553D" w:rsidP="005B553D">
            <w:pPr>
              <w:spacing w:before="0"/>
              <w:rPr>
                <w:szCs w:val="24"/>
              </w:rPr>
            </w:pPr>
            <w:r w:rsidRPr="005B553D">
              <w:rPr>
                <w:szCs w:val="24"/>
              </w:rPr>
              <w:t xml:space="preserve">Sixth Prize </w:t>
            </w:r>
          </w:p>
        </w:tc>
        <w:tc>
          <w:tcPr>
            <w:tcW w:w="2160" w:type="dxa"/>
            <w:tcBorders>
              <w:top w:val="single" w:sz="4" w:space="0" w:color="000000"/>
              <w:left w:val="single" w:sz="4" w:space="0" w:color="000000"/>
              <w:bottom w:val="single" w:sz="4" w:space="0" w:color="000000"/>
              <w:right w:val="single" w:sz="4" w:space="0" w:color="000000"/>
            </w:tcBorders>
          </w:tcPr>
          <w:p w14:paraId="1EDEE091" w14:textId="77777777" w:rsidR="005B553D" w:rsidRPr="005B553D" w:rsidRDefault="005B553D" w:rsidP="005B553D">
            <w:pPr>
              <w:spacing w:before="0"/>
              <w:rPr>
                <w:szCs w:val="24"/>
              </w:rPr>
            </w:pPr>
            <w:r w:rsidRPr="005B553D">
              <w:rPr>
                <w:szCs w:val="24"/>
              </w:rPr>
              <w:t xml:space="preserve">1:579.7646 </w:t>
            </w:r>
          </w:p>
        </w:tc>
      </w:tr>
      <w:tr w:rsidR="005B553D" w:rsidRPr="005B553D" w14:paraId="48625F40" w14:textId="77777777" w:rsidTr="00C7412F">
        <w:trPr>
          <w:trHeight w:val="470"/>
        </w:trPr>
        <w:tc>
          <w:tcPr>
            <w:tcW w:w="4592" w:type="dxa"/>
            <w:tcBorders>
              <w:top w:val="single" w:sz="4" w:space="0" w:color="000000"/>
              <w:left w:val="single" w:sz="4" w:space="0" w:color="000000"/>
              <w:bottom w:val="single" w:sz="4" w:space="0" w:color="000000"/>
              <w:right w:val="single" w:sz="4" w:space="0" w:color="000000"/>
            </w:tcBorders>
          </w:tcPr>
          <w:p w14:paraId="7E5FDC24" w14:textId="77777777" w:rsidR="005B553D" w:rsidRPr="005B553D" w:rsidRDefault="005B553D" w:rsidP="005B553D">
            <w:pPr>
              <w:spacing w:before="0"/>
              <w:rPr>
                <w:szCs w:val="24"/>
              </w:rPr>
            </w:pPr>
            <w:r w:rsidRPr="005B553D">
              <w:rPr>
                <w:szCs w:val="24"/>
              </w:rPr>
              <w:t xml:space="preserve">Any two (2) of first set, but not three, four, or five, plus one (1) of second set </w:t>
            </w:r>
          </w:p>
        </w:tc>
        <w:tc>
          <w:tcPr>
            <w:tcW w:w="1889" w:type="dxa"/>
            <w:tcBorders>
              <w:top w:val="single" w:sz="4" w:space="0" w:color="000000"/>
              <w:left w:val="single" w:sz="4" w:space="0" w:color="000000"/>
              <w:bottom w:val="single" w:sz="4" w:space="0" w:color="000000"/>
              <w:right w:val="single" w:sz="4" w:space="0" w:color="000000"/>
            </w:tcBorders>
          </w:tcPr>
          <w:p w14:paraId="3E8D5E52" w14:textId="77777777" w:rsidR="005B553D" w:rsidRPr="005B553D" w:rsidRDefault="005B553D" w:rsidP="005B553D">
            <w:pPr>
              <w:spacing w:before="0"/>
              <w:rPr>
                <w:szCs w:val="24"/>
              </w:rPr>
            </w:pPr>
            <w:r w:rsidRPr="005B553D">
              <w:rPr>
                <w:szCs w:val="24"/>
              </w:rPr>
              <w:t xml:space="preserve">Seventh Prize </w:t>
            </w:r>
          </w:p>
        </w:tc>
        <w:tc>
          <w:tcPr>
            <w:tcW w:w="2160" w:type="dxa"/>
            <w:tcBorders>
              <w:top w:val="single" w:sz="4" w:space="0" w:color="000000"/>
              <w:left w:val="single" w:sz="4" w:space="0" w:color="000000"/>
              <w:bottom w:val="single" w:sz="4" w:space="0" w:color="000000"/>
              <w:right w:val="single" w:sz="4" w:space="0" w:color="000000"/>
            </w:tcBorders>
          </w:tcPr>
          <w:p w14:paraId="50683266" w14:textId="77777777" w:rsidR="005B553D" w:rsidRPr="005B553D" w:rsidRDefault="005B553D" w:rsidP="005B553D">
            <w:pPr>
              <w:spacing w:before="0"/>
              <w:rPr>
                <w:szCs w:val="24"/>
              </w:rPr>
            </w:pPr>
            <w:r w:rsidRPr="005B553D">
              <w:rPr>
                <w:szCs w:val="24"/>
              </w:rPr>
              <w:t xml:space="preserve">1:701.3281 </w:t>
            </w:r>
          </w:p>
        </w:tc>
      </w:tr>
      <w:tr w:rsidR="005B553D" w:rsidRPr="005B553D" w14:paraId="24936190" w14:textId="77777777" w:rsidTr="00C7412F">
        <w:trPr>
          <w:trHeight w:val="696"/>
        </w:trPr>
        <w:tc>
          <w:tcPr>
            <w:tcW w:w="4592" w:type="dxa"/>
            <w:tcBorders>
              <w:top w:val="single" w:sz="4" w:space="0" w:color="000000"/>
              <w:left w:val="single" w:sz="4" w:space="0" w:color="000000"/>
              <w:bottom w:val="single" w:sz="4" w:space="0" w:color="000000"/>
              <w:right w:val="single" w:sz="4" w:space="0" w:color="000000"/>
            </w:tcBorders>
          </w:tcPr>
          <w:p w14:paraId="00ECFF2F" w14:textId="77777777" w:rsidR="005B553D" w:rsidRPr="005B553D" w:rsidRDefault="005B553D" w:rsidP="005B553D">
            <w:pPr>
              <w:spacing w:before="0"/>
              <w:rPr>
                <w:szCs w:val="24"/>
              </w:rPr>
            </w:pPr>
            <w:proofErr w:type="gramStart"/>
            <w:r w:rsidRPr="005B553D">
              <w:rPr>
                <w:szCs w:val="24"/>
              </w:rPr>
              <w:t>Any one</w:t>
            </w:r>
            <w:proofErr w:type="gramEnd"/>
            <w:r w:rsidRPr="005B553D">
              <w:rPr>
                <w:szCs w:val="24"/>
              </w:rPr>
              <w:t xml:space="preserve"> (1) of first set, but not two, three, four, or five, plus one (1) of second set </w:t>
            </w:r>
          </w:p>
        </w:tc>
        <w:tc>
          <w:tcPr>
            <w:tcW w:w="1889" w:type="dxa"/>
            <w:tcBorders>
              <w:top w:val="single" w:sz="4" w:space="0" w:color="000000"/>
              <w:left w:val="single" w:sz="4" w:space="0" w:color="000000"/>
              <w:bottom w:val="single" w:sz="4" w:space="0" w:color="000000"/>
              <w:right w:val="single" w:sz="4" w:space="0" w:color="000000"/>
            </w:tcBorders>
          </w:tcPr>
          <w:p w14:paraId="1F0654E4" w14:textId="77777777" w:rsidR="005B553D" w:rsidRPr="005B553D" w:rsidRDefault="005B553D" w:rsidP="005B553D">
            <w:pPr>
              <w:spacing w:before="0"/>
              <w:rPr>
                <w:szCs w:val="24"/>
              </w:rPr>
            </w:pPr>
            <w:r w:rsidRPr="005B553D">
              <w:rPr>
                <w:szCs w:val="24"/>
              </w:rPr>
              <w:t xml:space="preserve">Eighth Prize </w:t>
            </w:r>
          </w:p>
        </w:tc>
        <w:tc>
          <w:tcPr>
            <w:tcW w:w="2160" w:type="dxa"/>
            <w:tcBorders>
              <w:top w:val="single" w:sz="4" w:space="0" w:color="000000"/>
              <w:left w:val="single" w:sz="4" w:space="0" w:color="000000"/>
              <w:bottom w:val="single" w:sz="4" w:space="0" w:color="000000"/>
              <w:right w:val="single" w:sz="4" w:space="0" w:color="000000"/>
            </w:tcBorders>
          </w:tcPr>
          <w:p w14:paraId="50F365C0" w14:textId="77777777" w:rsidR="005B553D" w:rsidRPr="005B553D" w:rsidRDefault="005B553D" w:rsidP="005B553D">
            <w:pPr>
              <w:spacing w:before="0"/>
              <w:rPr>
                <w:szCs w:val="24"/>
              </w:rPr>
            </w:pPr>
            <w:r w:rsidRPr="005B553D">
              <w:rPr>
                <w:szCs w:val="24"/>
              </w:rPr>
              <w:t xml:space="preserve">1:91.9775 </w:t>
            </w:r>
          </w:p>
        </w:tc>
      </w:tr>
      <w:tr w:rsidR="005B553D" w:rsidRPr="005B553D" w14:paraId="640E3FF3" w14:textId="77777777" w:rsidTr="00C7412F">
        <w:trPr>
          <w:trHeight w:val="471"/>
        </w:trPr>
        <w:tc>
          <w:tcPr>
            <w:tcW w:w="4592" w:type="dxa"/>
            <w:tcBorders>
              <w:top w:val="single" w:sz="4" w:space="0" w:color="000000"/>
              <w:left w:val="single" w:sz="4" w:space="0" w:color="000000"/>
              <w:bottom w:val="single" w:sz="4" w:space="0" w:color="000000"/>
              <w:right w:val="single" w:sz="4" w:space="0" w:color="000000"/>
            </w:tcBorders>
          </w:tcPr>
          <w:p w14:paraId="45129533" w14:textId="77777777" w:rsidR="005B553D" w:rsidRPr="005B553D" w:rsidRDefault="005B553D" w:rsidP="005B553D">
            <w:pPr>
              <w:spacing w:before="0"/>
              <w:rPr>
                <w:szCs w:val="24"/>
              </w:rPr>
            </w:pPr>
            <w:r w:rsidRPr="005B553D">
              <w:rPr>
                <w:szCs w:val="24"/>
              </w:rPr>
              <w:t xml:space="preserve">None of first set plus one (1) of second set </w:t>
            </w:r>
          </w:p>
        </w:tc>
        <w:tc>
          <w:tcPr>
            <w:tcW w:w="1889" w:type="dxa"/>
            <w:tcBorders>
              <w:top w:val="single" w:sz="4" w:space="0" w:color="000000"/>
              <w:left w:val="single" w:sz="4" w:space="0" w:color="000000"/>
              <w:bottom w:val="single" w:sz="4" w:space="0" w:color="000000"/>
              <w:right w:val="single" w:sz="4" w:space="0" w:color="000000"/>
            </w:tcBorders>
          </w:tcPr>
          <w:p w14:paraId="74F28EBB" w14:textId="77777777" w:rsidR="005B553D" w:rsidRPr="005B553D" w:rsidRDefault="005B553D" w:rsidP="005B553D">
            <w:pPr>
              <w:spacing w:before="0"/>
              <w:rPr>
                <w:szCs w:val="24"/>
              </w:rPr>
            </w:pPr>
            <w:r w:rsidRPr="005B553D">
              <w:rPr>
                <w:szCs w:val="24"/>
              </w:rPr>
              <w:t xml:space="preserve">Ninth Prize </w:t>
            </w:r>
          </w:p>
        </w:tc>
        <w:tc>
          <w:tcPr>
            <w:tcW w:w="2160" w:type="dxa"/>
            <w:tcBorders>
              <w:top w:val="single" w:sz="4" w:space="0" w:color="000000"/>
              <w:left w:val="single" w:sz="4" w:space="0" w:color="000000"/>
              <w:bottom w:val="single" w:sz="4" w:space="0" w:color="000000"/>
              <w:right w:val="single" w:sz="4" w:space="0" w:color="000000"/>
            </w:tcBorders>
          </w:tcPr>
          <w:p w14:paraId="185A8789" w14:textId="77777777" w:rsidR="005B553D" w:rsidRPr="005B553D" w:rsidRDefault="005B553D" w:rsidP="005B553D">
            <w:pPr>
              <w:spacing w:before="0"/>
              <w:rPr>
                <w:szCs w:val="24"/>
              </w:rPr>
            </w:pPr>
            <w:r w:rsidRPr="005B553D">
              <w:rPr>
                <w:szCs w:val="24"/>
              </w:rPr>
              <w:t xml:space="preserve">1:38.3239 </w:t>
            </w:r>
          </w:p>
        </w:tc>
      </w:tr>
      <w:tr w:rsidR="005B553D" w:rsidRPr="005B553D" w14:paraId="30D85623" w14:textId="77777777" w:rsidTr="00C7412F">
        <w:trPr>
          <w:trHeight w:val="240"/>
        </w:trPr>
        <w:tc>
          <w:tcPr>
            <w:tcW w:w="4592" w:type="dxa"/>
            <w:tcBorders>
              <w:top w:val="single" w:sz="4" w:space="0" w:color="000000"/>
              <w:left w:val="single" w:sz="4" w:space="0" w:color="000000"/>
              <w:bottom w:val="single" w:sz="4" w:space="0" w:color="000000"/>
              <w:right w:val="single" w:sz="4" w:space="0" w:color="000000"/>
            </w:tcBorders>
          </w:tcPr>
          <w:p w14:paraId="11B83B6D" w14:textId="77777777" w:rsidR="005B553D" w:rsidRPr="005B553D" w:rsidRDefault="005B553D" w:rsidP="005B553D">
            <w:pPr>
              <w:spacing w:before="0"/>
              <w:rPr>
                <w:szCs w:val="24"/>
              </w:rPr>
            </w:pPr>
            <w:r w:rsidRPr="005B553D">
              <w:rPr>
                <w:szCs w:val="24"/>
              </w:rPr>
              <w:t xml:space="preserve">Overall odds of winning any prize </w:t>
            </w:r>
          </w:p>
        </w:tc>
        <w:tc>
          <w:tcPr>
            <w:tcW w:w="1889" w:type="dxa"/>
            <w:tcBorders>
              <w:top w:val="single" w:sz="4" w:space="0" w:color="000000"/>
              <w:left w:val="single" w:sz="4" w:space="0" w:color="000000"/>
              <w:bottom w:val="single" w:sz="4" w:space="0" w:color="000000"/>
              <w:right w:val="single" w:sz="4" w:space="0" w:color="000000"/>
            </w:tcBorders>
          </w:tcPr>
          <w:p w14:paraId="63CC7885" w14:textId="77777777" w:rsidR="005B553D" w:rsidRPr="005B553D" w:rsidRDefault="005B553D" w:rsidP="005B553D">
            <w:pPr>
              <w:spacing w:before="0"/>
              <w:rPr>
                <w:rStyle w:val="StyleTimesNewRoman12pt"/>
                <w:szCs w:val="22"/>
              </w:rPr>
            </w:pPr>
            <w:r w:rsidRPr="005B553D">
              <w:rPr>
                <w:rStyle w:val="StyleTimesNewRoman12pt"/>
                <w:szCs w:val="22"/>
              </w:rPr>
              <w:t xml:space="preserve"> </w:t>
            </w:r>
          </w:p>
        </w:tc>
        <w:tc>
          <w:tcPr>
            <w:tcW w:w="2160" w:type="dxa"/>
            <w:tcBorders>
              <w:top w:val="single" w:sz="4" w:space="0" w:color="000000"/>
              <w:left w:val="single" w:sz="4" w:space="0" w:color="000000"/>
              <w:bottom w:val="single" w:sz="4" w:space="0" w:color="000000"/>
              <w:right w:val="single" w:sz="4" w:space="0" w:color="000000"/>
            </w:tcBorders>
          </w:tcPr>
          <w:p w14:paraId="363881CD" w14:textId="77777777" w:rsidR="005B553D" w:rsidRPr="005B553D" w:rsidRDefault="005B553D" w:rsidP="005B553D">
            <w:pPr>
              <w:spacing w:before="0"/>
              <w:rPr>
                <w:szCs w:val="24"/>
              </w:rPr>
            </w:pPr>
            <w:r w:rsidRPr="005B553D">
              <w:rPr>
                <w:szCs w:val="24"/>
              </w:rPr>
              <w:t xml:space="preserve">1:24.8671 </w:t>
            </w:r>
          </w:p>
        </w:tc>
      </w:tr>
    </w:tbl>
    <w:p w14:paraId="766D4D2F" w14:textId="77777777" w:rsidR="005B553D" w:rsidRDefault="005B553D" w:rsidP="000A6B66">
      <w:pPr>
        <w:pStyle w:val="par1"/>
      </w:pPr>
    </w:p>
    <w:p w14:paraId="5A37076C" w14:textId="77777777" w:rsidR="008703BF" w:rsidRDefault="000A6B66" w:rsidP="000A6B66">
      <w:pPr>
        <w:pStyle w:val="par1"/>
      </w:pPr>
      <w:r>
        <w:t>B.</w:t>
      </w:r>
      <w:r>
        <w:tab/>
        <w:t>The Prize Pool contribution for all Prize Categories shall consist of fifty percent (50%) of each Drawing period sales, unless as described in section 14.A.10.D of this Rule 14.A, the Prize reserve and pool accounts are not funded at the balances set by the “Powerball®” Product Group. All Prize payouts are made with the following expected Prize payout percentages, although the Prize payout percentage per Drawing may vary.</w:t>
      </w:r>
    </w:p>
    <w:p w14:paraId="0C24A41D" w14:textId="77777777" w:rsidR="005B553D" w:rsidRPr="005B553D" w:rsidRDefault="005B553D" w:rsidP="002D09E0">
      <w:pPr>
        <w:pStyle w:val="Stylepar1Centered"/>
      </w:pPr>
      <w:r>
        <w:br w:type="page"/>
      </w:r>
      <w:r w:rsidRPr="005B553D">
        <w:lastRenderedPageBreak/>
        <w:t>PRIZE POOL</w:t>
      </w:r>
    </w:p>
    <w:tbl>
      <w:tblPr>
        <w:tblW w:w="8462" w:type="dxa"/>
        <w:tblInd w:w="720" w:type="dxa"/>
        <w:tblCellMar>
          <w:top w:w="47" w:type="dxa"/>
          <w:left w:w="5" w:type="dxa"/>
          <w:right w:w="0" w:type="dxa"/>
        </w:tblCellMar>
        <w:tblLook w:val="04A0" w:firstRow="1" w:lastRow="0" w:firstColumn="1" w:lastColumn="0" w:noHBand="0" w:noVBand="1"/>
      </w:tblPr>
      <w:tblGrid>
        <w:gridCol w:w="2161"/>
        <w:gridCol w:w="1980"/>
        <w:gridCol w:w="2341"/>
        <w:gridCol w:w="1980"/>
      </w:tblGrid>
      <w:tr w:rsidR="005B553D" w:rsidRPr="005B553D" w14:paraId="0C38DF5C" w14:textId="77777777" w:rsidTr="00C7412F">
        <w:trPr>
          <w:trHeight w:val="698"/>
        </w:trPr>
        <w:tc>
          <w:tcPr>
            <w:tcW w:w="2161" w:type="dxa"/>
            <w:tcBorders>
              <w:top w:val="single" w:sz="4" w:space="0" w:color="000000"/>
              <w:left w:val="single" w:sz="4" w:space="0" w:color="000000"/>
              <w:bottom w:val="single" w:sz="4" w:space="0" w:color="000000"/>
              <w:right w:val="single" w:sz="4" w:space="0" w:color="000000"/>
            </w:tcBorders>
          </w:tcPr>
          <w:p w14:paraId="74B892E5" w14:textId="77777777" w:rsidR="005B553D" w:rsidRPr="005B553D" w:rsidRDefault="005B553D" w:rsidP="00C7412F">
            <w:pPr>
              <w:spacing w:before="60"/>
              <w:jc w:val="center"/>
              <w:rPr>
                <w:rFonts w:cs="Arial"/>
                <w:szCs w:val="24"/>
              </w:rPr>
            </w:pPr>
            <w:r w:rsidRPr="005B553D">
              <w:rPr>
                <w:rFonts w:cs="Arial"/>
                <w:szCs w:val="24"/>
              </w:rPr>
              <w:t>PRIZE CATEGORY</w:t>
            </w:r>
          </w:p>
        </w:tc>
        <w:tc>
          <w:tcPr>
            <w:tcW w:w="1980" w:type="dxa"/>
            <w:tcBorders>
              <w:top w:val="single" w:sz="4" w:space="0" w:color="000000"/>
              <w:left w:val="single" w:sz="4" w:space="0" w:color="000000"/>
              <w:bottom w:val="single" w:sz="4" w:space="0" w:color="000000"/>
              <w:right w:val="single" w:sz="4" w:space="0" w:color="000000"/>
            </w:tcBorders>
          </w:tcPr>
          <w:p w14:paraId="67E85B64" w14:textId="77777777" w:rsidR="005B553D" w:rsidRPr="005B553D" w:rsidRDefault="005B553D" w:rsidP="00C7412F">
            <w:pPr>
              <w:spacing w:before="60"/>
              <w:jc w:val="center"/>
              <w:rPr>
                <w:rFonts w:cs="Arial"/>
                <w:szCs w:val="24"/>
              </w:rPr>
            </w:pPr>
            <w:r w:rsidRPr="005B553D">
              <w:rPr>
                <w:rFonts w:cs="Arial"/>
                <w:szCs w:val="24"/>
              </w:rPr>
              <w:t>PRIZE AMOUNTS</w:t>
            </w:r>
          </w:p>
        </w:tc>
        <w:tc>
          <w:tcPr>
            <w:tcW w:w="2341" w:type="dxa"/>
            <w:tcBorders>
              <w:top w:val="single" w:sz="4" w:space="0" w:color="000000"/>
              <w:left w:val="single" w:sz="4" w:space="0" w:color="000000"/>
              <w:bottom w:val="single" w:sz="4" w:space="0" w:color="000000"/>
              <w:right w:val="single" w:sz="4" w:space="0" w:color="000000"/>
            </w:tcBorders>
          </w:tcPr>
          <w:p w14:paraId="58070370" w14:textId="77777777" w:rsidR="005B553D" w:rsidRPr="005B553D" w:rsidRDefault="005B553D" w:rsidP="00C7412F">
            <w:pPr>
              <w:spacing w:before="60"/>
              <w:jc w:val="center"/>
              <w:rPr>
                <w:rFonts w:cs="Arial"/>
                <w:szCs w:val="24"/>
              </w:rPr>
            </w:pPr>
            <w:r w:rsidRPr="005B553D">
              <w:rPr>
                <w:rFonts w:cs="Arial"/>
                <w:szCs w:val="24"/>
              </w:rPr>
              <w:t>ALLOCATION OF PRIZE POOL</w:t>
            </w:r>
          </w:p>
        </w:tc>
        <w:tc>
          <w:tcPr>
            <w:tcW w:w="1980" w:type="dxa"/>
            <w:tcBorders>
              <w:top w:val="single" w:sz="4" w:space="0" w:color="000000"/>
              <w:left w:val="single" w:sz="4" w:space="0" w:color="000000"/>
              <w:bottom w:val="single" w:sz="4" w:space="0" w:color="000000"/>
              <w:right w:val="single" w:sz="4" w:space="0" w:color="000000"/>
            </w:tcBorders>
          </w:tcPr>
          <w:p w14:paraId="201BC00C" w14:textId="77777777" w:rsidR="005B553D" w:rsidRPr="005B553D" w:rsidRDefault="005B553D" w:rsidP="00C7412F">
            <w:pPr>
              <w:spacing w:before="60"/>
              <w:jc w:val="center"/>
              <w:rPr>
                <w:rFonts w:cs="Arial"/>
                <w:szCs w:val="24"/>
              </w:rPr>
            </w:pPr>
            <w:r w:rsidRPr="005B553D">
              <w:rPr>
                <w:rFonts w:cs="Arial"/>
                <w:szCs w:val="24"/>
              </w:rPr>
              <w:t>PRIZE POOL</w:t>
            </w:r>
          </w:p>
          <w:p w14:paraId="63A35676" w14:textId="77777777" w:rsidR="005B553D" w:rsidRPr="005B553D" w:rsidRDefault="005B553D" w:rsidP="00C7412F">
            <w:pPr>
              <w:spacing w:before="60"/>
              <w:jc w:val="center"/>
              <w:rPr>
                <w:rFonts w:cs="Arial"/>
                <w:szCs w:val="24"/>
              </w:rPr>
            </w:pPr>
            <w:r w:rsidRPr="005B553D">
              <w:rPr>
                <w:rFonts w:cs="Arial"/>
                <w:szCs w:val="24"/>
              </w:rPr>
              <w:t>PERCENTAGE OF SALES</w:t>
            </w:r>
          </w:p>
        </w:tc>
      </w:tr>
      <w:tr w:rsidR="005B553D" w:rsidRPr="005B553D" w14:paraId="4BD7A6B9" w14:textId="77777777" w:rsidTr="00C7412F">
        <w:trPr>
          <w:trHeight w:val="468"/>
        </w:trPr>
        <w:tc>
          <w:tcPr>
            <w:tcW w:w="2161" w:type="dxa"/>
            <w:tcBorders>
              <w:top w:val="single" w:sz="4" w:space="0" w:color="000000"/>
              <w:left w:val="single" w:sz="4" w:space="0" w:color="000000"/>
              <w:bottom w:val="single" w:sz="4" w:space="0" w:color="000000"/>
              <w:right w:val="single" w:sz="4" w:space="0" w:color="000000"/>
            </w:tcBorders>
          </w:tcPr>
          <w:p w14:paraId="7CDD94E0" w14:textId="77777777" w:rsidR="005B553D" w:rsidRPr="005B553D" w:rsidRDefault="005B553D" w:rsidP="005B553D">
            <w:pPr>
              <w:spacing w:before="0"/>
              <w:rPr>
                <w:szCs w:val="24"/>
              </w:rPr>
            </w:pPr>
            <w:r w:rsidRPr="005B553D">
              <w:rPr>
                <w:szCs w:val="24"/>
              </w:rPr>
              <w:t xml:space="preserve">Grand Prize </w:t>
            </w:r>
          </w:p>
        </w:tc>
        <w:tc>
          <w:tcPr>
            <w:tcW w:w="1980" w:type="dxa"/>
            <w:tcBorders>
              <w:top w:val="single" w:sz="4" w:space="0" w:color="000000"/>
              <w:left w:val="single" w:sz="4" w:space="0" w:color="000000"/>
              <w:bottom w:val="single" w:sz="4" w:space="0" w:color="000000"/>
              <w:right w:val="single" w:sz="4" w:space="0" w:color="000000"/>
            </w:tcBorders>
          </w:tcPr>
          <w:p w14:paraId="5BA54804" w14:textId="77777777" w:rsidR="005B553D" w:rsidRPr="005B553D" w:rsidRDefault="005B553D" w:rsidP="005B553D">
            <w:pPr>
              <w:spacing w:before="0"/>
              <w:rPr>
                <w:szCs w:val="24"/>
              </w:rPr>
            </w:pPr>
            <w:r w:rsidRPr="005B553D">
              <w:rPr>
                <w:szCs w:val="24"/>
              </w:rPr>
              <w:t xml:space="preserve">Announced Jackpot </w:t>
            </w:r>
          </w:p>
        </w:tc>
        <w:tc>
          <w:tcPr>
            <w:tcW w:w="2341" w:type="dxa"/>
            <w:tcBorders>
              <w:top w:val="single" w:sz="4" w:space="0" w:color="000000"/>
              <w:left w:val="single" w:sz="4" w:space="0" w:color="000000"/>
              <w:bottom w:val="single" w:sz="4" w:space="0" w:color="000000"/>
              <w:right w:val="single" w:sz="4" w:space="0" w:color="000000"/>
            </w:tcBorders>
          </w:tcPr>
          <w:p w14:paraId="6EC897FE" w14:textId="77777777" w:rsidR="005B553D" w:rsidRPr="005B553D" w:rsidRDefault="005B553D" w:rsidP="005B553D">
            <w:pPr>
              <w:spacing w:before="0"/>
              <w:rPr>
                <w:szCs w:val="24"/>
              </w:rPr>
            </w:pPr>
            <w:r w:rsidRPr="005B553D">
              <w:rPr>
                <w:szCs w:val="24"/>
              </w:rPr>
              <w:t xml:space="preserve">68.0131% </w:t>
            </w:r>
          </w:p>
        </w:tc>
        <w:tc>
          <w:tcPr>
            <w:tcW w:w="1980" w:type="dxa"/>
            <w:tcBorders>
              <w:top w:val="single" w:sz="4" w:space="0" w:color="000000"/>
              <w:left w:val="single" w:sz="4" w:space="0" w:color="000000"/>
              <w:bottom w:val="single" w:sz="4" w:space="0" w:color="000000"/>
              <w:right w:val="single" w:sz="4" w:space="0" w:color="000000"/>
            </w:tcBorders>
          </w:tcPr>
          <w:p w14:paraId="207BE39C" w14:textId="77777777" w:rsidR="005B553D" w:rsidRPr="005B553D" w:rsidRDefault="005B553D" w:rsidP="005B553D">
            <w:pPr>
              <w:spacing w:before="0"/>
              <w:rPr>
                <w:szCs w:val="24"/>
              </w:rPr>
            </w:pPr>
            <w:r w:rsidRPr="005B553D">
              <w:rPr>
                <w:szCs w:val="24"/>
              </w:rPr>
              <w:t xml:space="preserve">34.0066% </w:t>
            </w:r>
          </w:p>
        </w:tc>
      </w:tr>
      <w:tr w:rsidR="005B553D" w:rsidRPr="005B553D" w14:paraId="2AEBDCD5" w14:textId="77777777" w:rsidTr="00C7412F">
        <w:trPr>
          <w:trHeight w:val="240"/>
        </w:trPr>
        <w:tc>
          <w:tcPr>
            <w:tcW w:w="2161" w:type="dxa"/>
            <w:tcBorders>
              <w:top w:val="single" w:sz="4" w:space="0" w:color="000000"/>
              <w:left w:val="single" w:sz="4" w:space="0" w:color="000000"/>
              <w:bottom w:val="single" w:sz="4" w:space="0" w:color="000000"/>
              <w:right w:val="single" w:sz="4" w:space="0" w:color="000000"/>
            </w:tcBorders>
          </w:tcPr>
          <w:p w14:paraId="2B23D2E3" w14:textId="77777777" w:rsidR="005B553D" w:rsidRPr="005B553D" w:rsidRDefault="005B553D" w:rsidP="005B553D">
            <w:pPr>
              <w:spacing w:before="0"/>
              <w:rPr>
                <w:szCs w:val="24"/>
              </w:rPr>
            </w:pPr>
            <w:r w:rsidRPr="005B553D">
              <w:rPr>
                <w:szCs w:val="24"/>
              </w:rPr>
              <w:t xml:space="preserve">Second Prize </w:t>
            </w:r>
          </w:p>
        </w:tc>
        <w:tc>
          <w:tcPr>
            <w:tcW w:w="1980" w:type="dxa"/>
            <w:tcBorders>
              <w:top w:val="single" w:sz="4" w:space="0" w:color="000000"/>
              <w:left w:val="single" w:sz="4" w:space="0" w:color="000000"/>
              <w:bottom w:val="single" w:sz="4" w:space="0" w:color="000000"/>
              <w:right w:val="single" w:sz="4" w:space="0" w:color="000000"/>
            </w:tcBorders>
          </w:tcPr>
          <w:p w14:paraId="185E137A" w14:textId="77777777" w:rsidR="005B553D" w:rsidRPr="005B553D" w:rsidRDefault="005B553D" w:rsidP="005B553D">
            <w:pPr>
              <w:spacing w:before="0"/>
              <w:rPr>
                <w:szCs w:val="24"/>
              </w:rPr>
            </w:pPr>
            <w:r w:rsidRPr="005B553D">
              <w:rPr>
                <w:szCs w:val="24"/>
              </w:rPr>
              <w:t xml:space="preserve">$1,000,000 </w:t>
            </w:r>
          </w:p>
        </w:tc>
        <w:tc>
          <w:tcPr>
            <w:tcW w:w="2341" w:type="dxa"/>
            <w:tcBorders>
              <w:top w:val="single" w:sz="4" w:space="0" w:color="000000"/>
              <w:left w:val="single" w:sz="4" w:space="0" w:color="000000"/>
              <w:bottom w:val="single" w:sz="4" w:space="0" w:color="000000"/>
              <w:right w:val="single" w:sz="4" w:space="0" w:color="000000"/>
            </w:tcBorders>
          </w:tcPr>
          <w:p w14:paraId="6C1DEDF5" w14:textId="77777777" w:rsidR="005B553D" w:rsidRPr="005B553D" w:rsidRDefault="005B553D" w:rsidP="005B553D">
            <w:pPr>
              <w:spacing w:before="0"/>
              <w:rPr>
                <w:szCs w:val="24"/>
              </w:rPr>
            </w:pPr>
            <w:r w:rsidRPr="005B553D">
              <w:rPr>
                <w:szCs w:val="24"/>
              </w:rPr>
              <w:t xml:space="preserve">8.5558% </w:t>
            </w:r>
          </w:p>
        </w:tc>
        <w:tc>
          <w:tcPr>
            <w:tcW w:w="1980" w:type="dxa"/>
            <w:tcBorders>
              <w:top w:val="single" w:sz="4" w:space="0" w:color="000000"/>
              <w:left w:val="single" w:sz="4" w:space="0" w:color="000000"/>
              <w:bottom w:val="single" w:sz="4" w:space="0" w:color="000000"/>
              <w:right w:val="single" w:sz="4" w:space="0" w:color="000000"/>
            </w:tcBorders>
          </w:tcPr>
          <w:p w14:paraId="533ECA83" w14:textId="77777777" w:rsidR="005B553D" w:rsidRPr="005B553D" w:rsidRDefault="005B553D" w:rsidP="005B553D">
            <w:pPr>
              <w:spacing w:before="0"/>
              <w:rPr>
                <w:szCs w:val="24"/>
              </w:rPr>
            </w:pPr>
            <w:r w:rsidRPr="005B553D">
              <w:rPr>
                <w:szCs w:val="24"/>
              </w:rPr>
              <w:t xml:space="preserve">4.2279% </w:t>
            </w:r>
          </w:p>
        </w:tc>
      </w:tr>
      <w:tr w:rsidR="005B553D" w:rsidRPr="005B553D" w14:paraId="7BE6A496" w14:textId="77777777" w:rsidTr="00C7412F">
        <w:trPr>
          <w:trHeight w:val="240"/>
        </w:trPr>
        <w:tc>
          <w:tcPr>
            <w:tcW w:w="2161" w:type="dxa"/>
            <w:tcBorders>
              <w:top w:val="single" w:sz="4" w:space="0" w:color="000000"/>
              <w:left w:val="single" w:sz="4" w:space="0" w:color="000000"/>
              <w:bottom w:val="single" w:sz="4" w:space="0" w:color="000000"/>
              <w:right w:val="single" w:sz="4" w:space="0" w:color="000000"/>
            </w:tcBorders>
          </w:tcPr>
          <w:p w14:paraId="358397AB" w14:textId="77777777" w:rsidR="005B553D" w:rsidRPr="005B553D" w:rsidRDefault="005B553D" w:rsidP="005B553D">
            <w:pPr>
              <w:spacing w:before="0"/>
              <w:rPr>
                <w:szCs w:val="24"/>
              </w:rPr>
            </w:pPr>
            <w:r w:rsidRPr="005B553D">
              <w:rPr>
                <w:szCs w:val="24"/>
              </w:rPr>
              <w:t xml:space="preserve">Third Prize </w:t>
            </w:r>
          </w:p>
        </w:tc>
        <w:tc>
          <w:tcPr>
            <w:tcW w:w="1980" w:type="dxa"/>
            <w:tcBorders>
              <w:top w:val="single" w:sz="4" w:space="0" w:color="000000"/>
              <w:left w:val="single" w:sz="4" w:space="0" w:color="000000"/>
              <w:bottom w:val="single" w:sz="4" w:space="0" w:color="000000"/>
              <w:right w:val="single" w:sz="4" w:space="0" w:color="000000"/>
            </w:tcBorders>
          </w:tcPr>
          <w:p w14:paraId="145E4F1E" w14:textId="77777777" w:rsidR="005B553D" w:rsidRPr="005B553D" w:rsidRDefault="005B553D" w:rsidP="005B553D">
            <w:pPr>
              <w:spacing w:before="0"/>
              <w:rPr>
                <w:szCs w:val="24"/>
              </w:rPr>
            </w:pPr>
            <w:r w:rsidRPr="005B553D">
              <w:rPr>
                <w:szCs w:val="24"/>
              </w:rPr>
              <w:t xml:space="preserve">$50,000 </w:t>
            </w:r>
          </w:p>
        </w:tc>
        <w:tc>
          <w:tcPr>
            <w:tcW w:w="2341" w:type="dxa"/>
            <w:tcBorders>
              <w:top w:val="single" w:sz="4" w:space="0" w:color="000000"/>
              <w:left w:val="single" w:sz="4" w:space="0" w:color="000000"/>
              <w:bottom w:val="single" w:sz="4" w:space="0" w:color="000000"/>
              <w:right w:val="single" w:sz="4" w:space="0" w:color="000000"/>
            </w:tcBorders>
          </w:tcPr>
          <w:p w14:paraId="010DFD21" w14:textId="77777777" w:rsidR="005B553D" w:rsidRPr="005B553D" w:rsidRDefault="005B553D" w:rsidP="005B553D">
            <w:pPr>
              <w:spacing w:before="0"/>
              <w:rPr>
                <w:szCs w:val="24"/>
              </w:rPr>
            </w:pPr>
            <w:r w:rsidRPr="005B553D">
              <w:rPr>
                <w:szCs w:val="24"/>
              </w:rPr>
              <w:t xml:space="preserve">5.4757% </w:t>
            </w:r>
          </w:p>
        </w:tc>
        <w:tc>
          <w:tcPr>
            <w:tcW w:w="1980" w:type="dxa"/>
            <w:tcBorders>
              <w:top w:val="single" w:sz="4" w:space="0" w:color="000000"/>
              <w:left w:val="single" w:sz="4" w:space="0" w:color="000000"/>
              <w:bottom w:val="single" w:sz="4" w:space="0" w:color="000000"/>
              <w:right w:val="single" w:sz="4" w:space="0" w:color="000000"/>
            </w:tcBorders>
          </w:tcPr>
          <w:p w14:paraId="10B49C8E" w14:textId="77777777" w:rsidR="005B553D" w:rsidRPr="005B553D" w:rsidRDefault="005B553D" w:rsidP="005B553D">
            <w:pPr>
              <w:spacing w:before="0"/>
              <w:rPr>
                <w:szCs w:val="24"/>
              </w:rPr>
            </w:pPr>
            <w:r w:rsidRPr="005B553D">
              <w:rPr>
                <w:szCs w:val="24"/>
              </w:rPr>
              <w:t xml:space="preserve">2.7378% </w:t>
            </w:r>
          </w:p>
        </w:tc>
      </w:tr>
      <w:tr w:rsidR="005B553D" w:rsidRPr="005B553D" w14:paraId="7AA95A59" w14:textId="77777777" w:rsidTr="00C7412F">
        <w:trPr>
          <w:trHeight w:val="240"/>
        </w:trPr>
        <w:tc>
          <w:tcPr>
            <w:tcW w:w="2161" w:type="dxa"/>
            <w:tcBorders>
              <w:top w:val="single" w:sz="4" w:space="0" w:color="000000"/>
              <w:left w:val="single" w:sz="4" w:space="0" w:color="000000"/>
              <w:bottom w:val="single" w:sz="4" w:space="0" w:color="000000"/>
              <w:right w:val="single" w:sz="4" w:space="0" w:color="000000"/>
            </w:tcBorders>
          </w:tcPr>
          <w:p w14:paraId="5A451241" w14:textId="77777777" w:rsidR="005B553D" w:rsidRPr="005B553D" w:rsidRDefault="005B553D" w:rsidP="005B553D">
            <w:pPr>
              <w:spacing w:before="0"/>
              <w:rPr>
                <w:szCs w:val="24"/>
              </w:rPr>
            </w:pPr>
            <w:r w:rsidRPr="005B553D">
              <w:rPr>
                <w:szCs w:val="24"/>
              </w:rPr>
              <w:t xml:space="preserve">Fourth Prize </w:t>
            </w:r>
          </w:p>
        </w:tc>
        <w:tc>
          <w:tcPr>
            <w:tcW w:w="1980" w:type="dxa"/>
            <w:tcBorders>
              <w:top w:val="single" w:sz="4" w:space="0" w:color="000000"/>
              <w:left w:val="single" w:sz="4" w:space="0" w:color="000000"/>
              <w:bottom w:val="single" w:sz="4" w:space="0" w:color="000000"/>
              <w:right w:val="single" w:sz="4" w:space="0" w:color="000000"/>
            </w:tcBorders>
          </w:tcPr>
          <w:p w14:paraId="26DA1E4F" w14:textId="77777777" w:rsidR="005B553D" w:rsidRPr="005B553D" w:rsidRDefault="005B553D" w:rsidP="005B553D">
            <w:pPr>
              <w:spacing w:before="0"/>
              <w:rPr>
                <w:szCs w:val="24"/>
              </w:rPr>
            </w:pPr>
            <w:r w:rsidRPr="005B553D">
              <w:rPr>
                <w:szCs w:val="24"/>
              </w:rPr>
              <w:t xml:space="preserve">$100 </w:t>
            </w:r>
          </w:p>
        </w:tc>
        <w:tc>
          <w:tcPr>
            <w:tcW w:w="2341" w:type="dxa"/>
            <w:tcBorders>
              <w:top w:val="single" w:sz="4" w:space="0" w:color="000000"/>
              <w:left w:val="single" w:sz="4" w:space="0" w:color="000000"/>
              <w:bottom w:val="single" w:sz="4" w:space="0" w:color="000000"/>
              <w:right w:val="single" w:sz="4" w:space="0" w:color="000000"/>
            </w:tcBorders>
          </w:tcPr>
          <w:p w14:paraId="18C9763F" w14:textId="77777777" w:rsidR="005B553D" w:rsidRPr="005B553D" w:rsidRDefault="005B553D" w:rsidP="005B553D">
            <w:pPr>
              <w:spacing w:before="0"/>
              <w:rPr>
                <w:szCs w:val="24"/>
              </w:rPr>
            </w:pPr>
            <w:r w:rsidRPr="005B553D">
              <w:rPr>
                <w:szCs w:val="24"/>
              </w:rPr>
              <w:t xml:space="preserve">0.2738% </w:t>
            </w:r>
          </w:p>
        </w:tc>
        <w:tc>
          <w:tcPr>
            <w:tcW w:w="1980" w:type="dxa"/>
            <w:tcBorders>
              <w:top w:val="single" w:sz="4" w:space="0" w:color="000000"/>
              <w:left w:val="single" w:sz="4" w:space="0" w:color="000000"/>
              <w:bottom w:val="single" w:sz="4" w:space="0" w:color="000000"/>
              <w:right w:val="single" w:sz="4" w:space="0" w:color="000000"/>
            </w:tcBorders>
          </w:tcPr>
          <w:p w14:paraId="03CA158C" w14:textId="77777777" w:rsidR="005B553D" w:rsidRPr="005B553D" w:rsidRDefault="005B553D" w:rsidP="005B553D">
            <w:pPr>
              <w:spacing w:before="0"/>
              <w:rPr>
                <w:szCs w:val="24"/>
              </w:rPr>
            </w:pPr>
            <w:r w:rsidRPr="005B553D">
              <w:rPr>
                <w:szCs w:val="24"/>
              </w:rPr>
              <w:t xml:space="preserve">0.1369% </w:t>
            </w:r>
          </w:p>
        </w:tc>
      </w:tr>
      <w:tr w:rsidR="005B553D" w:rsidRPr="005B553D" w14:paraId="1AD64B13" w14:textId="77777777" w:rsidTr="00C7412F">
        <w:trPr>
          <w:trHeight w:val="240"/>
        </w:trPr>
        <w:tc>
          <w:tcPr>
            <w:tcW w:w="2161" w:type="dxa"/>
            <w:tcBorders>
              <w:top w:val="single" w:sz="4" w:space="0" w:color="000000"/>
              <w:left w:val="single" w:sz="4" w:space="0" w:color="000000"/>
              <w:bottom w:val="single" w:sz="4" w:space="0" w:color="000000"/>
              <w:right w:val="single" w:sz="4" w:space="0" w:color="000000"/>
            </w:tcBorders>
          </w:tcPr>
          <w:p w14:paraId="4DFBF4E7" w14:textId="77777777" w:rsidR="005B553D" w:rsidRPr="005B553D" w:rsidRDefault="005B553D" w:rsidP="005B553D">
            <w:pPr>
              <w:spacing w:before="0"/>
              <w:rPr>
                <w:szCs w:val="24"/>
              </w:rPr>
            </w:pPr>
            <w:r w:rsidRPr="005B553D">
              <w:rPr>
                <w:szCs w:val="24"/>
              </w:rPr>
              <w:t xml:space="preserve">Fifth Prize </w:t>
            </w:r>
          </w:p>
        </w:tc>
        <w:tc>
          <w:tcPr>
            <w:tcW w:w="1980" w:type="dxa"/>
            <w:tcBorders>
              <w:top w:val="single" w:sz="4" w:space="0" w:color="000000"/>
              <w:left w:val="single" w:sz="4" w:space="0" w:color="000000"/>
              <w:bottom w:val="single" w:sz="4" w:space="0" w:color="000000"/>
              <w:right w:val="single" w:sz="4" w:space="0" w:color="000000"/>
            </w:tcBorders>
          </w:tcPr>
          <w:p w14:paraId="55EF2366" w14:textId="77777777" w:rsidR="005B553D" w:rsidRPr="005B553D" w:rsidRDefault="005B553D" w:rsidP="005B553D">
            <w:pPr>
              <w:spacing w:before="0"/>
              <w:rPr>
                <w:szCs w:val="24"/>
              </w:rPr>
            </w:pPr>
            <w:r w:rsidRPr="005B553D">
              <w:rPr>
                <w:szCs w:val="24"/>
              </w:rPr>
              <w:t xml:space="preserve">$100 </w:t>
            </w:r>
          </w:p>
        </w:tc>
        <w:tc>
          <w:tcPr>
            <w:tcW w:w="2341" w:type="dxa"/>
            <w:tcBorders>
              <w:top w:val="single" w:sz="4" w:space="0" w:color="000000"/>
              <w:left w:val="single" w:sz="4" w:space="0" w:color="000000"/>
              <w:bottom w:val="single" w:sz="4" w:space="0" w:color="000000"/>
              <w:right w:val="single" w:sz="4" w:space="0" w:color="000000"/>
            </w:tcBorders>
          </w:tcPr>
          <w:p w14:paraId="522DE5F5" w14:textId="77777777" w:rsidR="005B553D" w:rsidRPr="005B553D" w:rsidRDefault="005B553D" w:rsidP="005B553D">
            <w:pPr>
              <w:spacing w:before="0"/>
              <w:rPr>
                <w:szCs w:val="24"/>
              </w:rPr>
            </w:pPr>
            <w:r w:rsidRPr="005B553D">
              <w:rPr>
                <w:szCs w:val="24"/>
              </w:rPr>
              <w:t xml:space="preserve">0.6899% </w:t>
            </w:r>
          </w:p>
        </w:tc>
        <w:tc>
          <w:tcPr>
            <w:tcW w:w="1980" w:type="dxa"/>
            <w:tcBorders>
              <w:top w:val="single" w:sz="4" w:space="0" w:color="000000"/>
              <w:left w:val="single" w:sz="4" w:space="0" w:color="000000"/>
              <w:bottom w:val="single" w:sz="4" w:space="0" w:color="000000"/>
              <w:right w:val="single" w:sz="4" w:space="0" w:color="000000"/>
            </w:tcBorders>
          </w:tcPr>
          <w:p w14:paraId="45DBC30B" w14:textId="77777777" w:rsidR="005B553D" w:rsidRPr="005B553D" w:rsidRDefault="005B553D" w:rsidP="005B553D">
            <w:pPr>
              <w:spacing w:before="0"/>
              <w:rPr>
                <w:szCs w:val="24"/>
              </w:rPr>
            </w:pPr>
            <w:r w:rsidRPr="005B553D">
              <w:rPr>
                <w:szCs w:val="24"/>
              </w:rPr>
              <w:t xml:space="preserve">0.3450% </w:t>
            </w:r>
          </w:p>
        </w:tc>
      </w:tr>
      <w:tr w:rsidR="005B553D" w:rsidRPr="005B553D" w14:paraId="124F58AF" w14:textId="77777777" w:rsidTr="00C7412F">
        <w:trPr>
          <w:trHeight w:val="240"/>
        </w:trPr>
        <w:tc>
          <w:tcPr>
            <w:tcW w:w="2161" w:type="dxa"/>
            <w:tcBorders>
              <w:top w:val="single" w:sz="4" w:space="0" w:color="000000"/>
              <w:left w:val="single" w:sz="4" w:space="0" w:color="000000"/>
              <w:bottom w:val="single" w:sz="4" w:space="0" w:color="000000"/>
              <w:right w:val="single" w:sz="4" w:space="0" w:color="000000"/>
            </w:tcBorders>
          </w:tcPr>
          <w:p w14:paraId="2A0AD5B8" w14:textId="77777777" w:rsidR="005B553D" w:rsidRPr="005B553D" w:rsidRDefault="005B553D" w:rsidP="005B553D">
            <w:pPr>
              <w:spacing w:before="0"/>
              <w:rPr>
                <w:szCs w:val="24"/>
              </w:rPr>
            </w:pPr>
            <w:r w:rsidRPr="005B553D">
              <w:rPr>
                <w:szCs w:val="24"/>
              </w:rPr>
              <w:t xml:space="preserve">Sixth Prize </w:t>
            </w:r>
          </w:p>
        </w:tc>
        <w:tc>
          <w:tcPr>
            <w:tcW w:w="1980" w:type="dxa"/>
            <w:tcBorders>
              <w:top w:val="single" w:sz="4" w:space="0" w:color="000000"/>
              <w:left w:val="single" w:sz="4" w:space="0" w:color="000000"/>
              <w:bottom w:val="single" w:sz="4" w:space="0" w:color="000000"/>
              <w:right w:val="single" w:sz="4" w:space="0" w:color="000000"/>
            </w:tcBorders>
          </w:tcPr>
          <w:p w14:paraId="7CB5C80F" w14:textId="77777777" w:rsidR="005B553D" w:rsidRPr="005B553D" w:rsidRDefault="005B553D" w:rsidP="005B553D">
            <w:pPr>
              <w:spacing w:before="0"/>
              <w:rPr>
                <w:szCs w:val="24"/>
              </w:rPr>
            </w:pPr>
            <w:r w:rsidRPr="005B553D">
              <w:rPr>
                <w:szCs w:val="24"/>
              </w:rPr>
              <w:t xml:space="preserve">$7 </w:t>
            </w:r>
          </w:p>
        </w:tc>
        <w:tc>
          <w:tcPr>
            <w:tcW w:w="2341" w:type="dxa"/>
            <w:tcBorders>
              <w:top w:val="single" w:sz="4" w:space="0" w:color="000000"/>
              <w:left w:val="single" w:sz="4" w:space="0" w:color="000000"/>
              <w:bottom w:val="single" w:sz="4" w:space="0" w:color="000000"/>
              <w:right w:val="single" w:sz="4" w:space="0" w:color="000000"/>
            </w:tcBorders>
          </w:tcPr>
          <w:p w14:paraId="64C8EDF2" w14:textId="77777777" w:rsidR="005B553D" w:rsidRPr="005B553D" w:rsidRDefault="005B553D" w:rsidP="005B553D">
            <w:pPr>
              <w:spacing w:before="0"/>
              <w:rPr>
                <w:szCs w:val="24"/>
              </w:rPr>
            </w:pPr>
            <w:r w:rsidRPr="005B553D">
              <w:rPr>
                <w:szCs w:val="24"/>
              </w:rPr>
              <w:t xml:space="preserve">1.2074% </w:t>
            </w:r>
          </w:p>
        </w:tc>
        <w:tc>
          <w:tcPr>
            <w:tcW w:w="1980" w:type="dxa"/>
            <w:tcBorders>
              <w:top w:val="single" w:sz="4" w:space="0" w:color="000000"/>
              <w:left w:val="single" w:sz="4" w:space="0" w:color="000000"/>
              <w:bottom w:val="single" w:sz="4" w:space="0" w:color="000000"/>
              <w:right w:val="single" w:sz="4" w:space="0" w:color="000000"/>
            </w:tcBorders>
          </w:tcPr>
          <w:p w14:paraId="0B5D388E" w14:textId="77777777" w:rsidR="005B553D" w:rsidRPr="005B553D" w:rsidRDefault="005B553D" w:rsidP="005B553D">
            <w:pPr>
              <w:spacing w:before="0"/>
              <w:rPr>
                <w:szCs w:val="24"/>
              </w:rPr>
            </w:pPr>
            <w:r w:rsidRPr="005B553D">
              <w:rPr>
                <w:szCs w:val="24"/>
              </w:rPr>
              <w:t xml:space="preserve">0.6037% </w:t>
            </w:r>
          </w:p>
        </w:tc>
      </w:tr>
      <w:tr w:rsidR="005B553D" w:rsidRPr="005B553D" w14:paraId="4CA134CD" w14:textId="77777777" w:rsidTr="00C7412F">
        <w:trPr>
          <w:trHeight w:val="240"/>
        </w:trPr>
        <w:tc>
          <w:tcPr>
            <w:tcW w:w="2161" w:type="dxa"/>
            <w:tcBorders>
              <w:top w:val="single" w:sz="4" w:space="0" w:color="000000"/>
              <w:left w:val="single" w:sz="4" w:space="0" w:color="000000"/>
              <w:bottom w:val="single" w:sz="4" w:space="0" w:color="000000"/>
              <w:right w:val="single" w:sz="4" w:space="0" w:color="000000"/>
            </w:tcBorders>
          </w:tcPr>
          <w:p w14:paraId="0909F4CA" w14:textId="77777777" w:rsidR="005B553D" w:rsidRPr="005B553D" w:rsidRDefault="005B553D" w:rsidP="005B553D">
            <w:pPr>
              <w:spacing w:before="0"/>
              <w:rPr>
                <w:szCs w:val="24"/>
              </w:rPr>
            </w:pPr>
            <w:r w:rsidRPr="005B553D">
              <w:rPr>
                <w:szCs w:val="24"/>
              </w:rPr>
              <w:t xml:space="preserve">Seventh Prize </w:t>
            </w:r>
          </w:p>
        </w:tc>
        <w:tc>
          <w:tcPr>
            <w:tcW w:w="1980" w:type="dxa"/>
            <w:tcBorders>
              <w:top w:val="single" w:sz="4" w:space="0" w:color="000000"/>
              <w:left w:val="single" w:sz="4" w:space="0" w:color="000000"/>
              <w:bottom w:val="single" w:sz="4" w:space="0" w:color="000000"/>
              <w:right w:val="single" w:sz="4" w:space="0" w:color="000000"/>
            </w:tcBorders>
          </w:tcPr>
          <w:p w14:paraId="5E009A3C" w14:textId="77777777" w:rsidR="005B553D" w:rsidRPr="005B553D" w:rsidRDefault="005B553D" w:rsidP="005B553D">
            <w:pPr>
              <w:spacing w:before="0"/>
              <w:rPr>
                <w:szCs w:val="24"/>
              </w:rPr>
            </w:pPr>
            <w:r w:rsidRPr="005B553D">
              <w:rPr>
                <w:szCs w:val="24"/>
              </w:rPr>
              <w:t xml:space="preserve">$7 </w:t>
            </w:r>
          </w:p>
        </w:tc>
        <w:tc>
          <w:tcPr>
            <w:tcW w:w="2341" w:type="dxa"/>
            <w:tcBorders>
              <w:top w:val="single" w:sz="4" w:space="0" w:color="000000"/>
              <w:left w:val="single" w:sz="4" w:space="0" w:color="000000"/>
              <w:bottom w:val="single" w:sz="4" w:space="0" w:color="000000"/>
              <w:right w:val="single" w:sz="4" w:space="0" w:color="000000"/>
            </w:tcBorders>
          </w:tcPr>
          <w:p w14:paraId="5829DA1E" w14:textId="77777777" w:rsidR="005B553D" w:rsidRPr="005B553D" w:rsidRDefault="005B553D" w:rsidP="005B553D">
            <w:pPr>
              <w:spacing w:before="0"/>
              <w:rPr>
                <w:szCs w:val="24"/>
              </w:rPr>
            </w:pPr>
            <w:r w:rsidRPr="005B553D">
              <w:rPr>
                <w:szCs w:val="24"/>
              </w:rPr>
              <w:t xml:space="preserve">0.9982% </w:t>
            </w:r>
          </w:p>
        </w:tc>
        <w:tc>
          <w:tcPr>
            <w:tcW w:w="1980" w:type="dxa"/>
            <w:tcBorders>
              <w:top w:val="single" w:sz="4" w:space="0" w:color="000000"/>
              <w:left w:val="single" w:sz="4" w:space="0" w:color="000000"/>
              <w:bottom w:val="single" w:sz="4" w:space="0" w:color="000000"/>
              <w:right w:val="single" w:sz="4" w:space="0" w:color="000000"/>
            </w:tcBorders>
          </w:tcPr>
          <w:p w14:paraId="58A1A76F" w14:textId="77777777" w:rsidR="005B553D" w:rsidRPr="005B553D" w:rsidRDefault="005B553D" w:rsidP="005B553D">
            <w:pPr>
              <w:spacing w:before="0"/>
              <w:rPr>
                <w:szCs w:val="24"/>
              </w:rPr>
            </w:pPr>
            <w:r w:rsidRPr="005B553D">
              <w:rPr>
                <w:szCs w:val="24"/>
              </w:rPr>
              <w:t xml:space="preserve">0.4990% </w:t>
            </w:r>
          </w:p>
        </w:tc>
      </w:tr>
      <w:tr w:rsidR="005B553D" w:rsidRPr="005B553D" w14:paraId="688F9FDC" w14:textId="77777777" w:rsidTr="00C7412F">
        <w:trPr>
          <w:trHeight w:val="240"/>
        </w:trPr>
        <w:tc>
          <w:tcPr>
            <w:tcW w:w="2161" w:type="dxa"/>
            <w:tcBorders>
              <w:top w:val="single" w:sz="4" w:space="0" w:color="000000"/>
              <w:left w:val="single" w:sz="4" w:space="0" w:color="000000"/>
              <w:bottom w:val="single" w:sz="4" w:space="0" w:color="000000"/>
              <w:right w:val="single" w:sz="4" w:space="0" w:color="000000"/>
            </w:tcBorders>
          </w:tcPr>
          <w:p w14:paraId="5F737064" w14:textId="77777777" w:rsidR="005B553D" w:rsidRPr="005B553D" w:rsidRDefault="005B553D" w:rsidP="005B553D">
            <w:pPr>
              <w:spacing w:before="0"/>
              <w:rPr>
                <w:szCs w:val="24"/>
              </w:rPr>
            </w:pPr>
            <w:r w:rsidRPr="005B553D">
              <w:rPr>
                <w:szCs w:val="24"/>
              </w:rPr>
              <w:t xml:space="preserve">Eighth Prize </w:t>
            </w:r>
          </w:p>
        </w:tc>
        <w:tc>
          <w:tcPr>
            <w:tcW w:w="1980" w:type="dxa"/>
            <w:tcBorders>
              <w:top w:val="single" w:sz="4" w:space="0" w:color="000000"/>
              <w:left w:val="single" w:sz="4" w:space="0" w:color="000000"/>
              <w:bottom w:val="single" w:sz="4" w:space="0" w:color="000000"/>
              <w:right w:val="single" w:sz="4" w:space="0" w:color="000000"/>
            </w:tcBorders>
          </w:tcPr>
          <w:p w14:paraId="6AAB96F3" w14:textId="77777777" w:rsidR="005B553D" w:rsidRPr="005B553D" w:rsidRDefault="005B553D" w:rsidP="005B553D">
            <w:pPr>
              <w:spacing w:before="0"/>
              <w:rPr>
                <w:szCs w:val="24"/>
              </w:rPr>
            </w:pPr>
            <w:r w:rsidRPr="005B553D">
              <w:rPr>
                <w:szCs w:val="24"/>
              </w:rPr>
              <w:t xml:space="preserve">$4 </w:t>
            </w:r>
          </w:p>
        </w:tc>
        <w:tc>
          <w:tcPr>
            <w:tcW w:w="2341" w:type="dxa"/>
            <w:tcBorders>
              <w:top w:val="single" w:sz="4" w:space="0" w:color="000000"/>
              <w:left w:val="single" w:sz="4" w:space="0" w:color="000000"/>
              <w:bottom w:val="single" w:sz="4" w:space="0" w:color="000000"/>
              <w:right w:val="single" w:sz="4" w:space="0" w:color="000000"/>
            </w:tcBorders>
          </w:tcPr>
          <w:p w14:paraId="53CAD453" w14:textId="77777777" w:rsidR="005B553D" w:rsidRPr="005B553D" w:rsidRDefault="005B553D" w:rsidP="005B553D">
            <w:pPr>
              <w:spacing w:before="0"/>
              <w:rPr>
                <w:szCs w:val="24"/>
              </w:rPr>
            </w:pPr>
            <w:r w:rsidRPr="005B553D">
              <w:rPr>
                <w:szCs w:val="24"/>
              </w:rPr>
              <w:t xml:space="preserve">4.3489% </w:t>
            </w:r>
          </w:p>
        </w:tc>
        <w:tc>
          <w:tcPr>
            <w:tcW w:w="1980" w:type="dxa"/>
            <w:tcBorders>
              <w:top w:val="single" w:sz="4" w:space="0" w:color="000000"/>
              <w:left w:val="single" w:sz="4" w:space="0" w:color="000000"/>
              <w:bottom w:val="single" w:sz="4" w:space="0" w:color="000000"/>
              <w:right w:val="single" w:sz="4" w:space="0" w:color="000000"/>
            </w:tcBorders>
          </w:tcPr>
          <w:p w14:paraId="27404B25" w14:textId="77777777" w:rsidR="005B553D" w:rsidRPr="005B553D" w:rsidRDefault="005B553D" w:rsidP="005B553D">
            <w:pPr>
              <w:spacing w:before="0"/>
              <w:rPr>
                <w:szCs w:val="24"/>
              </w:rPr>
            </w:pPr>
            <w:r w:rsidRPr="005B553D">
              <w:rPr>
                <w:szCs w:val="24"/>
              </w:rPr>
              <w:t xml:space="preserve">2.1744% </w:t>
            </w:r>
          </w:p>
        </w:tc>
      </w:tr>
      <w:tr w:rsidR="005B553D" w:rsidRPr="005B553D" w14:paraId="685A802E" w14:textId="77777777" w:rsidTr="00C7412F">
        <w:trPr>
          <w:trHeight w:val="240"/>
        </w:trPr>
        <w:tc>
          <w:tcPr>
            <w:tcW w:w="2161" w:type="dxa"/>
            <w:tcBorders>
              <w:top w:val="single" w:sz="4" w:space="0" w:color="000000"/>
              <w:left w:val="single" w:sz="4" w:space="0" w:color="000000"/>
              <w:bottom w:val="single" w:sz="4" w:space="0" w:color="000000"/>
              <w:right w:val="single" w:sz="4" w:space="0" w:color="000000"/>
            </w:tcBorders>
          </w:tcPr>
          <w:p w14:paraId="68F49775" w14:textId="77777777" w:rsidR="005B553D" w:rsidRPr="005B553D" w:rsidRDefault="005B553D" w:rsidP="005B553D">
            <w:pPr>
              <w:spacing w:before="0"/>
              <w:rPr>
                <w:szCs w:val="24"/>
              </w:rPr>
            </w:pPr>
            <w:r w:rsidRPr="005B553D">
              <w:rPr>
                <w:szCs w:val="24"/>
              </w:rPr>
              <w:t xml:space="preserve">Ninth Prize </w:t>
            </w:r>
          </w:p>
        </w:tc>
        <w:tc>
          <w:tcPr>
            <w:tcW w:w="1980" w:type="dxa"/>
            <w:tcBorders>
              <w:top w:val="single" w:sz="4" w:space="0" w:color="000000"/>
              <w:left w:val="single" w:sz="4" w:space="0" w:color="000000"/>
              <w:bottom w:val="single" w:sz="4" w:space="0" w:color="000000"/>
              <w:right w:val="single" w:sz="4" w:space="0" w:color="000000"/>
            </w:tcBorders>
          </w:tcPr>
          <w:p w14:paraId="0A6349DC" w14:textId="77777777" w:rsidR="005B553D" w:rsidRPr="005B553D" w:rsidRDefault="005B553D" w:rsidP="005B553D">
            <w:pPr>
              <w:spacing w:before="0"/>
              <w:rPr>
                <w:szCs w:val="24"/>
              </w:rPr>
            </w:pPr>
            <w:r w:rsidRPr="005B553D">
              <w:rPr>
                <w:szCs w:val="24"/>
              </w:rPr>
              <w:t xml:space="preserve">$4 </w:t>
            </w:r>
          </w:p>
        </w:tc>
        <w:tc>
          <w:tcPr>
            <w:tcW w:w="2341" w:type="dxa"/>
            <w:tcBorders>
              <w:top w:val="single" w:sz="4" w:space="0" w:color="000000"/>
              <w:left w:val="single" w:sz="4" w:space="0" w:color="000000"/>
              <w:bottom w:val="single" w:sz="4" w:space="0" w:color="000000"/>
              <w:right w:val="single" w:sz="4" w:space="0" w:color="000000"/>
            </w:tcBorders>
          </w:tcPr>
          <w:p w14:paraId="1E15350C" w14:textId="77777777" w:rsidR="005B553D" w:rsidRPr="005B553D" w:rsidRDefault="005B553D" w:rsidP="005B553D">
            <w:pPr>
              <w:spacing w:before="0"/>
              <w:rPr>
                <w:szCs w:val="24"/>
              </w:rPr>
            </w:pPr>
            <w:r w:rsidRPr="005B553D">
              <w:rPr>
                <w:szCs w:val="24"/>
              </w:rPr>
              <w:t xml:space="preserve">10.4373% </w:t>
            </w:r>
          </w:p>
        </w:tc>
        <w:tc>
          <w:tcPr>
            <w:tcW w:w="1980" w:type="dxa"/>
            <w:tcBorders>
              <w:top w:val="single" w:sz="4" w:space="0" w:color="000000"/>
              <w:left w:val="single" w:sz="4" w:space="0" w:color="000000"/>
              <w:bottom w:val="single" w:sz="4" w:space="0" w:color="000000"/>
              <w:right w:val="single" w:sz="4" w:space="0" w:color="000000"/>
            </w:tcBorders>
          </w:tcPr>
          <w:p w14:paraId="2EA0C2B6" w14:textId="77777777" w:rsidR="005B553D" w:rsidRPr="005B553D" w:rsidRDefault="005B553D" w:rsidP="005B553D">
            <w:pPr>
              <w:spacing w:before="0"/>
              <w:rPr>
                <w:szCs w:val="24"/>
              </w:rPr>
            </w:pPr>
            <w:r w:rsidRPr="005B553D">
              <w:rPr>
                <w:szCs w:val="24"/>
              </w:rPr>
              <w:t xml:space="preserve">5.2187% </w:t>
            </w:r>
          </w:p>
        </w:tc>
      </w:tr>
      <w:tr w:rsidR="005B553D" w:rsidRPr="005B553D" w14:paraId="00AEEAE6" w14:textId="77777777" w:rsidTr="00C7412F">
        <w:trPr>
          <w:trHeight w:val="243"/>
        </w:trPr>
        <w:tc>
          <w:tcPr>
            <w:tcW w:w="2161" w:type="dxa"/>
            <w:tcBorders>
              <w:top w:val="single" w:sz="4" w:space="0" w:color="000000"/>
              <w:left w:val="single" w:sz="4" w:space="0" w:color="000000"/>
              <w:bottom w:val="single" w:sz="4" w:space="0" w:color="000000"/>
              <w:right w:val="nil"/>
            </w:tcBorders>
          </w:tcPr>
          <w:p w14:paraId="72F44A29" w14:textId="77777777" w:rsidR="005B553D" w:rsidRPr="005B553D" w:rsidRDefault="005B553D" w:rsidP="005B553D">
            <w:pPr>
              <w:spacing w:before="0"/>
              <w:rPr>
                <w:szCs w:val="24"/>
              </w:rPr>
            </w:pPr>
            <w:r w:rsidRPr="005B553D">
              <w:rPr>
                <w:szCs w:val="24"/>
              </w:rPr>
              <w:t>TOTAL PAYOUT</w:t>
            </w:r>
            <w:r w:rsidRPr="005B553D">
              <w:rPr>
                <w:rStyle w:val="StyleTimesNewRoman12pt"/>
                <w:szCs w:val="22"/>
              </w:rPr>
              <w:t xml:space="preserve"> </w:t>
            </w:r>
          </w:p>
        </w:tc>
        <w:tc>
          <w:tcPr>
            <w:tcW w:w="1980" w:type="dxa"/>
            <w:tcBorders>
              <w:top w:val="single" w:sz="4" w:space="0" w:color="000000"/>
              <w:left w:val="nil"/>
              <w:bottom w:val="single" w:sz="4" w:space="0" w:color="000000"/>
              <w:right w:val="single" w:sz="4" w:space="0" w:color="000000"/>
            </w:tcBorders>
          </w:tcPr>
          <w:p w14:paraId="20CE04DA" w14:textId="77777777" w:rsidR="005B553D" w:rsidRPr="005B553D" w:rsidRDefault="005B553D" w:rsidP="005B553D">
            <w:pPr>
              <w:spacing w:before="0"/>
              <w:rPr>
                <w:szCs w:val="24"/>
              </w:rPr>
            </w:pPr>
          </w:p>
        </w:tc>
        <w:tc>
          <w:tcPr>
            <w:tcW w:w="2341" w:type="dxa"/>
            <w:tcBorders>
              <w:top w:val="single" w:sz="4" w:space="0" w:color="000000"/>
              <w:left w:val="single" w:sz="4" w:space="0" w:color="000000"/>
              <w:bottom w:val="single" w:sz="4" w:space="0" w:color="000000"/>
              <w:right w:val="single" w:sz="4" w:space="0" w:color="000000"/>
            </w:tcBorders>
          </w:tcPr>
          <w:p w14:paraId="1A9CDFB6" w14:textId="77777777" w:rsidR="005B553D" w:rsidRPr="005B553D" w:rsidRDefault="005B553D" w:rsidP="005B553D">
            <w:pPr>
              <w:spacing w:before="0"/>
              <w:rPr>
                <w:szCs w:val="24"/>
              </w:rPr>
            </w:pPr>
            <w:r w:rsidRPr="005B553D">
              <w:rPr>
                <w:szCs w:val="24"/>
              </w:rPr>
              <w:t xml:space="preserve">100.00% </w:t>
            </w:r>
          </w:p>
        </w:tc>
        <w:tc>
          <w:tcPr>
            <w:tcW w:w="1980" w:type="dxa"/>
            <w:tcBorders>
              <w:top w:val="single" w:sz="4" w:space="0" w:color="000000"/>
              <w:left w:val="single" w:sz="4" w:space="0" w:color="000000"/>
              <w:bottom w:val="single" w:sz="4" w:space="0" w:color="000000"/>
              <w:right w:val="single" w:sz="4" w:space="0" w:color="000000"/>
            </w:tcBorders>
          </w:tcPr>
          <w:p w14:paraId="0F3F0BA8" w14:textId="77777777" w:rsidR="005B553D" w:rsidRPr="005B553D" w:rsidRDefault="005B553D" w:rsidP="005B553D">
            <w:pPr>
              <w:spacing w:before="0"/>
              <w:rPr>
                <w:szCs w:val="24"/>
              </w:rPr>
            </w:pPr>
            <w:r w:rsidRPr="005B553D">
              <w:rPr>
                <w:szCs w:val="24"/>
              </w:rPr>
              <w:t xml:space="preserve">50.00% </w:t>
            </w:r>
          </w:p>
        </w:tc>
      </w:tr>
    </w:tbl>
    <w:p w14:paraId="51763C3D" w14:textId="77777777" w:rsidR="005B553D" w:rsidRDefault="005B553D" w:rsidP="000A6B66">
      <w:pPr>
        <w:pStyle w:val="par1"/>
      </w:pPr>
    </w:p>
    <w:p w14:paraId="3FF1E354" w14:textId="77777777" w:rsidR="008703BF" w:rsidRDefault="000A6B66" w:rsidP="000A6B66">
      <w:pPr>
        <w:pStyle w:val="par1"/>
      </w:pPr>
      <w:r>
        <w:t>C.</w:t>
      </w:r>
      <w:r>
        <w:tab/>
        <w:t xml:space="preserve">Prize Categories - The Grand Prize shall be determined on a pari-mutuel basis. The Grand Prize shall be divided equally by the number of Game Plays matching all five (5) </w:t>
      </w:r>
      <w:proofErr w:type="gramStart"/>
      <w:r>
        <w:t>of</w:t>
      </w:r>
      <w:proofErr w:type="gramEnd"/>
      <w:r>
        <w:t xml:space="preserve"> the first set plus one (1) </w:t>
      </w:r>
      <w:proofErr w:type="gramStart"/>
      <w:r>
        <w:t>of</w:t>
      </w:r>
      <w:proofErr w:type="gramEnd"/>
      <w:r>
        <w:t xml:space="preserve"> the second set. Except as provided in 14.A.9.E.4., below, all other Prizes Amounts awarded shall be paid as Set Prizes with the foregoing expected Prize payout percentages.</w:t>
      </w:r>
    </w:p>
    <w:p w14:paraId="3DAAD36D" w14:textId="77777777" w:rsidR="008703BF" w:rsidRDefault="000A6B66" w:rsidP="002D09E0">
      <w:pPr>
        <w:pStyle w:val="Heading3"/>
      </w:pPr>
      <w:r>
        <w:t xml:space="preserve">14.A.6 </w:t>
      </w:r>
      <w:r w:rsidR="00BE7E63">
        <w:tab/>
      </w:r>
      <w:r>
        <w:t>Payment of Prizes</w:t>
      </w:r>
    </w:p>
    <w:p w14:paraId="5D7DC221" w14:textId="77777777" w:rsidR="008703BF" w:rsidRDefault="000A6B66" w:rsidP="000A6B66">
      <w:pPr>
        <w:pStyle w:val="par1"/>
      </w:pPr>
      <w:r>
        <w:t>A.</w:t>
      </w:r>
      <w:r>
        <w:tab/>
        <w:t>Grand Prizes shall be paid at the election of the Ticket Holder either by a single cash payment or in a series of annuity payments. The Ticket Holder becomes entitled to the Prize at the time the Prize is Validated. However, the Grand Prize is paid by the Lottery upon receipt of funds from MUSL no earlier than fifteen (15) calendar days of Validation of the Grand Prize Ticket and when the Player makes their final selection of cash or annuity, no later than sixty (60) days after Validation of the Grand Prize Ticket. An election made after the Ticket Holder becomes entitled to the Prize is final and cannot be revoked, withdrawn or otherwise changed. The Validation record will be kept secured and on file at the Lottery until the Ticket Holder makes a payment election. If the Ticket Holder does not make a payment election within sixty (60) days after Validation, then the Prize shall be paid as an annuity Prize.</w:t>
      </w:r>
    </w:p>
    <w:p w14:paraId="3C8D5B68" w14:textId="77777777" w:rsidR="008703BF" w:rsidRDefault="000A6B66" w:rsidP="009E51F3">
      <w:pPr>
        <w:pStyle w:val="par2"/>
      </w:pPr>
      <w:r>
        <w:t>1.</w:t>
      </w:r>
      <w:r>
        <w:tab/>
        <w:t>Shares of the Grand Prize shall be determined by dividing the cash available in the Grand Prize Pool equally among all plays matching all five (5) of the first set plus one</w:t>
      </w:r>
    </w:p>
    <w:p w14:paraId="15F88272" w14:textId="77777777" w:rsidR="008703BF" w:rsidRDefault="009E51F3" w:rsidP="009E51F3">
      <w:pPr>
        <w:pStyle w:val="par3"/>
      </w:pPr>
      <w:r>
        <w:br w:type="page"/>
      </w:r>
      <w:r w:rsidR="000A6B66">
        <w:lastRenderedPageBreak/>
        <w:t>(1</w:t>
      </w:r>
      <w:proofErr w:type="gramStart"/>
      <w:r w:rsidR="000A6B66">
        <w:t xml:space="preserve">) </w:t>
      </w:r>
      <w:r w:rsidR="000A6B66">
        <w:tab/>
        <w:t>of</w:t>
      </w:r>
      <w:proofErr w:type="gramEnd"/>
      <w:r w:rsidR="000A6B66">
        <w:t xml:space="preserve"> the second set of drawn Numbers. Winner(s) who elect a cash payment shall be paid their Share(s) in a single cash payment. The annuitized option Prize shall be determined by multiplying a Prize Winner’s Share of the Grand Prize Pool by the MUSL annuity factor. Neither MUSL nor the Party Lotteries shall be responsible or liable for changes in the advertised or estimated annuity Prize Amount and the actual amount Purchased after the Prize payment method is </w:t>
      </w:r>
      <w:proofErr w:type="gramStart"/>
      <w:r w:rsidR="000A6B66">
        <w:t>actually known</w:t>
      </w:r>
      <w:proofErr w:type="gramEnd"/>
      <w:r w:rsidR="000A6B66">
        <w:t xml:space="preserve"> to MUSL. In certain </w:t>
      </w:r>
      <w:proofErr w:type="gramStart"/>
      <w:r w:rsidR="000A6B66">
        <w:t>instances</w:t>
      </w:r>
      <w:proofErr w:type="gramEnd"/>
      <w:r w:rsidR="000A6B66">
        <w:t xml:space="preserve"> announced by the “Powerball®” Product Group, the Grand Prize shall be a guaranteed amount and shall be determined pursuant to section 14.A.6.E. of this Rule 14.A. If individual Shares of the cash held to fund an annuity are less than Two Hundred and Fifty Thousand Dollars ($250,000), the “Powerball®” Product Group, in its sole discretion, may elect to pay the Prize Winners Share of the cash held in the Grand Prize Pool.</w:t>
      </w:r>
    </w:p>
    <w:p w14:paraId="79B104D6" w14:textId="77777777" w:rsidR="008703BF" w:rsidRDefault="000A6B66" w:rsidP="009E51F3">
      <w:pPr>
        <w:pStyle w:val="par2"/>
      </w:pPr>
      <w:r>
        <w:t>2.</w:t>
      </w:r>
      <w:r>
        <w:tab/>
        <w:t>All annuitized Prizes shall be paid annually in thirty (30) graduated payments with the initial payment being made in cash, to be followed by twenty-nine (29) payments funded by the annuity.</w:t>
      </w:r>
    </w:p>
    <w:p w14:paraId="17137324" w14:textId="77777777" w:rsidR="008703BF" w:rsidRDefault="000A6B66" w:rsidP="009E51F3">
      <w:pPr>
        <w:pStyle w:val="par2"/>
      </w:pPr>
      <w:r>
        <w:t>3.</w:t>
      </w:r>
      <w:r>
        <w:tab/>
        <w:t>Funds for the initial payment of an annuitized Prize or the lump sum cash Prize shall be made available by MUSL for payment by the Lottery no earlier than the fifteenth calendar day (or the next banking day if the fifteenth day is a holiday) following the Drawing. If necessary, when the due date for the payment of a Prize occurs before the receipt of funds in the Prize Pool trust sufficient to pay the Prize, the transfer of funds for the payment of the full lump sum cash amount may be delayed pending receipt of funds from the Party Lotteries. The Lottery may elect to make the initial payment from its own funds after Validation, with notice to MUSL.</w:t>
      </w:r>
    </w:p>
    <w:p w14:paraId="6034E70C" w14:textId="77777777" w:rsidR="008703BF" w:rsidRDefault="000A6B66" w:rsidP="009E51F3">
      <w:pPr>
        <w:pStyle w:val="par2"/>
      </w:pPr>
      <w:r>
        <w:t>4.</w:t>
      </w:r>
      <w:r>
        <w:tab/>
        <w:t>The Grand Prize Amount held by MUSL for subsequent payment to an annuity Prize Winner shall be transferred to the Lottery and the Lottery shall have payment to the annuity Prize Winner on the anniversary date, or if such date falls on a non-business day the first day following the anniversary date, of the Drawing.</w:t>
      </w:r>
    </w:p>
    <w:p w14:paraId="68908F53" w14:textId="77777777" w:rsidR="008703BF" w:rsidRDefault="00FB1000" w:rsidP="009E51F3">
      <w:pPr>
        <w:pStyle w:val="par2"/>
      </w:pPr>
      <w:r>
        <w:br w:type="page"/>
      </w:r>
      <w:r w:rsidR="000A6B66">
        <w:lastRenderedPageBreak/>
        <w:t>5.</w:t>
      </w:r>
      <w:r w:rsidR="000A6B66">
        <w:tab/>
        <w:t>In the event of the death of a Lottery Prize Winner during the annuity payment period, the “Powerball®” Product Group, in its sole discretion, upon the petition of the estate of the Lottery Prize Winner (the “Estate”) to the Lottery, and subject to federal, state, or district applicable laws, may accelerate the payment of all of the remaining Lottery proceeds to the Estate. If the “Powerball®” Product Group makes such a determination, then securities and/or cash held to fund the deceased Lottery Prize Winner’s annuitized Prize may be distributed to the Estate. The identification of the securities to fund the annuitized Prize shall be at the sole discretion of the “Powerball®” Product Group.</w:t>
      </w:r>
    </w:p>
    <w:p w14:paraId="0CD74670" w14:textId="77777777" w:rsidR="008703BF" w:rsidRDefault="000A6B66" w:rsidP="000A6B66">
      <w:pPr>
        <w:pStyle w:val="par1"/>
      </w:pPr>
      <w:r>
        <w:t>B.</w:t>
      </w:r>
      <w:r>
        <w:tab/>
        <w:t>The Director’s decision with respect to the Validation and payment of Set Prizes, whether during a “Powerball®” game or any Drawing related thereto, shall be final and binding upon all participants in the Lottery.</w:t>
      </w:r>
    </w:p>
    <w:p w14:paraId="39B5DDA7" w14:textId="77777777" w:rsidR="008703BF" w:rsidRDefault="000A6B66" w:rsidP="000A6B66">
      <w:pPr>
        <w:pStyle w:val="par1"/>
      </w:pPr>
      <w:r>
        <w:t>C.</w:t>
      </w:r>
      <w:r>
        <w:tab/>
        <w:t>All Set Prizes (excluding the Grand Prize) shall be paid by the Lottery. The Lottery may begin paying Set Prizes after receiving authorization to pay from the MUSL Central Office.</w:t>
      </w:r>
    </w:p>
    <w:p w14:paraId="11051488" w14:textId="77777777" w:rsidR="008703BF" w:rsidRDefault="000A6B66" w:rsidP="000A6B66">
      <w:pPr>
        <w:pStyle w:val="par1"/>
      </w:pPr>
      <w:r>
        <w:t>D.</w:t>
      </w:r>
      <w:r>
        <w:tab/>
        <w:t>Annuitized payments of the Grand Prize or a share of the Grand Prize may be rounded to facilitate the Purchase of an appropriate funding mechanism. Breakage on an annuitized Grand Prize win shall be added to the first cash payment to the Prize Winner(s).</w:t>
      </w:r>
    </w:p>
    <w:p w14:paraId="0AF1561D" w14:textId="77777777" w:rsidR="008703BF" w:rsidRDefault="000A6B66" w:rsidP="000A6B66">
      <w:pPr>
        <w:pStyle w:val="par1"/>
      </w:pPr>
      <w:r>
        <w:t>E.</w:t>
      </w:r>
      <w:r>
        <w:tab/>
        <w:t>Set Prizes, which, under these rules, may become pari-mutuel Prizes, may be rounded down so that Prizes can be paid in multiples of whole dollars. Breakage resulting from rounding these Prizes shall be carried forward to the Prize Pool for the next Drawing.</w:t>
      </w:r>
    </w:p>
    <w:p w14:paraId="67814C8E" w14:textId="77777777" w:rsidR="008703BF" w:rsidRDefault="000A6B66" w:rsidP="000A6B66">
      <w:pPr>
        <w:pStyle w:val="par1"/>
      </w:pPr>
      <w:r>
        <w:t>F.</w:t>
      </w:r>
      <w:r>
        <w:tab/>
        <w:t>If the Grand Prize is not won in a Drawing, the Prize money allocated for the Grand Prize shall Roll-Over and be added to the Grand Prize Pool for the following Drawing.</w:t>
      </w:r>
    </w:p>
    <w:p w14:paraId="6662E25D" w14:textId="77777777" w:rsidR="008703BF" w:rsidRDefault="000A6B66" w:rsidP="000A6B66">
      <w:pPr>
        <w:pStyle w:val="par1"/>
      </w:pPr>
      <w:r>
        <w:t>G.</w:t>
      </w:r>
      <w:r>
        <w:tab/>
        <w:t>The “Powerball®” Product Group may offer guaranteed minimum Grand Prize Amounts or minimum increases in the Grand Prize Amount between Drawings or make other changes in the allocation of Prize money where the “Powerball®” Product Group finds that it would be in the best interest of the game. If a minimum Grand Prize Amount or a minimum increase in the Grand Prize Amount between Drawings is offered by the “Powerball®” Product Group, then the Grand Prize Shares shall be determined as follows:</w:t>
      </w:r>
    </w:p>
    <w:p w14:paraId="7A92F082" w14:textId="77777777" w:rsidR="008703BF" w:rsidRDefault="000A6B66" w:rsidP="009E51F3">
      <w:pPr>
        <w:pStyle w:val="par2"/>
      </w:pPr>
      <w:r>
        <w:t>1.</w:t>
      </w:r>
      <w:r>
        <w:tab/>
        <w:t>If there are multiple Grand Prize winners during a single Drawing, each selecting the annuitized option Prize, then a Prize Winner’s Share of the guaranteed annuitized Grand Prize shall be determined by dividing the guaranteed annuitized Grand Prize by the number of Prize Winners.</w:t>
      </w:r>
    </w:p>
    <w:p w14:paraId="7221AC8D" w14:textId="77777777" w:rsidR="008703BF" w:rsidRDefault="000A6B66" w:rsidP="009E51F3">
      <w:pPr>
        <w:pStyle w:val="par2"/>
      </w:pPr>
      <w:r>
        <w:lastRenderedPageBreak/>
        <w:t>2.</w:t>
      </w:r>
      <w:r>
        <w:tab/>
        <w:t>If there are multiple Grand Prize winners during a single Drawing and at least one of the Grand Prize Winners has elected the annuitized option Prize, then the best bid submitted by MUSL’s pre-approved qualified brokers shall determine the cash pool needed to fund the guaranteed annuitized Grand Prize.</w:t>
      </w:r>
    </w:p>
    <w:p w14:paraId="10E58AD9" w14:textId="77777777" w:rsidR="008703BF" w:rsidRDefault="000A6B66" w:rsidP="009E51F3">
      <w:pPr>
        <w:pStyle w:val="par2"/>
      </w:pPr>
      <w:r>
        <w:t>3.</w:t>
      </w:r>
      <w:r>
        <w:tab/>
        <w:t>If no Prize Winner of the Grand Prize during a single Drawing has elected the annuitized option Prize, then the amount of cash in the Grand Prize Pool shall be an amount equal to the guaranteed annuitized amount divided by the average annuity factor of the most recent three best quotes provided by MUSL’s pre-approved qualified brokers submitting quotes.</w:t>
      </w:r>
    </w:p>
    <w:p w14:paraId="510C506B" w14:textId="77777777" w:rsidR="008703BF" w:rsidRDefault="000A6B66" w:rsidP="009E51F3">
      <w:pPr>
        <w:pStyle w:val="par2"/>
      </w:pPr>
      <w:r>
        <w:t>4.</w:t>
      </w:r>
      <w:r>
        <w:tab/>
        <w:t>In no case shall quotes be used which are more than two (2) weeks old and if less than three (3) quotes are submitted, then MUSL shall use the average of all quotes submitted. Changes in the allocation of Prize money shall be designed to retain approximately the same Prize allocation percentages, over a year’s time, set out in these rules.</w:t>
      </w:r>
    </w:p>
    <w:p w14:paraId="6075EB71" w14:textId="77777777" w:rsidR="008703BF" w:rsidRDefault="000A6B66" w:rsidP="002D09E0">
      <w:pPr>
        <w:pStyle w:val="Heading3"/>
      </w:pPr>
      <w:r>
        <w:t xml:space="preserve">14.A.7 </w:t>
      </w:r>
      <w:r w:rsidR="00BE7E63">
        <w:tab/>
      </w:r>
      <w:r>
        <w:t>Drawings</w:t>
      </w:r>
    </w:p>
    <w:p w14:paraId="26D62E56" w14:textId="77777777" w:rsidR="008703BF" w:rsidRDefault="000A6B66" w:rsidP="000A6B66">
      <w:pPr>
        <w:pStyle w:val="par1"/>
      </w:pPr>
      <w:r>
        <w:t>A.</w:t>
      </w:r>
      <w:r>
        <w:tab/>
        <w:t>There shall be three (3) “Powerball®” Drawings each week on Monday, Wednesday and Saturday evenings, unless the Drawing schedule is changed by the MUSL Board.</w:t>
      </w:r>
    </w:p>
    <w:p w14:paraId="01BC5C62" w14:textId="77777777" w:rsidR="008703BF" w:rsidRDefault="000A6B66" w:rsidP="000A6B66">
      <w:pPr>
        <w:pStyle w:val="par1"/>
      </w:pPr>
      <w:r>
        <w:t>B.</w:t>
      </w:r>
      <w:r>
        <w:tab/>
        <w:t>Each Drawing shall determine, at random, six (6) winning Numbers in accordance with Drawing Procedures. Any Numbers drawn are not declared the Winning Combination until the Drawing is certified by MUSL in accordance with the “Powerball®” Drawing Procedure. The Winning Combination shall be used in determining all “Powerball®” Prize Winners for that Drawing. If a Drawing is not certified, another Drawing will be conducted to determine certified Prize Winners.</w:t>
      </w:r>
    </w:p>
    <w:p w14:paraId="3230C57D" w14:textId="77777777" w:rsidR="000A6B66" w:rsidRDefault="000A6B66" w:rsidP="000A6B66">
      <w:pPr>
        <w:pStyle w:val="par1"/>
      </w:pPr>
      <w:r>
        <w:t>C.</w:t>
      </w:r>
      <w:r>
        <w:tab/>
        <w:t xml:space="preserve">The Drawing procedures shall provide that a minimum of fifty-nine (59) minutes elapse between the close of the game Ticket sales and the time of the Drawing for those Tickets sold. F. </w:t>
      </w:r>
      <w:r>
        <w:tab/>
      </w:r>
    </w:p>
    <w:p w14:paraId="1415147F" w14:textId="77777777" w:rsidR="008703BF" w:rsidRDefault="000A6B66" w:rsidP="000A6B66">
      <w:pPr>
        <w:pStyle w:val="par1"/>
      </w:pPr>
      <w:r>
        <w:t>D.</w:t>
      </w:r>
      <w:r>
        <w:tab/>
        <w:t>All Drawings shall be open to the public.</w:t>
      </w:r>
    </w:p>
    <w:p w14:paraId="07C00C94" w14:textId="77777777" w:rsidR="008703BF" w:rsidRDefault="000A6B66" w:rsidP="002D09E0">
      <w:pPr>
        <w:pStyle w:val="Heading3"/>
      </w:pPr>
      <w:r>
        <w:t xml:space="preserve">14.A.8 </w:t>
      </w:r>
      <w:r w:rsidR="00BE7E63">
        <w:tab/>
      </w:r>
      <w:r>
        <w:t>Sale of Tickets</w:t>
      </w:r>
    </w:p>
    <w:p w14:paraId="6DAF4555" w14:textId="77777777" w:rsidR="008703BF" w:rsidRDefault="000A6B66" w:rsidP="000A6B66">
      <w:pPr>
        <w:pStyle w:val="par1"/>
      </w:pPr>
      <w:r>
        <w:t>A.</w:t>
      </w:r>
      <w:r>
        <w:tab/>
        <w:t>“Powerball®” Tickets may be Purchased from a Retailer authorized to Sell Multi-state Jackpot Tickets or directly from the Lottery.</w:t>
      </w:r>
    </w:p>
    <w:p w14:paraId="7803B73A" w14:textId="77777777" w:rsidR="008703BF" w:rsidRDefault="000A6B66" w:rsidP="000A6B66">
      <w:pPr>
        <w:pStyle w:val="par1"/>
      </w:pPr>
      <w:r>
        <w:t>B.</w:t>
      </w:r>
      <w:r>
        <w:tab/>
        <w:t>“Powerball®” Tickets shall show, at a minimum, the Player’s selection of Numbers, the number of Plays, the Drawing date, and Validation Numbers.</w:t>
      </w:r>
    </w:p>
    <w:p w14:paraId="419914E5" w14:textId="77777777" w:rsidR="00FB1000" w:rsidRDefault="00FB1000" w:rsidP="000A6B66">
      <w:pPr>
        <w:pStyle w:val="par1"/>
      </w:pPr>
    </w:p>
    <w:p w14:paraId="28C37387" w14:textId="77777777" w:rsidR="008703BF" w:rsidRDefault="000A6B66" w:rsidP="000A6B66">
      <w:pPr>
        <w:pStyle w:val="par1"/>
      </w:pPr>
      <w:r>
        <w:lastRenderedPageBreak/>
        <w:t>C.</w:t>
      </w:r>
      <w:r>
        <w:tab/>
        <w:t>Plays may be entered manually using the Gaming Terminal keypad or by means of a Play Slip provided by the Lottery. No device shall be connected to a Gaming Terminal to enter Plays, except as may be approved by the Lottery. D.</w:t>
      </w:r>
      <w:r>
        <w:tab/>
        <w:t>“Powerball®” Tickets may not be cancelled.</w:t>
      </w:r>
    </w:p>
    <w:p w14:paraId="6D33CFD1" w14:textId="77777777" w:rsidR="008703BF" w:rsidRDefault="000A6B66" w:rsidP="009E51F3">
      <w:pPr>
        <w:pStyle w:val="par2"/>
      </w:pPr>
      <w:r>
        <w:t>1.</w:t>
      </w:r>
      <w:r>
        <w:tab/>
        <w:t>If the “Powerball®” Game is cancelled by the “Powerball®” Product Group prior to the occurrence of all Drawings for which Plays have been sold, the Lottery may provide a refund mechanism for such Plays to the Players, and the Lottery shall not be required to remit its Prize Pool contributions for any such refunded Plays.</w:t>
      </w:r>
    </w:p>
    <w:p w14:paraId="77B87398" w14:textId="77777777" w:rsidR="008703BF" w:rsidRDefault="000A6B66" w:rsidP="002D09E0">
      <w:pPr>
        <w:pStyle w:val="Heading3"/>
      </w:pPr>
      <w:r>
        <w:t xml:space="preserve">14.A.9 </w:t>
      </w:r>
      <w:r w:rsidR="00BE7E63">
        <w:tab/>
      </w:r>
      <w:r>
        <w:t>Advance Play</w:t>
      </w:r>
    </w:p>
    <w:p w14:paraId="7A3772FE" w14:textId="77777777" w:rsidR="008703BF" w:rsidRDefault="000A6B66" w:rsidP="009E51F3">
      <w:pPr>
        <w:pStyle w:val="upar1"/>
      </w:pPr>
      <w:r>
        <w:t>Advance Play provides the opportunity to Purchase “Powerball®” Tickets for more than one (1) consecutive Drawing. Advance Play Tickets shall be available for Purchase in variable increments. The Advance Play feature shall be available at the discretion of the Director.</w:t>
      </w:r>
    </w:p>
    <w:p w14:paraId="3C438651" w14:textId="77777777" w:rsidR="008703BF" w:rsidRDefault="000A6B66" w:rsidP="002D09E0">
      <w:pPr>
        <w:pStyle w:val="Heading3"/>
      </w:pPr>
      <w:r>
        <w:t xml:space="preserve">14.A.10 </w:t>
      </w:r>
      <w:r w:rsidR="00BE7E63">
        <w:tab/>
      </w:r>
      <w:r>
        <w:t>Prize Reserve and Prize Pool Accounts</w:t>
      </w:r>
    </w:p>
    <w:p w14:paraId="058497A3" w14:textId="77777777" w:rsidR="008703BF" w:rsidRDefault="000A6B66" w:rsidP="000A6B66">
      <w:pPr>
        <w:pStyle w:val="par1"/>
      </w:pPr>
      <w:r>
        <w:t>A.</w:t>
      </w:r>
      <w:r>
        <w:tab/>
        <w:t>The MUSL Board manages two (2) Prize Reserve Accounts associated with the “Powerball®” Product Group. The MUSL Board holds the reserves in trust on behalf of the Party Lottery, and interest is earned by the Party Lottery. When a Party Lottery becomes a member of the “Powerball®” Product Group, the MUSL Board determines an initial contribution to be made by the Party Lottery to the reserves. In accordance with the payment plan established between the Party Lottery and MUSL, the Party Lottery must deposit with the MUSL Board the specified amounts. All deposits are reported on Party Lottery records as “Cash Held by MUSL” or “Pre-Paid Prize Expense with MUSL”.</w:t>
      </w:r>
    </w:p>
    <w:p w14:paraId="4ABA0342" w14:textId="77777777" w:rsidR="008703BF" w:rsidRDefault="000A6B66" w:rsidP="009E51F3">
      <w:pPr>
        <w:pStyle w:val="par2"/>
      </w:pPr>
      <w:r>
        <w:t>1.</w:t>
      </w:r>
      <w:r>
        <w:tab/>
        <w:t>Prize Reserve Account (PRA) is used to guarantee payment of valid, but unanticipated, Grand Prize claims that may result from a system error or for any other reason the normal contributions from sales are not adequate.</w:t>
      </w:r>
    </w:p>
    <w:p w14:paraId="5D1BD9E9" w14:textId="77777777" w:rsidR="008703BF" w:rsidRDefault="000A6B66" w:rsidP="009E51F3">
      <w:pPr>
        <w:pStyle w:val="par2"/>
      </w:pPr>
      <w:r>
        <w:t>2.</w:t>
      </w:r>
      <w:r>
        <w:tab/>
        <w:t>Set Prize Reserve Account (SPRA) is used to fund deficiencies in the payment of the Set Prizes.</w:t>
      </w:r>
    </w:p>
    <w:p w14:paraId="10839ECF" w14:textId="77777777" w:rsidR="008703BF" w:rsidRDefault="000A6B66" w:rsidP="000A6B66">
      <w:pPr>
        <w:pStyle w:val="par1"/>
      </w:pPr>
      <w:r>
        <w:t>B.</w:t>
      </w:r>
      <w:r>
        <w:tab/>
        <w:t>The MUSL Board manages multiple Prize Pool accounts associated with the “Powerball®” Product Group. The “Powerball®” Product Group sets the contribution rates for the following Prize Pool accounts.</w:t>
      </w:r>
    </w:p>
    <w:p w14:paraId="2470128A" w14:textId="77777777" w:rsidR="008703BF" w:rsidRDefault="000A6B66" w:rsidP="009E51F3">
      <w:pPr>
        <w:pStyle w:val="par2"/>
      </w:pPr>
      <w:r>
        <w:t>1.</w:t>
      </w:r>
      <w:r>
        <w:tab/>
        <w:t>Grand Prize Pool is used to fund the current Grand Prize.</w:t>
      </w:r>
    </w:p>
    <w:p w14:paraId="7A83F978" w14:textId="77777777" w:rsidR="008703BF" w:rsidRDefault="000A6B66" w:rsidP="009E51F3">
      <w:pPr>
        <w:pStyle w:val="par2"/>
      </w:pPr>
      <w:r>
        <w:t>2.</w:t>
      </w:r>
      <w:r>
        <w:tab/>
        <w:t xml:space="preserve">Set Prize Pool is used to fund the Set Prizes and holds </w:t>
      </w:r>
      <w:proofErr w:type="gramStart"/>
      <w:r>
        <w:t>the temporary</w:t>
      </w:r>
      <w:proofErr w:type="gramEnd"/>
      <w:r>
        <w:t xml:space="preserve"> balances that may result from having fewer than expected Prize Winners in the Set Prize Categories.</w:t>
      </w:r>
    </w:p>
    <w:p w14:paraId="3406596B" w14:textId="77777777" w:rsidR="008703BF" w:rsidRDefault="000A6B66" w:rsidP="009E51F3">
      <w:pPr>
        <w:pStyle w:val="par2"/>
      </w:pPr>
      <w:r>
        <w:lastRenderedPageBreak/>
        <w:t>3.</w:t>
      </w:r>
      <w:r>
        <w:tab/>
        <w:t xml:space="preserve">Set-aside pool is used to fund the payment of the awarded minimum starting annuity Grand Prizes and minimum annuity Grand Prize increase, if </w:t>
      </w:r>
      <w:proofErr w:type="gramStart"/>
      <w:r>
        <w:t>necessary</w:t>
      </w:r>
      <w:proofErr w:type="gramEnd"/>
      <w:r>
        <w:t xml:space="preserve"> as may be set by the” Powerball®” Product Group.</w:t>
      </w:r>
    </w:p>
    <w:p w14:paraId="72A13C34" w14:textId="77777777" w:rsidR="008703BF" w:rsidRDefault="000A6B66" w:rsidP="009E51F3">
      <w:pPr>
        <w:pStyle w:val="par2"/>
      </w:pPr>
      <w:r>
        <w:t>4.</w:t>
      </w:r>
      <w:r>
        <w:tab/>
        <w:t>Grand Prize Carry Forward Pool is used to fully fund the starting minimum annuity Grand Prize, as may be set by the “Powerball®” Product Group, if such funds are available.</w:t>
      </w:r>
    </w:p>
    <w:p w14:paraId="2E8F8B08" w14:textId="77777777" w:rsidR="009E51F3" w:rsidRDefault="000A6B66" w:rsidP="009E51F3">
      <w:pPr>
        <w:pStyle w:val="par1"/>
      </w:pPr>
      <w:r>
        <w:t>C.</w:t>
      </w:r>
      <w:r>
        <w:tab/>
        <w:t>The above Prize Reserve Accounts and the set-aside pool shall have maximum balance amounts that are set by the “Powerball®” Product Group, which are subject to review by the MUSL Board Finance and Audit Committee.</w:t>
      </w:r>
    </w:p>
    <w:p w14:paraId="53D57A5C" w14:textId="77777777" w:rsidR="008703BF" w:rsidRDefault="000A6B66" w:rsidP="000A6B66">
      <w:pPr>
        <w:pStyle w:val="par1"/>
      </w:pPr>
      <w:r>
        <w:t>D.</w:t>
      </w:r>
      <w:r>
        <w:tab/>
        <w:t>The maximum contribution rate to the Grand Prize Pool shall be 68.0131% of the Prize Pool (34.0066% of sales). An amount up to five percent (5%) of a Party Lottery’s sales may be deducted from a Party Lottery’s Grand Prize Pool contribution and placed in trust in one or more Prize Pool accounts and prize reserve accounts held by the “Powerball®” Product Group at any time that the Prize Pool accounts and Party Lottery’s share of the Prize reserve accounts(s) is below the amounts designated by the “Powerball®” Product Group. An additional amount up to twenty percent (20%) of a Party Lottery’s sales may be deducted from a Party Lottery’s Grand Prize Pool contribution and placed in trust in the Grand Prize Carry Forward Pool (CFP) to be held by the “Powerball®” Product Group at a time as determined by the “Powerball®” Product Group.</w:t>
      </w:r>
    </w:p>
    <w:p w14:paraId="3FC40E10" w14:textId="77777777" w:rsidR="008703BF" w:rsidRDefault="000A6B66" w:rsidP="000A6B66">
      <w:pPr>
        <w:pStyle w:val="par1"/>
      </w:pPr>
      <w:r>
        <w:t>E</w:t>
      </w:r>
      <w:proofErr w:type="gramStart"/>
      <w:r>
        <w:t>.</w:t>
      </w:r>
      <w:r>
        <w:tab/>
        <w:t>The set</w:t>
      </w:r>
      <w:proofErr w:type="gramEnd"/>
      <w:r>
        <w:t xml:space="preserve"> Prize Pool shall be carried forward to subsequent </w:t>
      </w:r>
      <w:proofErr w:type="gramStart"/>
      <w:r>
        <w:t>draws</w:t>
      </w:r>
      <w:proofErr w:type="gramEnd"/>
      <w:r>
        <w:t xml:space="preserve"> if all or a portion of it is not needed to pay the Set Prizes awarded in the current draw. If the total of all Party Lotteries’ Set Prizes (as multiplied by the respective Power Play multiplier if applicable) awarded in a Drawing exceeds the percentage of the Prize Pool allocated to the Set Prizes, then the amount needed to fund the Set Prizes awarded shall be drawn from the following sources, in the following order:</w:t>
      </w:r>
    </w:p>
    <w:p w14:paraId="5F5C5234" w14:textId="77777777" w:rsidR="008703BF" w:rsidRDefault="000A6B66" w:rsidP="009E51F3">
      <w:pPr>
        <w:pStyle w:val="par2"/>
      </w:pPr>
      <w:r>
        <w:t>1.</w:t>
      </w:r>
      <w:r>
        <w:tab/>
        <w:t>The amount allocated to the “Powerball®” Set Prizes and carried forward from previous draws, if any;</w:t>
      </w:r>
    </w:p>
    <w:p w14:paraId="73CA7F49" w14:textId="77777777" w:rsidR="008703BF" w:rsidRDefault="000A6B66" w:rsidP="009E51F3">
      <w:pPr>
        <w:pStyle w:val="par2"/>
      </w:pPr>
      <w:r>
        <w:t>2.</w:t>
      </w:r>
      <w:r>
        <w:tab/>
        <w:t xml:space="preserve">If the Set Prize Pool is not sufficient to pay the Set Prizes awarded, an amount from the Set Prize Reserve Account is used, if available, not to exceed </w:t>
      </w:r>
      <w:proofErr w:type="gramStart"/>
      <w:r>
        <w:t>an</w:t>
      </w:r>
      <w:proofErr w:type="gramEnd"/>
      <w:r>
        <w:t xml:space="preserve"> amount established by MUSL;</w:t>
      </w:r>
    </w:p>
    <w:p w14:paraId="3A821106" w14:textId="77777777" w:rsidR="008703BF" w:rsidRDefault="000A6B66" w:rsidP="009E51F3">
      <w:pPr>
        <w:pStyle w:val="par2"/>
      </w:pPr>
      <w:r>
        <w:t>3.</w:t>
      </w:r>
      <w:r>
        <w:tab/>
        <w:t>Other amounts as agreed to by the “Powerball®” Product Group in their sole discretion; and</w:t>
      </w:r>
    </w:p>
    <w:p w14:paraId="2AD3F69C" w14:textId="77777777" w:rsidR="008703BF" w:rsidRDefault="00FB1000" w:rsidP="009E51F3">
      <w:pPr>
        <w:pStyle w:val="par2"/>
      </w:pPr>
      <w:r>
        <w:br w:type="page"/>
      </w:r>
      <w:r w:rsidR="000A6B66">
        <w:lastRenderedPageBreak/>
        <w:t>4.</w:t>
      </w:r>
      <w:r w:rsidR="000A6B66">
        <w:tab/>
        <w:t xml:space="preserve">If after these sources are depleted, sufficient funds do not exist to pay the Set Prizes awarded, then the highest Set Prize shall become a pari-mutuel Prize. If </w:t>
      </w:r>
      <w:proofErr w:type="gramStart"/>
      <w:r w:rsidR="000A6B66">
        <w:t>the amount of the</w:t>
      </w:r>
      <w:proofErr w:type="gramEnd"/>
      <w:r w:rsidR="000A6B66">
        <w:t xml:space="preserve"> highest Set Prize, when paid on a pari-mutuel basis, drops to or below the next highest Set Prize and there are still not sufficient funds to pay the remaining Set Prizes awarded, then the next highest Set Prize shall become a pari-mutuel Prize. This procedure shall continue down through all Set Prize levels, if necessary, until all Set Prize levels become pari-mutuel Prize levels.</w:t>
      </w:r>
    </w:p>
    <w:p w14:paraId="20A899F0" w14:textId="77777777" w:rsidR="008703BF" w:rsidRDefault="000A6B66" w:rsidP="000A6B66">
      <w:pPr>
        <w:pStyle w:val="par1"/>
      </w:pPr>
      <w:r>
        <w:t>F.</w:t>
      </w:r>
      <w:r>
        <w:tab/>
        <w:t>The “Powerball®” Product Group may determine to expend all or a portion of the funds in the “Powerball®” Prize Pool accounts (except the Grand Prize pool account and the Grand Prize. Carry Forward Pool) and the Prize Reserve Accounts, (1) for the purpose of indemnifying the Party Lotteries and Retailer lotteries in the payment of Prizes to be made by the selling Lotteries; and (2) for the payment of Prizes or special Prizes in the game, limited to Prize Pool and Prize reserve contributions from Lotteries participating in the special Prize promotion, subject to the approval of the Board’s Finance &amp; Audit Committee. The Grand Prize carry forward pool may only be expended to pay “Powerball®” Prizes.</w:t>
      </w:r>
    </w:p>
    <w:p w14:paraId="7F2648CD" w14:textId="77777777" w:rsidR="008703BF" w:rsidRDefault="000A6B66" w:rsidP="000A6B66">
      <w:pPr>
        <w:pStyle w:val="par1"/>
      </w:pPr>
      <w:r>
        <w:t>G.</w:t>
      </w:r>
      <w:r>
        <w:tab/>
        <w:t>Any amount remaining in the Prize Pool accounts or Prize Reserve Accounts at the end of this “Powerball®” Game shall be returned to the Party Lotteries participating in the accounts after the end of all claim periods of all selling Party Lotteries, carried forward to a replacement game, or otherwise expended in a manner at the election of the individual members of the “Powerball®” Product Group in accordance with jurisdiction statute.</w:t>
      </w:r>
    </w:p>
    <w:p w14:paraId="7AC3DEA6" w14:textId="77777777" w:rsidR="008703BF" w:rsidRDefault="000A6B66" w:rsidP="000A6B66">
      <w:pPr>
        <w:pStyle w:val="par1"/>
      </w:pPr>
      <w:r>
        <w:t>H.</w:t>
      </w:r>
      <w:r>
        <w:tab/>
        <w:t xml:space="preserve">All liabilities for a “Powerball®” Prize are discharged upon payment of a Prize. </w:t>
      </w:r>
      <w:r w:rsidR="00C347F6">
        <w:t>A Claimant</w:t>
      </w:r>
      <w:r>
        <w:t xml:space="preserve"> agrees, as its sole and exclusive remedy that claims arising out of a “Powerball®” Play can only be pursued against the selling Party Lottery which issued the Play. Litigation, if any, shall only be maintained within the jurisdiction in which the “Powerball®” Play was Purchased and only against the selling Party Lottery that issued the Play. No claim shall be made against any other Participating Lottery or against the MUSL.</w:t>
      </w:r>
    </w:p>
    <w:p w14:paraId="47418203" w14:textId="77777777" w:rsidR="008703BF" w:rsidRDefault="000A6B66" w:rsidP="000A6B66">
      <w:pPr>
        <w:pStyle w:val="par1"/>
      </w:pPr>
      <w:r>
        <w:t>I.</w:t>
      </w:r>
      <w:r>
        <w:tab/>
        <w:t xml:space="preserve">Nothing in these Rules shall be construed as a waiver of any defense or claim the selling Party Lottery which issued the Play, any other participating Lottery or MUSL may have in any litigation, including in the event a Player </w:t>
      </w:r>
      <w:r w:rsidR="00C347F6">
        <w:t>or Claimant</w:t>
      </w:r>
      <w:r>
        <w:t xml:space="preserve"> pursues litigation against the selling Party Lottery, any other participating Lottery or MUSL, or their respective officers, Directors, or employees.</w:t>
      </w:r>
    </w:p>
    <w:p w14:paraId="372582BC" w14:textId="77777777" w:rsidR="008703BF" w:rsidRDefault="000A6B66" w:rsidP="000A6B66">
      <w:pPr>
        <w:pStyle w:val="par1"/>
      </w:pPr>
      <w:r>
        <w:t>J.</w:t>
      </w:r>
      <w:r>
        <w:tab/>
        <w:t>All decisions made by a selling Party Lottery, including the declaration of Prizes and the payment thereof and the interpretation of “Powerball®” Rules, shall be final and binding on all Players and on every Person making a Prize claim in respect thereof, but only in the jurisdiction where the “Powerball®” Play was issued.</w:t>
      </w:r>
    </w:p>
    <w:p w14:paraId="35153160" w14:textId="77777777" w:rsidR="008703BF" w:rsidRDefault="000A6B66" w:rsidP="000A6B66">
      <w:pPr>
        <w:pStyle w:val="par1"/>
      </w:pPr>
      <w:r>
        <w:lastRenderedPageBreak/>
        <w:t>K.</w:t>
      </w:r>
      <w:r>
        <w:tab/>
        <w:t>Unless the laws, rules, regulations, procedures, and decisions of the Party Lottery which issued the Play provide otherwise, no Prize shall be paid upon a Play Purchased, claimed, or sold in violation of these Rules or the laws, rules, regulations, procedures, and decisions of that selling Party Lottery; any such Prize claimed but unpaid shall constitute an unclaimed Prize under these Rules and the laws, rules, regulations, procedures, and decisions of that selling Party Lottery.</w:t>
      </w:r>
    </w:p>
    <w:p w14:paraId="091409DE" w14:textId="77777777" w:rsidR="008703BF" w:rsidRDefault="000A6B66" w:rsidP="002D09E0">
      <w:pPr>
        <w:pStyle w:val="Heading3"/>
      </w:pPr>
      <w:r>
        <w:t xml:space="preserve">14.A.11 </w:t>
      </w:r>
      <w:r w:rsidR="00BE7E63">
        <w:tab/>
      </w:r>
      <w:r>
        <w:t>Prize Accounts</w:t>
      </w:r>
    </w:p>
    <w:p w14:paraId="60CB42E4" w14:textId="77777777" w:rsidR="008703BF" w:rsidRDefault="000A6B66" w:rsidP="000A6B66">
      <w:pPr>
        <w:pStyle w:val="par1"/>
      </w:pPr>
      <w:r>
        <w:t>A.</w:t>
      </w:r>
      <w:r>
        <w:tab/>
        <w:t xml:space="preserve">The Lottery shall transfer to the MUSL in trust an </w:t>
      </w:r>
      <w:proofErr w:type="gramStart"/>
      <w:r>
        <w:t>amount as</w:t>
      </w:r>
      <w:proofErr w:type="gramEnd"/>
      <w:r>
        <w:t xml:space="preserve"> determined to be its total proportionate share of the Prize account</w:t>
      </w:r>
      <w:proofErr w:type="gramStart"/>
      <w:r>
        <w:t xml:space="preserve"> less</w:t>
      </w:r>
      <w:proofErr w:type="gramEnd"/>
      <w:r>
        <w:t xml:space="preserve"> actual Set Prize liability. If this results in a negative amount, the MUSL Central Office shall transfer funds to the Lottery.</w:t>
      </w:r>
    </w:p>
    <w:p w14:paraId="70D21C56" w14:textId="77777777" w:rsidR="008703BF" w:rsidRDefault="000A6B66" w:rsidP="000A6B66">
      <w:pPr>
        <w:pStyle w:val="par1"/>
      </w:pPr>
      <w:r>
        <w:t>B.</w:t>
      </w:r>
      <w:r>
        <w:tab/>
        <w:t>Grand Prize Amounts held by MUSL shall be transferred to the Lottery immediately after the Lottery Validates the Grand Prize claim and after MUSL has collected the Prize Pool Shares from all Party Lotteries.</w:t>
      </w:r>
    </w:p>
    <w:p w14:paraId="47960494" w14:textId="77777777" w:rsidR="008703BF" w:rsidRDefault="000A6B66" w:rsidP="000A6B66">
      <w:pPr>
        <w:pStyle w:val="par1"/>
      </w:pPr>
      <w:r>
        <w:t>C.</w:t>
      </w:r>
      <w:r>
        <w:tab/>
        <w:t>All funds to pay a Grand Prize that go unclaimed shall be returned to the Lottery by MUSL in proportion to sales by the Lottery for the Grand Prize in question after the claiming period set by the Lottery selling the winning Ticket expires.</w:t>
      </w:r>
    </w:p>
    <w:p w14:paraId="613A8CFC" w14:textId="77777777" w:rsidR="008703BF" w:rsidRDefault="000A6B66" w:rsidP="002D09E0">
      <w:pPr>
        <w:pStyle w:val="Heading3"/>
      </w:pPr>
      <w:r>
        <w:t xml:space="preserve">14.A.12 </w:t>
      </w:r>
      <w:r w:rsidR="00BE7E63">
        <w:tab/>
      </w:r>
      <w:r>
        <w:t>Funds Transfer</w:t>
      </w:r>
    </w:p>
    <w:p w14:paraId="1E3F9CFB" w14:textId="77777777" w:rsidR="008703BF" w:rsidRDefault="000A6B66" w:rsidP="000A6B66">
      <w:pPr>
        <w:pStyle w:val="par1"/>
      </w:pPr>
      <w:r>
        <w:t>A.</w:t>
      </w:r>
      <w:r>
        <w:tab/>
        <w:t>Funds shall be collected by MUSL from each Party Lottery weekly by wire transfer or other means acceptable to the “Powerball®” Product Group. The “Powerball®” Product Group shall determine collection days. The amount to be transferred shall be calculated in accordance with game rules. The draw reports determine whether the member Lotteries owe funds to MUSL or MUSL needs to transfer money to the member Lotteries. Each Party Lottery shall transfer to MUSL an amount as determined by MUSL and the “Powerball®” Product Group to be its total proportionate share of the Prize account less actual Set Prize liability. If this results in a negative amount, the MUSL central office shall transfer funds to the Party Lottery.</w:t>
      </w:r>
    </w:p>
    <w:p w14:paraId="0975FF36" w14:textId="77777777" w:rsidR="008703BF" w:rsidRDefault="000A6B66" w:rsidP="000A6B66">
      <w:pPr>
        <w:pStyle w:val="par1"/>
      </w:pPr>
      <w:r>
        <w:t>B.</w:t>
      </w:r>
      <w:r>
        <w:tab/>
        <w:t>The Grand Prize Amount held by MUSL shall be transferred to the Lottery after the Lottery Validates the Grand Prize claim and after MUSL has collected the Prize Pool Shares from all member Lotteries.</w:t>
      </w:r>
    </w:p>
    <w:p w14:paraId="0ECC6CAC" w14:textId="77777777" w:rsidR="008703BF" w:rsidRDefault="000A6B66" w:rsidP="000A6B66">
      <w:pPr>
        <w:pStyle w:val="par1"/>
      </w:pPr>
      <w:r>
        <w:t>C.</w:t>
      </w:r>
      <w:r>
        <w:tab/>
        <w:t xml:space="preserve">The Grand Prize Amount held by MUSL for subsequent payment to annuity Prize Winners shall be transferred to the Lottery within seven (7) days preceding the anniversary date of the selection of the Winning Combination. The Lottery will then make payment to the </w:t>
      </w:r>
      <w:proofErr w:type="gramStart"/>
      <w:r>
        <w:t>annuity</w:t>
      </w:r>
      <w:proofErr w:type="gramEnd"/>
      <w:r>
        <w:t xml:space="preserve"> Prize Winner.</w:t>
      </w:r>
    </w:p>
    <w:p w14:paraId="5371C2D9" w14:textId="77777777" w:rsidR="008703BF" w:rsidRDefault="000A6B66" w:rsidP="002D09E0">
      <w:pPr>
        <w:pStyle w:val="Heading3"/>
      </w:pPr>
      <w:r>
        <w:lastRenderedPageBreak/>
        <w:t xml:space="preserve">14.A.13 </w:t>
      </w:r>
      <w:r w:rsidR="00BE7E63">
        <w:tab/>
      </w:r>
      <w:r>
        <w:t>MUSL Accounting and Finance</w:t>
      </w:r>
    </w:p>
    <w:p w14:paraId="4E4CD9CB" w14:textId="77777777" w:rsidR="008703BF" w:rsidRDefault="000A6B66" w:rsidP="000A6B66">
      <w:pPr>
        <w:pStyle w:val="par1"/>
      </w:pPr>
      <w:r>
        <w:t>A.</w:t>
      </w:r>
      <w:r>
        <w:tab/>
        <w:t>At the time a lottery joins the “Powerball®” Product Group, MUSL revises the existing budget and assesses the Lottery for the additional costs. Each July, thereafter, MUSL sets the budget for the impending year and assesses each Party Lottery their proportionate share. The Party Lottery receives a copy of these costs and an election form.</w:t>
      </w:r>
    </w:p>
    <w:p w14:paraId="754C2E37" w14:textId="77777777" w:rsidR="008703BF" w:rsidRDefault="000A6B66" w:rsidP="000A6B66">
      <w:pPr>
        <w:pStyle w:val="par1"/>
      </w:pPr>
      <w:r>
        <w:t>B.</w:t>
      </w:r>
      <w:r>
        <w:tab/>
        <w:t>Each September and March, MUSL re-evaluates the amounts that each Party Lottery must contribute to any Prize reserves. Any additional contributions to the Prize reserves are funded by reducing the contribution from sales to the Grand Prize as referred to in</w:t>
      </w:r>
      <w:proofErr w:type="gramStart"/>
      <w:r>
        <w:t>14.A.</w:t>
      </w:r>
      <w:proofErr w:type="gramEnd"/>
      <w:r>
        <w:t>9.</w:t>
      </w:r>
    </w:p>
    <w:p w14:paraId="0695DC49" w14:textId="77777777" w:rsidR="008703BF" w:rsidRDefault="000A6B66" w:rsidP="000A6B66">
      <w:pPr>
        <w:pStyle w:val="par1"/>
      </w:pPr>
      <w:r>
        <w:t>C.</w:t>
      </w:r>
      <w:r>
        <w:tab/>
        <w:t xml:space="preserve">The draw reports determine whether the Lottery owes and needs to transfer funds to MUSL, or MUSL owes and needs to transfer funds to the Lottery. (The procedures and corresponding </w:t>
      </w:r>
      <w:proofErr w:type="gramStart"/>
      <w:r>
        <w:t>time lines</w:t>
      </w:r>
      <w:proofErr w:type="gramEnd"/>
      <w:r>
        <w:t xml:space="preserve"> documenting the timely and effective transfer of funds between the Lottery and MUSL can be found in the Lottery’s financial procedures.) Three different transfers are made on a continual basis:</w:t>
      </w:r>
    </w:p>
    <w:p w14:paraId="3E308A00" w14:textId="77777777" w:rsidR="008703BF" w:rsidRDefault="000A6B66" w:rsidP="00976F53">
      <w:pPr>
        <w:pStyle w:val="par2"/>
      </w:pPr>
      <w:r>
        <w:t>1.</w:t>
      </w:r>
      <w:r>
        <w:tab/>
        <w:t>Draw receivables transferred from the Lottery to MUSL;</w:t>
      </w:r>
    </w:p>
    <w:p w14:paraId="672B05A7" w14:textId="77777777" w:rsidR="008703BF" w:rsidRDefault="000A6B66" w:rsidP="00976F53">
      <w:pPr>
        <w:pStyle w:val="par2"/>
      </w:pPr>
      <w:r>
        <w:t>2.</w:t>
      </w:r>
      <w:r>
        <w:tab/>
        <w:t>Set Prize payments and initial Grand Prize payments transferred from MUSL to the Lottery; and</w:t>
      </w:r>
    </w:p>
    <w:p w14:paraId="7884C7D5" w14:textId="77777777" w:rsidR="008703BF" w:rsidRDefault="000A6B66" w:rsidP="00976F53">
      <w:pPr>
        <w:pStyle w:val="par2"/>
      </w:pPr>
      <w:r>
        <w:t>3.</w:t>
      </w:r>
      <w:r>
        <w:tab/>
        <w:t xml:space="preserve">Subsequent Grand </w:t>
      </w:r>
      <w:proofErr w:type="gramStart"/>
      <w:r>
        <w:t>Prize annuity</w:t>
      </w:r>
      <w:proofErr w:type="gramEnd"/>
      <w:r>
        <w:t xml:space="preserve"> payments from MUSL to the Lottery.</w:t>
      </w:r>
    </w:p>
    <w:p w14:paraId="18F3335D" w14:textId="77777777" w:rsidR="000A6B66" w:rsidRDefault="000A6B66" w:rsidP="00976F53">
      <w:pPr>
        <w:pStyle w:val="Heading2"/>
      </w:pPr>
      <w:r>
        <w:t xml:space="preserve">RULE 14.B </w:t>
      </w:r>
      <w:r>
        <w:tab/>
        <w:t xml:space="preserve"> “POWERBALL®” - “POWER PLAY®” GAME RULES</w:t>
      </w:r>
    </w:p>
    <w:p w14:paraId="4506295D" w14:textId="77777777" w:rsidR="008703BF" w:rsidRPr="00976F53" w:rsidRDefault="000A6B66" w:rsidP="00976F53">
      <w:pPr>
        <w:pStyle w:val="upar1"/>
        <w:rPr>
          <w:b/>
          <w:bCs/>
        </w:rPr>
      </w:pPr>
      <w:r w:rsidRPr="00976F53">
        <w:rPr>
          <w:b/>
          <w:bCs/>
        </w:rPr>
        <w:t>BASIS AND PURPOSE OF RULE 14.B</w:t>
      </w:r>
    </w:p>
    <w:p w14:paraId="186D9F91" w14:textId="77777777" w:rsidR="008703BF" w:rsidRDefault="000A6B66" w:rsidP="00976F53">
      <w:pPr>
        <w:pStyle w:val="upar1"/>
      </w:pPr>
      <w:r>
        <w:t>The purpose of Rule 14.B is to provide details and requirements for the Colorado Lottery Multi-</w:t>
      </w:r>
      <w:proofErr w:type="gramStart"/>
      <w:r>
        <w:t>state</w:t>
      </w:r>
      <w:proofErr w:type="gramEnd"/>
      <w:r>
        <w:t xml:space="preserve"> Jackpot Game “Powerball®” “Power Play®” option such as sale of Tickets, payment of Prizes, and method for Validating winning Tickets. The statutory bases for Rule 14.B are C.R.S. 44-40-101, 44-40-109 (1)(a) and (2), 44-40-113, and 44-40-114.</w:t>
      </w:r>
    </w:p>
    <w:p w14:paraId="408F3BCB" w14:textId="77777777" w:rsidR="008703BF" w:rsidRDefault="000A6B66" w:rsidP="002D09E0">
      <w:pPr>
        <w:pStyle w:val="Heading3"/>
      </w:pPr>
      <w:r>
        <w:t xml:space="preserve">14.B.1 </w:t>
      </w:r>
      <w:r w:rsidR="00BE7E63">
        <w:tab/>
      </w:r>
      <w:r>
        <w:t>General Provisions</w:t>
      </w:r>
    </w:p>
    <w:p w14:paraId="51F5A47A" w14:textId="77777777" w:rsidR="008703BF" w:rsidRDefault="000A6B66" w:rsidP="00976F53">
      <w:pPr>
        <w:pStyle w:val="upar1"/>
      </w:pPr>
      <w:r>
        <w:t>The Multi-state Jackpot Game known as “Powerball®” shall have a game option known as “Power Play®”, which allows Players to pay an additional One Dollar ($1.00) for a chance to increase any Set Prize won on that Ticket.</w:t>
      </w:r>
    </w:p>
    <w:p w14:paraId="57B3ABF8" w14:textId="77777777" w:rsidR="008703BF" w:rsidRDefault="000A6B66" w:rsidP="00976F53">
      <w:pPr>
        <w:pStyle w:val="upar1"/>
      </w:pPr>
      <w:r>
        <w:t>“Power Play®” shall be conducted pursuant to the following Rules and Regulations and under such further instructions and directives as the Director and Commission may issue. If a conflict arises between another provision of the Lottery Rules and Regulations and this Rule 14.B, Rule 14.B shall apply. If a conflict arises between this Rule 14.B and the “Powerball Power Play®” Official Game Rule provided by the Multi-state Lottery Association, the “Powerball Power Play®” Official Game Rule shall apply.</w:t>
      </w:r>
    </w:p>
    <w:p w14:paraId="22D92628" w14:textId="77777777" w:rsidR="008703BF" w:rsidRDefault="000A6B66" w:rsidP="002D09E0">
      <w:pPr>
        <w:pStyle w:val="Heading3"/>
      </w:pPr>
      <w:r>
        <w:lastRenderedPageBreak/>
        <w:t xml:space="preserve">14.B.2 </w:t>
      </w:r>
      <w:r w:rsidR="00BE7E63">
        <w:tab/>
      </w:r>
      <w:r>
        <w:t>Definitions</w:t>
      </w:r>
    </w:p>
    <w:p w14:paraId="7F9996EE" w14:textId="77777777" w:rsidR="008703BF" w:rsidRDefault="000A6B66" w:rsidP="00976F53">
      <w:pPr>
        <w:pStyle w:val="upar1"/>
      </w:pPr>
      <w:r>
        <w:t>Refer to the definitions provided in Rule 1.1, Rule 14.2 and Rule 14.A.2.</w:t>
      </w:r>
    </w:p>
    <w:p w14:paraId="424036D3" w14:textId="77777777" w:rsidR="008703BF" w:rsidRDefault="000A6B66" w:rsidP="002D09E0">
      <w:pPr>
        <w:pStyle w:val="Heading3"/>
      </w:pPr>
      <w:r>
        <w:t xml:space="preserve">14.B.3 </w:t>
      </w:r>
      <w:r w:rsidR="00BE7E63">
        <w:tab/>
      </w:r>
      <w:r>
        <w:t>Price of “Power Play®”</w:t>
      </w:r>
    </w:p>
    <w:p w14:paraId="34841AFD" w14:textId="77777777" w:rsidR="008703BF" w:rsidRDefault="000A6B66" w:rsidP="000A6B66">
      <w:pPr>
        <w:pStyle w:val="par1"/>
      </w:pPr>
      <w:r>
        <w:t xml:space="preserve">A. </w:t>
      </w:r>
      <w:r>
        <w:tab/>
        <w:t>The price of each “Power Play” selected shall be an additional One Dollar ($1.00) per Play.</w:t>
      </w:r>
    </w:p>
    <w:p w14:paraId="4B0C29AF" w14:textId="77777777" w:rsidR="008703BF" w:rsidRDefault="000A6B66" w:rsidP="00976F53">
      <w:pPr>
        <w:pStyle w:val="par2"/>
      </w:pPr>
      <w:r>
        <w:t>1.</w:t>
      </w:r>
      <w:r>
        <w:tab/>
        <w:t xml:space="preserve">The “Power Play®” is an add-on to the “Powerball®” 5/69 + 1/26 game. Players who elect to pay an extra </w:t>
      </w:r>
      <w:proofErr w:type="gramStart"/>
      <w:r>
        <w:t>One-Dollar</w:t>
      </w:r>
      <w:proofErr w:type="gramEnd"/>
      <w:r>
        <w:t xml:space="preserve"> ($1.00) per “Powerball®” Play will have the opportunity to increase Set Prize winnings (excluding the Grand Prize).</w:t>
      </w:r>
    </w:p>
    <w:p w14:paraId="2CA80D3F" w14:textId="77777777" w:rsidR="008703BF" w:rsidRDefault="000A6B66" w:rsidP="00976F53">
      <w:pPr>
        <w:pStyle w:val="par2"/>
      </w:pPr>
      <w:r>
        <w:t>2.</w:t>
      </w:r>
      <w:r>
        <w:tab/>
        <w:t>A Player has the option to Purchase up to ten “Powerball®” with “Power Play®” Plays on a single Ticket as follows:</w:t>
      </w:r>
    </w:p>
    <w:p w14:paraId="4610E83A" w14:textId="77777777" w:rsidR="008703BF" w:rsidRDefault="008703BF" w:rsidP="000A6B66">
      <w:pPr>
        <w:pStyle w:val="par1"/>
      </w:pPr>
    </w:p>
    <w:tbl>
      <w:tblPr>
        <w:tblW w:w="8282" w:type="dxa"/>
        <w:tblInd w:w="720" w:type="dxa"/>
        <w:tblCellMar>
          <w:top w:w="47" w:type="dxa"/>
          <w:left w:w="106" w:type="dxa"/>
          <w:right w:w="55" w:type="dxa"/>
        </w:tblCellMar>
        <w:tblLook w:val="04A0" w:firstRow="1" w:lastRow="0" w:firstColumn="1" w:lastColumn="0" w:noHBand="0" w:noVBand="1"/>
      </w:tblPr>
      <w:tblGrid>
        <w:gridCol w:w="1992"/>
        <w:gridCol w:w="1992"/>
        <w:gridCol w:w="1202"/>
        <w:gridCol w:w="1148"/>
        <w:gridCol w:w="1992"/>
      </w:tblGrid>
      <w:tr w:rsidR="005B553D" w:rsidRPr="005B553D" w14:paraId="0098DB2C" w14:textId="77777777" w:rsidTr="00C7412F">
        <w:trPr>
          <w:trHeight w:val="929"/>
        </w:trPr>
        <w:tc>
          <w:tcPr>
            <w:tcW w:w="1743" w:type="dxa"/>
            <w:tcBorders>
              <w:top w:val="single" w:sz="4" w:space="0" w:color="000000"/>
              <w:left w:val="single" w:sz="4" w:space="0" w:color="000000"/>
              <w:bottom w:val="single" w:sz="4" w:space="0" w:color="000000"/>
              <w:right w:val="single" w:sz="4" w:space="0" w:color="000000"/>
            </w:tcBorders>
          </w:tcPr>
          <w:p w14:paraId="11A9D7B5" w14:textId="77777777" w:rsidR="005B553D" w:rsidRPr="005B553D" w:rsidRDefault="005B553D" w:rsidP="005B553D">
            <w:pPr>
              <w:spacing w:before="0"/>
              <w:rPr>
                <w:szCs w:val="24"/>
              </w:rPr>
            </w:pPr>
            <w:r w:rsidRPr="005B553D">
              <w:rPr>
                <w:szCs w:val="24"/>
              </w:rPr>
              <w:t xml:space="preserve">NUMBER OF </w:t>
            </w:r>
          </w:p>
          <w:p w14:paraId="3BC4FE0A" w14:textId="77777777" w:rsidR="005B553D" w:rsidRPr="005B553D" w:rsidRDefault="005B553D" w:rsidP="005B553D">
            <w:pPr>
              <w:spacing w:before="0"/>
              <w:rPr>
                <w:szCs w:val="24"/>
              </w:rPr>
            </w:pPr>
            <w:r w:rsidRPr="005B553D">
              <w:rPr>
                <w:szCs w:val="24"/>
              </w:rPr>
              <w:t xml:space="preserve">“POWERBALL®” </w:t>
            </w:r>
          </w:p>
          <w:p w14:paraId="0F52A3D2" w14:textId="77777777" w:rsidR="005B553D" w:rsidRPr="005B553D" w:rsidRDefault="005B553D" w:rsidP="005B553D">
            <w:pPr>
              <w:spacing w:before="0"/>
              <w:rPr>
                <w:szCs w:val="24"/>
              </w:rPr>
            </w:pPr>
            <w:r w:rsidRPr="005B553D">
              <w:rPr>
                <w:szCs w:val="24"/>
              </w:rPr>
              <w:t xml:space="preserve">PLAYS </w:t>
            </w:r>
          </w:p>
        </w:tc>
        <w:tc>
          <w:tcPr>
            <w:tcW w:w="1769" w:type="dxa"/>
            <w:tcBorders>
              <w:top w:val="single" w:sz="4" w:space="0" w:color="000000"/>
              <w:left w:val="single" w:sz="4" w:space="0" w:color="000000"/>
              <w:bottom w:val="single" w:sz="4" w:space="0" w:color="000000"/>
              <w:right w:val="single" w:sz="4" w:space="0" w:color="000000"/>
            </w:tcBorders>
          </w:tcPr>
          <w:p w14:paraId="70636F20" w14:textId="77777777" w:rsidR="005B553D" w:rsidRPr="005B553D" w:rsidRDefault="005B553D" w:rsidP="005B553D">
            <w:pPr>
              <w:spacing w:before="0"/>
              <w:rPr>
                <w:szCs w:val="24"/>
              </w:rPr>
            </w:pPr>
            <w:r w:rsidRPr="005B553D">
              <w:rPr>
                <w:szCs w:val="24"/>
              </w:rPr>
              <w:t xml:space="preserve">COST OF </w:t>
            </w:r>
          </w:p>
          <w:p w14:paraId="31AB158A" w14:textId="77777777" w:rsidR="005B553D" w:rsidRPr="005B553D" w:rsidRDefault="005B553D" w:rsidP="005B553D">
            <w:pPr>
              <w:spacing w:before="0"/>
              <w:rPr>
                <w:szCs w:val="24"/>
              </w:rPr>
            </w:pPr>
            <w:r w:rsidRPr="005B553D">
              <w:rPr>
                <w:szCs w:val="24"/>
              </w:rPr>
              <w:t xml:space="preserve">“POWERBALL®” </w:t>
            </w:r>
          </w:p>
          <w:p w14:paraId="0B660CCD" w14:textId="77777777" w:rsidR="005B553D" w:rsidRPr="005B553D" w:rsidRDefault="005B553D" w:rsidP="005B553D">
            <w:pPr>
              <w:spacing w:before="0"/>
              <w:rPr>
                <w:szCs w:val="24"/>
              </w:rPr>
            </w:pPr>
            <w:r w:rsidRPr="005B553D">
              <w:rPr>
                <w:szCs w:val="24"/>
              </w:rPr>
              <w:t xml:space="preserve">PLAYS </w:t>
            </w:r>
          </w:p>
        </w:tc>
        <w:tc>
          <w:tcPr>
            <w:tcW w:w="1440" w:type="dxa"/>
            <w:tcBorders>
              <w:top w:val="single" w:sz="4" w:space="0" w:color="000000"/>
              <w:left w:val="single" w:sz="4" w:space="0" w:color="000000"/>
              <w:bottom w:val="single" w:sz="4" w:space="0" w:color="000000"/>
              <w:right w:val="single" w:sz="4" w:space="0" w:color="000000"/>
            </w:tcBorders>
          </w:tcPr>
          <w:p w14:paraId="6505DAC1" w14:textId="77777777" w:rsidR="005B553D" w:rsidRPr="005B553D" w:rsidRDefault="005B553D" w:rsidP="005B553D">
            <w:pPr>
              <w:spacing w:before="0"/>
              <w:rPr>
                <w:szCs w:val="24"/>
              </w:rPr>
            </w:pPr>
            <w:r w:rsidRPr="005B553D">
              <w:rPr>
                <w:szCs w:val="24"/>
              </w:rPr>
              <w:t xml:space="preserve">NUMBER OF </w:t>
            </w:r>
          </w:p>
          <w:p w14:paraId="2CA6067D" w14:textId="77777777" w:rsidR="005B553D" w:rsidRPr="005B553D" w:rsidRDefault="005B553D" w:rsidP="005B553D">
            <w:pPr>
              <w:spacing w:before="0"/>
              <w:rPr>
                <w:szCs w:val="24"/>
              </w:rPr>
            </w:pPr>
            <w:r w:rsidRPr="005B553D">
              <w:rPr>
                <w:szCs w:val="24"/>
              </w:rPr>
              <w:t xml:space="preserve">“POWER </w:t>
            </w:r>
          </w:p>
          <w:p w14:paraId="7853C438" w14:textId="77777777" w:rsidR="005B553D" w:rsidRPr="005B553D" w:rsidRDefault="005B553D" w:rsidP="005B553D">
            <w:pPr>
              <w:spacing w:before="0"/>
              <w:rPr>
                <w:szCs w:val="24"/>
              </w:rPr>
            </w:pPr>
            <w:r w:rsidRPr="005B553D">
              <w:rPr>
                <w:szCs w:val="24"/>
              </w:rPr>
              <w:t xml:space="preserve">PLAY®” </w:t>
            </w:r>
          </w:p>
          <w:p w14:paraId="409B9E3E" w14:textId="77777777" w:rsidR="005B553D" w:rsidRPr="005B553D" w:rsidRDefault="005B553D" w:rsidP="005B553D">
            <w:pPr>
              <w:spacing w:before="0"/>
              <w:rPr>
                <w:szCs w:val="24"/>
              </w:rPr>
            </w:pPr>
            <w:r w:rsidRPr="005B553D">
              <w:rPr>
                <w:szCs w:val="24"/>
              </w:rPr>
              <w:t xml:space="preserve">PLAYS </w:t>
            </w:r>
          </w:p>
        </w:tc>
        <w:tc>
          <w:tcPr>
            <w:tcW w:w="1349" w:type="dxa"/>
            <w:tcBorders>
              <w:top w:val="single" w:sz="4" w:space="0" w:color="000000"/>
              <w:left w:val="single" w:sz="4" w:space="0" w:color="000000"/>
              <w:bottom w:val="single" w:sz="4" w:space="0" w:color="000000"/>
              <w:right w:val="single" w:sz="4" w:space="0" w:color="000000"/>
            </w:tcBorders>
          </w:tcPr>
          <w:p w14:paraId="2D127AC7" w14:textId="77777777" w:rsidR="005B553D" w:rsidRPr="005B553D" w:rsidRDefault="005B553D" w:rsidP="005B553D">
            <w:pPr>
              <w:spacing w:before="0"/>
              <w:rPr>
                <w:szCs w:val="24"/>
              </w:rPr>
            </w:pPr>
            <w:r w:rsidRPr="005B553D">
              <w:rPr>
                <w:szCs w:val="24"/>
              </w:rPr>
              <w:t xml:space="preserve">COST OF </w:t>
            </w:r>
          </w:p>
          <w:p w14:paraId="38FCFE5C" w14:textId="77777777" w:rsidR="005B553D" w:rsidRPr="005B553D" w:rsidRDefault="005B553D" w:rsidP="005B553D">
            <w:pPr>
              <w:spacing w:before="0"/>
              <w:rPr>
                <w:szCs w:val="24"/>
              </w:rPr>
            </w:pPr>
            <w:r w:rsidRPr="005B553D">
              <w:rPr>
                <w:szCs w:val="24"/>
              </w:rPr>
              <w:t xml:space="preserve">“POWER </w:t>
            </w:r>
          </w:p>
          <w:p w14:paraId="5CB6CFA2" w14:textId="77777777" w:rsidR="005B553D" w:rsidRPr="005B553D" w:rsidRDefault="005B553D" w:rsidP="005B553D">
            <w:pPr>
              <w:spacing w:before="0"/>
              <w:rPr>
                <w:szCs w:val="24"/>
              </w:rPr>
            </w:pPr>
            <w:r w:rsidRPr="005B553D">
              <w:rPr>
                <w:szCs w:val="24"/>
              </w:rPr>
              <w:t xml:space="preserve">PLAY®” </w:t>
            </w:r>
          </w:p>
          <w:p w14:paraId="6C486D3D" w14:textId="77777777" w:rsidR="005B553D" w:rsidRPr="005B553D" w:rsidRDefault="005B553D" w:rsidP="005B553D">
            <w:pPr>
              <w:spacing w:before="0"/>
              <w:rPr>
                <w:szCs w:val="24"/>
              </w:rPr>
            </w:pPr>
            <w:r w:rsidRPr="005B553D">
              <w:rPr>
                <w:szCs w:val="24"/>
              </w:rPr>
              <w:t xml:space="preserve">PLAYS </w:t>
            </w:r>
          </w:p>
        </w:tc>
        <w:tc>
          <w:tcPr>
            <w:tcW w:w="1980" w:type="dxa"/>
            <w:tcBorders>
              <w:top w:val="single" w:sz="4" w:space="0" w:color="000000"/>
              <w:left w:val="single" w:sz="4" w:space="0" w:color="000000"/>
              <w:bottom w:val="single" w:sz="4" w:space="0" w:color="000000"/>
              <w:right w:val="single" w:sz="4" w:space="0" w:color="000000"/>
            </w:tcBorders>
          </w:tcPr>
          <w:p w14:paraId="3193B2E0" w14:textId="77777777" w:rsidR="005B553D" w:rsidRPr="005B553D" w:rsidRDefault="005B553D" w:rsidP="005B553D">
            <w:pPr>
              <w:spacing w:before="0"/>
              <w:rPr>
                <w:szCs w:val="24"/>
              </w:rPr>
            </w:pPr>
            <w:r w:rsidRPr="005B553D">
              <w:rPr>
                <w:szCs w:val="24"/>
              </w:rPr>
              <w:t xml:space="preserve">TOTAL COST OF </w:t>
            </w:r>
          </w:p>
          <w:p w14:paraId="0A41FCA4" w14:textId="77777777" w:rsidR="005B553D" w:rsidRPr="005B553D" w:rsidRDefault="005B553D" w:rsidP="005B553D">
            <w:pPr>
              <w:spacing w:before="0"/>
              <w:rPr>
                <w:szCs w:val="24"/>
              </w:rPr>
            </w:pPr>
            <w:r w:rsidRPr="005B553D">
              <w:rPr>
                <w:szCs w:val="24"/>
              </w:rPr>
              <w:t xml:space="preserve">“POWERBALL®” </w:t>
            </w:r>
          </w:p>
          <w:p w14:paraId="2085DB13" w14:textId="77777777" w:rsidR="005B553D" w:rsidRPr="005B553D" w:rsidRDefault="005B553D" w:rsidP="005B553D">
            <w:pPr>
              <w:spacing w:before="0"/>
              <w:rPr>
                <w:szCs w:val="24"/>
              </w:rPr>
            </w:pPr>
            <w:r w:rsidRPr="005B553D">
              <w:rPr>
                <w:szCs w:val="24"/>
              </w:rPr>
              <w:t xml:space="preserve">WITH “POWER </w:t>
            </w:r>
          </w:p>
          <w:p w14:paraId="4A3223EB" w14:textId="77777777" w:rsidR="005B553D" w:rsidRPr="005B553D" w:rsidRDefault="005B553D" w:rsidP="005B553D">
            <w:pPr>
              <w:spacing w:before="0"/>
              <w:rPr>
                <w:szCs w:val="24"/>
              </w:rPr>
            </w:pPr>
            <w:r w:rsidRPr="005B553D">
              <w:rPr>
                <w:szCs w:val="24"/>
              </w:rPr>
              <w:t xml:space="preserve">PLAY®” PLAYS </w:t>
            </w:r>
          </w:p>
        </w:tc>
      </w:tr>
      <w:tr w:rsidR="005B553D" w:rsidRPr="005B553D" w14:paraId="1694448E" w14:textId="77777777" w:rsidTr="00C7412F">
        <w:trPr>
          <w:trHeight w:val="240"/>
        </w:trPr>
        <w:tc>
          <w:tcPr>
            <w:tcW w:w="1743" w:type="dxa"/>
            <w:tcBorders>
              <w:top w:val="single" w:sz="4" w:space="0" w:color="000000"/>
              <w:left w:val="single" w:sz="4" w:space="0" w:color="000000"/>
              <w:bottom w:val="single" w:sz="4" w:space="0" w:color="000000"/>
              <w:right w:val="single" w:sz="4" w:space="0" w:color="000000"/>
            </w:tcBorders>
          </w:tcPr>
          <w:p w14:paraId="031CD093" w14:textId="77777777" w:rsidR="005B553D" w:rsidRPr="005B553D" w:rsidRDefault="005B553D" w:rsidP="005B553D">
            <w:pPr>
              <w:spacing w:before="0"/>
              <w:rPr>
                <w:szCs w:val="24"/>
              </w:rPr>
            </w:pPr>
            <w:r w:rsidRPr="005B553D">
              <w:rPr>
                <w:szCs w:val="24"/>
              </w:rPr>
              <w:t xml:space="preserve">One (1) Play </w:t>
            </w:r>
          </w:p>
        </w:tc>
        <w:tc>
          <w:tcPr>
            <w:tcW w:w="1769" w:type="dxa"/>
            <w:tcBorders>
              <w:top w:val="single" w:sz="4" w:space="0" w:color="000000"/>
              <w:left w:val="single" w:sz="4" w:space="0" w:color="000000"/>
              <w:bottom w:val="single" w:sz="4" w:space="0" w:color="000000"/>
              <w:right w:val="single" w:sz="4" w:space="0" w:color="000000"/>
            </w:tcBorders>
          </w:tcPr>
          <w:p w14:paraId="037A439D" w14:textId="77777777" w:rsidR="005B553D" w:rsidRPr="005B553D" w:rsidRDefault="005B553D" w:rsidP="005B553D">
            <w:pPr>
              <w:spacing w:before="0"/>
              <w:rPr>
                <w:szCs w:val="24"/>
              </w:rPr>
            </w:pPr>
            <w:r w:rsidRPr="005B553D">
              <w:rPr>
                <w:szCs w:val="24"/>
              </w:rPr>
              <w:t xml:space="preserve">$2.00 </w:t>
            </w:r>
          </w:p>
        </w:tc>
        <w:tc>
          <w:tcPr>
            <w:tcW w:w="1440" w:type="dxa"/>
            <w:tcBorders>
              <w:top w:val="single" w:sz="4" w:space="0" w:color="000000"/>
              <w:left w:val="single" w:sz="4" w:space="0" w:color="000000"/>
              <w:bottom w:val="single" w:sz="4" w:space="0" w:color="000000"/>
              <w:right w:val="single" w:sz="4" w:space="0" w:color="000000"/>
            </w:tcBorders>
          </w:tcPr>
          <w:p w14:paraId="0480A375" w14:textId="77777777" w:rsidR="005B553D" w:rsidRPr="005B553D" w:rsidRDefault="005B553D" w:rsidP="005B553D">
            <w:pPr>
              <w:spacing w:before="0"/>
              <w:rPr>
                <w:szCs w:val="24"/>
              </w:rPr>
            </w:pPr>
            <w:r w:rsidRPr="005B553D">
              <w:rPr>
                <w:szCs w:val="24"/>
              </w:rPr>
              <w:t xml:space="preserve">One Play </w:t>
            </w:r>
          </w:p>
        </w:tc>
        <w:tc>
          <w:tcPr>
            <w:tcW w:w="1349" w:type="dxa"/>
            <w:tcBorders>
              <w:top w:val="single" w:sz="4" w:space="0" w:color="000000"/>
              <w:left w:val="single" w:sz="4" w:space="0" w:color="000000"/>
              <w:bottom w:val="single" w:sz="4" w:space="0" w:color="000000"/>
              <w:right w:val="single" w:sz="4" w:space="0" w:color="000000"/>
            </w:tcBorders>
          </w:tcPr>
          <w:p w14:paraId="560B7A4B" w14:textId="77777777" w:rsidR="005B553D" w:rsidRPr="005B553D" w:rsidRDefault="005B553D" w:rsidP="005B553D">
            <w:pPr>
              <w:spacing w:before="0"/>
              <w:rPr>
                <w:szCs w:val="24"/>
              </w:rPr>
            </w:pPr>
            <w:r w:rsidRPr="005B553D">
              <w:rPr>
                <w:szCs w:val="24"/>
              </w:rPr>
              <w:t xml:space="preserve">$1.00 </w:t>
            </w:r>
          </w:p>
        </w:tc>
        <w:tc>
          <w:tcPr>
            <w:tcW w:w="1980" w:type="dxa"/>
            <w:tcBorders>
              <w:top w:val="single" w:sz="4" w:space="0" w:color="000000"/>
              <w:left w:val="single" w:sz="4" w:space="0" w:color="000000"/>
              <w:bottom w:val="single" w:sz="4" w:space="0" w:color="000000"/>
              <w:right w:val="single" w:sz="4" w:space="0" w:color="000000"/>
            </w:tcBorders>
          </w:tcPr>
          <w:p w14:paraId="115F783C" w14:textId="77777777" w:rsidR="005B553D" w:rsidRPr="005B553D" w:rsidRDefault="005B553D" w:rsidP="005B553D">
            <w:pPr>
              <w:spacing w:before="0"/>
              <w:rPr>
                <w:szCs w:val="24"/>
              </w:rPr>
            </w:pPr>
            <w:r w:rsidRPr="005B553D">
              <w:rPr>
                <w:szCs w:val="24"/>
              </w:rPr>
              <w:t xml:space="preserve">$3.00 </w:t>
            </w:r>
          </w:p>
        </w:tc>
      </w:tr>
      <w:tr w:rsidR="005B553D" w:rsidRPr="005B553D" w14:paraId="59631030" w14:textId="77777777" w:rsidTr="00C7412F">
        <w:trPr>
          <w:trHeight w:val="240"/>
        </w:trPr>
        <w:tc>
          <w:tcPr>
            <w:tcW w:w="1743" w:type="dxa"/>
            <w:tcBorders>
              <w:top w:val="single" w:sz="4" w:space="0" w:color="000000"/>
              <w:left w:val="single" w:sz="4" w:space="0" w:color="000000"/>
              <w:bottom w:val="single" w:sz="4" w:space="0" w:color="000000"/>
              <w:right w:val="single" w:sz="4" w:space="0" w:color="000000"/>
            </w:tcBorders>
          </w:tcPr>
          <w:p w14:paraId="5116BC40" w14:textId="77777777" w:rsidR="005B553D" w:rsidRPr="005B553D" w:rsidRDefault="005B553D" w:rsidP="005B553D">
            <w:pPr>
              <w:spacing w:before="0"/>
              <w:rPr>
                <w:szCs w:val="24"/>
              </w:rPr>
            </w:pPr>
            <w:r w:rsidRPr="005B553D">
              <w:rPr>
                <w:szCs w:val="24"/>
              </w:rPr>
              <w:t xml:space="preserve">Two (2) Plays </w:t>
            </w:r>
          </w:p>
        </w:tc>
        <w:tc>
          <w:tcPr>
            <w:tcW w:w="1769" w:type="dxa"/>
            <w:tcBorders>
              <w:top w:val="single" w:sz="4" w:space="0" w:color="000000"/>
              <w:left w:val="single" w:sz="4" w:space="0" w:color="000000"/>
              <w:bottom w:val="single" w:sz="4" w:space="0" w:color="000000"/>
              <w:right w:val="single" w:sz="4" w:space="0" w:color="000000"/>
            </w:tcBorders>
          </w:tcPr>
          <w:p w14:paraId="7040B3B8" w14:textId="77777777" w:rsidR="005B553D" w:rsidRPr="005B553D" w:rsidRDefault="005B553D" w:rsidP="005B553D">
            <w:pPr>
              <w:spacing w:before="0"/>
              <w:rPr>
                <w:szCs w:val="24"/>
              </w:rPr>
            </w:pPr>
            <w:r w:rsidRPr="005B553D">
              <w:rPr>
                <w:szCs w:val="24"/>
              </w:rPr>
              <w:t xml:space="preserve">$4.00 </w:t>
            </w:r>
          </w:p>
        </w:tc>
        <w:tc>
          <w:tcPr>
            <w:tcW w:w="1440" w:type="dxa"/>
            <w:tcBorders>
              <w:top w:val="single" w:sz="4" w:space="0" w:color="000000"/>
              <w:left w:val="single" w:sz="4" w:space="0" w:color="000000"/>
              <w:bottom w:val="single" w:sz="4" w:space="0" w:color="000000"/>
              <w:right w:val="single" w:sz="4" w:space="0" w:color="000000"/>
            </w:tcBorders>
          </w:tcPr>
          <w:p w14:paraId="7D3B9D31" w14:textId="77777777" w:rsidR="005B553D" w:rsidRPr="005B553D" w:rsidRDefault="005B553D" w:rsidP="005B553D">
            <w:pPr>
              <w:spacing w:before="0"/>
              <w:rPr>
                <w:szCs w:val="24"/>
              </w:rPr>
            </w:pPr>
            <w:r w:rsidRPr="005B553D">
              <w:rPr>
                <w:szCs w:val="24"/>
              </w:rPr>
              <w:t xml:space="preserve">Two Plays </w:t>
            </w:r>
          </w:p>
        </w:tc>
        <w:tc>
          <w:tcPr>
            <w:tcW w:w="1349" w:type="dxa"/>
            <w:tcBorders>
              <w:top w:val="single" w:sz="4" w:space="0" w:color="000000"/>
              <w:left w:val="single" w:sz="4" w:space="0" w:color="000000"/>
              <w:bottom w:val="single" w:sz="4" w:space="0" w:color="000000"/>
              <w:right w:val="single" w:sz="4" w:space="0" w:color="000000"/>
            </w:tcBorders>
          </w:tcPr>
          <w:p w14:paraId="730A4AAC" w14:textId="77777777" w:rsidR="005B553D" w:rsidRPr="005B553D" w:rsidRDefault="005B553D" w:rsidP="005B553D">
            <w:pPr>
              <w:spacing w:before="0"/>
              <w:rPr>
                <w:szCs w:val="24"/>
              </w:rPr>
            </w:pPr>
            <w:r w:rsidRPr="005B553D">
              <w:rPr>
                <w:szCs w:val="24"/>
              </w:rPr>
              <w:t xml:space="preserve">$2.00 </w:t>
            </w:r>
          </w:p>
        </w:tc>
        <w:tc>
          <w:tcPr>
            <w:tcW w:w="1980" w:type="dxa"/>
            <w:tcBorders>
              <w:top w:val="single" w:sz="4" w:space="0" w:color="000000"/>
              <w:left w:val="single" w:sz="4" w:space="0" w:color="000000"/>
              <w:bottom w:val="single" w:sz="4" w:space="0" w:color="000000"/>
              <w:right w:val="single" w:sz="4" w:space="0" w:color="000000"/>
            </w:tcBorders>
          </w:tcPr>
          <w:p w14:paraId="6CDF9BA6" w14:textId="77777777" w:rsidR="005B553D" w:rsidRPr="005B553D" w:rsidRDefault="005B553D" w:rsidP="005B553D">
            <w:pPr>
              <w:spacing w:before="0"/>
              <w:rPr>
                <w:szCs w:val="24"/>
              </w:rPr>
            </w:pPr>
            <w:r w:rsidRPr="005B553D">
              <w:rPr>
                <w:szCs w:val="24"/>
              </w:rPr>
              <w:t xml:space="preserve">$6.00 </w:t>
            </w:r>
          </w:p>
        </w:tc>
      </w:tr>
      <w:tr w:rsidR="005B553D" w:rsidRPr="005B553D" w14:paraId="142ACE4A" w14:textId="77777777" w:rsidTr="00C7412F">
        <w:trPr>
          <w:trHeight w:val="240"/>
        </w:trPr>
        <w:tc>
          <w:tcPr>
            <w:tcW w:w="1743" w:type="dxa"/>
            <w:tcBorders>
              <w:top w:val="single" w:sz="4" w:space="0" w:color="000000"/>
              <w:left w:val="single" w:sz="4" w:space="0" w:color="000000"/>
              <w:bottom w:val="single" w:sz="4" w:space="0" w:color="000000"/>
              <w:right w:val="single" w:sz="4" w:space="0" w:color="000000"/>
            </w:tcBorders>
          </w:tcPr>
          <w:p w14:paraId="4870D608" w14:textId="77777777" w:rsidR="005B553D" w:rsidRPr="005B553D" w:rsidRDefault="005B553D" w:rsidP="005B553D">
            <w:pPr>
              <w:spacing w:before="0"/>
              <w:rPr>
                <w:szCs w:val="24"/>
              </w:rPr>
            </w:pPr>
            <w:r w:rsidRPr="005B553D">
              <w:rPr>
                <w:szCs w:val="24"/>
              </w:rPr>
              <w:t xml:space="preserve">Three (3) Plays </w:t>
            </w:r>
          </w:p>
        </w:tc>
        <w:tc>
          <w:tcPr>
            <w:tcW w:w="1769" w:type="dxa"/>
            <w:tcBorders>
              <w:top w:val="single" w:sz="4" w:space="0" w:color="000000"/>
              <w:left w:val="single" w:sz="4" w:space="0" w:color="000000"/>
              <w:bottom w:val="single" w:sz="4" w:space="0" w:color="000000"/>
              <w:right w:val="single" w:sz="4" w:space="0" w:color="000000"/>
            </w:tcBorders>
          </w:tcPr>
          <w:p w14:paraId="2BCFCD85" w14:textId="77777777" w:rsidR="005B553D" w:rsidRPr="005B553D" w:rsidRDefault="005B553D" w:rsidP="005B553D">
            <w:pPr>
              <w:spacing w:before="0"/>
              <w:rPr>
                <w:szCs w:val="24"/>
              </w:rPr>
            </w:pPr>
            <w:r w:rsidRPr="005B553D">
              <w:rPr>
                <w:szCs w:val="24"/>
              </w:rPr>
              <w:t xml:space="preserve">$6.00 </w:t>
            </w:r>
          </w:p>
        </w:tc>
        <w:tc>
          <w:tcPr>
            <w:tcW w:w="1440" w:type="dxa"/>
            <w:tcBorders>
              <w:top w:val="single" w:sz="4" w:space="0" w:color="000000"/>
              <w:left w:val="single" w:sz="4" w:space="0" w:color="000000"/>
              <w:bottom w:val="single" w:sz="4" w:space="0" w:color="000000"/>
              <w:right w:val="single" w:sz="4" w:space="0" w:color="000000"/>
            </w:tcBorders>
          </w:tcPr>
          <w:p w14:paraId="5E0C2E46" w14:textId="77777777" w:rsidR="005B553D" w:rsidRPr="005B553D" w:rsidRDefault="005B553D" w:rsidP="005B553D">
            <w:pPr>
              <w:spacing w:before="0"/>
              <w:rPr>
                <w:szCs w:val="24"/>
              </w:rPr>
            </w:pPr>
            <w:r w:rsidRPr="005B553D">
              <w:rPr>
                <w:szCs w:val="24"/>
              </w:rPr>
              <w:t xml:space="preserve">Three Plays </w:t>
            </w:r>
          </w:p>
        </w:tc>
        <w:tc>
          <w:tcPr>
            <w:tcW w:w="1349" w:type="dxa"/>
            <w:tcBorders>
              <w:top w:val="single" w:sz="4" w:space="0" w:color="000000"/>
              <w:left w:val="single" w:sz="4" w:space="0" w:color="000000"/>
              <w:bottom w:val="single" w:sz="4" w:space="0" w:color="000000"/>
              <w:right w:val="single" w:sz="4" w:space="0" w:color="000000"/>
            </w:tcBorders>
          </w:tcPr>
          <w:p w14:paraId="14580DCC" w14:textId="77777777" w:rsidR="005B553D" w:rsidRPr="005B553D" w:rsidRDefault="005B553D" w:rsidP="005B553D">
            <w:pPr>
              <w:spacing w:before="0"/>
              <w:rPr>
                <w:szCs w:val="24"/>
              </w:rPr>
            </w:pPr>
            <w:r w:rsidRPr="005B553D">
              <w:rPr>
                <w:szCs w:val="24"/>
              </w:rPr>
              <w:t xml:space="preserve">$3.00 </w:t>
            </w:r>
          </w:p>
        </w:tc>
        <w:tc>
          <w:tcPr>
            <w:tcW w:w="1980" w:type="dxa"/>
            <w:tcBorders>
              <w:top w:val="single" w:sz="4" w:space="0" w:color="000000"/>
              <w:left w:val="single" w:sz="4" w:space="0" w:color="000000"/>
              <w:bottom w:val="single" w:sz="4" w:space="0" w:color="000000"/>
              <w:right w:val="single" w:sz="4" w:space="0" w:color="000000"/>
            </w:tcBorders>
          </w:tcPr>
          <w:p w14:paraId="111600D6" w14:textId="77777777" w:rsidR="005B553D" w:rsidRPr="005B553D" w:rsidRDefault="005B553D" w:rsidP="005B553D">
            <w:pPr>
              <w:spacing w:before="0"/>
              <w:rPr>
                <w:szCs w:val="24"/>
              </w:rPr>
            </w:pPr>
            <w:r w:rsidRPr="005B553D">
              <w:rPr>
                <w:szCs w:val="24"/>
              </w:rPr>
              <w:t xml:space="preserve">$9.00 </w:t>
            </w:r>
          </w:p>
        </w:tc>
      </w:tr>
      <w:tr w:rsidR="005B553D" w:rsidRPr="005B553D" w14:paraId="27249D7B" w14:textId="77777777" w:rsidTr="00C7412F">
        <w:trPr>
          <w:trHeight w:val="240"/>
        </w:trPr>
        <w:tc>
          <w:tcPr>
            <w:tcW w:w="1743" w:type="dxa"/>
            <w:tcBorders>
              <w:top w:val="single" w:sz="4" w:space="0" w:color="000000"/>
              <w:left w:val="single" w:sz="4" w:space="0" w:color="000000"/>
              <w:bottom w:val="single" w:sz="4" w:space="0" w:color="000000"/>
              <w:right w:val="single" w:sz="4" w:space="0" w:color="000000"/>
            </w:tcBorders>
          </w:tcPr>
          <w:p w14:paraId="4938975E" w14:textId="77777777" w:rsidR="005B553D" w:rsidRPr="005B553D" w:rsidRDefault="005B553D" w:rsidP="005B553D">
            <w:pPr>
              <w:spacing w:before="0"/>
              <w:rPr>
                <w:szCs w:val="24"/>
              </w:rPr>
            </w:pPr>
            <w:r w:rsidRPr="005B553D">
              <w:rPr>
                <w:szCs w:val="24"/>
              </w:rPr>
              <w:t xml:space="preserve">Four (4) Plays </w:t>
            </w:r>
          </w:p>
        </w:tc>
        <w:tc>
          <w:tcPr>
            <w:tcW w:w="1769" w:type="dxa"/>
            <w:tcBorders>
              <w:top w:val="single" w:sz="4" w:space="0" w:color="000000"/>
              <w:left w:val="single" w:sz="4" w:space="0" w:color="000000"/>
              <w:bottom w:val="single" w:sz="4" w:space="0" w:color="000000"/>
              <w:right w:val="single" w:sz="4" w:space="0" w:color="000000"/>
            </w:tcBorders>
          </w:tcPr>
          <w:p w14:paraId="1B13CA9E" w14:textId="77777777" w:rsidR="005B553D" w:rsidRPr="005B553D" w:rsidRDefault="005B553D" w:rsidP="005B553D">
            <w:pPr>
              <w:spacing w:before="0"/>
              <w:rPr>
                <w:szCs w:val="24"/>
              </w:rPr>
            </w:pPr>
            <w:r w:rsidRPr="005B553D">
              <w:rPr>
                <w:szCs w:val="24"/>
              </w:rPr>
              <w:t xml:space="preserve">$8.00 </w:t>
            </w:r>
          </w:p>
        </w:tc>
        <w:tc>
          <w:tcPr>
            <w:tcW w:w="1440" w:type="dxa"/>
            <w:tcBorders>
              <w:top w:val="single" w:sz="4" w:space="0" w:color="000000"/>
              <w:left w:val="single" w:sz="4" w:space="0" w:color="000000"/>
              <w:bottom w:val="single" w:sz="4" w:space="0" w:color="000000"/>
              <w:right w:val="single" w:sz="4" w:space="0" w:color="000000"/>
            </w:tcBorders>
          </w:tcPr>
          <w:p w14:paraId="6150BE3A" w14:textId="77777777" w:rsidR="005B553D" w:rsidRPr="005B553D" w:rsidRDefault="005B553D" w:rsidP="005B553D">
            <w:pPr>
              <w:spacing w:before="0"/>
              <w:rPr>
                <w:szCs w:val="24"/>
              </w:rPr>
            </w:pPr>
            <w:r w:rsidRPr="005B553D">
              <w:rPr>
                <w:szCs w:val="24"/>
              </w:rPr>
              <w:t xml:space="preserve">Four Plays </w:t>
            </w:r>
          </w:p>
        </w:tc>
        <w:tc>
          <w:tcPr>
            <w:tcW w:w="1349" w:type="dxa"/>
            <w:tcBorders>
              <w:top w:val="single" w:sz="4" w:space="0" w:color="000000"/>
              <w:left w:val="single" w:sz="4" w:space="0" w:color="000000"/>
              <w:bottom w:val="single" w:sz="4" w:space="0" w:color="000000"/>
              <w:right w:val="single" w:sz="4" w:space="0" w:color="000000"/>
            </w:tcBorders>
          </w:tcPr>
          <w:p w14:paraId="719EA510" w14:textId="77777777" w:rsidR="005B553D" w:rsidRPr="005B553D" w:rsidRDefault="005B553D" w:rsidP="005B553D">
            <w:pPr>
              <w:spacing w:before="0"/>
              <w:rPr>
                <w:szCs w:val="24"/>
              </w:rPr>
            </w:pPr>
            <w:r w:rsidRPr="005B553D">
              <w:rPr>
                <w:szCs w:val="24"/>
              </w:rPr>
              <w:t xml:space="preserve">$4.00 </w:t>
            </w:r>
          </w:p>
        </w:tc>
        <w:tc>
          <w:tcPr>
            <w:tcW w:w="1980" w:type="dxa"/>
            <w:tcBorders>
              <w:top w:val="single" w:sz="4" w:space="0" w:color="000000"/>
              <w:left w:val="single" w:sz="4" w:space="0" w:color="000000"/>
              <w:bottom w:val="single" w:sz="4" w:space="0" w:color="000000"/>
              <w:right w:val="single" w:sz="4" w:space="0" w:color="000000"/>
            </w:tcBorders>
          </w:tcPr>
          <w:p w14:paraId="6E2F4986" w14:textId="77777777" w:rsidR="005B553D" w:rsidRPr="005B553D" w:rsidRDefault="005B553D" w:rsidP="005B553D">
            <w:pPr>
              <w:spacing w:before="0"/>
              <w:rPr>
                <w:szCs w:val="24"/>
              </w:rPr>
            </w:pPr>
            <w:r w:rsidRPr="005B553D">
              <w:rPr>
                <w:szCs w:val="24"/>
              </w:rPr>
              <w:t xml:space="preserve">$12.00 </w:t>
            </w:r>
          </w:p>
        </w:tc>
      </w:tr>
      <w:tr w:rsidR="005B553D" w:rsidRPr="005B553D" w14:paraId="10686388" w14:textId="77777777" w:rsidTr="00C7412F">
        <w:trPr>
          <w:trHeight w:val="240"/>
        </w:trPr>
        <w:tc>
          <w:tcPr>
            <w:tcW w:w="1743" w:type="dxa"/>
            <w:tcBorders>
              <w:top w:val="single" w:sz="4" w:space="0" w:color="000000"/>
              <w:left w:val="single" w:sz="4" w:space="0" w:color="000000"/>
              <w:bottom w:val="single" w:sz="4" w:space="0" w:color="000000"/>
              <w:right w:val="single" w:sz="4" w:space="0" w:color="000000"/>
            </w:tcBorders>
          </w:tcPr>
          <w:p w14:paraId="42BA3EA4" w14:textId="77777777" w:rsidR="005B553D" w:rsidRPr="005B553D" w:rsidRDefault="005B553D" w:rsidP="005B553D">
            <w:pPr>
              <w:spacing w:before="0"/>
              <w:rPr>
                <w:szCs w:val="24"/>
              </w:rPr>
            </w:pPr>
            <w:r w:rsidRPr="005B553D">
              <w:rPr>
                <w:szCs w:val="24"/>
              </w:rPr>
              <w:t xml:space="preserve">Five (5) Plays </w:t>
            </w:r>
          </w:p>
        </w:tc>
        <w:tc>
          <w:tcPr>
            <w:tcW w:w="1769" w:type="dxa"/>
            <w:tcBorders>
              <w:top w:val="single" w:sz="4" w:space="0" w:color="000000"/>
              <w:left w:val="single" w:sz="4" w:space="0" w:color="000000"/>
              <w:bottom w:val="single" w:sz="4" w:space="0" w:color="000000"/>
              <w:right w:val="single" w:sz="4" w:space="0" w:color="000000"/>
            </w:tcBorders>
          </w:tcPr>
          <w:p w14:paraId="7E01F3F0" w14:textId="77777777" w:rsidR="005B553D" w:rsidRPr="005B553D" w:rsidRDefault="005B553D" w:rsidP="005B553D">
            <w:pPr>
              <w:spacing w:before="0"/>
              <w:rPr>
                <w:szCs w:val="24"/>
              </w:rPr>
            </w:pPr>
            <w:r w:rsidRPr="005B553D">
              <w:rPr>
                <w:szCs w:val="24"/>
              </w:rPr>
              <w:t xml:space="preserve">$10.00 </w:t>
            </w:r>
          </w:p>
        </w:tc>
        <w:tc>
          <w:tcPr>
            <w:tcW w:w="1440" w:type="dxa"/>
            <w:tcBorders>
              <w:top w:val="single" w:sz="4" w:space="0" w:color="000000"/>
              <w:left w:val="single" w:sz="4" w:space="0" w:color="000000"/>
              <w:bottom w:val="single" w:sz="4" w:space="0" w:color="000000"/>
              <w:right w:val="single" w:sz="4" w:space="0" w:color="000000"/>
            </w:tcBorders>
          </w:tcPr>
          <w:p w14:paraId="2BF840A4" w14:textId="77777777" w:rsidR="005B553D" w:rsidRPr="005B553D" w:rsidRDefault="005B553D" w:rsidP="005B553D">
            <w:pPr>
              <w:spacing w:before="0"/>
              <w:rPr>
                <w:szCs w:val="24"/>
              </w:rPr>
            </w:pPr>
            <w:r w:rsidRPr="005B553D">
              <w:rPr>
                <w:szCs w:val="24"/>
              </w:rPr>
              <w:t xml:space="preserve">Five Plays </w:t>
            </w:r>
          </w:p>
        </w:tc>
        <w:tc>
          <w:tcPr>
            <w:tcW w:w="1349" w:type="dxa"/>
            <w:tcBorders>
              <w:top w:val="single" w:sz="4" w:space="0" w:color="000000"/>
              <w:left w:val="single" w:sz="4" w:space="0" w:color="000000"/>
              <w:bottom w:val="single" w:sz="4" w:space="0" w:color="000000"/>
              <w:right w:val="single" w:sz="4" w:space="0" w:color="000000"/>
            </w:tcBorders>
          </w:tcPr>
          <w:p w14:paraId="6DD49031" w14:textId="77777777" w:rsidR="005B553D" w:rsidRPr="005B553D" w:rsidRDefault="005B553D" w:rsidP="005B553D">
            <w:pPr>
              <w:spacing w:before="0"/>
              <w:rPr>
                <w:szCs w:val="24"/>
              </w:rPr>
            </w:pPr>
            <w:r w:rsidRPr="005B553D">
              <w:rPr>
                <w:szCs w:val="24"/>
              </w:rPr>
              <w:t xml:space="preserve">$5.00 </w:t>
            </w:r>
          </w:p>
        </w:tc>
        <w:tc>
          <w:tcPr>
            <w:tcW w:w="1980" w:type="dxa"/>
            <w:tcBorders>
              <w:top w:val="single" w:sz="4" w:space="0" w:color="000000"/>
              <w:left w:val="single" w:sz="4" w:space="0" w:color="000000"/>
              <w:bottom w:val="single" w:sz="4" w:space="0" w:color="000000"/>
              <w:right w:val="single" w:sz="4" w:space="0" w:color="000000"/>
            </w:tcBorders>
          </w:tcPr>
          <w:p w14:paraId="0EACA5FC" w14:textId="77777777" w:rsidR="005B553D" w:rsidRPr="005B553D" w:rsidRDefault="005B553D" w:rsidP="005B553D">
            <w:pPr>
              <w:spacing w:before="0"/>
              <w:rPr>
                <w:szCs w:val="24"/>
              </w:rPr>
            </w:pPr>
            <w:r w:rsidRPr="005B553D">
              <w:rPr>
                <w:szCs w:val="24"/>
              </w:rPr>
              <w:t xml:space="preserve">$15.00 </w:t>
            </w:r>
          </w:p>
        </w:tc>
      </w:tr>
      <w:tr w:rsidR="005B553D" w:rsidRPr="005B553D" w14:paraId="14CDE770" w14:textId="77777777" w:rsidTr="00C7412F">
        <w:trPr>
          <w:trHeight w:val="240"/>
        </w:trPr>
        <w:tc>
          <w:tcPr>
            <w:tcW w:w="1743" w:type="dxa"/>
            <w:tcBorders>
              <w:top w:val="single" w:sz="4" w:space="0" w:color="000000"/>
              <w:left w:val="single" w:sz="4" w:space="0" w:color="000000"/>
              <w:bottom w:val="single" w:sz="4" w:space="0" w:color="000000"/>
              <w:right w:val="single" w:sz="4" w:space="0" w:color="000000"/>
            </w:tcBorders>
          </w:tcPr>
          <w:p w14:paraId="0FBF079D" w14:textId="77777777" w:rsidR="005B553D" w:rsidRPr="005B553D" w:rsidRDefault="005B553D" w:rsidP="005B553D">
            <w:pPr>
              <w:spacing w:before="0"/>
              <w:rPr>
                <w:szCs w:val="24"/>
              </w:rPr>
            </w:pPr>
            <w:r w:rsidRPr="005B553D">
              <w:rPr>
                <w:szCs w:val="24"/>
              </w:rPr>
              <w:t xml:space="preserve">Six (6) Plays </w:t>
            </w:r>
          </w:p>
        </w:tc>
        <w:tc>
          <w:tcPr>
            <w:tcW w:w="1769" w:type="dxa"/>
            <w:tcBorders>
              <w:top w:val="single" w:sz="4" w:space="0" w:color="000000"/>
              <w:left w:val="single" w:sz="4" w:space="0" w:color="000000"/>
              <w:bottom w:val="single" w:sz="4" w:space="0" w:color="000000"/>
              <w:right w:val="single" w:sz="4" w:space="0" w:color="000000"/>
            </w:tcBorders>
          </w:tcPr>
          <w:p w14:paraId="2E93D625" w14:textId="77777777" w:rsidR="005B553D" w:rsidRPr="005B553D" w:rsidRDefault="005B553D" w:rsidP="005B553D">
            <w:pPr>
              <w:spacing w:before="0"/>
              <w:rPr>
                <w:szCs w:val="24"/>
              </w:rPr>
            </w:pPr>
            <w:r w:rsidRPr="005B553D">
              <w:rPr>
                <w:szCs w:val="24"/>
              </w:rPr>
              <w:t xml:space="preserve">$12.00 </w:t>
            </w:r>
          </w:p>
        </w:tc>
        <w:tc>
          <w:tcPr>
            <w:tcW w:w="1440" w:type="dxa"/>
            <w:tcBorders>
              <w:top w:val="single" w:sz="4" w:space="0" w:color="000000"/>
              <w:left w:val="single" w:sz="4" w:space="0" w:color="000000"/>
              <w:bottom w:val="single" w:sz="4" w:space="0" w:color="000000"/>
              <w:right w:val="single" w:sz="4" w:space="0" w:color="000000"/>
            </w:tcBorders>
          </w:tcPr>
          <w:p w14:paraId="788B278C" w14:textId="77777777" w:rsidR="005B553D" w:rsidRPr="005B553D" w:rsidRDefault="005B553D" w:rsidP="005B553D">
            <w:pPr>
              <w:spacing w:before="0"/>
              <w:rPr>
                <w:szCs w:val="24"/>
              </w:rPr>
            </w:pPr>
            <w:r w:rsidRPr="005B553D">
              <w:rPr>
                <w:szCs w:val="24"/>
              </w:rPr>
              <w:t xml:space="preserve">Six Plays </w:t>
            </w:r>
          </w:p>
        </w:tc>
        <w:tc>
          <w:tcPr>
            <w:tcW w:w="1349" w:type="dxa"/>
            <w:tcBorders>
              <w:top w:val="single" w:sz="4" w:space="0" w:color="000000"/>
              <w:left w:val="single" w:sz="4" w:space="0" w:color="000000"/>
              <w:bottom w:val="single" w:sz="4" w:space="0" w:color="000000"/>
              <w:right w:val="single" w:sz="4" w:space="0" w:color="000000"/>
            </w:tcBorders>
          </w:tcPr>
          <w:p w14:paraId="0D792B76" w14:textId="77777777" w:rsidR="005B553D" w:rsidRPr="005B553D" w:rsidRDefault="005B553D" w:rsidP="005B553D">
            <w:pPr>
              <w:spacing w:before="0"/>
              <w:rPr>
                <w:szCs w:val="24"/>
              </w:rPr>
            </w:pPr>
            <w:r w:rsidRPr="005B553D">
              <w:rPr>
                <w:szCs w:val="24"/>
              </w:rPr>
              <w:t xml:space="preserve">$6.00 </w:t>
            </w:r>
          </w:p>
        </w:tc>
        <w:tc>
          <w:tcPr>
            <w:tcW w:w="1980" w:type="dxa"/>
            <w:tcBorders>
              <w:top w:val="single" w:sz="4" w:space="0" w:color="000000"/>
              <w:left w:val="single" w:sz="4" w:space="0" w:color="000000"/>
              <w:bottom w:val="single" w:sz="4" w:space="0" w:color="000000"/>
              <w:right w:val="single" w:sz="4" w:space="0" w:color="000000"/>
            </w:tcBorders>
          </w:tcPr>
          <w:p w14:paraId="7C84FC3F" w14:textId="77777777" w:rsidR="005B553D" w:rsidRPr="005B553D" w:rsidRDefault="005B553D" w:rsidP="005B553D">
            <w:pPr>
              <w:spacing w:before="0"/>
              <w:rPr>
                <w:szCs w:val="24"/>
              </w:rPr>
            </w:pPr>
            <w:r w:rsidRPr="005B553D">
              <w:rPr>
                <w:szCs w:val="24"/>
              </w:rPr>
              <w:t xml:space="preserve">$18.00 </w:t>
            </w:r>
          </w:p>
        </w:tc>
      </w:tr>
      <w:tr w:rsidR="005B553D" w:rsidRPr="005B553D" w14:paraId="00E608AC" w14:textId="77777777" w:rsidTr="00C7412F">
        <w:trPr>
          <w:trHeight w:val="240"/>
        </w:trPr>
        <w:tc>
          <w:tcPr>
            <w:tcW w:w="1743" w:type="dxa"/>
            <w:tcBorders>
              <w:top w:val="single" w:sz="4" w:space="0" w:color="000000"/>
              <w:left w:val="single" w:sz="4" w:space="0" w:color="000000"/>
              <w:bottom w:val="single" w:sz="4" w:space="0" w:color="000000"/>
              <w:right w:val="single" w:sz="4" w:space="0" w:color="000000"/>
            </w:tcBorders>
          </w:tcPr>
          <w:p w14:paraId="3A34728E" w14:textId="77777777" w:rsidR="005B553D" w:rsidRPr="005B553D" w:rsidRDefault="005B553D" w:rsidP="005B553D">
            <w:pPr>
              <w:spacing w:before="0"/>
              <w:rPr>
                <w:szCs w:val="24"/>
              </w:rPr>
            </w:pPr>
            <w:r w:rsidRPr="005B553D">
              <w:rPr>
                <w:szCs w:val="24"/>
              </w:rPr>
              <w:t xml:space="preserve">Seven (7) Plays </w:t>
            </w:r>
          </w:p>
        </w:tc>
        <w:tc>
          <w:tcPr>
            <w:tcW w:w="1769" w:type="dxa"/>
            <w:tcBorders>
              <w:top w:val="single" w:sz="4" w:space="0" w:color="000000"/>
              <w:left w:val="single" w:sz="4" w:space="0" w:color="000000"/>
              <w:bottom w:val="single" w:sz="4" w:space="0" w:color="000000"/>
              <w:right w:val="single" w:sz="4" w:space="0" w:color="000000"/>
            </w:tcBorders>
          </w:tcPr>
          <w:p w14:paraId="091B7447" w14:textId="77777777" w:rsidR="005B553D" w:rsidRPr="005B553D" w:rsidRDefault="005B553D" w:rsidP="005B553D">
            <w:pPr>
              <w:spacing w:before="0"/>
              <w:rPr>
                <w:szCs w:val="24"/>
              </w:rPr>
            </w:pPr>
            <w:r w:rsidRPr="005B553D">
              <w:rPr>
                <w:szCs w:val="24"/>
              </w:rPr>
              <w:t xml:space="preserve">$14.00 </w:t>
            </w:r>
          </w:p>
        </w:tc>
        <w:tc>
          <w:tcPr>
            <w:tcW w:w="1440" w:type="dxa"/>
            <w:tcBorders>
              <w:top w:val="single" w:sz="4" w:space="0" w:color="000000"/>
              <w:left w:val="single" w:sz="4" w:space="0" w:color="000000"/>
              <w:bottom w:val="single" w:sz="4" w:space="0" w:color="000000"/>
              <w:right w:val="single" w:sz="4" w:space="0" w:color="000000"/>
            </w:tcBorders>
          </w:tcPr>
          <w:p w14:paraId="7D486E3A" w14:textId="77777777" w:rsidR="005B553D" w:rsidRPr="005B553D" w:rsidRDefault="005B553D" w:rsidP="005B553D">
            <w:pPr>
              <w:spacing w:before="0"/>
              <w:rPr>
                <w:szCs w:val="24"/>
              </w:rPr>
            </w:pPr>
            <w:r w:rsidRPr="005B553D">
              <w:rPr>
                <w:szCs w:val="24"/>
              </w:rPr>
              <w:t xml:space="preserve">Seven Plays </w:t>
            </w:r>
          </w:p>
        </w:tc>
        <w:tc>
          <w:tcPr>
            <w:tcW w:w="1349" w:type="dxa"/>
            <w:tcBorders>
              <w:top w:val="single" w:sz="4" w:space="0" w:color="000000"/>
              <w:left w:val="single" w:sz="4" w:space="0" w:color="000000"/>
              <w:bottom w:val="single" w:sz="4" w:space="0" w:color="000000"/>
              <w:right w:val="single" w:sz="4" w:space="0" w:color="000000"/>
            </w:tcBorders>
          </w:tcPr>
          <w:p w14:paraId="5EB9AE3D" w14:textId="77777777" w:rsidR="005B553D" w:rsidRPr="005B553D" w:rsidRDefault="005B553D" w:rsidP="005B553D">
            <w:pPr>
              <w:spacing w:before="0"/>
              <w:rPr>
                <w:szCs w:val="24"/>
              </w:rPr>
            </w:pPr>
            <w:r w:rsidRPr="005B553D">
              <w:rPr>
                <w:szCs w:val="24"/>
              </w:rPr>
              <w:t xml:space="preserve">$7.00 </w:t>
            </w:r>
          </w:p>
        </w:tc>
        <w:tc>
          <w:tcPr>
            <w:tcW w:w="1980" w:type="dxa"/>
            <w:tcBorders>
              <w:top w:val="single" w:sz="4" w:space="0" w:color="000000"/>
              <w:left w:val="single" w:sz="4" w:space="0" w:color="000000"/>
              <w:bottom w:val="single" w:sz="4" w:space="0" w:color="000000"/>
              <w:right w:val="single" w:sz="4" w:space="0" w:color="000000"/>
            </w:tcBorders>
          </w:tcPr>
          <w:p w14:paraId="145E4E14" w14:textId="77777777" w:rsidR="005B553D" w:rsidRPr="005B553D" w:rsidRDefault="005B553D" w:rsidP="005B553D">
            <w:pPr>
              <w:spacing w:before="0"/>
              <w:rPr>
                <w:szCs w:val="24"/>
              </w:rPr>
            </w:pPr>
            <w:r w:rsidRPr="005B553D">
              <w:rPr>
                <w:szCs w:val="24"/>
              </w:rPr>
              <w:t xml:space="preserve">$21.00 </w:t>
            </w:r>
          </w:p>
        </w:tc>
      </w:tr>
      <w:tr w:rsidR="005B553D" w:rsidRPr="005B553D" w14:paraId="5B4799C5" w14:textId="77777777" w:rsidTr="00C7412F">
        <w:trPr>
          <w:trHeight w:val="240"/>
        </w:trPr>
        <w:tc>
          <w:tcPr>
            <w:tcW w:w="1743" w:type="dxa"/>
            <w:tcBorders>
              <w:top w:val="single" w:sz="4" w:space="0" w:color="000000"/>
              <w:left w:val="single" w:sz="4" w:space="0" w:color="000000"/>
              <w:bottom w:val="single" w:sz="4" w:space="0" w:color="000000"/>
              <w:right w:val="single" w:sz="4" w:space="0" w:color="000000"/>
            </w:tcBorders>
          </w:tcPr>
          <w:p w14:paraId="13E752D4" w14:textId="77777777" w:rsidR="005B553D" w:rsidRPr="005B553D" w:rsidRDefault="005B553D" w:rsidP="005B553D">
            <w:pPr>
              <w:spacing w:before="0"/>
              <w:rPr>
                <w:szCs w:val="24"/>
              </w:rPr>
            </w:pPr>
            <w:r w:rsidRPr="005B553D">
              <w:rPr>
                <w:szCs w:val="24"/>
              </w:rPr>
              <w:t xml:space="preserve">Eight (8) Plays </w:t>
            </w:r>
          </w:p>
        </w:tc>
        <w:tc>
          <w:tcPr>
            <w:tcW w:w="1769" w:type="dxa"/>
            <w:tcBorders>
              <w:top w:val="single" w:sz="4" w:space="0" w:color="000000"/>
              <w:left w:val="single" w:sz="4" w:space="0" w:color="000000"/>
              <w:bottom w:val="single" w:sz="4" w:space="0" w:color="000000"/>
              <w:right w:val="single" w:sz="4" w:space="0" w:color="000000"/>
            </w:tcBorders>
          </w:tcPr>
          <w:p w14:paraId="2C61462A" w14:textId="77777777" w:rsidR="005B553D" w:rsidRPr="005B553D" w:rsidRDefault="005B553D" w:rsidP="005B553D">
            <w:pPr>
              <w:spacing w:before="0"/>
              <w:rPr>
                <w:szCs w:val="24"/>
              </w:rPr>
            </w:pPr>
            <w:r w:rsidRPr="005B553D">
              <w:rPr>
                <w:szCs w:val="24"/>
              </w:rPr>
              <w:t xml:space="preserve">$16.00 </w:t>
            </w:r>
          </w:p>
        </w:tc>
        <w:tc>
          <w:tcPr>
            <w:tcW w:w="1440" w:type="dxa"/>
            <w:tcBorders>
              <w:top w:val="single" w:sz="4" w:space="0" w:color="000000"/>
              <w:left w:val="single" w:sz="4" w:space="0" w:color="000000"/>
              <w:bottom w:val="single" w:sz="4" w:space="0" w:color="000000"/>
              <w:right w:val="single" w:sz="4" w:space="0" w:color="000000"/>
            </w:tcBorders>
          </w:tcPr>
          <w:p w14:paraId="2ACD929D" w14:textId="77777777" w:rsidR="005B553D" w:rsidRPr="005B553D" w:rsidRDefault="005B553D" w:rsidP="005B553D">
            <w:pPr>
              <w:spacing w:before="0"/>
              <w:rPr>
                <w:szCs w:val="24"/>
              </w:rPr>
            </w:pPr>
            <w:r w:rsidRPr="005B553D">
              <w:rPr>
                <w:szCs w:val="24"/>
              </w:rPr>
              <w:t xml:space="preserve">Eight Plays </w:t>
            </w:r>
          </w:p>
        </w:tc>
        <w:tc>
          <w:tcPr>
            <w:tcW w:w="1349" w:type="dxa"/>
            <w:tcBorders>
              <w:top w:val="single" w:sz="4" w:space="0" w:color="000000"/>
              <w:left w:val="single" w:sz="4" w:space="0" w:color="000000"/>
              <w:bottom w:val="single" w:sz="4" w:space="0" w:color="000000"/>
              <w:right w:val="single" w:sz="4" w:space="0" w:color="000000"/>
            </w:tcBorders>
          </w:tcPr>
          <w:p w14:paraId="2B7E4899" w14:textId="77777777" w:rsidR="005B553D" w:rsidRPr="005B553D" w:rsidRDefault="005B553D" w:rsidP="005B553D">
            <w:pPr>
              <w:spacing w:before="0"/>
              <w:rPr>
                <w:szCs w:val="24"/>
              </w:rPr>
            </w:pPr>
            <w:r w:rsidRPr="005B553D">
              <w:rPr>
                <w:szCs w:val="24"/>
              </w:rPr>
              <w:t xml:space="preserve">$8.00 </w:t>
            </w:r>
          </w:p>
        </w:tc>
        <w:tc>
          <w:tcPr>
            <w:tcW w:w="1980" w:type="dxa"/>
            <w:tcBorders>
              <w:top w:val="single" w:sz="4" w:space="0" w:color="000000"/>
              <w:left w:val="single" w:sz="4" w:space="0" w:color="000000"/>
              <w:bottom w:val="single" w:sz="4" w:space="0" w:color="000000"/>
              <w:right w:val="single" w:sz="4" w:space="0" w:color="000000"/>
            </w:tcBorders>
          </w:tcPr>
          <w:p w14:paraId="26B3D037" w14:textId="77777777" w:rsidR="005B553D" w:rsidRPr="005B553D" w:rsidRDefault="005B553D" w:rsidP="005B553D">
            <w:pPr>
              <w:spacing w:before="0"/>
              <w:rPr>
                <w:szCs w:val="24"/>
              </w:rPr>
            </w:pPr>
            <w:r w:rsidRPr="005B553D">
              <w:rPr>
                <w:szCs w:val="24"/>
              </w:rPr>
              <w:t xml:space="preserve">$24.00 </w:t>
            </w:r>
          </w:p>
        </w:tc>
      </w:tr>
      <w:tr w:rsidR="005B553D" w:rsidRPr="005B553D" w14:paraId="222B245F" w14:textId="77777777" w:rsidTr="00C7412F">
        <w:trPr>
          <w:trHeight w:val="240"/>
        </w:trPr>
        <w:tc>
          <w:tcPr>
            <w:tcW w:w="1743" w:type="dxa"/>
            <w:tcBorders>
              <w:top w:val="single" w:sz="4" w:space="0" w:color="000000"/>
              <w:left w:val="single" w:sz="4" w:space="0" w:color="000000"/>
              <w:bottom w:val="single" w:sz="4" w:space="0" w:color="000000"/>
              <w:right w:val="single" w:sz="4" w:space="0" w:color="000000"/>
            </w:tcBorders>
          </w:tcPr>
          <w:p w14:paraId="64E2FD35" w14:textId="77777777" w:rsidR="005B553D" w:rsidRPr="005B553D" w:rsidRDefault="005B553D" w:rsidP="005B553D">
            <w:pPr>
              <w:spacing w:before="0"/>
              <w:rPr>
                <w:szCs w:val="24"/>
              </w:rPr>
            </w:pPr>
            <w:r w:rsidRPr="005B553D">
              <w:rPr>
                <w:szCs w:val="24"/>
              </w:rPr>
              <w:t xml:space="preserve">Nine (9) Plays </w:t>
            </w:r>
          </w:p>
        </w:tc>
        <w:tc>
          <w:tcPr>
            <w:tcW w:w="1769" w:type="dxa"/>
            <w:tcBorders>
              <w:top w:val="single" w:sz="4" w:space="0" w:color="000000"/>
              <w:left w:val="single" w:sz="4" w:space="0" w:color="000000"/>
              <w:bottom w:val="single" w:sz="4" w:space="0" w:color="000000"/>
              <w:right w:val="single" w:sz="4" w:space="0" w:color="000000"/>
            </w:tcBorders>
          </w:tcPr>
          <w:p w14:paraId="7318CC4B" w14:textId="77777777" w:rsidR="005B553D" w:rsidRPr="005B553D" w:rsidRDefault="005B553D" w:rsidP="005B553D">
            <w:pPr>
              <w:spacing w:before="0"/>
              <w:rPr>
                <w:szCs w:val="24"/>
              </w:rPr>
            </w:pPr>
            <w:r w:rsidRPr="005B553D">
              <w:rPr>
                <w:szCs w:val="24"/>
              </w:rPr>
              <w:t xml:space="preserve">$18.00 </w:t>
            </w:r>
          </w:p>
        </w:tc>
        <w:tc>
          <w:tcPr>
            <w:tcW w:w="1440" w:type="dxa"/>
            <w:tcBorders>
              <w:top w:val="single" w:sz="4" w:space="0" w:color="000000"/>
              <w:left w:val="single" w:sz="4" w:space="0" w:color="000000"/>
              <w:bottom w:val="single" w:sz="4" w:space="0" w:color="000000"/>
              <w:right w:val="single" w:sz="4" w:space="0" w:color="000000"/>
            </w:tcBorders>
          </w:tcPr>
          <w:p w14:paraId="1962449F" w14:textId="77777777" w:rsidR="005B553D" w:rsidRPr="005B553D" w:rsidRDefault="005B553D" w:rsidP="005B553D">
            <w:pPr>
              <w:spacing w:before="0"/>
              <w:rPr>
                <w:szCs w:val="24"/>
              </w:rPr>
            </w:pPr>
            <w:r w:rsidRPr="005B553D">
              <w:rPr>
                <w:szCs w:val="24"/>
              </w:rPr>
              <w:t xml:space="preserve">Nine Plays </w:t>
            </w:r>
          </w:p>
        </w:tc>
        <w:tc>
          <w:tcPr>
            <w:tcW w:w="1349" w:type="dxa"/>
            <w:tcBorders>
              <w:top w:val="single" w:sz="4" w:space="0" w:color="000000"/>
              <w:left w:val="single" w:sz="4" w:space="0" w:color="000000"/>
              <w:bottom w:val="single" w:sz="4" w:space="0" w:color="000000"/>
              <w:right w:val="single" w:sz="4" w:space="0" w:color="000000"/>
            </w:tcBorders>
          </w:tcPr>
          <w:p w14:paraId="69EF4679" w14:textId="77777777" w:rsidR="005B553D" w:rsidRPr="005B553D" w:rsidRDefault="005B553D" w:rsidP="005B553D">
            <w:pPr>
              <w:spacing w:before="0"/>
              <w:rPr>
                <w:szCs w:val="24"/>
              </w:rPr>
            </w:pPr>
            <w:r w:rsidRPr="005B553D">
              <w:rPr>
                <w:szCs w:val="24"/>
              </w:rPr>
              <w:t xml:space="preserve">$9.00 </w:t>
            </w:r>
          </w:p>
        </w:tc>
        <w:tc>
          <w:tcPr>
            <w:tcW w:w="1980" w:type="dxa"/>
            <w:tcBorders>
              <w:top w:val="single" w:sz="4" w:space="0" w:color="000000"/>
              <w:left w:val="single" w:sz="4" w:space="0" w:color="000000"/>
              <w:bottom w:val="single" w:sz="4" w:space="0" w:color="000000"/>
              <w:right w:val="single" w:sz="4" w:space="0" w:color="000000"/>
            </w:tcBorders>
          </w:tcPr>
          <w:p w14:paraId="1B6F9170" w14:textId="77777777" w:rsidR="005B553D" w:rsidRPr="005B553D" w:rsidRDefault="005B553D" w:rsidP="005B553D">
            <w:pPr>
              <w:spacing w:before="0"/>
              <w:rPr>
                <w:szCs w:val="24"/>
              </w:rPr>
            </w:pPr>
            <w:r w:rsidRPr="005B553D">
              <w:rPr>
                <w:szCs w:val="24"/>
              </w:rPr>
              <w:t xml:space="preserve">$27.00 </w:t>
            </w:r>
          </w:p>
        </w:tc>
      </w:tr>
      <w:tr w:rsidR="005B553D" w:rsidRPr="005B553D" w14:paraId="1AB0DD8F" w14:textId="77777777" w:rsidTr="00C7412F">
        <w:trPr>
          <w:trHeight w:val="240"/>
        </w:trPr>
        <w:tc>
          <w:tcPr>
            <w:tcW w:w="1743" w:type="dxa"/>
            <w:tcBorders>
              <w:top w:val="single" w:sz="4" w:space="0" w:color="000000"/>
              <w:left w:val="single" w:sz="4" w:space="0" w:color="000000"/>
              <w:bottom w:val="single" w:sz="4" w:space="0" w:color="000000"/>
              <w:right w:val="single" w:sz="4" w:space="0" w:color="000000"/>
            </w:tcBorders>
          </w:tcPr>
          <w:p w14:paraId="6C1F0A34" w14:textId="77777777" w:rsidR="005B553D" w:rsidRPr="005B553D" w:rsidRDefault="005B553D" w:rsidP="005B553D">
            <w:pPr>
              <w:spacing w:before="0"/>
              <w:rPr>
                <w:szCs w:val="24"/>
              </w:rPr>
            </w:pPr>
            <w:r w:rsidRPr="005B553D">
              <w:rPr>
                <w:szCs w:val="24"/>
              </w:rPr>
              <w:t xml:space="preserve">Ten (10) Plays </w:t>
            </w:r>
          </w:p>
        </w:tc>
        <w:tc>
          <w:tcPr>
            <w:tcW w:w="1769" w:type="dxa"/>
            <w:tcBorders>
              <w:top w:val="single" w:sz="4" w:space="0" w:color="000000"/>
              <w:left w:val="single" w:sz="4" w:space="0" w:color="000000"/>
              <w:bottom w:val="single" w:sz="4" w:space="0" w:color="000000"/>
              <w:right w:val="single" w:sz="4" w:space="0" w:color="000000"/>
            </w:tcBorders>
          </w:tcPr>
          <w:p w14:paraId="7DD767D8" w14:textId="77777777" w:rsidR="005B553D" w:rsidRPr="005B553D" w:rsidRDefault="005B553D" w:rsidP="005B553D">
            <w:pPr>
              <w:spacing w:before="0"/>
              <w:rPr>
                <w:szCs w:val="24"/>
              </w:rPr>
            </w:pPr>
            <w:r w:rsidRPr="005B553D">
              <w:rPr>
                <w:szCs w:val="24"/>
              </w:rPr>
              <w:t xml:space="preserve">$20.00 </w:t>
            </w:r>
          </w:p>
        </w:tc>
        <w:tc>
          <w:tcPr>
            <w:tcW w:w="1440" w:type="dxa"/>
            <w:tcBorders>
              <w:top w:val="single" w:sz="4" w:space="0" w:color="000000"/>
              <w:left w:val="single" w:sz="4" w:space="0" w:color="000000"/>
              <w:bottom w:val="single" w:sz="4" w:space="0" w:color="000000"/>
              <w:right w:val="single" w:sz="4" w:space="0" w:color="000000"/>
            </w:tcBorders>
          </w:tcPr>
          <w:p w14:paraId="4BB7CC85" w14:textId="77777777" w:rsidR="005B553D" w:rsidRPr="005B553D" w:rsidRDefault="005B553D" w:rsidP="005B553D">
            <w:pPr>
              <w:spacing w:before="0"/>
              <w:rPr>
                <w:szCs w:val="24"/>
              </w:rPr>
            </w:pPr>
            <w:r w:rsidRPr="005B553D">
              <w:rPr>
                <w:szCs w:val="24"/>
              </w:rPr>
              <w:t xml:space="preserve">Ten Plays </w:t>
            </w:r>
          </w:p>
        </w:tc>
        <w:tc>
          <w:tcPr>
            <w:tcW w:w="1349" w:type="dxa"/>
            <w:tcBorders>
              <w:top w:val="single" w:sz="4" w:space="0" w:color="000000"/>
              <w:left w:val="single" w:sz="4" w:space="0" w:color="000000"/>
              <w:bottom w:val="single" w:sz="4" w:space="0" w:color="000000"/>
              <w:right w:val="single" w:sz="4" w:space="0" w:color="000000"/>
            </w:tcBorders>
          </w:tcPr>
          <w:p w14:paraId="652DD851" w14:textId="77777777" w:rsidR="005B553D" w:rsidRPr="005B553D" w:rsidRDefault="005B553D" w:rsidP="005B553D">
            <w:pPr>
              <w:spacing w:before="0"/>
              <w:rPr>
                <w:szCs w:val="24"/>
              </w:rPr>
            </w:pPr>
            <w:r w:rsidRPr="005B553D">
              <w:rPr>
                <w:szCs w:val="24"/>
              </w:rPr>
              <w:t xml:space="preserve">$10.00 </w:t>
            </w:r>
          </w:p>
        </w:tc>
        <w:tc>
          <w:tcPr>
            <w:tcW w:w="1980" w:type="dxa"/>
            <w:tcBorders>
              <w:top w:val="single" w:sz="4" w:space="0" w:color="000000"/>
              <w:left w:val="single" w:sz="4" w:space="0" w:color="000000"/>
              <w:bottom w:val="single" w:sz="4" w:space="0" w:color="000000"/>
              <w:right w:val="single" w:sz="4" w:space="0" w:color="000000"/>
            </w:tcBorders>
          </w:tcPr>
          <w:p w14:paraId="2AD078A3" w14:textId="77777777" w:rsidR="005B553D" w:rsidRPr="005B553D" w:rsidRDefault="005B553D" w:rsidP="005B553D">
            <w:pPr>
              <w:spacing w:before="0"/>
              <w:rPr>
                <w:szCs w:val="24"/>
              </w:rPr>
            </w:pPr>
            <w:r w:rsidRPr="005B553D">
              <w:rPr>
                <w:szCs w:val="24"/>
              </w:rPr>
              <w:t xml:space="preserve">$30.00 </w:t>
            </w:r>
          </w:p>
        </w:tc>
      </w:tr>
    </w:tbl>
    <w:p w14:paraId="0E307059" w14:textId="77777777" w:rsidR="005B553D" w:rsidRDefault="005B553D" w:rsidP="000A6B66">
      <w:pPr>
        <w:pStyle w:val="par1"/>
      </w:pPr>
    </w:p>
    <w:p w14:paraId="7352BF0D" w14:textId="77777777" w:rsidR="008703BF" w:rsidRDefault="000A6B66" w:rsidP="002D09E0">
      <w:pPr>
        <w:pStyle w:val="Heading3"/>
      </w:pPr>
      <w:r>
        <w:lastRenderedPageBreak/>
        <w:t xml:space="preserve">14.B.4 </w:t>
      </w:r>
      <w:r w:rsidR="00BE7E63">
        <w:tab/>
      </w:r>
      <w:r>
        <w:t>Play for “Power Play®”</w:t>
      </w:r>
    </w:p>
    <w:p w14:paraId="487842D1" w14:textId="77777777" w:rsidR="008703BF" w:rsidRDefault="000A6B66" w:rsidP="000A6B66">
      <w:pPr>
        <w:pStyle w:val="par1"/>
      </w:pPr>
      <w:r>
        <w:t>A.</w:t>
      </w:r>
      <w:r>
        <w:tab/>
        <w:t>There will be no change in the Play for the “Powerball®” 5/69 + 1/26 game.</w:t>
      </w:r>
    </w:p>
    <w:p w14:paraId="48A837BF" w14:textId="77777777" w:rsidR="008703BF" w:rsidRDefault="000A6B66" w:rsidP="000A6B66">
      <w:pPr>
        <w:pStyle w:val="par1"/>
      </w:pPr>
      <w:r>
        <w:t>B.</w:t>
      </w:r>
      <w:r>
        <w:tab/>
        <w:t>“Power Play®” is effective only for Players who choose “Power Play®” at the time of Purchase and pay an additional $1.00 per “Powerball®” Play.</w:t>
      </w:r>
    </w:p>
    <w:p w14:paraId="786F82D5" w14:textId="77777777" w:rsidR="008703BF" w:rsidRDefault="000A6B66" w:rsidP="00976F53">
      <w:pPr>
        <w:pStyle w:val="par2"/>
      </w:pPr>
      <w:r>
        <w:t xml:space="preserve">1. </w:t>
      </w:r>
      <w:r>
        <w:tab/>
        <w:t xml:space="preserve">A </w:t>
      </w:r>
      <w:r w:rsidRPr="00976F53">
        <w:t>Player using a Play Slip can select the option of “Power Play®” which will apply to all Plays Purchased on the Play</w:t>
      </w:r>
      <w:r>
        <w:t xml:space="preserve"> Slip. If a Play Slip is not available, the Retailer may select the “Power Play®” option via the keyboard at the time the “Powerball®” Ticket is generated.</w:t>
      </w:r>
    </w:p>
    <w:p w14:paraId="68FB2D85" w14:textId="77777777" w:rsidR="005B553D" w:rsidRDefault="005B553D" w:rsidP="00976F53">
      <w:pPr>
        <w:pStyle w:val="par2"/>
      </w:pPr>
    </w:p>
    <w:p w14:paraId="070E492C" w14:textId="77777777" w:rsidR="008703BF" w:rsidRDefault="000A6B66" w:rsidP="000A6B66">
      <w:pPr>
        <w:pStyle w:val="par1"/>
      </w:pPr>
      <w:r>
        <w:t>C.</w:t>
      </w:r>
      <w:r>
        <w:tab/>
        <w:t xml:space="preserve">“Power Play®” multiplier of ten (10) is available when the initial advertised “Powerball®” Jackpot is between Forty Million Dollars ($40,000,000) to One Hundred and Fifty Million Dollars ($150,000,000). When the multiplier of ten (10) is available, the multipliers are </w:t>
      </w:r>
      <w:proofErr w:type="gramStart"/>
      <w:r>
        <w:t>weighted</w:t>
      </w:r>
      <w:proofErr w:type="gramEnd"/>
      <w:r>
        <w:t xml:space="preserve"> as follows:</w:t>
      </w:r>
    </w:p>
    <w:p w14:paraId="4A19C825" w14:textId="77777777" w:rsidR="008703BF" w:rsidRDefault="008703BF" w:rsidP="000A6B66">
      <w:pPr>
        <w:pStyle w:val="par1"/>
      </w:pPr>
    </w:p>
    <w:tbl>
      <w:tblPr>
        <w:tblW w:w="9470" w:type="dxa"/>
        <w:tblCellMar>
          <w:top w:w="47" w:type="dxa"/>
          <w:right w:w="74" w:type="dxa"/>
        </w:tblCellMar>
        <w:tblLook w:val="04A0" w:firstRow="1" w:lastRow="0" w:firstColumn="1" w:lastColumn="0" w:noHBand="0" w:noVBand="1"/>
      </w:tblPr>
      <w:tblGrid>
        <w:gridCol w:w="1410"/>
        <w:gridCol w:w="1336"/>
        <w:gridCol w:w="1335"/>
        <w:gridCol w:w="1335"/>
        <w:gridCol w:w="1352"/>
        <w:gridCol w:w="1351"/>
        <w:gridCol w:w="1351"/>
      </w:tblGrid>
      <w:tr w:rsidR="005B553D" w:rsidRPr="005B553D" w14:paraId="712F34F7" w14:textId="77777777" w:rsidTr="00C7412F">
        <w:trPr>
          <w:trHeight w:val="470"/>
        </w:trPr>
        <w:tc>
          <w:tcPr>
            <w:tcW w:w="1260" w:type="dxa"/>
            <w:tcBorders>
              <w:top w:val="single" w:sz="4" w:space="0" w:color="000000"/>
              <w:left w:val="single" w:sz="4" w:space="0" w:color="000000"/>
              <w:bottom w:val="single" w:sz="4" w:space="0" w:color="000000"/>
              <w:right w:val="single" w:sz="4" w:space="0" w:color="000000"/>
            </w:tcBorders>
          </w:tcPr>
          <w:p w14:paraId="5A1FFEE5" w14:textId="77777777" w:rsidR="005B553D" w:rsidRPr="005B553D" w:rsidRDefault="005B553D" w:rsidP="005B553D">
            <w:pPr>
              <w:spacing w:before="0"/>
              <w:rPr>
                <w:szCs w:val="24"/>
              </w:rPr>
            </w:pPr>
          </w:p>
        </w:tc>
        <w:tc>
          <w:tcPr>
            <w:tcW w:w="1369" w:type="dxa"/>
            <w:tcBorders>
              <w:top w:val="single" w:sz="4" w:space="0" w:color="000000"/>
              <w:left w:val="single" w:sz="4" w:space="0" w:color="000000"/>
              <w:bottom w:val="single" w:sz="4" w:space="0" w:color="000000"/>
              <w:right w:val="single" w:sz="4" w:space="0" w:color="000000"/>
            </w:tcBorders>
          </w:tcPr>
          <w:p w14:paraId="18826DA9" w14:textId="77777777" w:rsidR="005B553D" w:rsidRPr="005B553D" w:rsidRDefault="005B553D" w:rsidP="005B553D">
            <w:pPr>
              <w:spacing w:before="0"/>
              <w:rPr>
                <w:szCs w:val="24"/>
              </w:rPr>
            </w:pPr>
            <w:r w:rsidRPr="005B553D">
              <w:rPr>
                <w:szCs w:val="24"/>
              </w:rPr>
              <w:t xml:space="preserve">“POWER PLAY®” 10 </w:t>
            </w:r>
          </w:p>
        </w:tc>
        <w:tc>
          <w:tcPr>
            <w:tcW w:w="1368" w:type="dxa"/>
            <w:tcBorders>
              <w:top w:val="single" w:sz="4" w:space="0" w:color="000000"/>
              <w:left w:val="single" w:sz="4" w:space="0" w:color="000000"/>
              <w:bottom w:val="single" w:sz="4" w:space="0" w:color="000000"/>
              <w:right w:val="single" w:sz="4" w:space="0" w:color="000000"/>
            </w:tcBorders>
          </w:tcPr>
          <w:p w14:paraId="5EB5B765" w14:textId="77777777" w:rsidR="005B553D" w:rsidRPr="005B553D" w:rsidRDefault="005B553D" w:rsidP="005B553D">
            <w:pPr>
              <w:spacing w:before="0"/>
              <w:rPr>
                <w:szCs w:val="24"/>
              </w:rPr>
            </w:pPr>
            <w:r w:rsidRPr="005B553D">
              <w:rPr>
                <w:szCs w:val="24"/>
              </w:rPr>
              <w:t xml:space="preserve">“POWER PLAY®” 5 </w:t>
            </w:r>
          </w:p>
        </w:tc>
        <w:tc>
          <w:tcPr>
            <w:tcW w:w="1368" w:type="dxa"/>
            <w:tcBorders>
              <w:top w:val="single" w:sz="4" w:space="0" w:color="000000"/>
              <w:left w:val="single" w:sz="4" w:space="0" w:color="000000"/>
              <w:bottom w:val="single" w:sz="4" w:space="0" w:color="000000"/>
              <w:right w:val="single" w:sz="4" w:space="0" w:color="000000"/>
            </w:tcBorders>
          </w:tcPr>
          <w:p w14:paraId="7C499712" w14:textId="77777777" w:rsidR="005B553D" w:rsidRPr="005B553D" w:rsidRDefault="005B553D" w:rsidP="005B553D">
            <w:pPr>
              <w:spacing w:before="0"/>
              <w:rPr>
                <w:szCs w:val="24"/>
              </w:rPr>
            </w:pPr>
            <w:r w:rsidRPr="005B553D">
              <w:rPr>
                <w:szCs w:val="24"/>
              </w:rPr>
              <w:t xml:space="preserve">“POWER PLAY®” 4 </w:t>
            </w:r>
          </w:p>
        </w:tc>
        <w:tc>
          <w:tcPr>
            <w:tcW w:w="1369" w:type="dxa"/>
            <w:tcBorders>
              <w:top w:val="single" w:sz="4" w:space="0" w:color="000000"/>
              <w:left w:val="single" w:sz="4" w:space="0" w:color="000000"/>
              <w:bottom w:val="single" w:sz="4" w:space="0" w:color="000000"/>
              <w:right w:val="single" w:sz="4" w:space="0" w:color="000000"/>
            </w:tcBorders>
          </w:tcPr>
          <w:p w14:paraId="2E3597A2" w14:textId="77777777" w:rsidR="005B553D" w:rsidRPr="005B553D" w:rsidRDefault="005B553D" w:rsidP="005B553D">
            <w:pPr>
              <w:spacing w:before="0"/>
              <w:rPr>
                <w:szCs w:val="24"/>
              </w:rPr>
            </w:pPr>
            <w:r w:rsidRPr="005B553D">
              <w:rPr>
                <w:szCs w:val="24"/>
              </w:rPr>
              <w:t xml:space="preserve">“POWER PLAY®” 3 </w:t>
            </w:r>
          </w:p>
        </w:tc>
        <w:tc>
          <w:tcPr>
            <w:tcW w:w="1368" w:type="dxa"/>
            <w:tcBorders>
              <w:top w:val="single" w:sz="4" w:space="0" w:color="000000"/>
              <w:left w:val="single" w:sz="4" w:space="0" w:color="000000"/>
              <w:bottom w:val="single" w:sz="4" w:space="0" w:color="000000"/>
              <w:right w:val="single" w:sz="4" w:space="0" w:color="000000"/>
            </w:tcBorders>
          </w:tcPr>
          <w:p w14:paraId="5906F2B3" w14:textId="77777777" w:rsidR="005B553D" w:rsidRPr="005B553D" w:rsidRDefault="005B553D" w:rsidP="005B553D">
            <w:pPr>
              <w:spacing w:before="0"/>
              <w:rPr>
                <w:szCs w:val="24"/>
              </w:rPr>
            </w:pPr>
            <w:r w:rsidRPr="005B553D">
              <w:rPr>
                <w:szCs w:val="24"/>
              </w:rPr>
              <w:t xml:space="preserve">“POWER PLAY®” 2 </w:t>
            </w:r>
          </w:p>
        </w:tc>
        <w:tc>
          <w:tcPr>
            <w:tcW w:w="1368" w:type="dxa"/>
            <w:tcBorders>
              <w:top w:val="single" w:sz="4" w:space="0" w:color="000000"/>
              <w:left w:val="single" w:sz="4" w:space="0" w:color="000000"/>
              <w:bottom w:val="single" w:sz="4" w:space="0" w:color="000000"/>
              <w:right w:val="single" w:sz="4" w:space="0" w:color="000000"/>
            </w:tcBorders>
          </w:tcPr>
          <w:p w14:paraId="7A99967D" w14:textId="77777777" w:rsidR="005B553D" w:rsidRPr="005B553D" w:rsidRDefault="005B553D" w:rsidP="005B553D">
            <w:pPr>
              <w:spacing w:before="0"/>
              <w:rPr>
                <w:szCs w:val="24"/>
              </w:rPr>
            </w:pPr>
            <w:r w:rsidRPr="005B553D">
              <w:rPr>
                <w:szCs w:val="24"/>
              </w:rPr>
              <w:t xml:space="preserve">TOTAL </w:t>
            </w:r>
          </w:p>
        </w:tc>
      </w:tr>
      <w:tr w:rsidR="005B553D" w:rsidRPr="005B553D" w14:paraId="62E08DFA" w14:textId="77777777" w:rsidTr="00C7412F">
        <w:trPr>
          <w:trHeight w:val="240"/>
        </w:trPr>
        <w:tc>
          <w:tcPr>
            <w:tcW w:w="1260" w:type="dxa"/>
            <w:tcBorders>
              <w:top w:val="single" w:sz="4" w:space="0" w:color="000000"/>
              <w:left w:val="single" w:sz="4" w:space="0" w:color="000000"/>
              <w:bottom w:val="single" w:sz="4" w:space="0" w:color="000000"/>
              <w:right w:val="single" w:sz="4" w:space="0" w:color="000000"/>
            </w:tcBorders>
          </w:tcPr>
          <w:p w14:paraId="3B0FD5CD" w14:textId="77777777" w:rsidR="005B553D" w:rsidRPr="005B553D" w:rsidRDefault="005B553D" w:rsidP="005B553D">
            <w:pPr>
              <w:spacing w:before="0"/>
              <w:rPr>
                <w:szCs w:val="24"/>
              </w:rPr>
            </w:pPr>
            <w:r w:rsidRPr="005B553D">
              <w:rPr>
                <w:szCs w:val="24"/>
              </w:rPr>
              <w:t xml:space="preserve">Frequency </w:t>
            </w:r>
          </w:p>
        </w:tc>
        <w:tc>
          <w:tcPr>
            <w:tcW w:w="1369" w:type="dxa"/>
            <w:tcBorders>
              <w:top w:val="single" w:sz="4" w:space="0" w:color="000000"/>
              <w:left w:val="single" w:sz="4" w:space="0" w:color="000000"/>
              <w:bottom w:val="single" w:sz="4" w:space="0" w:color="000000"/>
              <w:right w:val="single" w:sz="4" w:space="0" w:color="000000"/>
            </w:tcBorders>
          </w:tcPr>
          <w:p w14:paraId="6989ECDE" w14:textId="77777777" w:rsidR="005B553D" w:rsidRPr="005B553D" w:rsidRDefault="005B553D" w:rsidP="005B553D">
            <w:pPr>
              <w:spacing w:before="0"/>
              <w:rPr>
                <w:szCs w:val="24"/>
              </w:rPr>
            </w:pPr>
            <w:r w:rsidRPr="005B553D">
              <w:rPr>
                <w:szCs w:val="24"/>
              </w:rPr>
              <w:t xml:space="preserve">1 </w:t>
            </w:r>
          </w:p>
        </w:tc>
        <w:tc>
          <w:tcPr>
            <w:tcW w:w="1368" w:type="dxa"/>
            <w:tcBorders>
              <w:top w:val="single" w:sz="4" w:space="0" w:color="000000"/>
              <w:left w:val="single" w:sz="4" w:space="0" w:color="000000"/>
              <w:bottom w:val="single" w:sz="4" w:space="0" w:color="000000"/>
              <w:right w:val="single" w:sz="4" w:space="0" w:color="000000"/>
            </w:tcBorders>
          </w:tcPr>
          <w:p w14:paraId="6B50E0DB" w14:textId="77777777" w:rsidR="005B553D" w:rsidRPr="005B553D" w:rsidRDefault="005B553D" w:rsidP="005B553D">
            <w:pPr>
              <w:spacing w:before="0"/>
              <w:rPr>
                <w:szCs w:val="24"/>
              </w:rPr>
            </w:pPr>
            <w:r w:rsidRPr="005B553D">
              <w:rPr>
                <w:szCs w:val="24"/>
              </w:rPr>
              <w:t xml:space="preserve">2 </w:t>
            </w:r>
          </w:p>
        </w:tc>
        <w:tc>
          <w:tcPr>
            <w:tcW w:w="1368" w:type="dxa"/>
            <w:tcBorders>
              <w:top w:val="single" w:sz="4" w:space="0" w:color="000000"/>
              <w:left w:val="single" w:sz="4" w:space="0" w:color="000000"/>
              <w:bottom w:val="single" w:sz="4" w:space="0" w:color="000000"/>
              <w:right w:val="single" w:sz="4" w:space="0" w:color="000000"/>
            </w:tcBorders>
          </w:tcPr>
          <w:p w14:paraId="18CF1418" w14:textId="77777777" w:rsidR="005B553D" w:rsidRPr="005B553D" w:rsidRDefault="005B553D" w:rsidP="005B553D">
            <w:pPr>
              <w:spacing w:before="0"/>
              <w:rPr>
                <w:szCs w:val="24"/>
              </w:rPr>
            </w:pPr>
            <w:r w:rsidRPr="005B553D">
              <w:rPr>
                <w:szCs w:val="24"/>
              </w:rPr>
              <w:t xml:space="preserve">3 </w:t>
            </w:r>
          </w:p>
        </w:tc>
        <w:tc>
          <w:tcPr>
            <w:tcW w:w="1369" w:type="dxa"/>
            <w:tcBorders>
              <w:top w:val="single" w:sz="4" w:space="0" w:color="000000"/>
              <w:left w:val="single" w:sz="4" w:space="0" w:color="000000"/>
              <w:bottom w:val="single" w:sz="4" w:space="0" w:color="000000"/>
              <w:right w:val="single" w:sz="4" w:space="0" w:color="000000"/>
            </w:tcBorders>
          </w:tcPr>
          <w:p w14:paraId="5B428ACC" w14:textId="77777777" w:rsidR="005B553D" w:rsidRPr="005B553D" w:rsidRDefault="005B553D" w:rsidP="005B553D">
            <w:pPr>
              <w:spacing w:before="0"/>
              <w:rPr>
                <w:szCs w:val="24"/>
              </w:rPr>
            </w:pPr>
            <w:r w:rsidRPr="005B553D">
              <w:rPr>
                <w:szCs w:val="24"/>
              </w:rPr>
              <w:t xml:space="preserve">13 </w:t>
            </w:r>
          </w:p>
        </w:tc>
        <w:tc>
          <w:tcPr>
            <w:tcW w:w="1368" w:type="dxa"/>
            <w:tcBorders>
              <w:top w:val="single" w:sz="4" w:space="0" w:color="000000"/>
              <w:left w:val="single" w:sz="4" w:space="0" w:color="000000"/>
              <w:bottom w:val="single" w:sz="4" w:space="0" w:color="000000"/>
              <w:right w:val="single" w:sz="4" w:space="0" w:color="000000"/>
            </w:tcBorders>
          </w:tcPr>
          <w:p w14:paraId="22D3A926" w14:textId="77777777" w:rsidR="005B553D" w:rsidRPr="005B553D" w:rsidRDefault="005B553D" w:rsidP="005B553D">
            <w:pPr>
              <w:spacing w:before="0"/>
              <w:rPr>
                <w:szCs w:val="24"/>
              </w:rPr>
            </w:pPr>
            <w:r w:rsidRPr="005B553D">
              <w:rPr>
                <w:szCs w:val="24"/>
              </w:rPr>
              <w:t xml:space="preserve">24 </w:t>
            </w:r>
          </w:p>
        </w:tc>
        <w:tc>
          <w:tcPr>
            <w:tcW w:w="1368" w:type="dxa"/>
            <w:tcBorders>
              <w:top w:val="single" w:sz="4" w:space="0" w:color="000000"/>
              <w:left w:val="single" w:sz="4" w:space="0" w:color="000000"/>
              <w:bottom w:val="single" w:sz="4" w:space="0" w:color="000000"/>
              <w:right w:val="single" w:sz="4" w:space="0" w:color="000000"/>
            </w:tcBorders>
          </w:tcPr>
          <w:p w14:paraId="2D0CE601" w14:textId="77777777" w:rsidR="005B553D" w:rsidRPr="005B553D" w:rsidRDefault="005B553D" w:rsidP="005B553D">
            <w:pPr>
              <w:spacing w:before="0"/>
              <w:rPr>
                <w:szCs w:val="24"/>
              </w:rPr>
            </w:pPr>
            <w:r w:rsidRPr="005B553D">
              <w:rPr>
                <w:szCs w:val="24"/>
              </w:rPr>
              <w:t xml:space="preserve">43 </w:t>
            </w:r>
          </w:p>
        </w:tc>
      </w:tr>
      <w:tr w:rsidR="005B553D" w:rsidRPr="005B553D" w14:paraId="083D61BD" w14:textId="77777777" w:rsidTr="00C7412F">
        <w:trPr>
          <w:trHeight w:val="240"/>
        </w:trPr>
        <w:tc>
          <w:tcPr>
            <w:tcW w:w="1260" w:type="dxa"/>
            <w:tcBorders>
              <w:top w:val="single" w:sz="4" w:space="0" w:color="000000"/>
              <w:left w:val="single" w:sz="4" w:space="0" w:color="000000"/>
              <w:bottom w:val="single" w:sz="4" w:space="0" w:color="000000"/>
              <w:right w:val="single" w:sz="4" w:space="0" w:color="000000"/>
            </w:tcBorders>
          </w:tcPr>
          <w:p w14:paraId="5BB392F3" w14:textId="77777777" w:rsidR="005B553D" w:rsidRPr="005B553D" w:rsidRDefault="005B553D" w:rsidP="005B553D">
            <w:pPr>
              <w:spacing w:before="0"/>
              <w:rPr>
                <w:szCs w:val="24"/>
              </w:rPr>
            </w:pPr>
            <w:r w:rsidRPr="005B553D">
              <w:rPr>
                <w:szCs w:val="24"/>
              </w:rPr>
              <w:t xml:space="preserve">Percentage </w:t>
            </w:r>
          </w:p>
        </w:tc>
        <w:tc>
          <w:tcPr>
            <w:tcW w:w="1369" w:type="dxa"/>
            <w:tcBorders>
              <w:top w:val="single" w:sz="4" w:space="0" w:color="000000"/>
              <w:left w:val="single" w:sz="4" w:space="0" w:color="000000"/>
              <w:bottom w:val="single" w:sz="4" w:space="0" w:color="000000"/>
              <w:right w:val="single" w:sz="4" w:space="0" w:color="000000"/>
            </w:tcBorders>
          </w:tcPr>
          <w:p w14:paraId="13195A08" w14:textId="77777777" w:rsidR="005B553D" w:rsidRPr="005B553D" w:rsidRDefault="005B553D" w:rsidP="005B553D">
            <w:pPr>
              <w:spacing w:before="0"/>
              <w:rPr>
                <w:szCs w:val="24"/>
              </w:rPr>
            </w:pPr>
            <w:r w:rsidRPr="005B553D">
              <w:rPr>
                <w:szCs w:val="24"/>
              </w:rPr>
              <w:t xml:space="preserve">2.3255 </w:t>
            </w:r>
          </w:p>
        </w:tc>
        <w:tc>
          <w:tcPr>
            <w:tcW w:w="1368" w:type="dxa"/>
            <w:tcBorders>
              <w:top w:val="single" w:sz="4" w:space="0" w:color="000000"/>
              <w:left w:val="single" w:sz="4" w:space="0" w:color="000000"/>
              <w:bottom w:val="single" w:sz="4" w:space="0" w:color="000000"/>
              <w:right w:val="single" w:sz="4" w:space="0" w:color="000000"/>
            </w:tcBorders>
          </w:tcPr>
          <w:p w14:paraId="4E9FB202" w14:textId="77777777" w:rsidR="005B553D" w:rsidRPr="005B553D" w:rsidRDefault="005B553D" w:rsidP="005B553D">
            <w:pPr>
              <w:spacing w:before="0"/>
              <w:rPr>
                <w:szCs w:val="24"/>
              </w:rPr>
            </w:pPr>
            <w:r w:rsidRPr="005B553D">
              <w:rPr>
                <w:szCs w:val="24"/>
              </w:rPr>
              <w:t xml:space="preserve">4.6512% </w:t>
            </w:r>
          </w:p>
        </w:tc>
        <w:tc>
          <w:tcPr>
            <w:tcW w:w="1368" w:type="dxa"/>
            <w:tcBorders>
              <w:top w:val="single" w:sz="4" w:space="0" w:color="000000"/>
              <w:left w:val="single" w:sz="4" w:space="0" w:color="000000"/>
              <w:bottom w:val="single" w:sz="4" w:space="0" w:color="000000"/>
              <w:right w:val="single" w:sz="4" w:space="0" w:color="000000"/>
            </w:tcBorders>
          </w:tcPr>
          <w:p w14:paraId="5F7CCD0B" w14:textId="77777777" w:rsidR="005B553D" w:rsidRPr="005B553D" w:rsidRDefault="005B553D" w:rsidP="005B553D">
            <w:pPr>
              <w:spacing w:before="0"/>
              <w:rPr>
                <w:szCs w:val="24"/>
              </w:rPr>
            </w:pPr>
            <w:r w:rsidRPr="005B553D">
              <w:rPr>
                <w:szCs w:val="24"/>
              </w:rPr>
              <w:t xml:space="preserve">6.9767% </w:t>
            </w:r>
          </w:p>
        </w:tc>
        <w:tc>
          <w:tcPr>
            <w:tcW w:w="1369" w:type="dxa"/>
            <w:tcBorders>
              <w:top w:val="single" w:sz="4" w:space="0" w:color="000000"/>
              <w:left w:val="single" w:sz="4" w:space="0" w:color="000000"/>
              <w:bottom w:val="single" w:sz="4" w:space="0" w:color="000000"/>
              <w:right w:val="single" w:sz="4" w:space="0" w:color="000000"/>
            </w:tcBorders>
          </w:tcPr>
          <w:p w14:paraId="51D3026D" w14:textId="77777777" w:rsidR="005B553D" w:rsidRPr="005B553D" w:rsidRDefault="005B553D" w:rsidP="005B553D">
            <w:pPr>
              <w:spacing w:before="0"/>
              <w:rPr>
                <w:szCs w:val="24"/>
              </w:rPr>
            </w:pPr>
            <w:r w:rsidRPr="005B553D">
              <w:rPr>
                <w:szCs w:val="24"/>
              </w:rPr>
              <w:t xml:space="preserve">33.2326% </w:t>
            </w:r>
          </w:p>
        </w:tc>
        <w:tc>
          <w:tcPr>
            <w:tcW w:w="1368" w:type="dxa"/>
            <w:tcBorders>
              <w:top w:val="single" w:sz="4" w:space="0" w:color="000000"/>
              <w:left w:val="single" w:sz="4" w:space="0" w:color="000000"/>
              <w:bottom w:val="single" w:sz="4" w:space="0" w:color="000000"/>
              <w:right w:val="single" w:sz="4" w:space="0" w:color="000000"/>
            </w:tcBorders>
          </w:tcPr>
          <w:p w14:paraId="2710EADD" w14:textId="77777777" w:rsidR="005B553D" w:rsidRPr="005B553D" w:rsidRDefault="005B553D" w:rsidP="005B553D">
            <w:pPr>
              <w:spacing w:before="0"/>
              <w:rPr>
                <w:szCs w:val="24"/>
              </w:rPr>
            </w:pPr>
            <w:r w:rsidRPr="005B553D">
              <w:rPr>
                <w:szCs w:val="24"/>
              </w:rPr>
              <w:t xml:space="preserve">55.8140% </w:t>
            </w:r>
          </w:p>
        </w:tc>
        <w:tc>
          <w:tcPr>
            <w:tcW w:w="1368" w:type="dxa"/>
            <w:tcBorders>
              <w:top w:val="single" w:sz="4" w:space="0" w:color="000000"/>
              <w:left w:val="single" w:sz="4" w:space="0" w:color="000000"/>
              <w:bottom w:val="single" w:sz="4" w:space="0" w:color="000000"/>
              <w:right w:val="single" w:sz="4" w:space="0" w:color="000000"/>
            </w:tcBorders>
          </w:tcPr>
          <w:p w14:paraId="4F0EDCE7" w14:textId="77777777" w:rsidR="005B553D" w:rsidRPr="005B553D" w:rsidRDefault="005B553D" w:rsidP="005B553D">
            <w:pPr>
              <w:spacing w:before="0"/>
              <w:rPr>
                <w:szCs w:val="24"/>
              </w:rPr>
            </w:pPr>
            <w:r w:rsidRPr="005B553D">
              <w:rPr>
                <w:szCs w:val="24"/>
              </w:rPr>
              <w:t xml:space="preserve">99.9608% </w:t>
            </w:r>
          </w:p>
        </w:tc>
      </w:tr>
    </w:tbl>
    <w:p w14:paraId="35DB3EA4" w14:textId="77777777" w:rsidR="005B553D" w:rsidRDefault="005B553D" w:rsidP="005B553D">
      <w:pPr>
        <w:pStyle w:val="par1"/>
      </w:pPr>
    </w:p>
    <w:p w14:paraId="36FEEF26" w14:textId="77777777" w:rsidR="008703BF" w:rsidRDefault="000A6B66" w:rsidP="000A6B66">
      <w:pPr>
        <w:pStyle w:val="par1"/>
      </w:pPr>
      <w:r>
        <w:t>D.</w:t>
      </w:r>
      <w:r>
        <w:tab/>
        <w:t>When the initial advertised “Powerball®” Jackpot is greater than One Hundred and Fifty-One Million Dollars ($151,000,000), the “Powerball®” “Power Play®” multipliers are weighted as follows:</w:t>
      </w:r>
    </w:p>
    <w:p w14:paraId="6D2948E9" w14:textId="77777777" w:rsidR="008703BF" w:rsidRDefault="008703BF" w:rsidP="000A6B66">
      <w:pPr>
        <w:pStyle w:val="par1"/>
      </w:pPr>
    </w:p>
    <w:tbl>
      <w:tblPr>
        <w:tblW w:w="9470" w:type="dxa"/>
        <w:tblCellMar>
          <w:top w:w="47" w:type="dxa"/>
          <w:right w:w="115" w:type="dxa"/>
        </w:tblCellMar>
        <w:tblLook w:val="04A0" w:firstRow="1" w:lastRow="0" w:firstColumn="1" w:lastColumn="0" w:noHBand="0" w:noVBand="1"/>
      </w:tblPr>
      <w:tblGrid>
        <w:gridCol w:w="1488"/>
        <w:gridCol w:w="1597"/>
        <w:gridCol w:w="1596"/>
        <w:gridCol w:w="1597"/>
        <w:gridCol w:w="1596"/>
        <w:gridCol w:w="1596"/>
      </w:tblGrid>
      <w:tr w:rsidR="005B553D" w:rsidRPr="005B553D" w14:paraId="325D4D03" w14:textId="77777777" w:rsidTr="00C7412F">
        <w:trPr>
          <w:trHeight w:val="470"/>
        </w:trPr>
        <w:tc>
          <w:tcPr>
            <w:tcW w:w="1488" w:type="dxa"/>
            <w:tcBorders>
              <w:top w:val="single" w:sz="4" w:space="0" w:color="000000"/>
              <w:left w:val="single" w:sz="4" w:space="0" w:color="000000"/>
              <w:bottom w:val="single" w:sz="4" w:space="0" w:color="000000"/>
              <w:right w:val="single" w:sz="4" w:space="0" w:color="000000"/>
            </w:tcBorders>
          </w:tcPr>
          <w:p w14:paraId="63DF171E" w14:textId="77777777" w:rsidR="005B553D" w:rsidRPr="005B553D" w:rsidRDefault="005B553D" w:rsidP="005B553D">
            <w:pPr>
              <w:spacing w:before="0"/>
              <w:rPr>
                <w:szCs w:val="24"/>
              </w:rPr>
            </w:pPr>
          </w:p>
        </w:tc>
        <w:tc>
          <w:tcPr>
            <w:tcW w:w="1597" w:type="dxa"/>
            <w:tcBorders>
              <w:top w:val="single" w:sz="4" w:space="0" w:color="000000"/>
              <w:left w:val="single" w:sz="4" w:space="0" w:color="000000"/>
              <w:bottom w:val="single" w:sz="4" w:space="0" w:color="000000"/>
              <w:right w:val="single" w:sz="4" w:space="0" w:color="000000"/>
            </w:tcBorders>
          </w:tcPr>
          <w:p w14:paraId="0086B923" w14:textId="77777777" w:rsidR="005B553D" w:rsidRPr="005B553D" w:rsidRDefault="005B553D" w:rsidP="005B553D">
            <w:pPr>
              <w:spacing w:before="0"/>
              <w:rPr>
                <w:szCs w:val="24"/>
              </w:rPr>
            </w:pPr>
            <w:r w:rsidRPr="005B553D">
              <w:rPr>
                <w:szCs w:val="24"/>
              </w:rPr>
              <w:t xml:space="preserve">“POWER PLAY®” 5 </w:t>
            </w:r>
          </w:p>
        </w:tc>
        <w:tc>
          <w:tcPr>
            <w:tcW w:w="1596" w:type="dxa"/>
            <w:tcBorders>
              <w:top w:val="single" w:sz="4" w:space="0" w:color="000000"/>
              <w:left w:val="single" w:sz="4" w:space="0" w:color="000000"/>
              <w:bottom w:val="single" w:sz="4" w:space="0" w:color="000000"/>
              <w:right w:val="single" w:sz="4" w:space="0" w:color="000000"/>
            </w:tcBorders>
          </w:tcPr>
          <w:p w14:paraId="4B792205" w14:textId="77777777" w:rsidR="005B553D" w:rsidRPr="005B553D" w:rsidRDefault="005B553D" w:rsidP="005B553D">
            <w:pPr>
              <w:spacing w:before="0"/>
              <w:rPr>
                <w:szCs w:val="24"/>
              </w:rPr>
            </w:pPr>
            <w:r w:rsidRPr="005B553D">
              <w:rPr>
                <w:szCs w:val="24"/>
              </w:rPr>
              <w:t xml:space="preserve">“POWER PLAY®” 4 </w:t>
            </w:r>
          </w:p>
        </w:tc>
        <w:tc>
          <w:tcPr>
            <w:tcW w:w="1597" w:type="dxa"/>
            <w:tcBorders>
              <w:top w:val="single" w:sz="4" w:space="0" w:color="000000"/>
              <w:left w:val="single" w:sz="4" w:space="0" w:color="000000"/>
              <w:bottom w:val="single" w:sz="4" w:space="0" w:color="000000"/>
              <w:right w:val="single" w:sz="4" w:space="0" w:color="000000"/>
            </w:tcBorders>
          </w:tcPr>
          <w:p w14:paraId="011AFD67" w14:textId="77777777" w:rsidR="005B553D" w:rsidRPr="005B553D" w:rsidRDefault="005B553D" w:rsidP="005B553D">
            <w:pPr>
              <w:spacing w:before="0"/>
              <w:rPr>
                <w:szCs w:val="24"/>
              </w:rPr>
            </w:pPr>
            <w:r w:rsidRPr="005B553D">
              <w:rPr>
                <w:szCs w:val="24"/>
              </w:rPr>
              <w:t xml:space="preserve">“POWER PLAY®” 3 </w:t>
            </w:r>
          </w:p>
        </w:tc>
        <w:tc>
          <w:tcPr>
            <w:tcW w:w="1596" w:type="dxa"/>
            <w:tcBorders>
              <w:top w:val="single" w:sz="4" w:space="0" w:color="000000"/>
              <w:left w:val="single" w:sz="4" w:space="0" w:color="000000"/>
              <w:bottom w:val="single" w:sz="4" w:space="0" w:color="000000"/>
              <w:right w:val="single" w:sz="4" w:space="0" w:color="000000"/>
            </w:tcBorders>
          </w:tcPr>
          <w:p w14:paraId="0378005C" w14:textId="77777777" w:rsidR="005B553D" w:rsidRPr="005B553D" w:rsidRDefault="005B553D" w:rsidP="005B553D">
            <w:pPr>
              <w:spacing w:before="0"/>
              <w:rPr>
                <w:szCs w:val="24"/>
              </w:rPr>
            </w:pPr>
            <w:r w:rsidRPr="005B553D">
              <w:rPr>
                <w:szCs w:val="24"/>
              </w:rPr>
              <w:t xml:space="preserve">“POWER PLAY®” 2 </w:t>
            </w:r>
          </w:p>
        </w:tc>
        <w:tc>
          <w:tcPr>
            <w:tcW w:w="1596" w:type="dxa"/>
            <w:tcBorders>
              <w:top w:val="single" w:sz="4" w:space="0" w:color="000000"/>
              <w:left w:val="single" w:sz="4" w:space="0" w:color="000000"/>
              <w:bottom w:val="single" w:sz="4" w:space="0" w:color="000000"/>
              <w:right w:val="single" w:sz="4" w:space="0" w:color="000000"/>
            </w:tcBorders>
          </w:tcPr>
          <w:p w14:paraId="2DB275C8" w14:textId="77777777" w:rsidR="005B553D" w:rsidRPr="005B553D" w:rsidRDefault="005B553D" w:rsidP="005B553D">
            <w:pPr>
              <w:spacing w:before="0"/>
              <w:rPr>
                <w:szCs w:val="24"/>
              </w:rPr>
            </w:pPr>
            <w:r w:rsidRPr="005B553D">
              <w:rPr>
                <w:szCs w:val="24"/>
              </w:rPr>
              <w:t xml:space="preserve">TOTAL </w:t>
            </w:r>
          </w:p>
        </w:tc>
      </w:tr>
      <w:tr w:rsidR="005B553D" w:rsidRPr="005B553D" w14:paraId="119BD6D4" w14:textId="77777777" w:rsidTr="00C7412F">
        <w:trPr>
          <w:trHeight w:val="240"/>
        </w:trPr>
        <w:tc>
          <w:tcPr>
            <w:tcW w:w="1488" w:type="dxa"/>
            <w:tcBorders>
              <w:top w:val="single" w:sz="4" w:space="0" w:color="000000"/>
              <w:left w:val="single" w:sz="4" w:space="0" w:color="000000"/>
              <w:bottom w:val="single" w:sz="4" w:space="0" w:color="000000"/>
              <w:right w:val="single" w:sz="4" w:space="0" w:color="000000"/>
            </w:tcBorders>
          </w:tcPr>
          <w:p w14:paraId="40602DFD" w14:textId="77777777" w:rsidR="005B553D" w:rsidRPr="005B553D" w:rsidRDefault="005B553D" w:rsidP="005B553D">
            <w:pPr>
              <w:spacing w:before="0"/>
              <w:rPr>
                <w:szCs w:val="24"/>
              </w:rPr>
            </w:pPr>
            <w:r w:rsidRPr="005B553D">
              <w:rPr>
                <w:szCs w:val="24"/>
              </w:rPr>
              <w:t xml:space="preserve">Frequency </w:t>
            </w:r>
          </w:p>
        </w:tc>
        <w:tc>
          <w:tcPr>
            <w:tcW w:w="1597" w:type="dxa"/>
            <w:tcBorders>
              <w:top w:val="single" w:sz="4" w:space="0" w:color="000000"/>
              <w:left w:val="single" w:sz="4" w:space="0" w:color="000000"/>
              <w:bottom w:val="single" w:sz="4" w:space="0" w:color="000000"/>
              <w:right w:val="single" w:sz="4" w:space="0" w:color="000000"/>
            </w:tcBorders>
          </w:tcPr>
          <w:p w14:paraId="44D12674" w14:textId="77777777" w:rsidR="005B553D" w:rsidRPr="005B553D" w:rsidRDefault="005B553D" w:rsidP="005B553D">
            <w:pPr>
              <w:spacing w:before="0"/>
              <w:rPr>
                <w:szCs w:val="24"/>
              </w:rPr>
            </w:pPr>
            <w:r w:rsidRPr="005B553D">
              <w:rPr>
                <w:szCs w:val="24"/>
              </w:rPr>
              <w:t xml:space="preserve">2 </w:t>
            </w:r>
          </w:p>
        </w:tc>
        <w:tc>
          <w:tcPr>
            <w:tcW w:w="1596" w:type="dxa"/>
            <w:tcBorders>
              <w:top w:val="single" w:sz="4" w:space="0" w:color="000000"/>
              <w:left w:val="single" w:sz="4" w:space="0" w:color="000000"/>
              <w:bottom w:val="single" w:sz="4" w:space="0" w:color="000000"/>
              <w:right w:val="single" w:sz="4" w:space="0" w:color="000000"/>
            </w:tcBorders>
          </w:tcPr>
          <w:p w14:paraId="26BD02B7" w14:textId="77777777" w:rsidR="005B553D" w:rsidRPr="005B553D" w:rsidRDefault="005B553D" w:rsidP="005B553D">
            <w:pPr>
              <w:spacing w:before="0"/>
              <w:rPr>
                <w:szCs w:val="24"/>
              </w:rPr>
            </w:pPr>
            <w:r w:rsidRPr="005B553D">
              <w:rPr>
                <w:szCs w:val="24"/>
              </w:rPr>
              <w:t xml:space="preserve">3 </w:t>
            </w:r>
          </w:p>
        </w:tc>
        <w:tc>
          <w:tcPr>
            <w:tcW w:w="1597" w:type="dxa"/>
            <w:tcBorders>
              <w:top w:val="single" w:sz="4" w:space="0" w:color="000000"/>
              <w:left w:val="single" w:sz="4" w:space="0" w:color="000000"/>
              <w:bottom w:val="single" w:sz="4" w:space="0" w:color="000000"/>
              <w:right w:val="single" w:sz="4" w:space="0" w:color="000000"/>
            </w:tcBorders>
          </w:tcPr>
          <w:p w14:paraId="3C1DE067" w14:textId="77777777" w:rsidR="005B553D" w:rsidRPr="005B553D" w:rsidRDefault="005B553D" w:rsidP="005B553D">
            <w:pPr>
              <w:spacing w:before="0"/>
              <w:rPr>
                <w:szCs w:val="24"/>
              </w:rPr>
            </w:pPr>
            <w:r w:rsidRPr="005B553D">
              <w:rPr>
                <w:szCs w:val="24"/>
              </w:rPr>
              <w:t xml:space="preserve">13 </w:t>
            </w:r>
          </w:p>
        </w:tc>
        <w:tc>
          <w:tcPr>
            <w:tcW w:w="1596" w:type="dxa"/>
            <w:tcBorders>
              <w:top w:val="single" w:sz="4" w:space="0" w:color="000000"/>
              <w:left w:val="single" w:sz="4" w:space="0" w:color="000000"/>
              <w:bottom w:val="single" w:sz="4" w:space="0" w:color="000000"/>
              <w:right w:val="single" w:sz="4" w:space="0" w:color="000000"/>
            </w:tcBorders>
          </w:tcPr>
          <w:p w14:paraId="6136928D" w14:textId="77777777" w:rsidR="005B553D" w:rsidRPr="005B553D" w:rsidRDefault="005B553D" w:rsidP="005B553D">
            <w:pPr>
              <w:spacing w:before="0"/>
              <w:rPr>
                <w:szCs w:val="24"/>
              </w:rPr>
            </w:pPr>
            <w:r w:rsidRPr="005B553D">
              <w:rPr>
                <w:szCs w:val="24"/>
              </w:rPr>
              <w:t xml:space="preserve">24 </w:t>
            </w:r>
          </w:p>
        </w:tc>
        <w:tc>
          <w:tcPr>
            <w:tcW w:w="1596" w:type="dxa"/>
            <w:tcBorders>
              <w:top w:val="single" w:sz="4" w:space="0" w:color="000000"/>
              <w:left w:val="single" w:sz="4" w:space="0" w:color="000000"/>
              <w:bottom w:val="single" w:sz="4" w:space="0" w:color="000000"/>
              <w:right w:val="single" w:sz="4" w:space="0" w:color="000000"/>
            </w:tcBorders>
          </w:tcPr>
          <w:p w14:paraId="05A121D7" w14:textId="77777777" w:rsidR="005B553D" w:rsidRPr="005B553D" w:rsidRDefault="005B553D" w:rsidP="005B553D">
            <w:pPr>
              <w:spacing w:before="0"/>
              <w:rPr>
                <w:szCs w:val="24"/>
              </w:rPr>
            </w:pPr>
            <w:r w:rsidRPr="005B553D">
              <w:rPr>
                <w:szCs w:val="24"/>
              </w:rPr>
              <w:t xml:space="preserve">42 </w:t>
            </w:r>
          </w:p>
        </w:tc>
      </w:tr>
      <w:tr w:rsidR="005B553D" w:rsidRPr="005B553D" w14:paraId="128005BA" w14:textId="77777777" w:rsidTr="00C7412F">
        <w:trPr>
          <w:trHeight w:val="240"/>
        </w:trPr>
        <w:tc>
          <w:tcPr>
            <w:tcW w:w="1488" w:type="dxa"/>
            <w:tcBorders>
              <w:top w:val="single" w:sz="4" w:space="0" w:color="000000"/>
              <w:left w:val="single" w:sz="4" w:space="0" w:color="000000"/>
              <w:bottom w:val="single" w:sz="4" w:space="0" w:color="000000"/>
              <w:right w:val="single" w:sz="4" w:space="0" w:color="000000"/>
            </w:tcBorders>
          </w:tcPr>
          <w:p w14:paraId="228D2C74" w14:textId="77777777" w:rsidR="005B553D" w:rsidRPr="005B553D" w:rsidRDefault="005B553D" w:rsidP="005B553D">
            <w:pPr>
              <w:spacing w:before="0"/>
              <w:rPr>
                <w:szCs w:val="24"/>
              </w:rPr>
            </w:pPr>
            <w:r w:rsidRPr="005B553D">
              <w:rPr>
                <w:szCs w:val="24"/>
              </w:rPr>
              <w:t xml:space="preserve">Percentage </w:t>
            </w:r>
          </w:p>
        </w:tc>
        <w:tc>
          <w:tcPr>
            <w:tcW w:w="1597" w:type="dxa"/>
            <w:tcBorders>
              <w:top w:val="single" w:sz="4" w:space="0" w:color="000000"/>
              <w:left w:val="single" w:sz="4" w:space="0" w:color="000000"/>
              <w:bottom w:val="single" w:sz="4" w:space="0" w:color="000000"/>
              <w:right w:val="single" w:sz="4" w:space="0" w:color="000000"/>
            </w:tcBorders>
          </w:tcPr>
          <w:p w14:paraId="1CEF22C7" w14:textId="77777777" w:rsidR="005B553D" w:rsidRPr="005B553D" w:rsidRDefault="005B553D" w:rsidP="005B553D">
            <w:pPr>
              <w:spacing w:before="0"/>
              <w:rPr>
                <w:szCs w:val="24"/>
              </w:rPr>
            </w:pPr>
            <w:r w:rsidRPr="005B553D">
              <w:rPr>
                <w:szCs w:val="24"/>
              </w:rPr>
              <w:t xml:space="preserve">4.7619% </w:t>
            </w:r>
          </w:p>
        </w:tc>
        <w:tc>
          <w:tcPr>
            <w:tcW w:w="1596" w:type="dxa"/>
            <w:tcBorders>
              <w:top w:val="single" w:sz="4" w:space="0" w:color="000000"/>
              <w:left w:val="single" w:sz="4" w:space="0" w:color="000000"/>
              <w:bottom w:val="single" w:sz="4" w:space="0" w:color="000000"/>
              <w:right w:val="single" w:sz="4" w:space="0" w:color="000000"/>
            </w:tcBorders>
          </w:tcPr>
          <w:p w14:paraId="1D15EE75" w14:textId="77777777" w:rsidR="005B553D" w:rsidRPr="005B553D" w:rsidRDefault="005B553D" w:rsidP="005B553D">
            <w:pPr>
              <w:spacing w:before="0"/>
              <w:rPr>
                <w:szCs w:val="24"/>
              </w:rPr>
            </w:pPr>
            <w:r w:rsidRPr="005B553D">
              <w:rPr>
                <w:szCs w:val="24"/>
              </w:rPr>
              <w:t xml:space="preserve">7.1429% </w:t>
            </w:r>
          </w:p>
        </w:tc>
        <w:tc>
          <w:tcPr>
            <w:tcW w:w="1597" w:type="dxa"/>
            <w:tcBorders>
              <w:top w:val="single" w:sz="4" w:space="0" w:color="000000"/>
              <w:left w:val="single" w:sz="4" w:space="0" w:color="000000"/>
              <w:bottom w:val="single" w:sz="4" w:space="0" w:color="000000"/>
              <w:right w:val="single" w:sz="4" w:space="0" w:color="000000"/>
            </w:tcBorders>
          </w:tcPr>
          <w:p w14:paraId="6D69C0E3" w14:textId="77777777" w:rsidR="005B553D" w:rsidRPr="005B553D" w:rsidRDefault="005B553D" w:rsidP="005B553D">
            <w:pPr>
              <w:spacing w:before="0"/>
              <w:rPr>
                <w:szCs w:val="24"/>
              </w:rPr>
            </w:pPr>
            <w:r w:rsidRPr="005B553D">
              <w:rPr>
                <w:szCs w:val="24"/>
              </w:rPr>
              <w:t xml:space="preserve">30.9523% </w:t>
            </w:r>
          </w:p>
        </w:tc>
        <w:tc>
          <w:tcPr>
            <w:tcW w:w="1596" w:type="dxa"/>
            <w:tcBorders>
              <w:top w:val="single" w:sz="4" w:space="0" w:color="000000"/>
              <w:left w:val="single" w:sz="4" w:space="0" w:color="000000"/>
              <w:bottom w:val="single" w:sz="4" w:space="0" w:color="000000"/>
              <w:right w:val="single" w:sz="4" w:space="0" w:color="000000"/>
            </w:tcBorders>
          </w:tcPr>
          <w:p w14:paraId="0D19C21F" w14:textId="77777777" w:rsidR="005B553D" w:rsidRPr="005B553D" w:rsidRDefault="005B553D" w:rsidP="005B553D">
            <w:pPr>
              <w:spacing w:before="0"/>
              <w:rPr>
                <w:szCs w:val="24"/>
              </w:rPr>
            </w:pPr>
            <w:r w:rsidRPr="005B553D">
              <w:rPr>
                <w:szCs w:val="24"/>
              </w:rPr>
              <w:t xml:space="preserve">57.1429% </w:t>
            </w:r>
          </w:p>
        </w:tc>
        <w:tc>
          <w:tcPr>
            <w:tcW w:w="1596" w:type="dxa"/>
            <w:tcBorders>
              <w:top w:val="single" w:sz="4" w:space="0" w:color="000000"/>
              <w:left w:val="single" w:sz="4" w:space="0" w:color="000000"/>
              <w:bottom w:val="single" w:sz="4" w:space="0" w:color="000000"/>
              <w:right w:val="single" w:sz="4" w:space="0" w:color="000000"/>
            </w:tcBorders>
          </w:tcPr>
          <w:p w14:paraId="3038EA44" w14:textId="77777777" w:rsidR="005B553D" w:rsidRPr="005B553D" w:rsidRDefault="005B553D" w:rsidP="005B553D">
            <w:pPr>
              <w:spacing w:before="0"/>
              <w:rPr>
                <w:szCs w:val="24"/>
              </w:rPr>
            </w:pPr>
            <w:r w:rsidRPr="005B553D">
              <w:rPr>
                <w:szCs w:val="24"/>
              </w:rPr>
              <w:t xml:space="preserve">100% </w:t>
            </w:r>
          </w:p>
        </w:tc>
      </w:tr>
    </w:tbl>
    <w:p w14:paraId="54686DF0" w14:textId="77777777" w:rsidR="005B553D" w:rsidRDefault="005B553D" w:rsidP="000A6B66">
      <w:pPr>
        <w:pStyle w:val="par1"/>
      </w:pPr>
    </w:p>
    <w:p w14:paraId="454E60F6" w14:textId="77777777" w:rsidR="008703BF" w:rsidRDefault="000A6B66" w:rsidP="002D09E0">
      <w:pPr>
        <w:pStyle w:val="Heading3"/>
      </w:pPr>
      <w:r>
        <w:t xml:space="preserve">14.B.5 </w:t>
      </w:r>
      <w:r w:rsidR="00BE7E63">
        <w:tab/>
      </w:r>
      <w:r>
        <w:t>Prizes For “Powerball®” with “Power Play®”</w:t>
      </w:r>
    </w:p>
    <w:p w14:paraId="6AEA8FDC" w14:textId="77777777" w:rsidR="008703BF" w:rsidRDefault="000A6B66" w:rsidP="000A6B66">
      <w:pPr>
        <w:pStyle w:val="par1"/>
      </w:pPr>
      <w:r>
        <w:t>A.</w:t>
      </w:r>
      <w:r>
        <w:tab/>
        <w:t>Players who choose “Power Play®” will have Set Prizes multiplied. Second Prize will be multiplied by two (2X) and Third through Ninth Set Prize will receive an amount equal to the Set Prize multiplied by the drawn “Power Play®” multiplier.</w:t>
      </w:r>
    </w:p>
    <w:p w14:paraId="439DEA9A" w14:textId="77777777" w:rsidR="008703BF" w:rsidRDefault="000A6B66" w:rsidP="005B553D">
      <w:pPr>
        <w:pStyle w:val="upar2"/>
      </w:pPr>
      <w:r>
        <w:lastRenderedPageBreak/>
        <w:t>The following table displays Prizes won if “Power Play®” is chosen and the Set Prizes are not pari-mutuel as defined in section 14.A.10.E of Rule 14.A Multi-state Jackpot Game “Powerball®”.</w:t>
      </w:r>
    </w:p>
    <w:p w14:paraId="1C3DDD34" w14:textId="77777777" w:rsidR="005B553D" w:rsidRDefault="005B553D" w:rsidP="005B553D">
      <w:pPr>
        <w:pStyle w:val="upar2"/>
      </w:pPr>
    </w:p>
    <w:tbl>
      <w:tblPr>
        <w:tblW w:w="9993" w:type="dxa"/>
        <w:tblInd w:w="-91" w:type="dxa"/>
        <w:tblCellMar>
          <w:top w:w="47" w:type="dxa"/>
          <w:left w:w="5" w:type="dxa"/>
          <w:right w:w="115" w:type="dxa"/>
        </w:tblCellMar>
        <w:tblLook w:val="04A0" w:firstRow="1" w:lastRow="0" w:firstColumn="1" w:lastColumn="0" w:noHBand="0" w:noVBand="1"/>
      </w:tblPr>
      <w:tblGrid>
        <w:gridCol w:w="1962"/>
        <w:gridCol w:w="1951"/>
        <w:gridCol w:w="1216"/>
        <w:gridCol w:w="1216"/>
        <w:gridCol w:w="1216"/>
        <w:gridCol w:w="1216"/>
        <w:gridCol w:w="1216"/>
      </w:tblGrid>
      <w:tr w:rsidR="005B553D" w:rsidRPr="005B553D" w14:paraId="22CB8DC0" w14:textId="77777777" w:rsidTr="00C7412F">
        <w:trPr>
          <w:trHeight w:val="854"/>
          <w:tblHeader/>
        </w:trPr>
        <w:tc>
          <w:tcPr>
            <w:tcW w:w="1983" w:type="dxa"/>
            <w:tcBorders>
              <w:top w:val="single" w:sz="4" w:space="0" w:color="000000"/>
              <w:left w:val="single" w:sz="4" w:space="0" w:color="000000"/>
              <w:bottom w:val="single" w:sz="4" w:space="0" w:color="000000"/>
              <w:right w:val="single" w:sz="4" w:space="0" w:color="000000"/>
            </w:tcBorders>
          </w:tcPr>
          <w:p w14:paraId="0C5BE3C5" w14:textId="77777777" w:rsidR="005B553D" w:rsidRPr="005B553D" w:rsidRDefault="005B553D" w:rsidP="005B553D">
            <w:pPr>
              <w:spacing w:before="0"/>
              <w:rPr>
                <w:szCs w:val="24"/>
              </w:rPr>
            </w:pPr>
            <w:r w:rsidRPr="005B553D">
              <w:rPr>
                <w:szCs w:val="24"/>
              </w:rPr>
              <w:t xml:space="preserve">“POWERBALL®” </w:t>
            </w:r>
          </w:p>
          <w:p w14:paraId="3C3DA1CE" w14:textId="77777777" w:rsidR="005B553D" w:rsidRPr="005B553D" w:rsidRDefault="005B553D" w:rsidP="005B553D">
            <w:pPr>
              <w:spacing w:before="0"/>
              <w:rPr>
                <w:szCs w:val="24"/>
              </w:rPr>
            </w:pPr>
            <w:r w:rsidRPr="005B553D">
              <w:rPr>
                <w:szCs w:val="24"/>
              </w:rPr>
              <w:t xml:space="preserve">PRIZE CATEGORY </w:t>
            </w:r>
          </w:p>
        </w:tc>
        <w:tc>
          <w:tcPr>
            <w:tcW w:w="1709" w:type="dxa"/>
            <w:tcBorders>
              <w:top w:val="single" w:sz="4" w:space="0" w:color="000000"/>
              <w:left w:val="single" w:sz="4" w:space="0" w:color="000000"/>
              <w:bottom w:val="single" w:sz="4" w:space="0" w:color="000000"/>
              <w:right w:val="single" w:sz="4" w:space="0" w:color="000000"/>
            </w:tcBorders>
          </w:tcPr>
          <w:p w14:paraId="2375403E" w14:textId="77777777" w:rsidR="005B553D" w:rsidRPr="005B553D" w:rsidRDefault="005B553D" w:rsidP="005B553D">
            <w:pPr>
              <w:spacing w:before="0"/>
              <w:rPr>
                <w:szCs w:val="24"/>
              </w:rPr>
            </w:pPr>
            <w:r w:rsidRPr="005B553D">
              <w:rPr>
                <w:szCs w:val="24"/>
              </w:rPr>
              <w:t xml:space="preserve">“POWERBALL®” </w:t>
            </w:r>
          </w:p>
          <w:p w14:paraId="642E4D48" w14:textId="77777777" w:rsidR="005B553D" w:rsidRPr="005B553D" w:rsidRDefault="005B553D" w:rsidP="005B553D">
            <w:pPr>
              <w:spacing w:before="0"/>
              <w:rPr>
                <w:szCs w:val="24"/>
              </w:rPr>
            </w:pPr>
            <w:r w:rsidRPr="005B553D">
              <w:rPr>
                <w:szCs w:val="24"/>
              </w:rPr>
              <w:t xml:space="preserve">PRIZE AMOUNT </w:t>
            </w:r>
          </w:p>
        </w:tc>
        <w:tc>
          <w:tcPr>
            <w:tcW w:w="1260" w:type="dxa"/>
            <w:tcBorders>
              <w:top w:val="single" w:sz="4" w:space="0" w:color="000000"/>
              <w:left w:val="single" w:sz="4" w:space="0" w:color="000000"/>
              <w:bottom w:val="single" w:sz="4" w:space="0" w:color="000000"/>
              <w:right w:val="single" w:sz="4" w:space="0" w:color="000000"/>
            </w:tcBorders>
          </w:tcPr>
          <w:p w14:paraId="5F57BD4A" w14:textId="77777777" w:rsidR="005B553D" w:rsidRPr="005B553D" w:rsidRDefault="005B553D" w:rsidP="005B553D">
            <w:pPr>
              <w:spacing w:before="0"/>
              <w:rPr>
                <w:szCs w:val="24"/>
              </w:rPr>
            </w:pPr>
            <w:r w:rsidRPr="005B553D">
              <w:rPr>
                <w:szCs w:val="24"/>
              </w:rPr>
              <w:t xml:space="preserve">“POWER </w:t>
            </w:r>
          </w:p>
          <w:p w14:paraId="44059C92" w14:textId="77777777" w:rsidR="005B553D" w:rsidRPr="005B553D" w:rsidRDefault="005B553D" w:rsidP="005B553D">
            <w:pPr>
              <w:spacing w:before="0"/>
              <w:rPr>
                <w:szCs w:val="24"/>
              </w:rPr>
            </w:pPr>
            <w:r w:rsidRPr="005B553D">
              <w:rPr>
                <w:szCs w:val="24"/>
              </w:rPr>
              <w:t xml:space="preserve">PLAY®” 2 </w:t>
            </w:r>
          </w:p>
          <w:p w14:paraId="26545AF7" w14:textId="77777777" w:rsidR="005B553D" w:rsidRPr="005B553D" w:rsidRDefault="005B553D" w:rsidP="005B553D">
            <w:pPr>
              <w:spacing w:before="0"/>
              <w:rPr>
                <w:szCs w:val="24"/>
              </w:rPr>
            </w:pPr>
            <w:r w:rsidRPr="005B553D">
              <w:rPr>
                <w:szCs w:val="24"/>
              </w:rPr>
              <w:t xml:space="preserve">DRAWN </w:t>
            </w:r>
          </w:p>
        </w:tc>
        <w:tc>
          <w:tcPr>
            <w:tcW w:w="1260" w:type="dxa"/>
            <w:tcBorders>
              <w:top w:val="single" w:sz="4" w:space="0" w:color="000000"/>
              <w:left w:val="single" w:sz="4" w:space="0" w:color="000000"/>
              <w:bottom w:val="single" w:sz="4" w:space="0" w:color="000000"/>
              <w:right w:val="single" w:sz="4" w:space="0" w:color="000000"/>
            </w:tcBorders>
          </w:tcPr>
          <w:p w14:paraId="0D328BFA" w14:textId="77777777" w:rsidR="005B553D" w:rsidRPr="005B553D" w:rsidRDefault="005B553D" w:rsidP="005B553D">
            <w:pPr>
              <w:spacing w:before="0"/>
              <w:rPr>
                <w:szCs w:val="24"/>
              </w:rPr>
            </w:pPr>
            <w:r w:rsidRPr="005B553D">
              <w:rPr>
                <w:szCs w:val="24"/>
              </w:rPr>
              <w:t xml:space="preserve">“POWER </w:t>
            </w:r>
          </w:p>
          <w:p w14:paraId="6730ABEB" w14:textId="77777777" w:rsidR="005B553D" w:rsidRPr="005B553D" w:rsidRDefault="005B553D" w:rsidP="005B553D">
            <w:pPr>
              <w:spacing w:before="0"/>
              <w:rPr>
                <w:szCs w:val="24"/>
              </w:rPr>
            </w:pPr>
            <w:r w:rsidRPr="005B553D">
              <w:rPr>
                <w:szCs w:val="24"/>
              </w:rPr>
              <w:t xml:space="preserve">PLAY®” 3 </w:t>
            </w:r>
          </w:p>
          <w:p w14:paraId="514035C1" w14:textId="77777777" w:rsidR="005B553D" w:rsidRPr="005B553D" w:rsidRDefault="005B553D" w:rsidP="005B553D">
            <w:pPr>
              <w:spacing w:before="0"/>
              <w:rPr>
                <w:szCs w:val="24"/>
              </w:rPr>
            </w:pPr>
            <w:r w:rsidRPr="005B553D">
              <w:rPr>
                <w:szCs w:val="24"/>
              </w:rPr>
              <w:t xml:space="preserve">DRAWN </w:t>
            </w:r>
          </w:p>
        </w:tc>
        <w:tc>
          <w:tcPr>
            <w:tcW w:w="1261" w:type="dxa"/>
            <w:tcBorders>
              <w:top w:val="single" w:sz="4" w:space="0" w:color="000000"/>
              <w:left w:val="single" w:sz="4" w:space="0" w:color="000000"/>
              <w:bottom w:val="single" w:sz="4" w:space="0" w:color="000000"/>
              <w:right w:val="single" w:sz="4" w:space="0" w:color="000000"/>
            </w:tcBorders>
          </w:tcPr>
          <w:p w14:paraId="275B0FB9" w14:textId="77777777" w:rsidR="005B553D" w:rsidRPr="005B553D" w:rsidRDefault="005B553D" w:rsidP="005B553D">
            <w:pPr>
              <w:spacing w:before="0"/>
              <w:rPr>
                <w:szCs w:val="24"/>
              </w:rPr>
            </w:pPr>
            <w:r w:rsidRPr="005B553D">
              <w:rPr>
                <w:szCs w:val="24"/>
              </w:rPr>
              <w:t xml:space="preserve">“POWER </w:t>
            </w:r>
          </w:p>
          <w:p w14:paraId="6B76E12E" w14:textId="77777777" w:rsidR="005B553D" w:rsidRPr="005B553D" w:rsidRDefault="005B553D" w:rsidP="005B553D">
            <w:pPr>
              <w:spacing w:before="0"/>
              <w:rPr>
                <w:szCs w:val="24"/>
              </w:rPr>
            </w:pPr>
            <w:r w:rsidRPr="005B553D">
              <w:rPr>
                <w:szCs w:val="24"/>
              </w:rPr>
              <w:t xml:space="preserve">PLAY®” 4 </w:t>
            </w:r>
          </w:p>
          <w:p w14:paraId="4AA98BA9" w14:textId="77777777" w:rsidR="005B553D" w:rsidRPr="005B553D" w:rsidRDefault="005B553D" w:rsidP="005B553D">
            <w:pPr>
              <w:spacing w:before="0"/>
              <w:rPr>
                <w:szCs w:val="24"/>
              </w:rPr>
            </w:pPr>
            <w:r w:rsidRPr="005B553D">
              <w:rPr>
                <w:szCs w:val="24"/>
              </w:rPr>
              <w:t xml:space="preserve">DRAWN </w:t>
            </w:r>
          </w:p>
        </w:tc>
        <w:tc>
          <w:tcPr>
            <w:tcW w:w="1260" w:type="dxa"/>
            <w:tcBorders>
              <w:top w:val="single" w:sz="4" w:space="0" w:color="000000"/>
              <w:left w:val="single" w:sz="4" w:space="0" w:color="000000"/>
              <w:bottom w:val="single" w:sz="4" w:space="0" w:color="000000"/>
              <w:right w:val="single" w:sz="4" w:space="0" w:color="000000"/>
            </w:tcBorders>
          </w:tcPr>
          <w:p w14:paraId="655FA63D" w14:textId="77777777" w:rsidR="005B553D" w:rsidRPr="005B553D" w:rsidRDefault="005B553D" w:rsidP="005B553D">
            <w:pPr>
              <w:spacing w:before="0"/>
              <w:rPr>
                <w:szCs w:val="24"/>
              </w:rPr>
            </w:pPr>
            <w:r w:rsidRPr="005B553D">
              <w:rPr>
                <w:szCs w:val="24"/>
              </w:rPr>
              <w:t xml:space="preserve">“POWER </w:t>
            </w:r>
          </w:p>
          <w:p w14:paraId="217955D1" w14:textId="77777777" w:rsidR="005B553D" w:rsidRPr="005B553D" w:rsidRDefault="005B553D" w:rsidP="005B553D">
            <w:pPr>
              <w:spacing w:before="0"/>
              <w:rPr>
                <w:szCs w:val="24"/>
              </w:rPr>
            </w:pPr>
            <w:r w:rsidRPr="005B553D">
              <w:rPr>
                <w:szCs w:val="24"/>
              </w:rPr>
              <w:t xml:space="preserve">PLAY®” 5 </w:t>
            </w:r>
          </w:p>
          <w:p w14:paraId="46DDFCBB" w14:textId="77777777" w:rsidR="005B553D" w:rsidRPr="005B553D" w:rsidRDefault="005B553D" w:rsidP="005B553D">
            <w:pPr>
              <w:spacing w:before="0"/>
              <w:rPr>
                <w:szCs w:val="24"/>
              </w:rPr>
            </w:pPr>
            <w:r w:rsidRPr="005B553D">
              <w:rPr>
                <w:szCs w:val="24"/>
              </w:rPr>
              <w:t xml:space="preserve">DRAWN </w:t>
            </w:r>
          </w:p>
        </w:tc>
        <w:tc>
          <w:tcPr>
            <w:tcW w:w="1260" w:type="dxa"/>
            <w:tcBorders>
              <w:top w:val="single" w:sz="4" w:space="0" w:color="000000"/>
              <w:left w:val="single" w:sz="4" w:space="0" w:color="000000"/>
              <w:bottom w:val="single" w:sz="4" w:space="0" w:color="000000"/>
              <w:right w:val="single" w:sz="4" w:space="0" w:color="000000"/>
            </w:tcBorders>
          </w:tcPr>
          <w:p w14:paraId="4D35688D" w14:textId="77777777" w:rsidR="005B553D" w:rsidRPr="005B553D" w:rsidRDefault="005B553D" w:rsidP="005B553D">
            <w:pPr>
              <w:spacing w:before="0"/>
              <w:rPr>
                <w:szCs w:val="24"/>
              </w:rPr>
            </w:pPr>
            <w:r w:rsidRPr="005B553D">
              <w:rPr>
                <w:szCs w:val="24"/>
              </w:rPr>
              <w:t xml:space="preserve">“POWER </w:t>
            </w:r>
          </w:p>
          <w:p w14:paraId="14F8C22A" w14:textId="77777777" w:rsidR="005B553D" w:rsidRPr="005B553D" w:rsidRDefault="005B553D" w:rsidP="005B553D">
            <w:pPr>
              <w:spacing w:before="0"/>
              <w:rPr>
                <w:szCs w:val="24"/>
              </w:rPr>
            </w:pPr>
            <w:r w:rsidRPr="005B553D">
              <w:rPr>
                <w:szCs w:val="24"/>
              </w:rPr>
              <w:t xml:space="preserve">PLAY®” 10 </w:t>
            </w:r>
          </w:p>
          <w:p w14:paraId="263D900A" w14:textId="77777777" w:rsidR="005B553D" w:rsidRPr="005B553D" w:rsidRDefault="005B553D" w:rsidP="005B553D">
            <w:pPr>
              <w:spacing w:before="0"/>
              <w:rPr>
                <w:szCs w:val="24"/>
              </w:rPr>
            </w:pPr>
            <w:r w:rsidRPr="005B553D">
              <w:rPr>
                <w:szCs w:val="24"/>
              </w:rPr>
              <w:t xml:space="preserve">DRAWN </w:t>
            </w:r>
          </w:p>
        </w:tc>
      </w:tr>
      <w:tr w:rsidR="005B553D" w:rsidRPr="005B553D" w14:paraId="51F26A9A" w14:textId="77777777" w:rsidTr="00C7412F">
        <w:trPr>
          <w:trHeight w:val="480"/>
        </w:trPr>
        <w:tc>
          <w:tcPr>
            <w:tcW w:w="1983" w:type="dxa"/>
            <w:tcBorders>
              <w:top w:val="single" w:sz="4" w:space="0" w:color="000000"/>
              <w:left w:val="single" w:sz="4" w:space="0" w:color="000000"/>
              <w:bottom w:val="single" w:sz="4" w:space="0" w:color="000000"/>
              <w:right w:val="single" w:sz="4" w:space="0" w:color="000000"/>
            </w:tcBorders>
            <w:vAlign w:val="center"/>
          </w:tcPr>
          <w:p w14:paraId="7609C87A" w14:textId="77777777" w:rsidR="005B553D" w:rsidRPr="005B553D" w:rsidRDefault="005B553D" w:rsidP="00C7412F">
            <w:pPr>
              <w:spacing w:before="60"/>
              <w:rPr>
                <w:rFonts w:cs="Arial"/>
                <w:szCs w:val="24"/>
              </w:rPr>
            </w:pPr>
            <w:r w:rsidRPr="005B553D">
              <w:rPr>
                <w:rFonts w:cs="Arial"/>
                <w:szCs w:val="24"/>
              </w:rPr>
              <w:t xml:space="preserve">Grand Prize </w:t>
            </w:r>
          </w:p>
        </w:tc>
        <w:tc>
          <w:tcPr>
            <w:tcW w:w="1709" w:type="dxa"/>
            <w:tcBorders>
              <w:top w:val="single" w:sz="4" w:space="0" w:color="000000"/>
              <w:left w:val="single" w:sz="4" w:space="0" w:color="000000"/>
              <w:bottom w:val="single" w:sz="4" w:space="0" w:color="000000"/>
              <w:right w:val="single" w:sz="4" w:space="0" w:color="000000"/>
            </w:tcBorders>
            <w:vAlign w:val="center"/>
          </w:tcPr>
          <w:p w14:paraId="705CE654" w14:textId="77777777" w:rsidR="005B553D" w:rsidRPr="005B553D" w:rsidRDefault="005B553D" w:rsidP="00C7412F">
            <w:pPr>
              <w:spacing w:before="60"/>
              <w:rPr>
                <w:rFonts w:cs="Arial"/>
                <w:szCs w:val="24"/>
              </w:rPr>
            </w:pPr>
            <w:r w:rsidRPr="005B553D">
              <w:rPr>
                <w:rFonts w:cs="Arial"/>
                <w:szCs w:val="24"/>
              </w:rPr>
              <w:t xml:space="preserve">Jackpot </w:t>
            </w:r>
          </w:p>
        </w:tc>
        <w:tc>
          <w:tcPr>
            <w:tcW w:w="1260" w:type="dxa"/>
            <w:tcBorders>
              <w:top w:val="single" w:sz="4" w:space="0" w:color="000000"/>
              <w:left w:val="single" w:sz="4" w:space="0" w:color="000000"/>
              <w:bottom w:val="single" w:sz="4" w:space="0" w:color="000000"/>
              <w:right w:val="single" w:sz="4" w:space="0" w:color="000000"/>
            </w:tcBorders>
            <w:vAlign w:val="center"/>
          </w:tcPr>
          <w:p w14:paraId="36FD2804" w14:textId="77777777" w:rsidR="005B553D" w:rsidRPr="005B553D" w:rsidRDefault="005B553D" w:rsidP="00C7412F">
            <w:pPr>
              <w:spacing w:before="60"/>
              <w:rPr>
                <w:rFonts w:cs="Arial"/>
                <w:szCs w:val="24"/>
              </w:rPr>
            </w:pPr>
            <w:r w:rsidRPr="005B553D">
              <w:rPr>
                <w:rFonts w:cs="Arial"/>
                <w:szCs w:val="24"/>
              </w:rPr>
              <w:t xml:space="preserve">Jackpot </w:t>
            </w:r>
          </w:p>
        </w:tc>
        <w:tc>
          <w:tcPr>
            <w:tcW w:w="1260" w:type="dxa"/>
            <w:tcBorders>
              <w:top w:val="single" w:sz="4" w:space="0" w:color="000000"/>
              <w:left w:val="single" w:sz="4" w:space="0" w:color="000000"/>
              <w:bottom w:val="single" w:sz="4" w:space="0" w:color="000000"/>
              <w:right w:val="single" w:sz="4" w:space="0" w:color="000000"/>
            </w:tcBorders>
            <w:vAlign w:val="center"/>
          </w:tcPr>
          <w:p w14:paraId="28F4F2E7" w14:textId="77777777" w:rsidR="005B553D" w:rsidRPr="005B553D" w:rsidRDefault="005B553D" w:rsidP="00C7412F">
            <w:pPr>
              <w:spacing w:before="60"/>
              <w:rPr>
                <w:rFonts w:cs="Arial"/>
                <w:szCs w:val="24"/>
              </w:rPr>
            </w:pPr>
            <w:r w:rsidRPr="005B553D">
              <w:rPr>
                <w:rFonts w:cs="Arial"/>
                <w:szCs w:val="24"/>
              </w:rPr>
              <w:t xml:space="preserve">Jackpot </w:t>
            </w:r>
          </w:p>
        </w:tc>
        <w:tc>
          <w:tcPr>
            <w:tcW w:w="1261" w:type="dxa"/>
            <w:tcBorders>
              <w:top w:val="single" w:sz="4" w:space="0" w:color="000000"/>
              <w:left w:val="single" w:sz="4" w:space="0" w:color="000000"/>
              <w:bottom w:val="single" w:sz="4" w:space="0" w:color="000000"/>
              <w:right w:val="single" w:sz="4" w:space="0" w:color="000000"/>
            </w:tcBorders>
            <w:vAlign w:val="center"/>
          </w:tcPr>
          <w:p w14:paraId="58174C67" w14:textId="77777777" w:rsidR="005B553D" w:rsidRPr="005B553D" w:rsidRDefault="005B553D" w:rsidP="00C7412F">
            <w:pPr>
              <w:spacing w:before="60"/>
              <w:rPr>
                <w:rFonts w:cs="Arial"/>
                <w:szCs w:val="24"/>
              </w:rPr>
            </w:pPr>
            <w:r w:rsidRPr="005B553D">
              <w:rPr>
                <w:rFonts w:cs="Arial"/>
                <w:szCs w:val="24"/>
              </w:rPr>
              <w:t xml:space="preserve">Jackpot </w:t>
            </w:r>
          </w:p>
        </w:tc>
        <w:tc>
          <w:tcPr>
            <w:tcW w:w="1260" w:type="dxa"/>
            <w:tcBorders>
              <w:top w:val="single" w:sz="4" w:space="0" w:color="000000"/>
              <w:left w:val="single" w:sz="4" w:space="0" w:color="000000"/>
              <w:bottom w:val="single" w:sz="4" w:space="0" w:color="000000"/>
              <w:right w:val="single" w:sz="4" w:space="0" w:color="000000"/>
            </w:tcBorders>
            <w:vAlign w:val="center"/>
          </w:tcPr>
          <w:p w14:paraId="10DAE602" w14:textId="77777777" w:rsidR="005B553D" w:rsidRPr="005B553D" w:rsidRDefault="005B553D" w:rsidP="00C7412F">
            <w:pPr>
              <w:spacing w:before="60"/>
              <w:rPr>
                <w:rFonts w:cs="Arial"/>
                <w:szCs w:val="24"/>
              </w:rPr>
            </w:pPr>
            <w:r w:rsidRPr="005B553D">
              <w:rPr>
                <w:rFonts w:cs="Arial"/>
                <w:szCs w:val="24"/>
              </w:rPr>
              <w:t xml:space="preserve">Jackpot </w:t>
            </w:r>
          </w:p>
        </w:tc>
        <w:tc>
          <w:tcPr>
            <w:tcW w:w="1260" w:type="dxa"/>
            <w:tcBorders>
              <w:top w:val="single" w:sz="4" w:space="0" w:color="000000"/>
              <w:left w:val="single" w:sz="4" w:space="0" w:color="000000"/>
              <w:bottom w:val="single" w:sz="4" w:space="0" w:color="000000"/>
              <w:right w:val="single" w:sz="4" w:space="0" w:color="000000"/>
            </w:tcBorders>
            <w:vAlign w:val="center"/>
          </w:tcPr>
          <w:p w14:paraId="38B6A55B" w14:textId="77777777" w:rsidR="005B553D" w:rsidRPr="005B553D" w:rsidRDefault="005B553D" w:rsidP="00C7412F">
            <w:pPr>
              <w:spacing w:before="60"/>
              <w:rPr>
                <w:rFonts w:cs="Arial"/>
                <w:szCs w:val="24"/>
              </w:rPr>
            </w:pPr>
            <w:r w:rsidRPr="005B553D">
              <w:rPr>
                <w:rFonts w:cs="Arial"/>
                <w:szCs w:val="24"/>
              </w:rPr>
              <w:t xml:space="preserve">Jackpot </w:t>
            </w:r>
          </w:p>
        </w:tc>
      </w:tr>
      <w:tr w:rsidR="005B553D" w:rsidRPr="005B553D" w14:paraId="633A72F7" w14:textId="77777777" w:rsidTr="00C7412F">
        <w:trPr>
          <w:trHeight w:val="480"/>
        </w:trPr>
        <w:tc>
          <w:tcPr>
            <w:tcW w:w="1983" w:type="dxa"/>
            <w:tcBorders>
              <w:top w:val="single" w:sz="4" w:space="0" w:color="000000"/>
              <w:left w:val="single" w:sz="4" w:space="0" w:color="000000"/>
              <w:bottom w:val="single" w:sz="4" w:space="0" w:color="000000"/>
              <w:right w:val="single" w:sz="4" w:space="0" w:color="000000"/>
            </w:tcBorders>
            <w:vAlign w:val="center"/>
          </w:tcPr>
          <w:p w14:paraId="5BF067EA" w14:textId="77777777" w:rsidR="005B553D" w:rsidRPr="005B553D" w:rsidRDefault="005B553D" w:rsidP="00C7412F">
            <w:pPr>
              <w:spacing w:before="60"/>
              <w:rPr>
                <w:rFonts w:cs="Arial"/>
                <w:szCs w:val="24"/>
              </w:rPr>
            </w:pPr>
            <w:r w:rsidRPr="005B553D">
              <w:rPr>
                <w:rFonts w:cs="Arial"/>
                <w:szCs w:val="24"/>
              </w:rPr>
              <w:t xml:space="preserve">Second Prize </w:t>
            </w:r>
          </w:p>
        </w:tc>
        <w:tc>
          <w:tcPr>
            <w:tcW w:w="1709" w:type="dxa"/>
            <w:tcBorders>
              <w:top w:val="single" w:sz="4" w:space="0" w:color="000000"/>
              <w:left w:val="single" w:sz="4" w:space="0" w:color="000000"/>
              <w:bottom w:val="single" w:sz="4" w:space="0" w:color="000000"/>
              <w:right w:val="single" w:sz="4" w:space="0" w:color="000000"/>
            </w:tcBorders>
            <w:vAlign w:val="center"/>
          </w:tcPr>
          <w:p w14:paraId="30CF7146" w14:textId="77777777" w:rsidR="005B553D" w:rsidRPr="005B553D" w:rsidRDefault="005B553D" w:rsidP="00C7412F">
            <w:pPr>
              <w:spacing w:before="60"/>
              <w:rPr>
                <w:rFonts w:cs="Arial"/>
                <w:szCs w:val="24"/>
              </w:rPr>
            </w:pPr>
            <w:r w:rsidRPr="005B553D">
              <w:rPr>
                <w:rFonts w:cs="Arial"/>
                <w:szCs w:val="24"/>
              </w:rPr>
              <w:t xml:space="preserve">$1,000,000 </w:t>
            </w:r>
          </w:p>
        </w:tc>
        <w:tc>
          <w:tcPr>
            <w:tcW w:w="1260" w:type="dxa"/>
            <w:tcBorders>
              <w:top w:val="single" w:sz="4" w:space="0" w:color="000000"/>
              <w:left w:val="single" w:sz="4" w:space="0" w:color="000000"/>
              <w:bottom w:val="single" w:sz="4" w:space="0" w:color="000000"/>
              <w:right w:val="single" w:sz="4" w:space="0" w:color="000000"/>
            </w:tcBorders>
            <w:vAlign w:val="center"/>
          </w:tcPr>
          <w:p w14:paraId="2139482C" w14:textId="77777777" w:rsidR="005B553D" w:rsidRPr="005B553D" w:rsidRDefault="005B553D" w:rsidP="00C7412F">
            <w:pPr>
              <w:spacing w:before="60"/>
              <w:rPr>
                <w:rFonts w:cs="Arial"/>
                <w:szCs w:val="24"/>
              </w:rPr>
            </w:pPr>
            <w:r w:rsidRPr="005B553D">
              <w:rPr>
                <w:rFonts w:cs="Arial"/>
                <w:szCs w:val="24"/>
              </w:rPr>
              <w:t xml:space="preserve">$ 2,000,000 </w:t>
            </w:r>
          </w:p>
        </w:tc>
        <w:tc>
          <w:tcPr>
            <w:tcW w:w="1260" w:type="dxa"/>
            <w:tcBorders>
              <w:top w:val="single" w:sz="4" w:space="0" w:color="000000"/>
              <w:left w:val="single" w:sz="4" w:space="0" w:color="000000"/>
              <w:bottom w:val="single" w:sz="4" w:space="0" w:color="000000"/>
              <w:right w:val="single" w:sz="4" w:space="0" w:color="000000"/>
            </w:tcBorders>
            <w:vAlign w:val="center"/>
          </w:tcPr>
          <w:p w14:paraId="2D928D3D" w14:textId="77777777" w:rsidR="005B553D" w:rsidRPr="005B553D" w:rsidRDefault="005B553D" w:rsidP="00C7412F">
            <w:pPr>
              <w:spacing w:before="60"/>
              <w:rPr>
                <w:rFonts w:cs="Arial"/>
                <w:szCs w:val="24"/>
              </w:rPr>
            </w:pPr>
            <w:r w:rsidRPr="005B553D">
              <w:rPr>
                <w:rFonts w:cs="Arial"/>
                <w:szCs w:val="24"/>
              </w:rPr>
              <w:t xml:space="preserve">$ 2,000,000 </w:t>
            </w:r>
          </w:p>
        </w:tc>
        <w:tc>
          <w:tcPr>
            <w:tcW w:w="1261" w:type="dxa"/>
            <w:tcBorders>
              <w:top w:val="single" w:sz="4" w:space="0" w:color="000000"/>
              <w:left w:val="single" w:sz="4" w:space="0" w:color="000000"/>
              <w:bottom w:val="single" w:sz="4" w:space="0" w:color="000000"/>
              <w:right w:val="single" w:sz="4" w:space="0" w:color="000000"/>
            </w:tcBorders>
            <w:vAlign w:val="center"/>
          </w:tcPr>
          <w:p w14:paraId="6A411B0C" w14:textId="77777777" w:rsidR="005B553D" w:rsidRPr="005B553D" w:rsidRDefault="005B553D" w:rsidP="00C7412F">
            <w:pPr>
              <w:spacing w:before="60"/>
              <w:rPr>
                <w:rFonts w:cs="Arial"/>
                <w:szCs w:val="24"/>
              </w:rPr>
            </w:pPr>
            <w:r w:rsidRPr="005B553D">
              <w:rPr>
                <w:rFonts w:cs="Arial"/>
                <w:szCs w:val="24"/>
              </w:rPr>
              <w:t xml:space="preserve">$ 2,000,000 </w:t>
            </w:r>
          </w:p>
        </w:tc>
        <w:tc>
          <w:tcPr>
            <w:tcW w:w="1260" w:type="dxa"/>
            <w:tcBorders>
              <w:top w:val="single" w:sz="4" w:space="0" w:color="000000"/>
              <w:left w:val="single" w:sz="4" w:space="0" w:color="000000"/>
              <w:bottom w:val="single" w:sz="4" w:space="0" w:color="000000"/>
              <w:right w:val="single" w:sz="4" w:space="0" w:color="000000"/>
            </w:tcBorders>
            <w:vAlign w:val="center"/>
          </w:tcPr>
          <w:p w14:paraId="5EB79CE9" w14:textId="77777777" w:rsidR="005B553D" w:rsidRPr="005B553D" w:rsidRDefault="005B553D" w:rsidP="00C7412F">
            <w:pPr>
              <w:spacing w:before="60"/>
              <w:rPr>
                <w:rFonts w:cs="Arial"/>
                <w:szCs w:val="24"/>
              </w:rPr>
            </w:pPr>
            <w:r w:rsidRPr="005B553D">
              <w:rPr>
                <w:rFonts w:cs="Arial"/>
                <w:szCs w:val="24"/>
              </w:rPr>
              <w:t xml:space="preserve">$ 2,000,000 </w:t>
            </w:r>
          </w:p>
        </w:tc>
        <w:tc>
          <w:tcPr>
            <w:tcW w:w="1260" w:type="dxa"/>
            <w:tcBorders>
              <w:top w:val="single" w:sz="4" w:space="0" w:color="000000"/>
              <w:left w:val="single" w:sz="4" w:space="0" w:color="000000"/>
              <w:bottom w:val="single" w:sz="4" w:space="0" w:color="000000"/>
              <w:right w:val="single" w:sz="4" w:space="0" w:color="000000"/>
            </w:tcBorders>
            <w:vAlign w:val="center"/>
          </w:tcPr>
          <w:p w14:paraId="450B72A8" w14:textId="77777777" w:rsidR="005B553D" w:rsidRPr="005B553D" w:rsidRDefault="005B553D" w:rsidP="00C7412F">
            <w:pPr>
              <w:spacing w:before="60"/>
              <w:rPr>
                <w:rFonts w:cs="Arial"/>
                <w:szCs w:val="24"/>
              </w:rPr>
            </w:pPr>
            <w:r w:rsidRPr="005B553D">
              <w:rPr>
                <w:rFonts w:cs="Arial"/>
                <w:szCs w:val="24"/>
              </w:rPr>
              <w:t xml:space="preserve">$ 2,000,000 </w:t>
            </w:r>
          </w:p>
        </w:tc>
      </w:tr>
      <w:tr w:rsidR="005B553D" w:rsidRPr="005B553D" w14:paraId="0DB80B03" w14:textId="77777777" w:rsidTr="00C7412F">
        <w:trPr>
          <w:trHeight w:val="480"/>
        </w:trPr>
        <w:tc>
          <w:tcPr>
            <w:tcW w:w="1983" w:type="dxa"/>
            <w:tcBorders>
              <w:top w:val="single" w:sz="4" w:space="0" w:color="000000"/>
              <w:left w:val="single" w:sz="4" w:space="0" w:color="000000"/>
              <w:bottom w:val="single" w:sz="4" w:space="0" w:color="000000"/>
              <w:right w:val="single" w:sz="4" w:space="0" w:color="000000"/>
            </w:tcBorders>
            <w:vAlign w:val="center"/>
          </w:tcPr>
          <w:p w14:paraId="54596910" w14:textId="77777777" w:rsidR="005B553D" w:rsidRPr="005B553D" w:rsidRDefault="005B553D" w:rsidP="00C7412F">
            <w:pPr>
              <w:spacing w:before="60"/>
              <w:rPr>
                <w:rFonts w:cs="Arial"/>
                <w:szCs w:val="24"/>
              </w:rPr>
            </w:pPr>
            <w:r w:rsidRPr="005B553D">
              <w:rPr>
                <w:rFonts w:cs="Arial"/>
                <w:szCs w:val="24"/>
              </w:rPr>
              <w:t xml:space="preserve">Third Prize </w:t>
            </w:r>
          </w:p>
        </w:tc>
        <w:tc>
          <w:tcPr>
            <w:tcW w:w="1709" w:type="dxa"/>
            <w:tcBorders>
              <w:top w:val="single" w:sz="4" w:space="0" w:color="000000"/>
              <w:left w:val="single" w:sz="4" w:space="0" w:color="000000"/>
              <w:bottom w:val="single" w:sz="4" w:space="0" w:color="000000"/>
              <w:right w:val="single" w:sz="4" w:space="0" w:color="000000"/>
            </w:tcBorders>
            <w:vAlign w:val="center"/>
          </w:tcPr>
          <w:p w14:paraId="052063E8" w14:textId="77777777" w:rsidR="005B553D" w:rsidRPr="005B553D" w:rsidRDefault="005B553D" w:rsidP="00C7412F">
            <w:pPr>
              <w:spacing w:before="60"/>
              <w:rPr>
                <w:rFonts w:cs="Arial"/>
                <w:szCs w:val="24"/>
              </w:rPr>
            </w:pPr>
            <w:r w:rsidRPr="005B553D">
              <w:rPr>
                <w:rFonts w:cs="Arial"/>
                <w:szCs w:val="24"/>
              </w:rPr>
              <w:t xml:space="preserve">$50,000 </w:t>
            </w:r>
          </w:p>
        </w:tc>
        <w:tc>
          <w:tcPr>
            <w:tcW w:w="1260" w:type="dxa"/>
            <w:tcBorders>
              <w:top w:val="single" w:sz="4" w:space="0" w:color="000000"/>
              <w:left w:val="single" w:sz="4" w:space="0" w:color="000000"/>
              <w:bottom w:val="single" w:sz="4" w:space="0" w:color="000000"/>
              <w:right w:val="single" w:sz="4" w:space="0" w:color="000000"/>
            </w:tcBorders>
            <w:vAlign w:val="center"/>
          </w:tcPr>
          <w:p w14:paraId="46A56DA2" w14:textId="77777777" w:rsidR="005B553D" w:rsidRPr="005B553D" w:rsidRDefault="005B553D" w:rsidP="00C7412F">
            <w:pPr>
              <w:spacing w:before="60"/>
              <w:rPr>
                <w:rFonts w:cs="Arial"/>
                <w:szCs w:val="24"/>
              </w:rPr>
            </w:pPr>
            <w:r w:rsidRPr="005B553D">
              <w:rPr>
                <w:rFonts w:cs="Arial"/>
                <w:szCs w:val="24"/>
              </w:rPr>
              <w:t xml:space="preserve">$100,000 </w:t>
            </w:r>
          </w:p>
        </w:tc>
        <w:tc>
          <w:tcPr>
            <w:tcW w:w="1260" w:type="dxa"/>
            <w:tcBorders>
              <w:top w:val="single" w:sz="4" w:space="0" w:color="000000"/>
              <w:left w:val="single" w:sz="4" w:space="0" w:color="000000"/>
              <w:bottom w:val="single" w:sz="4" w:space="0" w:color="000000"/>
              <w:right w:val="single" w:sz="4" w:space="0" w:color="000000"/>
            </w:tcBorders>
            <w:vAlign w:val="center"/>
          </w:tcPr>
          <w:p w14:paraId="536BBC16" w14:textId="77777777" w:rsidR="005B553D" w:rsidRPr="005B553D" w:rsidRDefault="005B553D" w:rsidP="00C7412F">
            <w:pPr>
              <w:spacing w:before="60"/>
              <w:rPr>
                <w:rFonts w:cs="Arial"/>
                <w:szCs w:val="24"/>
              </w:rPr>
            </w:pPr>
            <w:r w:rsidRPr="005B553D">
              <w:rPr>
                <w:rFonts w:cs="Arial"/>
                <w:szCs w:val="24"/>
              </w:rPr>
              <w:t xml:space="preserve">$150,000 </w:t>
            </w:r>
          </w:p>
        </w:tc>
        <w:tc>
          <w:tcPr>
            <w:tcW w:w="1261" w:type="dxa"/>
            <w:tcBorders>
              <w:top w:val="single" w:sz="4" w:space="0" w:color="000000"/>
              <w:left w:val="single" w:sz="4" w:space="0" w:color="000000"/>
              <w:bottom w:val="single" w:sz="4" w:space="0" w:color="000000"/>
              <w:right w:val="single" w:sz="4" w:space="0" w:color="000000"/>
            </w:tcBorders>
            <w:vAlign w:val="center"/>
          </w:tcPr>
          <w:p w14:paraId="671B88D5" w14:textId="77777777" w:rsidR="005B553D" w:rsidRPr="005B553D" w:rsidRDefault="005B553D" w:rsidP="00C7412F">
            <w:pPr>
              <w:spacing w:before="60"/>
              <w:rPr>
                <w:rFonts w:cs="Arial"/>
                <w:szCs w:val="24"/>
              </w:rPr>
            </w:pPr>
            <w:r w:rsidRPr="005B553D">
              <w:rPr>
                <w:rFonts w:cs="Arial"/>
                <w:szCs w:val="24"/>
              </w:rPr>
              <w:t xml:space="preserve">$200,000 </w:t>
            </w:r>
          </w:p>
        </w:tc>
        <w:tc>
          <w:tcPr>
            <w:tcW w:w="1260" w:type="dxa"/>
            <w:tcBorders>
              <w:top w:val="single" w:sz="4" w:space="0" w:color="000000"/>
              <w:left w:val="single" w:sz="4" w:space="0" w:color="000000"/>
              <w:bottom w:val="single" w:sz="4" w:space="0" w:color="000000"/>
              <w:right w:val="single" w:sz="4" w:space="0" w:color="000000"/>
            </w:tcBorders>
            <w:vAlign w:val="center"/>
          </w:tcPr>
          <w:p w14:paraId="265D4259" w14:textId="77777777" w:rsidR="005B553D" w:rsidRPr="005B553D" w:rsidRDefault="005B553D" w:rsidP="00C7412F">
            <w:pPr>
              <w:spacing w:before="60"/>
              <w:rPr>
                <w:rFonts w:cs="Arial"/>
                <w:szCs w:val="24"/>
              </w:rPr>
            </w:pPr>
            <w:r w:rsidRPr="005B553D">
              <w:rPr>
                <w:rFonts w:cs="Arial"/>
                <w:szCs w:val="24"/>
              </w:rPr>
              <w:t xml:space="preserve">$250,000 </w:t>
            </w:r>
          </w:p>
        </w:tc>
        <w:tc>
          <w:tcPr>
            <w:tcW w:w="1260" w:type="dxa"/>
            <w:tcBorders>
              <w:top w:val="single" w:sz="4" w:space="0" w:color="000000"/>
              <w:left w:val="single" w:sz="4" w:space="0" w:color="000000"/>
              <w:bottom w:val="single" w:sz="4" w:space="0" w:color="000000"/>
              <w:right w:val="single" w:sz="4" w:space="0" w:color="000000"/>
            </w:tcBorders>
            <w:vAlign w:val="center"/>
          </w:tcPr>
          <w:p w14:paraId="62C72A8B" w14:textId="77777777" w:rsidR="005B553D" w:rsidRPr="005B553D" w:rsidRDefault="005B553D" w:rsidP="00C7412F">
            <w:pPr>
              <w:spacing w:before="60"/>
              <w:rPr>
                <w:rFonts w:cs="Arial"/>
                <w:szCs w:val="24"/>
              </w:rPr>
            </w:pPr>
            <w:r w:rsidRPr="005B553D">
              <w:rPr>
                <w:rFonts w:cs="Arial"/>
                <w:szCs w:val="24"/>
              </w:rPr>
              <w:t xml:space="preserve">$500,000 </w:t>
            </w:r>
          </w:p>
        </w:tc>
      </w:tr>
      <w:tr w:rsidR="005B553D" w:rsidRPr="005B553D" w14:paraId="1A970A8A" w14:textId="77777777" w:rsidTr="00C7412F">
        <w:trPr>
          <w:trHeight w:val="480"/>
        </w:trPr>
        <w:tc>
          <w:tcPr>
            <w:tcW w:w="1983" w:type="dxa"/>
            <w:tcBorders>
              <w:top w:val="single" w:sz="4" w:space="0" w:color="000000"/>
              <w:left w:val="single" w:sz="4" w:space="0" w:color="000000"/>
              <w:bottom w:val="single" w:sz="4" w:space="0" w:color="000000"/>
              <w:right w:val="single" w:sz="4" w:space="0" w:color="000000"/>
            </w:tcBorders>
            <w:vAlign w:val="center"/>
          </w:tcPr>
          <w:p w14:paraId="688B36DF" w14:textId="77777777" w:rsidR="005B553D" w:rsidRPr="005B553D" w:rsidRDefault="005B553D" w:rsidP="00C7412F">
            <w:pPr>
              <w:spacing w:before="60"/>
              <w:rPr>
                <w:rFonts w:cs="Arial"/>
                <w:szCs w:val="24"/>
              </w:rPr>
            </w:pPr>
            <w:r w:rsidRPr="005B553D">
              <w:rPr>
                <w:rFonts w:cs="Arial"/>
                <w:szCs w:val="24"/>
              </w:rPr>
              <w:t xml:space="preserve">Fourth Prize </w:t>
            </w:r>
          </w:p>
        </w:tc>
        <w:tc>
          <w:tcPr>
            <w:tcW w:w="1709" w:type="dxa"/>
            <w:tcBorders>
              <w:top w:val="single" w:sz="4" w:space="0" w:color="000000"/>
              <w:left w:val="single" w:sz="4" w:space="0" w:color="000000"/>
              <w:bottom w:val="single" w:sz="4" w:space="0" w:color="000000"/>
              <w:right w:val="single" w:sz="4" w:space="0" w:color="000000"/>
            </w:tcBorders>
            <w:vAlign w:val="center"/>
          </w:tcPr>
          <w:p w14:paraId="3FC4FF79" w14:textId="77777777" w:rsidR="005B553D" w:rsidRPr="005B553D" w:rsidRDefault="005B553D" w:rsidP="00C7412F">
            <w:pPr>
              <w:spacing w:before="60"/>
              <w:rPr>
                <w:rFonts w:cs="Arial"/>
                <w:szCs w:val="24"/>
              </w:rPr>
            </w:pPr>
            <w:r w:rsidRPr="005B553D">
              <w:rPr>
                <w:rFonts w:cs="Arial"/>
                <w:szCs w:val="24"/>
              </w:rPr>
              <w:t xml:space="preserve">$100 </w:t>
            </w:r>
          </w:p>
        </w:tc>
        <w:tc>
          <w:tcPr>
            <w:tcW w:w="1260" w:type="dxa"/>
            <w:tcBorders>
              <w:top w:val="single" w:sz="4" w:space="0" w:color="000000"/>
              <w:left w:val="single" w:sz="4" w:space="0" w:color="000000"/>
              <w:bottom w:val="single" w:sz="4" w:space="0" w:color="000000"/>
              <w:right w:val="single" w:sz="4" w:space="0" w:color="000000"/>
            </w:tcBorders>
            <w:vAlign w:val="center"/>
          </w:tcPr>
          <w:p w14:paraId="0389A578" w14:textId="77777777" w:rsidR="005B553D" w:rsidRPr="005B553D" w:rsidRDefault="005B553D" w:rsidP="00C7412F">
            <w:pPr>
              <w:spacing w:before="60"/>
              <w:rPr>
                <w:rFonts w:cs="Arial"/>
                <w:szCs w:val="24"/>
              </w:rPr>
            </w:pPr>
            <w:r w:rsidRPr="005B553D">
              <w:rPr>
                <w:rFonts w:cs="Arial"/>
                <w:szCs w:val="24"/>
              </w:rPr>
              <w:t xml:space="preserve">$200 </w:t>
            </w:r>
          </w:p>
        </w:tc>
        <w:tc>
          <w:tcPr>
            <w:tcW w:w="1260" w:type="dxa"/>
            <w:tcBorders>
              <w:top w:val="single" w:sz="4" w:space="0" w:color="000000"/>
              <w:left w:val="single" w:sz="4" w:space="0" w:color="000000"/>
              <w:bottom w:val="single" w:sz="4" w:space="0" w:color="000000"/>
              <w:right w:val="single" w:sz="4" w:space="0" w:color="000000"/>
            </w:tcBorders>
            <w:vAlign w:val="center"/>
          </w:tcPr>
          <w:p w14:paraId="529D9E45" w14:textId="77777777" w:rsidR="005B553D" w:rsidRPr="005B553D" w:rsidRDefault="005B553D" w:rsidP="00C7412F">
            <w:pPr>
              <w:spacing w:before="60"/>
              <w:rPr>
                <w:rFonts w:cs="Arial"/>
                <w:szCs w:val="24"/>
              </w:rPr>
            </w:pPr>
            <w:r w:rsidRPr="005B553D">
              <w:rPr>
                <w:rFonts w:cs="Arial"/>
                <w:szCs w:val="24"/>
              </w:rPr>
              <w:t xml:space="preserve">$300 </w:t>
            </w:r>
          </w:p>
        </w:tc>
        <w:tc>
          <w:tcPr>
            <w:tcW w:w="1261" w:type="dxa"/>
            <w:tcBorders>
              <w:top w:val="single" w:sz="4" w:space="0" w:color="000000"/>
              <w:left w:val="single" w:sz="4" w:space="0" w:color="000000"/>
              <w:bottom w:val="single" w:sz="4" w:space="0" w:color="000000"/>
              <w:right w:val="single" w:sz="4" w:space="0" w:color="000000"/>
            </w:tcBorders>
            <w:vAlign w:val="center"/>
          </w:tcPr>
          <w:p w14:paraId="03CDA752" w14:textId="77777777" w:rsidR="005B553D" w:rsidRPr="005B553D" w:rsidRDefault="005B553D" w:rsidP="00C7412F">
            <w:pPr>
              <w:spacing w:before="60"/>
              <w:rPr>
                <w:rFonts w:cs="Arial"/>
                <w:szCs w:val="24"/>
              </w:rPr>
            </w:pPr>
            <w:r w:rsidRPr="005B553D">
              <w:rPr>
                <w:rFonts w:cs="Arial"/>
                <w:szCs w:val="24"/>
              </w:rPr>
              <w:t xml:space="preserve">$400 </w:t>
            </w:r>
          </w:p>
        </w:tc>
        <w:tc>
          <w:tcPr>
            <w:tcW w:w="1260" w:type="dxa"/>
            <w:tcBorders>
              <w:top w:val="single" w:sz="4" w:space="0" w:color="000000"/>
              <w:left w:val="single" w:sz="4" w:space="0" w:color="000000"/>
              <w:bottom w:val="single" w:sz="4" w:space="0" w:color="000000"/>
              <w:right w:val="single" w:sz="4" w:space="0" w:color="000000"/>
            </w:tcBorders>
            <w:vAlign w:val="center"/>
          </w:tcPr>
          <w:p w14:paraId="039897A2" w14:textId="77777777" w:rsidR="005B553D" w:rsidRPr="005B553D" w:rsidRDefault="005B553D" w:rsidP="00C7412F">
            <w:pPr>
              <w:spacing w:before="60"/>
              <w:rPr>
                <w:rFonts w:cs="Arial"/>
                <w:szCs w:val="24"/>
              </w:rPr>
            </w:pPr>
            <w:r w:rsidRPr="005B553D">
              <w:rPr>
                <w:rFonts w:cs="Arial"/>
                <w:szCs w:val="24"/>
              </w:rPr>
              <w:t xml:space="preserve">$500 </w:t>
            </w:r>
          </w:p>
        </w:tc>
        <w:tc>
          <w:tcPr>
            <w:tcW w:w="1260" w:type="dxa"/>
            <w:tcBorders>
              <w:top w:val="single" w:sz="4" w:space="0" w:color="000000"/>
              <w:left w:val="single" w:sz="4" w:space="0" w:color="000000"/>
              <w:bottom w:val="single" w:sz="4" w:space="0" w:color="000000"/>
              <w:right w:val="single" w:sz="4" w:space="0" w:color="000000"/>
            </w:tcBorders>
            <w:vAlign w:val="center"/>
          </w:tcPr>
          <w:p w14:paraId="0FFDE717" w14:textId="77777777" w:rsidR="005B553D" w:rsidRPr="005B553D" w:rsidRDefault="005B553D" w:rsidP="00C7412F">
            <w:pPr>
              <w:spacing w:before="60"/>
              <w:rPr>
                <w:rFonts w:cs="Arial"/>
                <w:szCs w:val="24"/>
              </w:rPr>
            </w:pPr>
            <w:r w:rsidRPr="005B553D">
              <w:rPr>
                <w:rFonts w:cs="Arial"/>
                <w:szCs w:val="24"/>
              </w:rPr>
              <w:t xml:space="preserve">$1,000 </w:t>
            </w:r>
          </w:p>
        </w:tc>
      </w:tr>
      <w:tr w:rsidR="005B553D" w:rsidRPr="005B553D" w14:paraId="205E7F26" w14:textId="77777777" w:rsidTr="00C7412F">
        <w:trPr>
          <w:trHeight w:val="480"/>
        </w:trPr>
        <w:tc>
          <w:tcPr>
            <w:tcW w:w="1983" w:type="dxa"/>
            <w:tcBorders>
              <w:top w:val="single" w:sz="4" w:space="0" w:color="000000"/>
              <w:left w:val="single" w:sz="4" w:space="0" w:color="000000"/>
              <w:bottom w:val="single" w:sz="4" w:space="0" w:color="000000"/>
              <w:right w:val="single" w:sz="4" w:space="0" w:color="000000"/>
            </w:tcBorders>
            <w:vAlign w:val="center"/>
          </w:tcPr>
          <w:p w14:paraId="2F7C17EA" w14:textId="77777777" w:rsidR="005B553D" w:rsidRPr="005B553D" w:rsidRDefault="005B553D" w:rsidP="00C7412F">
            <w:pPr>
              <w:spacing w:before="60"/>
              <w:rPr>
                <w:rFonts w:cs="Arial"/>
                <w:szCs w:val="24"/>
              </w:rPr>
            </w:pPr>
            <w:r w:rsidRPr="005B553D">
              <w:rPr>
                <w:rFonts w:cs="Arial"/>
                <w:szCs w:val="24"/>
              </w:rPr>
              <w:t xml:space="preserve">Fifth Prize </w:t>
            </w:r>
          </w:p>
        </w:tc>
        <w:tc>
          <w:tcPr>
            <w:tcW w:w="1709" w:type="dxa"/>
            <w:tcBorders>
              <w:top w:val="single" w:sz="4" w:space="0" w:color="000000"/>
              <w:left w:val="single" w:sz="4" w:space="0" w:color="000000"/>
              <w:bottom w:val="single" w:sz="4" w:space="0" w:color="000000"/>
              <w:right w:val="single" w:sz="4" w:space="0" w:color="000000"/>
            </w:tcBorders>
            <w:vAlign w:val="center"/>
          </w:tcPr>
          <w:p w14:paraId="46AE464C" w14:textId="77777777" w:rsidR="005B553D" w:rsidRPr="005B553D" w:rsidRDefault="005B553D" w:rsidP="00C7412F">
            <w:pPr>
              <w:spacing w:before="60"/>
              <w:rPr>
                <w:rFonts w:cs="Arial"/>
                <w:szCs w:val="24"/>
              </w:rPr>
            </w:pPr>
            <w:r w:rsidRPr="005B553D">
              <w:rPr>
                <w:rFonts w:cs="Arial"/>
                <w:szCs w:val="24"/>
              </w:rPr>
              <w:t xml:space="preserve">$100 </w:t>
            </w:r>
          </w:p>
        </w:tc>
        <w:tc>
          <w:tcPr>
            <w:tcW w:w="1260" w:type="dxa"/>
            <w:tcBorders>
              <w:top w:val="single" w:sz="4" w:space="0" w:color="000000"/>
              <w:left w:val="single" w:sz="4" w:space="0" w:color="000000"/>
              <w:bottom w:val="single" w:sz="4" w:space="0" w:color="000000"/>
              <w:right w:val="single" w:sz="4" w:space="0" w:color="000000"/>
            </w:tcBorders>
            <w:vAlign w:val="center"/>
          </w:tcPr>
          <w:p w14:paraId="26CBA6BB" w14:textId="77777777" w:rsidR="005B553D" w:rsidRPr="005B553D" w:rsidRDefault="005B553D" w:rsidP="00C7412F">
            <w:pPr>
              <w:spacing w:before="60"/>
              <w:rPr>
                <w:rFonts w:cs="Arial"/>
                <w:szCs w:val="24"/>
              </w:rPr>
            </w:pPr>
            <w:r w:rsidRPr="005B553D">
              <w:rPr>
                <w:rFonts w:cs="Arial"/>
                <w:szCs w:val="24"/>
              </w:rPr>
              <w:t xml:space="preserve">$200 </w:t>
            </w:r>
          </w:p>
        </w:tc>
        <w:tc>
          <w:tcPr>
            <w:tcW w:w="1260" w:type="dxa"/>
            <w:tcBorders>
              <w:top w:val="single" w:sz="4" w:space="0" w:color="000000"/>
              <w:left w:val="single" w:sz="4" w:space="0" w:color="000000"/>
              <w:bottom w:val="single" w:sz="4" w:space="0" w:color="000000"/>
              <w:right w:val="single" w:sz="4" w:space="0" w:color="000000"/>
            </w:tcBorders>
            <w:vAlign w:val="center"/>
          </w:tcPr>
          <w:p w14:paraId="6DC81498" w14:textId="77777777" w:rsidR="005B553D" w:rsidRPr="005B553D" w:rsidRDefault="005B553D" w:rsidP="00C7412F">
            <w:pPr>
              <w:spacing w:before="60"/>
              <w:rPr>
                <w:rFonts w:cs="Arial"/>
                <w:szCs w:val="24"/>
              </w:rPr>
            </w:pPr>
            <w:r w:rsidRPr="005B553D">
              <w:rPr>
                <w:rFonts w:cs="Arial"/>
                <w:szCs w:val="24"/>
              </w:rPr>
              <w:t xml:space="preserve">$300 </w:t>
            </w:r>
          </w:p>
        </w:tc>
        <w:tc>
          <w:tcPr>
            <w:tcW w:w="1261" w:type="dxa"/>
            <w:tcBorders>
              <w:top w:val="single" w:sz="4" w:space="0" w:color="000000"/>
              <w:left w:val="single" w:sz="4" w:space="0" w:color="000000"/>
              <w:bottom w:val="single" w:sz="4" w:space="0" w:color="000000"/>
              <w:right w:val="single" w:sz="4" w:space="0" w:color="000000"/>
            </w:tcBorders>
            <w:vAlign w:val="center"/>
          </w:tcPr>
          <w:p w14:paraId="2FCB020E" w14:textId="77777777" w:rsidR="005B553D" w:rsidRPr="005B553D" w:rsidRDefault="005B553D" w:rsidP="00C7412F">
            <w:pPr>
              <w:spacing w:before="60"/>
              <w:rPr>
                <w:rFonts w:cs="Arial"/>
                <w:szCs w:val="24"/>
              </w:rPr>
            </w:pPr>
            <w:r w:rsidRPr="005B553D">
              <w:rPr>
                <w:rFonts w:cs="Arial"/>
                <w:szCs w:val="24"/>
              </w:rPr>
              <w:t xml:space="preserve">$400 </w:t>
            </w:r>
          </w:p>
        </w:tc>
        <w:tc>
          <w:tcPr>
            <w:tcW w:w="1260" w:type="dxa"/>
            <w:tcBorders>
              <w:top w:val="single" w:sz="4" w:space="0" w:color="000000"/>
              <w:left w:val="single" w:sz="4" w:space="0" w:color="000000"/>
              <w:bottom w:val="single" w:sz="4" w:space="0" w:color="000000"/>
              <w:right w:val="single" w:sz="4" w:space="0" w:color="000000"/>
            </w:tcBorders>
            <w:vAlign w:val="center"/>
          </w:tcPr>
          <w:p w14:paraId="1A1AB039" w14:textId="77777777" w:rsidR="005B553D" w:rsidRPr="005B553D" w:rsidRDefault="005B553D" w:rsidP="00C7412F">
            <w:pPr>
              <w:spacing w:before="60"/>
              <w:rPr>
                <w:rFonts w:cs="Arial"/>
                <w:szCs w:val="24"/>
              </w:rPr>
            </w:pPr>
            <w:r w:rsidRPr="005B553D">
              <w:rPr>
                <w:rFonts w:cs="Arial"/>
                <w:szCs w:val="24"/>
              </w:rPr>
              <w:t xml:space="preserve">$500 </w:t>
            </w:r>
          </w:p>
        </w:tc>
        <w:tc>
          <w:tcPr>
            <w:tcW w:w="1260" w:type="dxa"/>
            <w:tcBorders>
              <w:top w:val="single" w:sz="4" w:space="0" w:color="000000"/>
              <w:left w:val="single" w:sz="4" w:space="0" w:color="000000"/>
              <w:bottom w:val="single" w:sz="4" w:space="0" w:color="000000"/>
              <w:right w:val="single" w:sz="4" w:space="0" w:color="000000"/>
            </w:tcBorders>
            <w:vAlign w:val="center"/>
          </w:tcPr>
          <w:p w14:paraId="0CE74C15" w14:textId="77777777" w:rsidR="005B553D" w:rsidRPr="005B553D" w:rsidRDefault="005B553D" w:rsidP="00C7412F">
            <w:pPr>
              <w:spacing w:before="60"/>
              <w:rPr>
                <w:rFonts w:cs="Arial"/>
                <w:szCs w:val="24"/>
              </w:rPr>
            </w:pPr>
            <w:r w:rsidRPr="005B553D">
              <w:rPr>
                <w:rFonts w:cs="Arial"/>
                <w:szCs w:val="24"/>
              </w:rPr>
              <w:t xml:space="preserve">$1,000 </w:t>
            </w:r>
          </w:p>
        </w:tc>
      </w:tr>
      <w:tr w:rsidR="005B553D" w:rsidRPr="005B553D" w14:paraId="38447B51" w14:textId="77777777" w:rsidTr="00C7412F">
        <w:trPr>
          <w:trHeight w:val="480"/>
        </w:trPr>
        <w:tc>
          <w:tcPr>
            <w:tcW w:w="1983" w:type="dxa"/>
            <w:tcBorders>
              <w:top w:val="single" w:sz="4" w:space="0" w:color="000000"/>
              <w:left w:val="single" w:sz="4" w:space="0" w:color="000000"/>
              <w:bottom w:val="single" w:sz="4" w:space="0" w:color="000000"/>
              <w:right w:val="single" w:sz="4" w:space="0" w:color="000000"/>
            </w:tcBorders>
            <w:vAlign w:val="center"/>
          </w:tcPr>
          <w:p w14:paraId="64408D26" w14:textId="77777777" w:rsidR="005B553D" w:rsidRPr="005B553D" w:rsidRDefault="005B553D" w:rsidP="00C7412F">
            <w:pPr>
              <w:spacing w:before="60"/>
              <w:rPr>
                <w:rFonts w:cs="Arial"/>
                <w:szCs w:val="24"/>
              </w:rPr>
            </w:pPr>
            <w:r w:rsidRPr="005B553D">
              <w:rPr>
                <w:rFonts w:cs="Arial"/>
                <w:szCs w:val="24"/>
              </w:rPr>
              <w:t xml:space="preserve">Sixth Prize </w:t>
            </w:r>
          </w:p>
        </w:tc>
        <w:tc>
          <w:tcPr>
            <w:tcW w:w="1709" w:type="dxa"/>
            <w:tcBorders>
              <w:top w:val="single" w:sz="4" w:space="0" w:color="000000"/>
              <w:left w:val="single" w:sz="4" w:space="0" w:color="000000"/>
              <w:bottom w:val="single" w:sz="4" w:space="0" w:color="000000"/>
              <w:right w:val="single" w:sz="4" w:space="0" w:color="000000"/>
            </w:tcBorders>
            <w:vAlign w:val="center"/>
          </w:tcPr>
          <w:p w14:paraId="1B73DB6D" w14:textId="77777777" w:rsidR="005B553D" w:rsidRPr="005B553D" w:rsidRDefault="005B553D" w:rsidP="00C7412F">
            <w:pPr>
              <w:spacing w:before="60"/>
              <w:rPr>
                <w:rFonts w:cs="Arial"/>
                <w:szCs w:val="24"/>
              </w:rPr>
            </w:pPr>
            <w:r w:rsidRPr="005B553D">
              <w:rPr>
                <w:rFonts w:cs="Arial"/>
                <w:szCs w:val="24"/>
              </w:rPr>
              <w:t xml:space="preserve">$7 </w:t>
            </w:r>
          </w:p>
        </w:tc>
        <w:tc>
          <w:tcPr>
            <w:tcW w:w="1260" w:type="dxa"/>
            <w:tcBorders>
              <w:top w:val="single" w:sz="4" w:space="0" w:color="000000"/>
              <w:left w:val="single" w:sz="4" w:space="0" w:color="000000"/>
              <w:bottom w:val="single" w:sz="4" w:space="0" w:color="000000"/>
              <w:right w:val="single" w:sz="4" w:space="0" w:color="000000"/>
            </w:tcBorders>
            <w:vAlign w:val="center"/>
          </w:tcPr>
          <w:p w14:paraId="46B5984C" w14:textId="77777777" w:rsidR="005B553D" w:rsidRPr="005B553D" w:rsidRDefault="005B553D" w:rsidP="00C7412F">
            <w:pPr>
              <w:spacing w:before="60"/>
              <w:rPr>
                <w:rFonts w:cs="Arial"/>
                <w:szCs w:val="24"/>
              </w:rPr>
            </w:pPr>
            <w:r w:rsidRPr="005B553D">
              <w:rPr>
                <w:rFonts w:cs="Arial"/>
                <w:szCs w:val="24"/>
              </w:rPr>
              <w:t xml:space="preserve">$14 </w:t>
            </w:r>
          </w:p>
        </w:tc>
        <w:tc>
          <w:tcPr>
            <w:tcW w:w="1260" w:type="dxa"/>
            <w:tcBorders>
              <w:top w:val="single" w:sz="4" w:space="0" w:color="000000"/>
              <w:left w:val="single" w:sz="4" w:space="0" w:color="000000"/>
              <w:bottom w:val="single" w:sz="4" w:space="0" w:color="000000"/>
              <w:right w:val="single" w:sz="4" w:space="0" w:color="000000"/>
            </w:tcBorders>
            <w:vAlign w:val="center"/>
          </w:tcPr>
          <w:p w14:paraId="3FA08230" w14:textId="77777777" w:rsidR="005B553D" w:rsidRPr="005B553D" w:rsidRDefault="005B553D" w:rsidP="00C7412F">
            <w:pPr>
              <w:spacing w:before="60"/>
              <w:rPr>
                <w:rFonts w:cs="Arial"/>
                <w:szCs w:val="24"/>
              </w:rPr>
            </w:pPr>
            <w:r w:rsidRPr="005B553D">
              <w:rPr>
                <w:rFonts w:cs="Arial"/>
                <w:szCs w:val="24"/>
              </w:rPr>
              <w:t xml:space="preserve">$21 </w:t>
            </w:r>
          </w:p>
        </w:tc>
        <w:tc>
          <w:tcPr>
            <w:tcW w:w="1261" w:type="dxa"/>
            <w:tcBorders>
              <w:top w:val="single" w:sz="4" w:space="0" w:color="000000"/>
              <w:left w:val="single" w:sz="4" w:space="0" w:color="000000"/>
              <w:bottom w:val="single" w:sz="4" w:space="0" w:color="000000"/>
              <w:right w:val="single" w:sz="4" w:space="0" w:color="000000"/>
            </w:tcBorders>
            <w:vAlign w:val="center"/>
          </w:tcPr>
          <w:p w14:paraId="0BAF3878" w14:textId="77777777" w:rsidR="005B553D" w:rsidRPr="005B553D" w:rsidRDefault="005B553D" w:rsidP="00C7412F">
            <w:pPr>
              <w:spacing w:before="60"/>
              <w:rPr>
                <w:rFonts w:cs="Arial"/>
                <w:szCs w:val="24"/>
              </w:rPr>
            </w:pPr>
            <w:r w:rsidRPr="005B553D">
              <w:rPr>
                <w:rFonts w:cs="Arial"/>
                <w:szCs w:val="24"/>
              </w:rPr>
              <w:t xml:space="preserve">$28 </w:t>
            </w:r>
          </w:p>
        </w:tc>
        <w:tc>
          <w:tcPr>
            <w:tcW w:w="1260" w:type="dxa"/>
            <w:tcBorders>
              <w:top w:val="single" w:sz="4" w:space="0" w:color="000000"/>
              <w:left w:val="single" w:sz="4" w:space="0" w:color="000000"/>
              <w:bottom w:val="single" w:sz="4" w:space="0" w:color="000000"/>
              <w:right w:val="single" w:sz="4" w:space="0" w:color="000000"/>
            </w:tcBorders>
            <w:vAlign w:val="center"/>
          </w:tcPr>
          <w:p w14:paraId="5C15FC94" w14:textId="77777777" w:rsidR="005B553D" w:rsidRPr="005B553D" w:rsidRDefault="005B553D" w:rsidP="00C7412F">
            <w:pPr>
              <w:spacing w:before="60"/>
              <w:rPr>
                <w:rFonts w:cs="Arial"/>
                <w:szCs w:val="24"/>
              </w:rPr>
            </w:pPr>
            <w:r w:rsidRPr="005B553D">
              <w:rPr>
                <w:rFonts w:cs="Arial"/>
                <w:szCs w:val="24"/>
              </w:rPr>
              <w:t xml:space="preserve">$35 </w:t>
            </w:r>
          </w:p>
        </w:tc>
        <w:tc>
          <w:tcPr>
            <w:tcW w:w="1260" w:type="dxa"/>
            <w:tcBorders>
              <w:top w:val="single" w:sz="4" w:space="0" w:color="000000"/>
              <w:left w:val="single" w:sz="4" w:space="0" w:color="000000"/>
              <w:bottom w:val="single" w:sz="4" w:space="0" w:color="000000"/>
              <w:right w:val="single" w:sz="4" w:space="0" w:color="000000"/>
            </w:tcBorders>
            <w:vAlign w:val="center"/>
          </w:tcPr>
          <w:p w14:paraId="5287A151" w14:textId="77777777" w:rsidR="005B553D" w:rsidRPr="005B553D" w:rsidRDefault="005B553D" w:rsidP="00C7412F">
            <w:pPr>
              <w:spacing w:before="60"/>
              <w:rPr>
                <w:rFonts w:cs="Arial"/>
                <w:szCs w:val="24"/>
              </w:rPr>
            </w:pPr>
            <w:r w:rsidRPr="005B553D">
              <w:rPr>
                <w:rFonts w:cs="Arial"/>
                <w:szCs w:val="24"/>
              </w:rPr>
              <w:t xml:space="preserve">$70 </w:t>
            </w:r>
          </w:p>
        </w:tc>
      </w:tr>
      <w:tr w:rsidR="005B553D" w:rsidRPr="005B553D" w14:paraId="2AFD9A5C" w14:textId="77777777" w:rsidTr="00C7412F">
        <w:trPr>
          <w:trHeight w:val="494"/>
        </w:trPr>
        <w:tc>
          <w:tcPr>
            <w:tcW w:w="1983" w:type="dxa"/>
            <w:tcBorders>
              <w:top w:val="single" w:sz="4" w:space="0" w:color="000000"/>
              <w:left w:val="single" w:sz="4" w:space="0" w:color="000000"/>
              <w:bottom w:val="single" w:sz="4" w:space="0" w:color="000000"/>
              <w:right w:val="single" w:sz="4" w:space="0" w:color="000000"/>
            </w:tcBorders>
            <w:vAlign w:val="center"/>
          </w:tcPr>
          <w:p w14:paraId="363B9291" w14:textId="77777777" w:rsidR="005B553D" w:rsidRPr="005B553D" w:rsidRDefault="005B553D" w:rsidP="00C7412F">
            <w:pPr>
              <w:spacing w:before="60"/>
              <w:rPr>
                <w:rFonts w:cs="Arial"/>
                <w:szCs w:val="24"/>
              </w:rPr>
            </w:pPr>
            <w:r w:rsidRPr="005B553D">
              <w:rPr>
                <w:rFonts w:cs="Arial"/>
                <w:szCs w:val="24"/>
              </w:rPr>
              <w:t xml:space="preserve">Seventh Prize </w:t>
            </w:r>
          </w:p>
        </w:tc>
        <w:tc>
          <w:tcPr>
            <w:tcW w:w="1709" w:type="dxa"/>
            <w:tcBorders>
              <w:top w:val="single" w:sz="4" w:space="0" w:color="000000"/>
              <w:left w:val="single" w:sz="4" w:space="0" w:color="000000"/>
              <w:bottom w:val="single" w:sz="4" w:space="0" w:color="000000"/>
              <w:right w:val="single" w:sz="4" w:space="0" w:color="000000"/>
            </w:tcBorders>
            <w:vAlign w:val="center"/>
          </w:tcPr>
          <w:p w14:paraId="26728ABC" w14:textId="77777777" w:rsidR="005B553D" w:rsidRPr="005B553D" w:rsidRDefault="005B553D" w:rsidP="00C7412F">
            <w:pPr>
              <w:spacing w:before="60"/>
              <w:rPr>
                <w:rFonts w:cs="Arial"/>
                <w:szCs w:val="24"/>
              </w:rPr>
            </w:pPr>
            <w:r w:rsidRPr="005B553D">
              <w:rPr>
                <w:rFonts w:cs="Arial"/>
                <w:szCs w:val="24"/>
              </w:rPr>
              <w:t xml:space="preserve">$7 </w:t>
            </w:r>
          </w:p>
        </w:tc>
        <w:tc>
          <w:tcPr>
            <w:tcW w:w="1260" w:type="dxa"/>
            <w:tcBorders>
              <w:top w:val="single" w:sz="4" w:space="0" w:color="000000"/>
              <w:left w:val="single" w:sz="4" w:space="0" w:color="000000"/>
              <w:bottom w:val="single" w:sz="4" w:space="0" w:color="000000"/>
              <w:right w:val="single" w:sz="4" w:space="0" w:color="000000"/>
            </w:tcBorders>
            <w:vAlign w:val="center"/>
          </w:tcPr>
          <w:p w14:paraId="134121C5" w14:textId="77777777" w:rsidR="005B553D" w:rsidRPr="005B553D" w:rsidRDefault="005B553D" w:rsidP="00C7412F">
            <w:pPr>
              <w:spacing w:before="60"/>
              <w:rPr>
                <w:rFonts w:cs="Arial"/>
                <w:szCs w:val="24"/>
              </w:rPr>
            </w:pPr>
            <w:r w:rsidRPr="005B553D">
              <w:rPr>
                <w:rFonts w:cs="Arial"/>
                <w:szCs w:val="24"/>
              </w:rPr>
              <w:t xml:space="preserve">$14 </w:t>
            </w:r>
          </w:p>
        </w:tc>
        <w:tc>
          <w:tcPr>
            <w:tcW w:w="1260" w:type="dxa"/>
            <w:tcBorders>
              <w:top w:val="single" w:sz="4" w:space="0" w:color="000000"/>
              <w:left w:val="single" w:sz="4" w:space="0" w:color="000000"/>
              <w:bottom w:val="single" w:sz="4" w:space="0" w:color="000000"/>
              <w:right w:val="single" w:sz="4" w:space="0" w:color="000000"/>
            </w:tcBorders>
            <w:vAlign w:val="center"/>
          </w:tcPr>
          <w:p w14:paraId="44B94361" w14:textId="77777777" w:rsidR="005B553D" w:rsidRPr="005B553D" w:rsidRDefault="005B553D" w:rsidP="00C7412F">
            <w:pPr>
              <w:spacing w:before="60"/>
              <w:rPr>
                <w:rFonts w:cs="Arial"/>
                <w:szCs w:val="24"/>
              </w:rPr>
            </w:pPr>
            <w:r w:rsidRPr="005B553D">
              <w:rPr>
                <w:rFonts w:cs="Arial"/>
                <w:szCs w:val="24"/>
              </w:rPr>
              <w:t xml:space="preserve">$21 </w:t>
            </w:r>
          </w:p>
        </w:tc>
        <w:tc>
          <w:tcPr>
            <w:tcW w:w="1261" w:type="dxa"/>
            <w:tcBorders>
              <w:top w:val="single" w:sz="4" w:space="0" w:color="000000"/>
              <w:left w:val="single" w:sz="4" w:space="0" w:color="000000"/>
              <w:bottom w:val="single" w:sz="4" w:space="0" w:color="000000"/>
              <w:right w:val="single" w:sz="4" w:space="0" w:color="000000"/>
            </w:tcBorders>
            <w:vAlign w:val="center"/>
          </w:tcPr>
          <w:p w14:paraId="125ABEA7" w14:textId="77777777" w:rsidR="005B553D" w:rsidRPr="005B553D" w:rsidRDefault="005B553D" w:rsidP="00C7412F">
            <w:pPr>
              <w:spacing w:before="60"/>
              <w:rPr>
                <w:rFonts w:cs="Arial"/>
                <w:szCs w:val="24"/>
              </w:rPr>
            </w:pPr>
            <w:r w:rsidRPr="005B553D">
              <w:rPr>
                <w:rFonts w:cs="Arial"/>
                <w:szCs w:val="24"/>
              </w:rPr>
              <w:t xml:space="preserve">$28 </w:t>
            </w:r>
          </w:p>
        </w:tc>
        <w:tc>
          <w:tcPr>
            <w:tcW w:w="1260" w:type="dxa"/>
            <w:tcBorders>
              <w:top w:val="single" w:sz="4" w:space="0" w:color="000000"/>
              <w:left w:val="single" w:sz="4" w:space="0" w:color="000000"/>
              <w:bottom w:val="single" w:sz="4" w:space="0" w:color="000000"/>
              <w:right w:val="single" w:sz="4" w:space="0" w:color="000000"/>
            </w:tcBorders>
            <w:vAlign w:val="center"/>
          </w:tcPr>
          <w:p w14:paraId="3E50BB0D" w14:textId="77777777" w:rsidR="005B553D" w:rsidRPr="005B553D" w:rsidRDefault="005B553D" w:rsidP="00C7412F">
            <w:pPr>
              <w:spacing w:before="60"/>
              <w:rPr>
                <w:rFonts w:cs="Arial"/>
                <w:szCs w:val="24"/>
              </w:rPr>
            </w:pPr>
            <w:r w:rsidRPr="005B553D">
              <w:rPr>
                <w:rFonts w:cs="Arial"/>
                <w:szCs w:val="24"/>
              </w:rPr>
              <w:t xml:space="preserve">$35 </w:t>
            </w:r>
          </w:p>
        </w:tc>
        <w:tc>
          <w:tcPr>
            <w:tcW w:w="1260" w:type="dxa"/>
            <w:tcBorders>
              <w:top w:val="single" w:sz="4" w:space="0" w:color="000000"/>
              <w:left w:val="single" w:sz="4" w:space="0" w:color="000000"/>
              <w:bottom w:val="single" w:sz="4" w:space="0" w:color="000000"/>
              <w:right w:val="single" w:sz="4" w:space="0" w:color="000000"/>
            </w:tcBorders>
            <w:vAlign w:val="center"/>
          </w:tcPr>
          <w:p w14:paraId="3A24A5E8" w14:textId="77777777" w:rsidR="005B553D" w:rsidRPr="005B553D" w:rsidRDefault="005B553D" w:rsidP="00C7412F">
            <w:pPr>
              <w:spacing w:before="60"/>
              <w:rPr>
                <w:rFonts w:cs="Arial"/>
                <w:szCs w:val="24"/>
              </w:rPr>
            </w:pPr>
            <w:r w:rsidRPr="005B553D">
              <w:rPr>
                <w:rFonts w:cs="Arial"/>
                <w:szCs w:val="24"/>
              </w:rPr>
              <w:t xml:space="preserve">$70 </w:t>
            </w:r>
          </w:p>
        </w:tc>
      </w:tr>
      <w:tr w:rsidR="005B553D" w:rsidRPr="005B553D" w14:paraId="317C7477" w14:textId="77777777" w:rsidTr="00C7412F">
        <w:trPr>
          <w:trHeight w:val="480"/>
        </w:trPr>
        <w:tc>
          <w:tcPr>
            <w:tcW w:w="1983" w:type="dxa"/>
            <w:tcBorders>
              <w:top w:val="single" w:sz="4" w:space="0" w:color="000000"/>
              <w:left w:val="single" w:sz="4" w:space="0" w:color="000000"/>
              <w:bottom w:val="single" w:sz="4" w:space="0" w:color="000000"/>
              <w:right w:val="single" w:sz="4" w:space="0" w:color="000000"/>
            </w:tcBorders>
            <w:vAlign w:val="center"/>
          </w:tcPr>
          <w:p w14:paraId="5E179688" w14:textId="77777777" w:rsidR="005B553D" w:rsidRPr="005B553D" w:rsidRDefault="005B553D" w:rsidP="00C7412F">
            <w:pPr>
              <w:spacing w:before="60"/>
              <w:rPr>
                <w:rFonts w:cs="Arial"/>
                <w:szCs w:val="24"/>
              </w:rPr>
            </w:pPr>
            <w:r w:rsidRPr="005B553D">
              <w:rPr>
                <w:rFonts w:cs="Arial"/>
                <w:szCs w:val="24"/>
              </w:rPr>
              <w:t xml:space="preserve">Eighth Prize </w:t>
            </w:r>
          </w:p>
        </w:tc>
        <w:tc>
          <w:tcPr>
            <w:tcW w:w="1709" w:type="dxa"/>
            <w:tcBorders>
              <w:top w:val="single" w:sz="4" w:space="0" w:color="000000"/>
              <w:left w:val="single" w:sz="4" w:space="0" w:color="000000"/>
              <w:bottom w:val="single" w:sz="4" w:space="0" w:color="000000"/>
              <w:right w:val="single" w:sz="4" w:space="0" w:color="000000"/>
            </w:tcBorders>
            <w:vAlign w:val="center"/>
          </w:tcPr>
          <w:p w14:paraId="49F6DAD0" w14:textId="77777777" w:rsidR="005B553D" w:rsidRPr="005B553D" w:rsidRDefault="005B553D" w:rsidP="00C7412F">
            <w:pPr>
              <w:spacing w:before="60"/>
              <w:rPr>
                <w:rFonts w:cs="Arial"/>
                <w:szCs w:val="24"/>
              </w:rPr>
            </w:pPr>
            <w:r w:rsidRPr="005B553D">
              <w:rPr>
                <w:rFonts w:cs="Arial"/>
                <w:szCs w:val="24"/>
              </w:rPr>
              <w:t xml:space="preserve">$4 </w:t>
            </w:r>
          </w:p>
        </w:tc>
        <w:tc>
          <w:tcPr>
            <w:tcW w:w="1260" w:type="dxa"/>
            <w:tcBorders>
              <w:top w:val="single" w:sz="4" w:space="0" w:color="000000"/>
              <w:left w:val="single" w:sz="4" w:space="0" w:color="000000"/>
              <w:bottom w:val="single" w:sz="4" w:space="0" w:color="000000"/>
              <w:right w:val="single" w:sz="4" w:space="0" w:color="000000"/>
            </w:tcBorders>
            <w:vAlign w:val="center"/>
          </w:tcPr>
          <w:p w14:paraId="1E353D9F" w14:textId="77777777" w:rsidR="005B553D" w:rsidRPr="005B553D" w:rsidRDefault="005B553D" w:rsidP="00C7412F">
            <w:pPr>
              <w:spacing w:before="60"/>
              <w:rPr>
                <w:rFonts w:cs="Arial"/>
                <w:szCs w:val="24"/>
              </w:rPr>
            </w:pPr>
            <w:r w:rsidRPr="005B553D">
              <w:rPr>
                <w:rFonts w:cs="Arial"/>
                <w:szCs w:val="24"/>
              </w:rPr>
              <w:t xml:space="preserve">$8 </w:t>
            </w:r>
          </w:p>
        </w:tc>
        <w:tc>
          <w:tcPr>
            <w:tcW w:w="1260" w:type="dxa"/>
            <w:tcBorders>
              <w:top w:val="single" w:sz="4" w:space="0" w:color="000000"/>
              <w:left w:val="single" w:sz="4" w:space="0" w:color="000000"/>
              <w:bottom w:val="single" w:sz="4" w:space="0" w:color="000000"/>
              <w:right w:val="single" w:sz="4" w:space="0" w:color="000000"/>
            </w:tcBorders>
            <w:vAlign w:val="center"/>
          </w:tcPr>
          <w:p w14:paraId="7B89D15A" w14:textId="77777777" w:rsidR="005B553D" w:rsidRPr="005B553D" w:rsidRDefault="005B553D" w:rsidP="00C7412F">
            <w:pPr>
              <w:spacing w:before="60"/>
              <w:rPr>
                <w:rFonts w:cs="Arial"/>
                <w:szCs w:val="24"/>
              </w:rPr>
            </w:pPr>
            <w:r w:rsidRPr="005B553D">
              <w:rPr>
                <w:rFonts w:cs="Arial"/>
                <w:szCs w:val="24"/>
              </w:rPr>
              <w:t xml:space="preserve">$12 </w:t>
            </w:r>
          </w:p>
        </w:tc>
        <w:tc>
          <w:tcPr>
            <w:tcW w:w="1261" w:type="dxa"/>
            <w:tcBorders>
              <w:top w:val="single" w:sz="4" w:space="0" w:color="000000"/>
              <w:left w:val="single" w:sz="4" w:space="0" w:color="000000"/>
              <w:bottom w:val="single" w:sz="4" w:space="0" w:color="000000"/>
              <w:right w:val="single" w:sz="4" w:space="0" w:color="000000"/>
            </w:tcBorders>
            <w:vAlign w:val="center"/>
          </w:tcPr>
          <w:p w14:paraId="71316CAB" w14:textId="77777777" w:rsidR="005B553D" w:rsidRPr="005B553D" w:rsidRDefault="005B553D" w:rsidP="00C7412F">
            <w:pPr>
              <w:spacing w:before="60"/>
              <w:rPr>
                <w:rFonts w:cs="Arial"/>
                <w:szCs w:val="24"/>
              </w:rPr>
            </w:pPr>
            <w:r w:rsidRPr="005B553D">
              <w:rPr>
                <w:rFonts w:cs="Arial"/>
                <w:szCs w:val="24"/>
              </w:rPr>
              <w:t xml:space="preserve">$16 </w:t>
            </w:r>
          </w:p>
        </w:tc>
        <w:tc>
          <w:tcPr>
            <w:tcW w:w="1260" w:type="dxa"/>
            <w:tcBorders>
              <w:top w:val="single" w:sz="4" w:space="0" w:color="000000"/>
              <w:left w:val="single" w:sz="4" w:space="0" w:color="000000"/>
              <w:bottom w:val="single" w:sz="4" w:space="0" w:color="000000"/>
              <w:right w:val="single" w:sz="4" w:space="0" w:color="000000"/>
            </w:tcBorders>
            <w:vAlign w:val="center"/>
          </w:tcPr>
          <w:p w14:paraId="1022C972" w14:textId="77777777" w:rsidR="005B553D" w:rsidRPr="005B553D" w:rsidRDefault="005B553D" w:rsidP="00C7412F">
            <w:pPr>
              <w:spacing w:before="60"/>
              <w:rPr>
                <w:rFonts w:cs="Arial"/>
                <w:szCs w:val="24"/>
              </w:rPr>
            </w:pPr>
            <w:r w:rsidRPr="005B553D">
              <w:rPr>
                <w:rFonts w:cs="Arial"/>
                <w:szCs w:val="24"/>
              </w:rPr>
              <w:t xml:space="preserve">$20 </w:t>
            </w:r>
          </w:p>
        </w:tc>
        <w:tc>
          <w:tcPr>
            <w:tcW w:w="1260" w:type="dxa"/>
            <w:tcBorders>
              <w:top w:val="single" w:sz="4" w:space="0" w:color="000000"/>
              <w:left w:val="single" w:sz="4" w:space="0" w:color="000000"/>
              <w:bottom w:val="single" w:sz="4" w:space="0" w:color="000000"/>
              <w:right w:val="single" w:sz="4" w:space="0" w:color="000000"/>
            </w:tcBorders>
            <w:vAlign w:val="center"/>
          </w:tcPr>
          <w:p w14:paraId="2196CE7E" w14:textId="77777777" w:rsidR="005B553D" w:rsidRPr="005B553D" w:rsidRDefault="005B553D" w:rsidP="00C7412F">
            <w:pPr>
              <w:spacing w:before="60"/>
              <w:rPr>
                <w:rFonts w:cs="Arial"/>
                <w:szCs w:val="24"/>
              </w:rPr>
            </w:pPr>
            <w:r w:rsidRPr="005B553D">
              <w:rPr>
                <w:rFonts w:cs="Arial"/>
                <w:szCs w:val="24"/>
              </w:rPr>
              <w:t xml:space="preserve">$40 </w:t>
            </w:r>
          </w:p>
        </w:tc>
      </w:tr>
      <w:tr w:rsidR="005B553D" w:rsidRPr="005B553D" w14:paraId="4C490107" w14:textId="77777777" w:rsidTr="00C7412F">
        <w:trPr>
          <w:trHeight w:val="480"/>
        </w:trPr>
        <w:tc>
          <w:tcPr>
            <w:tcW w:w="1983" w:type="dxa"/>
            <w:tcBorders>
              <w:top w:val="single" w:sz="4" w:space="0" w:color="000000"/>
              <w:left w:val="single" w:sz="4" w:space="0" w:color="000000"/>
              <w:bottom w:val="single" w:sz="4" w:space="0" w:color="000000"/>
              <w:right w:val="single" w:sz="4" w:space="0" w:color="000000"/>
            </w:tcBorders>
            <w:vAlign w:val="center"/>
          </w:tcPr>
          <w:p w14:paraId="0E8CD805" w14:textId="77777777" w:rsidR="005B553D" w:rsidRPr="005B553D" w:rsidRDefault="005B553D" w:rsidP="00C7412F">
            <w:pPr>
              <w:spacing w:before="60"/>
              <w:rPr>
                <w:rFonts w:cs="Arial"/>
                <w:szCs w:val="24"/>
              </w:rPr>
            </w:pPr>
            <w:r w:rsidRPr="005B553D">
              <w:rPr>
                <w:rFonts w:cs="Arial"/>
                <w:szCs w:val="24"/>
              </w:rPr>
              <w:t xml:space="preserve">Ninth Prize </w:t>
            </w:r>
          </w:p>
        </w:tc>
        <w:tc>
          <w:tcPr>
            <w:tcW w:w="1709" w:type="dxa"/>
            <w:tcBorders>
              <w:top w:val="single" w:sz="4" w:space="0" w:color="000000"/>
              <w:left w:val="single" w:sz="4" w:space="0" w:color="000000"/>
              <w:bottom w:val="single" w:sz="4" w:space="0" w:color="000000"/>
              <w:right w:val="single" w:sz="4" w:space="0" w:color="000000"/>
            </w:tcBorders>
            <w:vAlign w:val="center"/>
          </w:tcPr>
          <w:p w14:paraId="4C47E2AD" w14:textId="77777777" w:rsidR="005B553D" w:rsidRPr="005B553D" w:rsidRDefault="005B553D" w:rsidP="00C7412F">
            <w:pPr>
              <w:spacing w:before="60"/>
              <w:rPr>
                <w:rFonts w:cs="Arial"/>
                <w:szCs w:val="24"/>
              </w:rPr>
            </w:pPr>
            <w:r w:rsidRPr="005B553D">
              <w:rPr>
                <w:rFonts w:cs="Arial"/>
                <w:szCs w:val="24"/>
              </w:rPr>
              <w:t xml:space="preserve">$4 </w:t>
            </w:r>
          </w:p>
        </w:tc>
        <w:tc>
          <w:tcPr>
            <w:tcW w:w="1260" w:type="dxa"/>
            <w:tcBorders>
              <w:top w:val="single" w:sz="4" w:space="0" w:color="000000"/>
              <w:left w:val="single" w:sz="4" w:space="0" w:color="000000"/>
              <w:bottom w:val="single" w:sz="4" w:space="0" w:color="000000"/>
              <w:right w:val="single" w:sz="4" w:space="0" w:color="000000"/>
            </w:tcBorders>
            <w:vAlign w:val="center"/>
          </w:tcPr>
          <w:p w14:paraId="7CCFDCC9" w14:textId="77777777" w:rsidR="005B553D" w:rsidRPr="005B553D" w:rsidRDefault="005B553D" w:rsidP="00C7412F">
            <w:pPr>
              <w:spacing w:before="60"/>
              <w:rPr>
                <w:rFonts w:cs="Arial"/>
                <w:szCs w:val="24"/>
              </w:rPr>
            </w:pPr>
            <w:r w:rsidRPr="005B553D">
              <w:rPr>
                <w:rFonts w:cs="Arial"/>
                <w:szCs w:val="24"/>
              </w:rPr>
              <w:t xml:space="preserve">$8 </w:t>
            </w:r>
          </w:p>
        </w:tc>
        <w:tc>
          <w:tcPr>
            <w:tcW w:w="1260" w:type="dxa"/>
            <w:tcBorders>
              <w:top w:val="single" w:sz="4" w:space="0" w:color="000000"/>
              <w:left w:val="single" w:sz="4" w:space="0" w:color="000000"/>
              <w:bottom w:val="single" w:sz="4" w:space="0" w:color="000000"/>
              <w:right w:val="single" w:sz="4" w:space="0" w:color="000000"/>
            </w:tcBorders>
            <w:vAlign w:val="center"/>
          </w:tcPr>
          <w:p w14:paraId="4D561855" w14:textId="77777777" w:rsidR="005B553D" w:rsidRPr="005B553D" w:rsidRDefault="005B553D" w:rsidP="00C7412F">
            <w:pPr>
              <w:spacing w:before="60"/>
              <w:rPr>
                <w:rFonts w:cs="Arial"/>
                <w:szCs w:val="24"/>
              </w:rPr>
            </w:pPr>
            <w:r w:rsidRPr="005B553D">
              <w:rPr>
                <w:rFonts w:cs="Arial"/>
                <w:szCs w:val="24"/>
              </w:rPr>
              <w:t xml:space="preserve">$12 </w:t>
            </w:r>
          </w:p>
        </w:tc>
        <w:tc>
          <w:tcPr>
            <w:tcW w:w="1261" w:type="dxa"/>
            <w:tcBorders>
              <w:top w:val="single" w:sz="4" w:space="0" w:color="000000"/>
              <w:left w:val="single" w:sz="4" w:space="0" w:color="000000"/>
              <w:bottom w:val="single" w:sz="4" w:space="0" w:color="000000"/>
              <w:right w:val="single" w:sz="4" w:space="0" w:color="000000"/>
            </w:tcBorders>
            <w:vAlign w:val="center"/>
          </w:tcPr>
          <w:p w14:paraId="7AF064E5" w14:textId="77777777" w:rsidR="005B553D" w:rsidRPr="005B553D" w:rsidRDefault="005B553D" w:rsidP="00C7412F">
            <w:pPr>
              <w:spacing w:before="60"/>
              <w:rPr>
                <w:rFonts w:cs="Arial"/>
                <w:szCs w:val="24"/>
              </w:rPr>
            </w:pPr>
            <w:r w:rsidRPr="005B553D">
              <w:rPr>
                <w:rFonts w:cs="Arial"/>
                <w:szCs w:val="24"/>
              </w:rPr>
              <w:t xml:space="preserve">$16 </w:t>
            </w:r>
          </w:p>
        </w:tc>
        <w:tc>
          <w:tcPr>
            <w:tcW w:w="1260" w:type="dxa"/>
            <w:tcBorders>
              <w:top w:val="single" w:sz="4" w:space="0" w:color="000000"/>
              <w:left w:val="single" w:sz="4" w:space="0" w:color="000000"/>
              <w:bottom w:val="single" w:sz="4" w:space="0" w:color="000000"/>
              <w:right w:val="single" w:sz="4" w:space="0" w:color="000000"/>
            </w:tcBorders>
            <w:vAlign w:val="center"/>
          </w:tcPr>
          <w:p w14:paraId="735B943B" w14:textId="77777777" w:rsidR="005B553D" w:rsidRPr="005B553D" w:rsidRDefault="005B553D" w:rsidP="00C7412F">
            <w:pPr>
              <w:spacing w:before="60"/>
              <w:rPr>
                <w:rFonts w:cs="Arial"/>
                <w:szCs w:val="24"/>
              </w:rPr>
            </w:pPr>
            <w:r w:rsidRPr="005B553D">
              <w:rPr>
                <w:rFonts w:cs="Arial"/>
                <w:szCs w:val="24"/>
              </w:rPr>
              <w:t xml:space="preserve">$20 </w:t>
            </w:r>
          </w:p>
        </w:tc>
        <w:tc>
          <w:tcPr>
            <w:tcW w:w="1260" w:type="dxa"/>
            <w:tcBorders>
              <w:top w:val="single" w:sz="4" w:space="0" w:color="000000"/>
              <w:left w:val="single" w:sz="4" w:space="0" w:color="000000"/>
              <w:bottom w:val="single" w:sz="4" w:space="0" w:color="000000"/>
              <w:right w:val="single" w:sz="4" w:space="0" w:color="000000"/>
            </w:tcBorders>
            <w:vAlign w:val="center"/>
          </w:tcPr>
          <w:p w14:paraId="1B52A322" w14:textId="77777777" w:rsidR="005B553D" w:rsidRPr="005B553D" w:rsidRDefault="005B553D" w:rsidP="00C7412F">
            <w:pPr>
              <w:spacing w:before="60"/>
              <w:rPr>
                <w:rFonts w:cs="Arial"/>
                <w:szCs w:val="24"/>
              </w:rPr>
            </w:pPr>
            <w:r w:rsidRPr="005B553D">
              <w:rPr>
                <w:rFonts w:cs="Arial"/>
                <w:szCs w:val="24"/>
              </w:rPr>
              <w:t xml:space="preserve">$40 </w:t>
            </w:r>
          </w:p>
        </w:tc>
      </w:tr>
    </w:tbl>
    <w:p w14:paraId="27B953CB" w14:textId="77777777" w:rsidR="005B553D" w:rsidRDefault="005B553D" w:rsidP="005B553D">
      <w:pPr>
        <w:pStyle w:val="upar2"/>
      </w:pPr>
    </w:p>
    <w:p w14:paraId="0BD05BF4" w14:textId="77777777" w:rsidR="008703BF" w:rsidRDefault="000A6B66" w:rsidP="000A6B66">
      <w:pPr>
        <w:pStyle w:val="par1"/>
      </w:pPr>
      <w:r>
        <w:t>B.</w:t>
      </w:r>
      <w:r>
        <w:tab/>
        <w:t>If the Set Prizes are pari-mutuel as defined in section 14.A.10E of Rule 14.A Multi-state Jackpot Game “Powerball®”, and the Player has Purchased “Power Play®”, the amount of the pari-mutuel Set Prize will become pari-mutuel for that Drawing.</w:t>
      </w:r>
    </w:p>
    <w:p w14:paraId="536464E0" w14:textId="77777777" w:rsidR="008703BF" w:rsidRDefault="000A6B66" w:rsidP="000A6B66">
      <w:pPr>
        <w:pStyle w:val="par1"/>
      </w:pPr>
      <w:r>
        <w:t>C.</w:t>
      </w:r>
      <w:r>
        <w:tab/>
        <w:t>A “Power Play®” Prize Pool established by the MUSL Board shall be used to fund “Power Play®” Prizes. The Prize Pool shall hold the temporary balances that may result from having fewer than expected Prize Winners for “Power Play®”. The source of the Prize Pool is each Party Lottery’s weekly Prize contributions less actual “Power Play®” Prize liability. The weekly Prize contribution percentage is determined by the MUSL Board and may be collected and placed in trust in the Prize Pool for the purpose of paying “Power Play®” Prizes. The Prize payout percentage per draw may vary. The Prize Pool shall be carried forward to subsequent draws if all or a portion of it is not needed to pay the “Power Play®” Prizes awarded in the current draw and held in the Prize Pool.</w:t>
      </w:r>
    </w:p>
    <w:p w14:paraId="4D7EB8EB" w14:textId="77777777" w:rsidR="008703BF" w:rsidRDefault="000A6B66" w:rsidP="002D09E0">
      <w:pPr>
        <w:pStyle w:val="Heading3"/>
      </w:pPr>
      <w:r>
        <w:lastRenderedPageBreak/>
        <w:t xml:space="preserve">14.B.6 </w:t>
      </w:r>
      <w:r w:rsidR="00BE7E63">
        <w:tab/>
      </w:r>
      <w:r>
        <w:t>Payment of Prizes</w:t>
      </w:r>
    </w:p>
    <w:p w14:paraId="1188FD85" w14:textId="77777777" w:rsidR="008703BF" w:rsidRDefault="000A6B66" w:rsidP="000A6B66">
      <w:pPr>
        <w:pStyle w:val="par1"/>
      </w:pPr>
      <w:r>
        <w:t>A.</w:t>
      </w:r>
      <w:r>
        <w:tab/>
        <w:t>All Set Prizes with “Power Play®” shall be paid by the Lottery. The Lottery may begin paying Set Prizes after receiving authorization to pay from MUSL.</w:t>
      </w:r>
    </w:p>
    <w:p w14:paraId="4F728B3E" w14:textId="77777777" w:rsidR="008703BF" w:rsidRDefault="000A6B66" w:rsidP="000A6B66">
      <w:pPr>
        <w:pStyle w:val="par1"/>
      </w:pPr>
      <w:r>
        <w:t>B.</w:t>
      </w:r>
      <w:r>
        <w:tab/>
        <w:t>All Prizes, including those with “Power Play®”, other than the Grand Prize, which, under these rules, may become pari-mutuel Prizes, may be rounded down so that Prizes can be paid in multiples of whole dollars. Breakage resulting from rounding these Prizes shall be carried forward to the Prize Pool for the next Drawing.</w:t>
      </w:r>
    </w:p>
    <w:p w14:paraId="78549EA4" w14:textId="77777777" w:rsidR="008703BF" w:rsidRDefault="000A6B66" w:rsidP="000A6B66">
      <w:pPr>
        <w:pStyle w:val="par1"/>
      </w:pPr>
      <w:r>
        <w:t>C.</w:t>
      </w:r>
      <w:r>
        <w:tab/>
        <w:t>The Director’s decision with respect to the Validation and payment of Set Prizes, whether during a “Powerball®” game or any Drawing related thereto, shall be final and binding upon all participants in the Lottery.</w:t>
      </w:r>
    </w:p>
    <w:p w14:paraId="6156E09A" w14:textId="77777777" w:rsidR="008703BF" w:rsidRDefault="000A6B66" w:rsidP="002D09E0">
      <w:pPr>
        <w:pStyle w:val="Heading3"/>
      </w:pPr>
      <w:r>
        <w:t xml:space="preserve">14.B.7 </w:t>
      </w:r>
      <w:r w:rsidR="00BE7E63">
        <w:tab/>
      </w:r>
      <w:r>
        <w:t>Drawings</w:t>
      </w:r>
    </w:p>
    <w:p w14:paraId="5CF36ADB" w14:textId="77777777" w:rsidR="008703BF" w:rsidRDefault="000A6B66" w:rsidP="000A6B66">
      <w:pPr>
        <w:pStyle w:val="par1"/>
      </w:pPr>
      <w:r>
        <w:t>A.</w:t>
      </w:r>
      <w:r>
        <w:tab/>
        <w:t>There shall be three (3) “Power Play®” Drawings each week on Monday, Wednesday and Saturday evenings, unless the Drawing schedule is changed by the MUSL Board. In the event of an act of Force Majeure, the Drawing shall be rescheduled at the discretion of the MUSL Board.</w:t>
      </w:r>
    </w:p>
    <w:p w14:paraId="01573784" w14:textId="77777777" w:rsidR="008703BF" w:rsidRDefault="000A6B66" w:rsidP="000A6B66">
      <w:pPr>
        <w:pStyle w:val="par1"/>
      </w:pPr>
      <w:r>
        <w:t>B.</w:t>
      </w:r>
      <w:r>
        <w:tab/>
        <w:t>Each “Power Play®” Drawing shall determine, at random, a single Number in accordance with Drawing procedures. Any Number drawn is not declared a Winning Number until the Drawing is certified in accordance with the “Powerball®” Drawing procedure. The Number drawn shall be used to determine all “Powerball®” “Power Play®” Prize Amounts for that Drawing. If a “Powerball®” Drawing is not certified, the “Power Play®” Number for the Drawing defaults to “5”.</w:t>
      </w:r>
    </w:p>
    <w:p w14:paraId="09F98245" w14:textId="77777777" w:rsidR="008703BF" w:rsidRDefault="000A6B66" w:rsidP="000A6B66">
      <w:pPr>
        <w:pStyle w:val="par1"/>
      </w:pPr>
      <w:r>
        <w:t>C.</w:t>
      </w:r>
      <w:r>
        <w:tab/>
        <w:t>Each “Power Play®” Drawing shall be witnessed by an auditor, as required in C.R.S 44-40-109 (2)(d). All Drawing equipment used shall be examined by the auditor immediately prior to, but no sooner than thirty (30) minutes before, a Drawing and immediately after, but no later than thirty (30) minutes following the Drawing.</w:t>
      </w:r>
    </w:p>
    <w:p w14:paraId="44075733" w14:textId="77777777" w:rsidR="008703BF" w:rsidRDefault="000A6B66" w:rsidP="000A6B66">
      <w:pPr>
        <w:pStyle w:val="par1"/>
      </w:pPr>
      <w:r>
        <w:t>D.</w:t>
      </w:r>
      <w:r>
        <w:tab/>
        <w:t>The Drawing shall not be invalidated due to the multiplier drawn creating an excessive Prize liability for the Lottery.</w:t>
      </w:r>
    </w:p>
    <w:p w14:paraId="68A92577" w14:textId="77777777" w:rsidR="008703BF" w:rsidRDefault="000A6B66" w:rsidP="000A6B66">
      <w:pPr>
        <w:pStyle w:val="par1"/>
      </w:pPr>
      <w:r>
        <w:t>E.</w:t>
      </w:r>
      <w:r>
        <w:tab/>
        <w:t>All “Power Play®” Drawings shall be open to the public.</w:t>
      </w:r>
    </w:p>
    <w:p w14:paraId="3C0F37F9" w14:textId="77777777" w:rsidR="008703BF" w:rsidRDefault="000A6B66" w:rsidP="000A6B66">
      <w:pPr>
        <w:pStyle w:val="par1"/>
      </w:pPr>
      <w:r>
        <w:t>F.</w:t>
      </w:r>
      <w:r>
        <w:tab/>
        <w:t>All Drawings, inspections and tests shall be recorded on videotape.</w:t>
      </w:r>
    </w:p>
    <w:p w14:paraId="2EE31AF5" w14:textId="77777777" w:rsidR="008703BF" w:rsidRDefault="000A6B66" w:rsidP="002D09E0">
      <w:pPr>
        <w:pStyle w:val="Heading3"/>
      </w:pPr>
      <w:r>
        <w:t xml:space="preserve">14.B.8 </w:t>
      </w:r>
      <w:r w:rsidR="00BE7E63">
        <w:tab/>
      </w:r>
      <w:r>
        <w:t>Sale of Tickets</w:t>
      </w:r>
    </w:p>
    <w:p w14:paraId="598DF820" w14:textId="77777777" w:rsidR="008703BF" w:rsidRDefault="000A6B66" w:rsidP="000A6B66">
      <w:pPr>
        <w:pStyle w:val="par1"/>
      </w:pPr>
      <w:r>
        <w:t>A.</w:t>
      </w:r>
      <w:r>
        <w:tab/>
        <w:t>“Powerball®” with “Power Play®” Tickets may be Purchased from a Retailer or directly from the Lottery.</w:t>
      </w:r>
    </w:p>
    <w:p w14:paraId="3674DCA3" w14:textId="77777777" w:rsidR="008703BF" w:rsidRDefault="000A6B66" w:rsidP="000A6B66">
      <w:pPr>
        <w:pStyle w:val="par1"/>
      </w:pPr>
      <w:r>
        <w:lastRenderedPageBreak/>
        <w:t>B.</w:t>
      </w:r>
      <w:r>
        <w:tab/>
        <w:t>“Powerball®” with “Power Play®” Tickets shall show, at a minimum, the Player’s selection of Numbers, the number of Plays, the Drawing date, “Power Play®” option chosen, and Validation Numbers.</w:t>
      </w:r>
    </w:p>
    <w:p w14:paraId="3C411A1A" w14:textId="77777777" w:rsidR="008703BF" w:rsidRDefault="000A6B66" w:rsidP="000A6B66">
      <w:pPr>
        <w:pStyle w:val="par1"/>
      </w:pPr>
      <w:r>
        <w:t>C.</w:t>
      </w:r>
      <w:r>
        <w:tab/>
        <w:t xml:space="preserve">A Player of a “Powerball®” Ticket must choose, at the time of Purchase, </w:t>
      </w:r>
      <w:proofErr w:type="gramStart"/>
      <w:r>
        <w:t>whether or not</w:t>
      </w:r>
      <w:proofErr w:type="gramEnd"/>
      <w:r>
        <w:t xml:space="preserve"> he/she wants “Power Play®”.</w:t>
      </w:r>
    </w:p>
    <w:p w14:paraId="28933CD3" w14:textId="77777777" w:rsidR="008703BF" w:rsidRDefault="000A6B66" w:rsidP="00976F53">
      <w:pPr>
        <w:pStyle w:val="par2"/>
      </w:pPr>
      <w:r>
        <w:t>1.</w:t>
      </w:r>
      <w:r>
        <w:tab/>
        <w:t>The “Power Play®” option applies to all Plays on a single Ticket and cannot be Purchased on a Play-by-Play basis.</w:t>
      </w:r>
    </w:p>
    <w:p w14:paraId="33913B47" w14:textId="77777777" w:rsidR="008703BF" w:rsidRDefault="000A6B66" w:rsidP="000A6B66">
      <w:pPr>
        <w:pStyle w:val="par1"/>
      </w:pPr>
      <w:r>
        <w:t>D.</w:t>
      </w:r>
      <w:r>
        <w:tab/>
        <w:t>“Powerball®” with “Power Play®” Tickets may not be cancelled.</w:t>
      </w:r>
    </w:p>
    <w:p w14:paraId="659BD75A" w14:textId="77777777" w:rsidR="008703BF" w:rsidRDefault="000A6B66" w:rsidP="00976F53">
      <w:pPr>
        <w:pStyle w:val="par2"/>
      </w:pPr>
      <w:r>
        <w:t>1.</w:t>
      </w:r>
      <w:r>
        <w:tab/>
        <w:t>If the “Powerball®” Game is cancelled by the “Powerball®” Product Group prior to the occurrence of all Drawings for which Plays have been sold, the Lottery may provide a refund mechanism for such Plays to the Players, and the Lottery shall not be required to remit its Prize Pool contributions for any such refunded Plays.</w:t>
      </w:r>
    </w:p>
    <w:p w14:paraId="26A17941" w14:textId="77777777" w:rsidR="008703BF" w:rsidRDefault="000A6B66" w:rsidP="002D09E0">
      <w:pPr>
        <w:pStyle w:val="Heading3"/>
      </w:pPr>
      <w:r>
        <w:t xml:space="preserve">14.B.9 </w:t>
      </w:r>
      <w:r w:rsidR="00BE7E63">
        <w:tab/>
      </w:r>
      <w:r>
        <w:t>Advance Play</w:t>
      </w:r>
    </w:p>
    <w:p w14:paraId="1BB57920" w14:textId="77777777" w:rsidR="008703BF" w:rsidRDefault="000A6B66" w:rsidP="00976F53">
      <w:pPr>
        <w:pStyle w:val="upar1"/>
      </w:pPr>
      <w:r>
        <w:t xml:space="preserve">Advance Play provides the opportunity to Purchase “Powerball®” Tickets for more than one (1) consecutive Drawing. A Purchaser of “Powerball®” Tickets may also Purchase the “Power Play®” option for all Advance Play Plays. The “Power Play®” option applies to all Drawings for which the Ticket is </w:t>
      </w:r>
      <w:proofErr w:type="gramStart"/>
      <w:r>
        <w:t>Purchased</w:t>
      </w:r>
      <w:proofErr w:type="gramEnd"/>
      <w:r>
        <w:t xml:space="preserve"> and the “Power Play®” option is selected. Players cannot elect the “Power Play®” option on a Drawing-by-Drawing basis when purchasing Advance Play Tickets. The Advance Play feature shall be available at the discretion of the Director.</w:t>
      </w:r>
    </w:p>
    <w:p w14:paraId="1BF4712E" w14:textId="77777777" w:rsidR="000A6B66" w:rsidRDefault="000A6B66" w:rsidP="00976F53">
      <w:pPr>
        <w:pStyle w:val="Heading2"/>
      </w:pPr>
      <w:r>
        <w:t xml:space="preserve">RULE 14.C </w:t>
      </w:r>
      <w:r>
        <w:tab/>
        <w:t>MEGA MILLIONS® GAME RULES</w:t>
      </w:r>
    </w:p>
    <w:p w14:paraId="0BA6C02A" w14:textId="77777777" w:rsidR="008703BF" w:rsidRPr="00976F53" w:rsidRDefault="000A6B66" w:rsidP="00976F53">
      <w:pPr>
        <w:pStyle w:val="upar1"/>
        <w:rPr>
          <w:b/>
          <w:bCs/>
        </w:rPr>
      </w:pPr>
      <w:r w:rsidRPr="00976F53">
        <w:rPr>
          <w:b/>
          <w:bCs/>
        </w:rPr>
        <w:t>BASIS AND PURPOSE OF RULE 14.C</w:t>
      </w:r>
    </w:p>
    <w:p w14:paraId="1726C58E" w14:textId="77777777" w:rsidR="008703BF" w:rsidRDefault="000A6B66" w:rsidP="00976F53">
      <w:pPr>
        <w:pStyle w:val="upar1"/>
      </w:pPr>
      <w:r>
        <w:t>The purpose of Rule 14.C is to provide specific game details, instructions and requirements for the Multi-state Jackpot Game “Mega Millions®” such as sale of Tickets, payment of Prizes, and method for selecting and Validating winning Tickets. The statutory bases for Rule 14.C are C.R.S. 44-40-101, 44-40104, 44-40-105, 44-40-109 (1) (a) and (2), 44-40-113 and 44-40-114.</w:t>
      </w:r>
    </w:p>
    <w:p w14:paraId="45759833" w14:textId="77777777" w:rsidR="008703BF" w:rsidRDefault="000A6B66" w:rsidP="002D09E0">
      <w:pPr>
        <w:pStyle w:val="Heading3"/>
      </w:pPr>
      <w:r>
        <w:t>14.C.1</w:t>
      </w:r>
      <w:r w:rsidR="00976F53">
        <w:tab/>
      </w:r>
      <w:r>
        <w:t>General Provisions</w:t>
      </w:r>
    </w:p>
    <w:p w14:paraId="4B5CBE88" w14:textId="77777777" w:rsidR="000A6B66" w:rsidRDefault="000A6B66" w:rsidP="001C7888">
      <w:pPr>
        <w:pStyle w:val="upar1"/>
      </w:pPr>
      <w:r>
        <w:t>The Multi-state Jackpot Game known as “Mega Millions®” shall be conducted pursuant to the following Rules and Regulations and such further instructions and directives as the Director and Commission may issue. If a conflict arises between another provision of the Lottery Rules and Regulations and this Rule 14.C, Rule 14.C shall apply. If a conflict arises between this Rule 14.C and the “Mega Millions®” Official Game Rule provided by the Mega Millions® Product Group, the “Mega Millions®” Official Game Rule shall apply.</w:t>
      </w:r>
    </w:p>
    <w:p w14:paraId="400657B9" w14:textId="77777777" w:rsidR="008703BF" w:rsidRDefault="000A6B66" w:rsidP="001C7888">
      <w:pPr>
        <w:pStyle w:val="upar1"/>
      </w:pPr>
      <w:r>
        <w:lastRenderedPageBreak/>
        <w:t>The Mega Millions® Product Group consists of 12 Party Lotteries and the Multi-state Lottery Association (MUSL</w:t>
      </w:r>
      <w:proofErr w:type="gramStart"/>
      <w:r>
        <w:t>) as</w:t>
      </w:r>
      <w:proofErr w:type="gramEnd"/>
      <w:r>
        <w:t xml:space="preserve"> representation for </w:t>
      </w:r>
      <w:proofErr w:type="gramStart"/>
      <w:r>
        <w:t>participating</w:t>
      </w:r>
      <w:proofErr w:type="gramEnd"/>
      <w:r>
        <w:t xml:space="preserve"> MUSL Party Lotteries.</w:t>
      </w:r>
    </w:p>
    <w:p w14:paraId="4E6038C3" w14:textId="77777777" w:rsidR="008703BF" w:rsidRDefault="000A6B66" w:rsidP="002D09E0">
      <w:pPr>
        <w:pStyle w:val="Heading3"/>
      </w:pPr>
      <w:r>
        <w:t xml:space="preserve">14.C.2 </w:t>
      </w:r>
      <w:r w:rsidR="00BE7E63">
        <w:tab/>
      </w:r>
      <w:r>
        <w:t>Definitions</w:t>
      </w:r>
    </w:p>
    <w:p w14:paraId="5C6E6189" w14:textId="77777777" w:rsidR="008703BF" w:rsidRDefault="000A6B66" w:rsidP="001C7888">
      <w:pPr>
        <w:pStyle w:val="upar1"/>
      </w:pPr>
      <w:r>
        <w:t>In addition to the definitions provided in Rule 1.1 and Rule14.2 the following definitions apply to this Rule 14.C:</w:t>
      </w:r>
    </w:p>
    <w:p w14:paraId="11A0B6AA" w14:textId="77777777" w:rsidR="008703BF" w:rsidRDefault="000A6B66" w:rsidP="000A6B66">
      <w:pPr>
        <w:pStyle w:val="par1"/>
      </w:pPr>
      <w:r>
        <w:t>A.</w:t>
      </w:r>
      <w:r>
        <w:tab/>
        <w:t>“Board” means that area of the Play Slip that contains sets of numbered squares to be marked by the Player.</w:t>
      </w:r>
    </w:p>
    <w:p w14:paraId="5D8C4ED4" w14:textId="77777777" w:rsidR="008703BF" w:rsidRDefault="000A6B66" w:rsidP="000A6B66">
      <w:pPr>
        <w:pStyle w:val="par1"/>
      </w:pPr>
      <w:r>
        <w:t>B.</w:t>
      </w:r>
      <w:r>
        <w:tab/>
        <w:t>“Grand Prize” or “Jackpot” means a pari-mutuel Prize that is advertised to be paid with per-winner annuities or as a lump sum cash payment, unless otherwise specified by the Lottery.</w:t>
      </w:r>
    </w:p>
    <w:p w14:paraId="6AB90842" w14:textId="77777777" w:rsidR="008703BF" w:rsidRDefault="000A6B66" w:rsidP="000A6B66">
      <w:pPr>
        <w:pStyle w:val="par1"/>
      </w:pPr>
      <w:r>
        <w:t>C.</w:t>
      </w:r>
      <w:r>
        <w:tab/>
        <w:t>“MUSL Board” means the governing body of the Multi-state Lottery Association Mega Millions® Product Group, which is comprised of the chief executive officer of each Party Lottery.</w:t>
      </w:r>
    </w:p>
    <w:p w14:paraId="577EC5BC" w14:textId="77777777" w:rsidR="008703BF" w:rsidRDefault="000A6B66" w:rsidP="000A6B66">
      <w:pPr>
        <w:pStyle w:val="par1"/>
      </w:pPr>
      <w:r>
        <w:t>D.</w:t>
      </w:r>
      <w:r>
        <w:tab/>
        <w:t>“Number” means any Play integer from one (1) through seventy (70) inclusive.</w:t>
      </w:r>
    </w:p>
    <w:p w14:paraId="35749D81" w14:textId="77777777" w:rsidR="008703BF" w:rsidRDefault="000A6B66" w:rsidP="000A6B66">
      <w:pPr>
        <w:pStyle w:val="par1"/>
      </w:pPr>
      <w:r>
        <w:t>E.</w:t>
      </w:r>
      <w:r>
        <w:tab/>
        <w:t>“Play” means the six (6) numbers, the first five (5) from a field of seventy (70) numbers and at least one (1) from a field of twenty-four (24) numbers, that appear on a Ticket or Ticketless transaction as a single lettered selection and are to be played by a Player in the game.</w:t>
      </w:r>
    </w:p>
    <w:p w14:paraId="55CB4065" w14:textId="77777777" w:rsidR="008703BF" w:rsidRDefault="000A6B66" w:rsidP="000A6B66">
      <w:pPr>
        <w:pStyle w:val="par1"/>
      </w:pPr>
      <w:r>
        <w:t>F.</w:t>
      </w:r>
      <w:r>
        <w:tab/>
        <w:t>“Prize Pool” means a defined percentage of sales as specified in this Rule.</w:t>
      </w:r>
    </w:p>
    <w:p w14:paraId="7172370F" w14:textId="77777777" w:rsidR="008703BF" w:rsidRDefault="000A6B66" w:rsidP="000A6B66">
      <w:pPr>
        <w:pStyle w:val="par1"/>
      </w:pPr>
      <w:r>
        <w:t>G.</w:t>
      </w:r>
      <w:r>
        <w:tab/>
        <w:t>“Set Prize Pool” means an account held by MUSL that holds the temporary balances transferred to MUSL from Party Lotteries, which results from having fewer-than-expected Prize Winners in the Set Prize Categories. This money is paid out to Party Lotteries in subsequent Drawings that have more Prize Winners than are statistically expected in the Set Prize Categories.</w:t>
      </w:r>
    </w:p>
    <w:p w14:paraId="45B72885" w14:textId="77777777" w:rsidR="008703BF" w:rsidRDefault="000A6B66" w:rsidP="000A6B66">
      <w:pPr>
        <w:pStyle w:val="par1"/>
      </w:pPr>
      <w:r>
        <w:t>H.</w:t>
      </w:r>
      <w:r>
        <w:tab/>
        <w:t xml:space="preserve">The “Multiplier” is a unique number that is automatically selected by computer software. The “Multiplier” increases </w:t>
      </w:r>
      <w:proofErr w:type="gramStart"/>
      <w:r>
        <w:t>non Jackpot</w:t>
      </w:r>
      <w:proofErr w:type="gramEnd"/>
      <w:r>
        <w:t xml:space="preserve"> Prizes by two times, three times, four times, or ten times the Prize won.</w:t>
      </w:r>
    </w:p>
    <w:p w14:paraId="1E9A49B7" w14:textId="77777777" w:rsidR="008703BF" w:rsidRDefault="000A6B66" w:rsidP="002D09E0">
      <w:pPr>
        <w:pStyle w:val="Heading3"/>
      </w:pPr>
      <w:r>
        <w:t xml:space="preserve">14.C.3 </w:t>
      </w:r>
      <w:r w:rsidR="00BE7E63">
        <w:tab/>
      </w:r>
      <w:r>
        <w:t>Price of “Mega Millions®” Ticket</w:t>
      </w:r>
    </w:p>
    <w:p w14:paraId="200AAB54" w14:textId="77777777" w:rsidR="008703BF" w:rsidRDefault="000A6B66" w:rsidP="001C7888">
      <w:pPr>
        <w:pStyle w:val="upar1"/>
      </w:pPr>
      <w:r>
        <w:t>The price of each “Mega Millions®” Play shall be Five Dollars ($5.00).</w:t>
      </w:r>
    </w:p>
    <w:p w14:paraId="545B71AF" w14:textId="77777777" w:rsidR="00FB1000" w:rsidRDefault="00FB1000" w:rsidP="001C7888">
      <w:pPr>
        <w:pStyle w:val="upar1"/>
      </w:pPr>
    </w:p>
    <w:p w14:paraId="53251AF1" w14:textId="77777777" w:rsidR="00FB1000" w:rsidRDefault="00FB1000" w:rsidP="001C7888">
      <w:pPr>
        <w:pStyle w:val="upar1"/>
      </w:pPr>
    </w:p>
    <w:p w14:paraId="51877D9F" w14:textId="77777777" w:rsidR="008703BF" w:rsidRDefault="000A6B66" w:rsidP="002D09E0">
      <w:pPr>
        <w:pStyle w:val="Heading3"/>
      </w:pPr>
      <w:r>
        <w:lastRenderedPageBreak/>
        <w:t xml:space="preserve">14.C.4 </w:t>
      </w:r>
      <w:r w:rsidR="00BE7E63">
        <w:tab/>
      </w:r>
      <w:r>
        <w:t>Play for “Mega Millions®”</w:t>
      </w:r>
    </w:p>
    <w:p w14:paraId="55EB1015" w14:textId="77777777" w:rsidR="008703BF" w:rsidRDefault="000A6B66" w:rsidP="000A6B66">
      <w:pPr>
        <w:pStyle w:val="par1"/>
      </w:pPr>
      <w:r>
        <w:t>A.</w:t>
      </w:r>
      <w:r>
        <w:tab/>
        <w:t>A “Mega Millions®” Player must select six (6) Numbers in each play; five (5) Numbers out of seventy (70) plus one (1) out of twenty-four (24). A winning Play is achieved only when the following combinations of Numbers selected match, in any order, the five (5) plus one (1) Winning Numbers drawn. Those combinations are 5+1, 5+0, 4+1, 4+0, 3+1, 3+0, 2+1, 1+1 and 0+1.</w:t>
      </w:r>
    </w:p>
    <w:p w14:paraId="35D4CEDF" w14:textId="77777777" w:rsidR="008703BF" w:rsidRDefault="000A6B66" w:rsidP="000A6B66">
      <w:pPr>
        <w:pStyle w:val="par1"/>
      </w:pPr>
      <w:r>
        <w:t>B.</w:t>
      </w:r>
      <w:r>
        <w:tab/>
        <w:t>Each Mega Millions® Play will include a Multiplier, which is a unique number (2X, 3X, 4X, 5X, 10X) that is automatically selected by computer software and printed directly on a Mega Millions® Ticket. The Multiplier increases non-Jackpot Prizes by two times, three times, four times, five times, or ten times the Prize won.</w:t>
      </w:r>
    </w:p>
    <w:p w14:paraId="4011014D" w14:textId="77777777" w:rsidR="008703BF" w:rsidRDefault="000A6B66" w:rsidP="000A6B66">
      <w:pPr>
        <w:pStyle w:val="par1"/>
      </w:pPr>
      <w:r>
        <w:t>C.</w:t>
      </w:r>
      <w:r>
        <w:tab/>
        <w:t>The Player can use Play Slips, as described in section 14.C.8., to make Number selections. The Gaming Terminal reads the Play Slip and issues a Ticket with corresponding Play(s). If a Play Slip is not available, the Retailer may enter the selected Numbers via the keyboard. If offered by the Lottery, a Player may leave all or a portion of his/her Play selections to a random number generator operated by the Gaming Terminal, commonly referred to as a Quick Pick or partial Quick Pick.</w:t>
      </w:r>
    </w:p>
    <w:p w14:paraId="676BBAF7" w14:textId="77777777" w:rsidR="008703BF" w:rsidRDefault="000A6B66" w:rsidP="000A6B66">
      <w:pPr>
        <w:pStyle w:val="par1"/>
      </w:pPr>
      <w:r>
        <w:t>D.</w:t>
      </w:r>
      <w:r>
        <w:tab/>
        <w:t>Players who win the Second through Ninth set Prize (any Prize except the Grand Prize) will receive an amount equal to the base Prize multiplied by the “MULTIPLIER®” number generated at the time of Purchase. See the Prize Pool table provided in section 14C.5.B for Prizes won if the set Prizes are not pari-mutuel as defined in Paragraph 14.C.5.C.2 of Rule 14.C.</w:t>
      </w:r>
    </w:p>
    <w:p w14:paraId="2AF08753" w14:textId="77777777" w:rsidR="008703BF" w:rsidRDefault="000A6B66" w:rsidP="002D09E0">
      <w:pPr>
        <w:pStyle w:val="Heading3"/>
      </w:pPr>
      <w:r>
        <w:t xml:space="preserve">14.C.5 </w:t>
      </w:r>
      <w:r w:rsidR="00BE7E63">
        <w:tab/>
      </w:r>
      <w:r>
        <w:t>Prizes for “Mega Millions®”</w:t>
      </w:r>
    </w:p>
    <w:p w14:paraId="68843CB6" w14:textId="77777777" w:rsidR="008703BF" w:rsidRDefault="000A6B66" w:rsidP="000A6B66">
      <w:pPr>
        <w:pStyle w:val="par1"/>
      </w:pPr>
      <w:r>
        <w:t>A.</w:t>
      </w:r>
      <w:r>
        <w:tab/>
        <w:t>Odds of winning a Prize are displayed in the table below:</w:t>
      </w:r>
    </w:p>
    <w:p w14:paraId="341A0FD9" w14:textId="77777777" w:rsidR="008703BF" w:rsidRDefault="008703BF" w:rsidP="000A6B66">
      <w:pPr>
        <w:pStyle w:val="par1"/>
      </w:pPr>
    </w:p>
    <w:tbl>
      <w:tblPr>
        <w:tblW w:w="8191" w:type="dxa"/>
        <w:tblInd w:w="811" w:type="dxa"/>
        <w:tblCellMar>
          <w:top w:w="107" w:type="dxa"/>
          <w:left w:w="106" w:type="dxa"/>
          <w:bottom w:w="6" w:type="dxa"/>
          <w:right w:w="91" w:type="dxa"/>
        </w:tblCellMar>
        <w:tblLook w:val="04A0" w:firstRow="1" w:lastRow="0" w:firstColumn="1" w:lastColumn="0" w:noHBand="0" w:noVBand="1"/>
      </w:tblPr>
      <w:tblGrid>
        <w:gridCol w:w="3870"/>
        <w:gridCol w:w="2161"/>
        <w:gridCol w:w="2160"/>
      </w:tblGrid>
      <w:tr w:rsidR="005B553D" w:rsidRPr="005B553D" w14:paraId="6F807E77" w14:textId="77777777" w:rsidTr="00C7412F">
        <w:trPr>
          <w:trHeight w:val="530"/>
          <w:tblHeader/>
        </w:trPr>
        <w:tc>
          <w:tcPr>
            <w:tcW w:w="3870" w:type="dxa"/>
            <w:tcBorders>
              <w:top w:val="single" w:sz="4" w:space="0" w:color="000000"/>
              <w:left w:val="single" w:sz="4" w:space="0" w:color="000000"/>
              <w:bottom w:val="single" w:sz="4" w:space="0" w:color="000000"/>
              <w:right w:val="single" w:sz="4" w:space="0" w:color="000000"/>
            </w:tcBorders>
          </w:tcPr>
          <w:p w14:paraId="66DEC9BA" w14:textId="77777777" w:rsidR="005B553D" w:rsidRPr="005B553D" w:rsidRDefault="005B553D" w:rsidP="00C7412F">
            <w:pPr>
              <w:spacing w:before="60"/>
              <w:rPr>
                <w:rFonts w:cs="Arial"/>
                <w:szCs w:val="24"/>
              </w:rPr>
            </w:pPr>
            <w:r w:rsidRPr="005B553D">
              <w:rPr>
                <w:rFonts w:cs="Arial"/>
                <w:szCs w:val="24"/>
              </w:rPr>
              <w:t xml:space="preserve">MATCHING COMBINATIONS </w:t>
            </w:r>
          </w:p>
        </w:tc>
        <w:tc>
          <w:tcPr>
            <w:tcW w:w="2161" w:type="dxa"/>
            <w:tcBorders>
              <w:top w:val="single" w:sz="4" w:space="0" w:color="000000"/>
              <w:left w:val="single" w:sz="4" w:space="0" w:color="000000"/>
              <w:bottom w:val="single" w:sz="4" w:space="0" w:color="000000"/>
              <w:right w:val="single" w:sz="4" w:space="0" w:color="000000"/>
            </w:tcBorders>
          </w:tcPr>
          <w:p w14:paraId="0BEDD2DE" w14:textId="77777777" w:rsidR="005B553D" w:rsidRPr="005B553D" w:rsidRDefault="005B553D" w:rsidP="00C7412F">
            <w:pPr>
              <w:spacing w:before="60"/>
              <w:rPr>
                <w:rFonts w:cs="Arial"/>
                <w:szCs w:val="24"/>
              </w:rPr>
            </w:pPr>
            <w:r w:rsidRPr="005B553D">
              <w:rPr>
                <w:rFonts w:cs="Arial"/>
                <w:szCs w:val="24"/>
              </w:rPr>
              <w:t xml:space="preserve">PRIZE CATEGORY </w:t>
            </w:r>
          </w:p>
        </w:tc>
        <w:tc>
          <w:tcPr>
            <w:tcW w:w="2160" w:type="dxa"/>
            <w:tcBorders>
              <w:top w:val="single" w:sz="4" w:space="0" w:color="000000"/>
              <w:left w:val="single" w:sz="4" w:space="0" w:color="000000"/>
              <w:bottom w:val="single" w:sz="4" w:space="0" w:color="000000"/>
              <w:right w:val="single" w:sz="4" w:space="0" w:color="000000"/>
            </w:tcBorders>
            <w:vAlign w:val="bottom"/>
          </w:tcPr>
          <w:p w14:paraId="3DBF5083" w14:textId="77777777" w:rsidR="005B553D" w:rsidRPr="005B553D" w:rsidRDefault="005B553D" w:rsidP="00C7412F">
            <w:pPr>
              <w:spacing w:before="60"/>
              <w:rPr>
                <w:rFonts w:cs="Arial"/>
                <w:szCs w:val="24"/>
              </w:rPr>
            </w:pPr>
            <w:r w:rsidRPr="005B553D">
              <w:rPr>
                <w:rFonts w:cs="Arial"/>
                <w:szCs w:val="24"/>
              </w:rPr>
              <w:t xml:space="preserve">ODDS OF WINNING (ONE PLAY) </w:t>
            </w:r>
          </w:p>
        </w:tc>
      </w:tr>
      <w:tr w:rsidR="005B553D" w:rsidRPr="005B553D" w14:paraId="48B4448F" w14:textId="77777777" w:rsidTr="00C7412F">
        <w:trPr>
          <w:trHeight w:val="530"/>
        </w:trPr>
        <w:tc>
          <w:tcPr>
            <w:tcW w:w="3870" w:type="dxa"/>
            <w:tcBorders>
              <w:top w:val="single" w:sz="4" w:space="0" w:color="000000"/>
              <w:left w:val="single" w:sz="4" w:space="0" w:color="000000"/>
              <w:bottom w:val="single" w:sz="4" w:space="0" w:color="000000"/>
              <w:right w:val="single" w:sz="4" w:space="0" w:color="000000"/>
            </w:tcBorders>
          </w:tcPr>
          <w:p w14:paraId="2F808302" w14:textId="77777777" w:rsidR="005B553D" w:rsidRPr="005B553D" w:rsidRDefault="005B553D" w:rsidP="00C7412F">
            <w:pPr>
              <w:spacing w:before="60"/>
              <w:rPr>
                <w:rFonts w:cs="Arial"/>
                <w:szCs w:val="24"/>
              </w:rPr>
            </w:pPr>
            <w:r w:rsidRPr="005B553D">
              <w:rPr>
                <w:rFonts w:cs="Arial"/>
                <w:szCs w:val="24"/>
              </w:rPr>
              <w:t xml:space="preserve">All five (5) of first set plus one (1) of second set </w:t>
            </w:r>
          </w:p>
        </w:tc>
        <w:tc>
          <w:tcPr>
            <w:tcW w:w="2161" w:type="dxa"/>
            <w:tcBorders>
              <w:top w:val="single" w:sz="4" w:space="0" w:color="000000"/>
              <w:left w:val="single" w:sz="4" w:space="0" w:color="000000"/>
              <w:bottom w:val="single" w:sz="4" w:space="0" w:color="000000"/>
              <w:right w:val="single" w:sz="4" w:space="0" w:color="000000"/>
            </w:tcBorders>
          </w:tcPr>
          <w:p w14:paraId="702EAD3B" w14:textId="77777777" w:rsidR="005B553D" w:rsidRPr="005B553D" w:rsidRDefault="005B553D" w:rsidP="00C7412F">
            <w:pPr>
              <w:spacing w:before="60"/>
              <w:rPr>
                <w:rFonts w:cs="Arial"/>
                <w:szCs w:val="24"/>
              </w:rPr>
            </w:pPr>
            <w:r w:rsidRPr="005B553D">
              <w:rPr>
                <w:rFonts w:cs="Arial"/>
                <w:szCs w:val="24"/>
              </w:rPr>
              <w:t xml:space="preserve">Grand Prize </w:t>
            </w:r>
          </w:p>
        </w:tc>
        <w:tc>
          <w:tcPr>
            <w:tcW w:w="2160" w:type="dxa"/>
            <w:tcBorders>
              <w:top w:val="single" w:sz="4" w:space="0" w:color="000000"/>
              <w:left w:val="single" w:sz="4" w:space="0" w:color="000000"/>
              <w:bottom w:val="single" w:sz="4" w:space="0" w:color="000000"/>
              <w:right w:val="single" w:sz="4" w:space="0" w:color="000000"/>
            </w:tcBorders>
          </w:tcPr>
          <w:p w14:paraId="49B8918A" w14:textId="77777777" w:rsidR="005B553D" w:rsidRPr="005B553D" w:rsidRDefault="005B553D" w:rsidP="00C7412F">
            <w:pPr>
              <w:spacing w:before="60"/>
              <w:rPr>
                <w:rFonts w:cs="Arial"/>
                <w:szCs w:val="24"/>
              </w:rPr>
            </w:pPr>
            <w:r w:rsidRPr="005B553D">
              <w:rPr>
                <w:rFonts w:cs="Arial"/>
                <w:szCs w:val="24"/>
              </w:rPr>
              <w:t xml:space="preserve">1:290,472,336 </w:t>
            </w:r>
          </w:p>
        </w:tc>
      </w:tr>
      <w:tr w:rsidR="005B553D" w:rsidRPr="005B553D" w14:paraId="5312B9BC" w14:textId="77777777" w:rsidTr="00C7412F">
        <w:trPr>
          <w:trHeight w:val="530"/>
        </w:trPr>
        <w:tc>
          <w:tcPr>
            <w:tcW w:w="3870" w:type="dxa"/>
            <w:tcBorders>
              <w:top w:val="single" w:sz="4" w:space="0" w:color="000000"/>
              <w:left w:val="single" w:sz="4" w:space="0" w:color="000000"/>
              <w:bottom w:val="single" w:sz="4" w:space="0" w:color="000000"/>
              <w:right w:val="single" w:sz="4" w:space="0" w:color="000000"/>
            </w:tcBorders>
          </w:tcPr>
          <w:p w14:paraId="46B6EB3B" w14:textId="77777777" w:rsidR="005B553D" w:rsidRPr="005B553D" w:rsidRDefault="005B553D" w:rsidP="00C7412F">
            <w:pPr>
              <w:spacing w:before="60"/>
              <w:rPr>
                <w:rFonts w:cs="Arial"/>
                <w:szCs w:val="24"/>
              </w:rPr>
            </w:pPr>
            <w:r w:rsidRPr="005B553D">
              <w:rPr>
                <w:rFonts w:cs="Arial"/>
                <w:szCs w:val="24"/>
              </w:rPr>
              <w:t xml:space="preserve">All five (5) of first set plus none of second set </w:t>
            </w:r>
          </w:p>
        </w:tc>
        <w:tc>
          <w:tcPr>
            <w:tcW w:w="2161" w:type="dxa"/>
            <w:tcBorders>
              <w:top w:val="single" w:sz="4" w:space="0" w:color="000000"/>
              <w:left w:val="single" w:sz="4" w:space="0" w:color="000000"/>
              <w:bottom w:val="single" w:sz="4" w:space="0" w:color="000000"/>
              <w:right w:val="single" w:sz="4" w:space="0" w:color="000000"/>
            </w:tcBorders>
          </w:tcPr>
          <w:p w14:paraId="726B02A2" w14:textId="77777777" w:rsidR="005B553D" w:rsidRPr="005B553D" w:rsidRDefault="005B553D" w:rsidP="00C7412F">
            <w:pPr>
              <w:spacing w:before="60"/>
              <w:rPr>
                <w:rFonts w:cs="Arial"/>
                <w:szCs w:val="24"/>
              </w:rPr>
            </w:pPr>
            <w:r w:rsidRPr="005B553D">
              <w:rPr>
                <w:rFonts w:cs="Arial"/>
                <w:szCs w:val="24"/>
              </w:rPr>
              <w:t xml:space="preserve">Second Prize </w:t>
            </w:r>
          </w:p>
        </w:tc>
        <w:tc>
          <w:tcPr>
            <w:tcW w:w="2160" w:type="dxa"/>
            <w:tcBorders>
              <w:top w:val="single" w:sz="4" w:space="0" w:color="000000"/>
              <w:left w:val="single" w:sz="4" w:space="0" w:color="000000"/>
              <w:bottom w:val="single" w:sz="4" w:space="0" w:color="000000"/>
              <w:right w:val="single" w:sz="4" w:space="0" w:color="000000"/>
            </w:tcBorders>
          </w:tcPr>
          <w:p w14:paraId="0E50F6A4" w14:textId="77777777" w:rsidR="005B553D" w:rsidRPr="005B553D" w:rsidRDefault="005B553D" w:rsidP="00C7412F">
            <w:pPr>
              <w:spacing w:before="60"/>
              <w:rPr>
                <w:rFonts w:cs="Arial"/>
                <w:szCs w:val="24"/>
              </w:rPr>
            </w:pPr>
            <w:r w:rsidRPr="005B553D">
              <w:rPr>
                <w:rFonts w:cs="Arial"/>
                <w:szCs w:val="24"/>
              </w:rPr>
              <w:t xml:space="preserve">1:12,629,232 </w:t>
            </w:r>
          </w:p>
        </w:tc>
      </w:tr>
      <w:tr w:rsidR="005B553D" w:rsidRPr="005B553D" w14:paraId="111DE2F9" w14:textId="77777777" w:rsidTr="00C7412F">
        <w:trPr>
          <w:trHeight w:val="531"/>
        </w:trPr>
        <w:tc>
          <w:tcPr>
            <w:tcW w:w="3870" w:type="dxa"/>
            <w:tcBorders>
              <w:top w:val="single" w:sz="4" w:space="0" w:color="000000"/>
              <w:left w:val="single" w:sz="4" w:space="0" w:color="000000"/>
              <w:bottom w:val="single" w:sz="4" w:space="0" w:color="000000"/>
              <w:right w:val="single" w:sz="4" w:space="0" w:color="000000"/>
            </w:tcBorders>
          </w:tcPr>
          <w:p w14:paraId="106C3811" w14:textId="77777777" w:rsidR="005B553D" w:rsidRPr="005B553D" w:rsidRDefault="005B553D" w:rsidP="00C7412F">
            <w:pPr>
              <w:spacing w:before="60"/>
              <w:rPr>
                <w:rFonts w:cs="Arial"/>
                <w:szCs w:val="24"/>
              </w:rPr>
            </w:pPr>
            <w:r w:rsidRPr="005B553D">
              <w:rPr>
                <w:rFonts w:cs="Arial"/>
                <w:szCs w:val="24"/>
              </w:rPr>
              <w:t xml:space="preserve">Any four (4) of first set, but not five, plus one (1) of second set </w:t>
            </w:r>
          </w:p>
        </w:tc>
        <w:tc>
          <w:tcPr>
            <w:tcW w:w="2161" w:type="dxa"/>
            <w:tcBorders>
              <w:top w:val="single" w:sz="4" w:space="0" w:color="000000"/>
              <w:left w:val="single" w:sz="4" w:space="0" w:color="000000"/>
              <w:bottom w:val="single" w:sz="4" w:space="0" w:color="000000"/>
              <w:right w:val="single" w:sz="4" w:space="0" w:color="000000"/>
            </w:tcBorders>
          </w:tcPr>
          <w:p w14:paraId="22AFA4B1" w14:textId="77777777" w:rsidR="005B553D" w:rsidRPr="005B553D" w:rsidRDefault="005B553D" w:rsidP="00C7412F">
            <w:pPr>
              <w:spacing w:before="60"/>
              <w:rPr>
                <w:rFonts w:cs="Arial"/>
                <w:szCs w:val="24"/>
              </w:rPr>
            </w:pPr>
            <w:r w:rsidRPr="005B553D">
              <w:rPr>
                <w:rFonts w:cs="Arial"/>
                <w:szCs w:val="24"/>
              </w:rPr>
              <w:t xml:space="preserve">Third Prize </w:t>
            </w:r>
          </w:p>
        </w:tc>
        <w:tc>
          <w:tcPr>
            <w:tcW w:w="2160" w:type="dxa"/>
            <w:tcBorders>
              <w:top w:val="single" w:sz="4" w:space="0" w:color="000000"/>
              <w:left w:val="single" w:sz="4" w:space="0" w:color="000000"/>
              <w:bottom w:val="single" w:sz="4" w:space="0" w:color="000000"/>
              <w:right w:val="single" w:sz="4" w:space="0" w:color="000000"/>
            </w:tcBorders>
          </w:tcPr>
          <w:p w14:paraId="474DDCD6" w14:textId="77777777" w:rsidR="005B553D" w:rsidRPr="005B553D" w:rsidRDefault="005B553D" w:rsidP="00C7412F">
            <w:pPr>
              <w:spacing w:before="60"/>
              <w:rPr>
                <w:rFonts w:cs="Arial"/>
                <w:szCs w:val="24"/>
              </w:rPr>
            </w:pPr>
            <w:r w:rsidRPr="005B553D">
              <w:rPr>
                <w:rFonts w:cs="Arial"/>
                <w:szCs w:val="24"/>
              </w:rPr>
              <w:t xml:space="preserve">1:893,761 </w:t>
            </w:r>
          </w:p>
        </w:tc>
      </w:tr>
      <w:tr w:rsidR="005B553D" w:rsidRPr="005B553D" w14:paraId="400E226E" w14:textId="77777777" w:rsidTr="00C7412F">
        <w:trPr>
          <w:trHeight w:val="528"/>
        </w:trPr>
        <w:tc>
          <w:tcPr>
            <w:tcW w:w="3870" w:type="dxa"/>
            <w:tcBorders>
              <w:top w:val="single" w:sz="4" w:space="0" w:color="000000"/>
              <w:left w:val="single" w:sz="4" w:space="0" w:color="000000"/>
              <w:bottom w:val="single" w:sz="4" w:space="0" w:color="000000"/>
              <w:right w:val="single" w:sz="4" w:space="0" w:color="000000"/>
            </w:tcBorders>
          </w:tcPr>
          <w:p w14:paraId="42992D25" w14:textId="77777777" w:rsidR="005B553D" w:rsidRPr="005B553D" w:rsidRDefault="005B553D" w:rsidP="00C7412F">
            <w:pPr>
              <w:spacing w:before="60"/>
              <w:rPr>
                <w:rFonts w:cs="Arial"/>
                <w:szCs w:val="24"/>
              </w:rPr>
            </w:pPr>
            <w:r w:rsidRPr="005B553D">
              <w:rPr>
                <w:rFonts w:cs="Arial"/>
                <w:szCs w:val="24"/>
              </w:rPr>
              <w:t xml:space="preserve">Any four (4) of first set, but not five, plus none of second set </w:t>
            </w:r>
          </w:p>
        </w:tc>
        <w:tc>
          <w:tcPr>
            <w:tcW w:w="2161" w:type="dxa"/>
            <w:tcBorders>
              <w:top w:val="single" w:sz="4" w:space="0" w:color="000000"/>
              <w:left w:val="single" w:sz="4" w:space="0" w:color="000000"/>
              <w:bottom w:val="single" w:sz="4" w:space="0" w:color="000000"/>
              <w:right w:val="single" w:sz="4" w:space="0" w:color="000000"/>
            </w:tcBorders>
          </w:tcPr>
          <w:p w14:paraId="0965B13F" w14:textId="77777777" w:rsidR="005B553D" w:rsidRPr="005B553D" w:rsidRDefault="005B553D" w:rsidP="00C7412F">
            <w:pPr>
              <w:spacing w:before="60"/>
              <w:rPr>
                <w:rFonts w:cs="Arial"/>
                <w:szCs w:val="24"/>
              </w:rPr>
            </w:pPr>
            <w:r w:rsidRPr="005B553D">
              <w:rPr>
                <w:rFonts w:cs="Arial"/>
                <w:szCs w:val="24"/>
              </w:rPr>
              <w:t xml:space="preserve">Fourth Prize </w:t>
            </w:r>
          </w:p>
        </w:tc>
        <w:tc>
          <w:tcPr>
            <w:tcW w:w="2160" w:type="dxa"/>
            <w:tcBorders>
              <w:top w:val="single" w:sz="4" w:space="0" w:color="000000"/>
              <w:left w:val="single" w:sz="4" w:space="0" w:color="000000"/>
              <w:bottom w:val="single" w:sz="4" w:space="0" w:color="000000"/>
              <w:right w:val="single" w:sz="4" w:space="0" w:color="000000"/>
            </w:tcBorders>
          </w:tcPr>
          <w:p w14:paraId="1D4D7855" w14:textId="77777777" w:rsidR="005B553D" w:rsidRPr="005B553D" w:rsidRDefault="005B553D" w:rsidP="00C7412F">
            <w:pPr>
              <w:spacing w:before="60"/>
              <w:rPr>
                <w:rFonts w:cs="Arial"/>
                <w:szCs w:val="24"/>
              </w:rPr>
            </w:pPr>
            <w:r w:rsidRPr="005B553D">
              <w:rPr>
                <w:rFonts w:cs="Arial"/>
                <w:szCs w:val="24"/>
              </w:rPr>
              <w:t xml:space="preserve">1:38,859 </w:t>
            </w:r>
          </w:p>
        </w:tc>
      </w:tr>
      <w:tr w:rsidR="005B553D" w:rsidRPr="005B553D" w14:paraId="54AD6245" w14:textId="77777777" w:rsidTr="00C7412F">
        <w:trPr>
          <w:trHeight w:val="530"/>
        </w:trPr>
        <w:tc>
          <w:tcPr>
            <w:tcW w:w="3870" w:type="dxa"/>
            <w:tcBorders>
              <w:top w:val="single" w:sz="4" w:space="0" w:color="000000"/>
              <w:left w:val="single" w:sz="4" w:space="0" w:color="000000"/>
              <w:bottom w:val="single" w:sz="4" w:space="0" w:color="000000"/>
              <w:right w:val="single" w:sz="4" w:space="0" w:color="000000"/>
            </w:tcBorders>
          </w:tcPr>
          <w:p w14:paraId="794BAFB9" w14:textId="77777777" w:rsidR="005B553D" w:rsidRPr="005B553D" w:rsidRDefault="005B553D" w:rsidP="00C7412F">
            <w:pPr>
              <w:spacing w:before="60"/>
              <w:rPr>
                <w:rFonts w:cs="Arial"/>
                <w:szCs w:val="24"/>
              </w:rPr>
            </w:pPr>
            <w:r w:rsidRPr="005B553D">
              <w:rPr>
                <w:rFonts w:cs="Arial"/>
                <w:szCs w:val="24"/>
              </w:rPr>
              <w:lastRenderedPageBreak/>
              <w:t xml:space="preserve">Any three (3) of first set, but not four or five, plus one (1) of second set </w:t>
            </w:r>
          </w:p>
        </w:tc>
        <w:tc>
          <w:tcPr>
            <w:tcW w:w="2161" w:type="dxa"/>
            <w:tcBorders>
              <w:top w:val="single" w:sz="4" w:space="0" w:color="000000"/>
              <w:left w:val="single" w:sz="4" w:space="0" w:color="000000"/>
              <w:bottom w:val="single" w:sz="4" w:space="0" w:color="000000"/>
              <w:right w:val="single" w:sz="4" w:space="0" w:color="000000"/>
            </w:tcBorders>
          </w:tcPr>
          <w:p w14:paraId="67A13D46" w14:textId="77777777" w:rsidR="005B553D" w:rsidRPr="005B553D" w:rsidRDefault="005B553D" w:rsidP="00C7412F">
            <w:pPr>
              <w:spacing w:before="60"/>
              <w:rPr>
                <w:rFonts w:cs="Arial"/>
                <w:szCs w:val="24"/>
              </w:rPr>
            </w:pPr>
            <w:r w:rsidRPr="005B553D">
              <w:rPr>
                <w:rFonts w:cs="Arial"/>
                <w:szCs w:val="24"/>
              </w:rPr>
              <w:t xml:space="preserve">Fifth Prize </w:t>
            </w:r>
          </w:p>
        </w:tc>
        <w:tc>
          <w:tcPr>
            <w:tcW w:w="2160" w:type="dxa"/>
            <w:tcBorders>
              <w:top w:val="single" w:sz="4" w:space="0" w:color="000000"/>
              <w:left w:val="single" w:sz="4" w:space="0" w:color="000000"/>
              <w:bottom w:val="single" w:sz="4" w:space="0" w:color="000000"/>
              <w:right w:val="single" w:sz="4" w:space="0" w:color="000000"/>
            </w:tcBorders>
          </w:tcPr>
          <w:p w14:paraId="2FB88404" w14:textId="77777777" w:rsidR="005B553D" w:rsidRPr="005B553D" w:rsidRDefault="005B553D" w:rsidP="00C7412F">
            <w:pPr>
              <w:spacing w:before="60"/>
              <w:rPr>
                <w:rFonts w:cs="Arial"/>
                <w:szCs w:val="24"/>
              </w:rPr>
            </w:pPr>
            <w:r w:rsidRPr="005B553D">
              <w:rPr>
                <w:rFonts w:cs="Arial"/>
                <w:szCs w:val="24"/>
              </w:rPr>
              <w:t xml:space="preserve">1:13,965 </w:t>
            </w:r>
          </w:p>
        </w:tc>
      </w:tr>
      <w:tr w:rsidR="005B553D" w:rsidRPr="005B553D" w14:paraId="613C7235" w14:textId="77777777" w:rsidTr="00C7412F">
        <w:trPr>
          <w:trHeight w:val="530"/>
        </w:trPr>
        <w:tc>
          <w:tcPr>
            <w:tcW w:w="3870" w:type="dxa"/>
            <w:tcBorders>
              <w:top w:val="single" w:sz="4" w:space="0" w:color="000000"/>
              <w:left w:val="single" w:sz="4" w:space="0" w:color="000000"/>
              <w:bottom w:val="single" w:sz="4" w:space="0" w:color="000000"/>
              <w:right w:val="single" w:sz="4" w:space="0" w:color="000000"/>
            </w:tcBorders>
          </w:tcPr>
          <w:p w14:paraId="1A9FE296" w14:textId="77777777" w:rsidR="005B553D" w:rsidRPr="005B553D" w:rsidRDefault="005B553D" w:rsidP="00C7412F">
            <w:pPr>
              <w:spacing w:before="60"/>
              <w:rPr>
                <w:rFonts w:cs="Arial"/>
                <w:szCs w:val="24"/>
              </w:rPr>
            </w:pPr>
            <w:r w:rsidRPr="005B553D">
              <w:rPr>
                <w:rFonts w:cs="Arial"/>
                <w:szCs w:val="24"/>
              </w:rPr>
              <w:t xml:space="preserve">Any three (3) of first set, but not four or five, plus none of second set </w:t>
            </w:r>
          </w:p>
        </w:tc>
        <w:tc>
          <w:tcPr>
            <w:tcW w:w="2161" w:type="dxa"/>
            <w:tcBorders>
              <w:top w:val="single" w:sz="4" w:space="0" w:color="000000"/>
              <w:left w:val="single" w:sz="4" w:space="0" w:color="000000"/>
              <w:bottom w:val="single" w:sz="4" w:space="0" w:color="000000"/>
              <w:right w:val="single" w:sz="4" w:space="0" w:color="000000"/>
            </w:tcBorders>
          </w:tcPr>
          <w:p w14:paraId="02C44F17" w14:textId="77777777" w:rsidR="005B553D" w:rsidRPr="005B553D" w:rsidRDefault="005B553D" w:rsidP="00C7412F">
            <w:pPr>
              <w:spacing w:before="60"/>
              <w:rPr>
                <w:rFonts w:cs="Arial"/>
                <w:szCs w:val="24"/>
              </w:rPr>
            </w:pPr>
            <w:r w:rsidRPr="005B553D">
              <w:rPr>
                <w:rFonts w:cs="Arial"/>
                <w:szCs w:val="24"/>
              </w:rPr>
              <w:t xml:space="preserve">Sixth Prize </w:t>
            </w:r>
          </w:p>
        </w:tc>
        <w:tc>
          <w:tcPr>
            <w:tcW w:w="2160" w:type="dxa"/>
            <w:tcBorders>
              <w:top w:val="single" w:sz="4" w:space="0" w:color="000000"/>
              <w:left w:val="single" w:sz="4" w:space="0" w:color="000000"/>
              <w:bottom w:val="single" w:sz="4" w:space="0" w:color="000000"/>
              <w:right w:val="single" w:sz="4" w:space="0" w:color="000000"/>
            </w:tcBorders>
          </w:tcPr>
          <w:p w14:paraId="401ADA7B" w14:textId="77777777" w:rsidR="005B553D" w:rsidRPr="005B553D" w:rsidRDefault="005B553D" w:rsidP="00C7412F">
            <w:pPr>
              <w:spacing w:before="60"/>
              <w:rPr>
                <w:rFonts w:cs="Arial"/>
                <w:szCs w:val="24"/>
              </w:rPr>
            </w:pPr>
            <w:r w:rsidRPr="005B553D">
              <w:rPr>
                <w:rFonts w:cs="Arial"/>
                <w:szCs w:val="24"/>
              </w:rPr>
              <w:t xml:space="preserve">1:607 </w:t>
            </w:r>
          </w:p>
        </w:tc>
      </w:tr>
      <w:tr w:rsidR="005B553D" w:rsidRPr="005B553D" w14:paraId="10870C64" w14:textId="77777777" w:rsidTr="00C7412F">
        <w:trPr>
          <w:trHeight w:val="530"/>
        </w:trPr>
        <w:tc>
          <w:tcPr>
            <w:tcW w:w="3870" w:type="dxa"/>
            <w:tcBorders>
              <w:top w:val="single" w:sz="4" w:space="0" w:color="000000"/>
              <w:left w:val="single" w:sz="4" w:space="0" w:color="000000"/>
              <w:bottom w:val="single" w:sz="4" w:space="0" w:color="000000"/>
              <w:right w:val="single" w:sz="4" w:space="0" w:color="000000"/>
            </w:tcBorders>
          </w:tcPr>
          <w:p w14:paraId="66F63DB5" w14:textId="77777777" w:rsidR="005B553D" w:rsidRPr="005B553D" w:rsidRDefault="005B553D" w:rsidP="00C7412F">
            <w:pPr>
              <w:spacing w:before="60"/>
              <w:rPr>
                <w:rFonts w:cs="Arial"/>
                <w:szCs w:val="24"/>
              </w:rPr>
            </w:pPr>
            <w:r w:rsidRPr="005B553D">
              <w:rPr>
                <w:rFonts w:cs="Arial"/>
                <w:szCs w:val="24"/>
              </w:rPr>
              <w:t xml:space="preserve">Any two (2) of first set, but not three, four or five, plus one (1) of second set </w:t>
            </w:r>
          </w:p>
        </w:tc>
        <w:tc>
          <w:tcPr>
            <w:tcW w:w="2161" w:type="dxa"/>
            <w:tcBorders>
              <w:top w:val="single" w:sz="4" w:space="0" w:color="000000"/>
              <w:left w:val="single" w:sz="4" w:space="0" w:color="000000"/>
              <w:bottom w:val="single" w:sz="4" w:space="0" w:color="000000"/>
              <w:right w:val="single" w:sz="4" w:space="0" w:color="000000"/>
            </w:tcBorders>
          </w:tcPr>
          <w:p w14:paraId="0FAA3C85" w14:textId="77777777" w:rsidR="005B553D" w:rsidRPr="005B553D" w:rsidRDefault="005B553D" w:rsidP="00C7412F">
            <w:pPr>
              <w:spacing w:before="60"/>
              <w:rPr>
                <w:rFonts w:cs="Arial"/>
                <w:szCs w:val="24"/>
              </w:rPr>
            </w:pPr>
            <w:r w:rsidRPr="005B553D">
              <w:rPr>
                <w:rFonts w:cs="Arial"/>
                <w:szCs w:val="24"/>
              </w:rPr>
              <w:t xml:space="preserve">Seventh Prize </w:t>
            </w:r>
          </w:p>
        </w:tc>
        <w:tc>
          <w:tcPr>
            <w:tcW w:w="2160" w:type="dxa"/>
            <w:tcBorders>
              <w:top w:val="single" w:sz="4" w:space="0" w:color="000000"/>
              <w:left w:val="single" w:sz="4" w:space="0" w:color="000000"/>
              <w:bottom w:val="single" w:sz="4" w:space="0" w:color="000000"/>
              <w:right w:val="single" w:sz="4" w:space="0" w:color="000000"/>
            </w:tcBorders>
          </w:tcPr>
          <w:p w14:paraId="10E08626" w14:textId="77777777" w:rsidR="005B553D" w:rsidRPr="005B553D" w:rsidRDefault="005B553D" w:rsidP="00C7412F">
            <w:pPr>
              <w:spacing w:before="60"/>
              <w:rPr>
                <w:rFonts w:cs="Arial"/>
                <w:szCs w:val="24"/>
              </w:rPr>
            </w:pPr>
            <w:r w:rsidRPr="005B553D">
              <w:rPr>
                <w:rFonts w:cs="Arial"/>
                <w:szCs w:val="24"/>
              </w:rPr>
              <w:t xml:space="preserve">1:665 </w:t>
            </w:r>
          </w:p>
        </w:tc>
      </w:tr>
      <w:tr w:rsidR="005B553D" w:rsidRPr="005B553D" w14:paraId="628F9E88" w14:textId="77777777" w:rsidTr="00C7412F">
        <w:trPr>
          <w:trHeight w:val="759"/>
        </w:trPr>
        <w:tc>
          <w:tcPr>
            <w:tcW w:w="3870" w:type="dxa"/>
            <w:tcBorders>
              <w:top w:val="single" w:sz="4" w:space="0" w:color="000000"/>
              <w:left w:val="single" w:sz="4" w:space="0" w:color="000000"/>
              <w:bottom w:val="single" w:sz="4" w:space="0" w:color="000000"/>
              <w:right w:val="single" w:sz="4" w:space="0" w:color="000000"/>
            </w:tcBorders>
          </w:tcPr>
          <w:p w14:paraId="27F30EBA" w14:textId="77777777" w:rsidR="005B553D" w:rsidRPr="005B553D" w:rsidRDefault="005B553D" w:rsidP="00C7412F">
            <w:pPr>
              <w:spacing w:before="60"/>
              <w:rPr>
                <w:rFonts w:cs="Arial"/>
                <w:szCs w:val="24"/>
              </w:rPr>
            </w:pPr>
            <w:proofErr w:type="gramStart"/>
            <w:r w:rsidRPr="005B553D">
              <w:rPr>
                <w:rFonts w:cs="Arial"/>
                <w:szCs w:val="24"/>
              </w:rPr>
              <w:t>Any one</w:t>
            </w:r>
            <w:proofErr w:type="gramEnd"/>
            <w:r w:rsidRPr="005B553D">
              <w:rPr>
                <w:rFonts w:cs="Arial"/>
                <w:szCs w:val="24"/>
              </w:rPr>
              <w:t xml:space="preserve"> (1) of first set, but not two, three, four or five, plus one (1) of second set </w:t>
            </w:r>
          </w:p>
        </w:tc>
        <w:tc>
          <w:tcPr>
            <w:tcW w:w="2161" w:type="dxa"/>
            <w:tcBorders>
              <w:top w:val="single" w:sz="4" w:space="0" w:color="000000"/>
              <w:left w:val="single" w:sz="4" w:space="0" w:color="000000"/>
              <w:bottom w:val="single" w:sz="4" w:space="0" w:color="000000"/>
              <w:right w:val="single" w:sz="4" w:space="0" w:color="000000"/>
            </w:tcBorders>
          </w:tcPr>
          <w:p w14:paraId="3288CA77" w14:textId="77777777" w:rsidR="005B553D" w:rsidRPr="005B553D" w:rsidRDefault="005B553D" w:rsidP="00C7412F">
            <w:pPr>
              <w:spacing w:before="60"/>
              <w:rPr>
                <w:rFonts w:cs="Arial"/>
                <w:szCs w:val="24"/>
              </w:rPr>
            </w:pPr>
            <w:r w:rsidRPr="005B553D">
              <w:rPr>
                <w:rFonts w:cs="Arial"/>
                <w:szCs w:val="24"/>
              </w:rPr>
              <w:t xml:space="preserve">Eighth Prize </w:t>
            </w:r>
          </w:p>
        </w:tc>
        <w:tc>
          <w:tcPr>
            <w:tcW w:w="2160" w:type="dxa"/>
            <w:tcBorders>
              <w:top w:val="single" w:sz="4" w:space="0" w:color="000000"/>
              <w:left w:val="single" w:sz="4" w:space="0" w:color="000000"/>
              <w:bottom w:val="single" w:sz="4" w:space="0" w:color="000000"/>
              <w:right w:val="single" w:sz="4" w:space="0" w:color="000000"/>
            </w:tcBorders>
          </w:tcPr>
          <w:p w14:paraId="44CC095A" w14:textId="77777777" w:rsidR="005B553D" w:rsidRPr="005B553D" w:rsidRDefault="005B553D" w:rsidP="00C7412F">
            <w:pPr>
              <w:spacing w:before="60"/>
              <w:rPr>
                <w:rFonts w:cs="Arial"/>
                <w:szCs w:val="24"/>
              </w:rPr>
            </w:pPr>
            <w:r w:rsidRPr="005B553D">
              <w:rPr>
                <w:rFonts w:cs="Arial"/>
                <w:szCs w:val="24"/>
              </w:rPr>
              <w:t xml:space="preserve">1:86 </w:t>
            </w:r>
          </w:p>
        </w:tc>
      </w:tr>
      <w:tr w:rsidR="005B553D" w:rsidRPr="005B553D" w14:paraId="75E80F4D" w14:textId="77777777" w:rsidTr="00C7412F">
        <w:trPr>
          <w:trHeight w:val="530"/>
        </w:trPr>
        <w:tc>
          <w:tcPr>
            <w:tcW w:w="3870" w:type="dxa"/>
            <w:tcBorders>
              <w:top w:val="single" w:sz="4" w:space="0" w:color="000000"/>
              <w:left w:val="single" w:sz="4" w:space="0" w:color="000000"/>
              <w:bottom w:val="single" w:sz="4" w:space="0" w:color="000000"/>
              <w:right w:val="single" w:sz="4" w:space="0" w:color="000000"/>
            </w:tcBorders>
          </w:tcPr>
          <w:p w14:paraId="3AC1A345" w14:textId="77777777" w:rsidR="005B553D" w:rsidRPr="005B553D" w:rsidRDefault="005B553D" w:rsidP="00C7412F">
            <w:pPr>
              <w:spacing w:before="60"/>
              <w:rPr>
                <w:rFonts w:cs="Arial"/>
                <w:szCs w:val="24"/>
              </w:rPr>
            </w:pPr>
            <w:r w:rsidRPr="005B553D">
              <w:rPr>
                <w:rFonts w:cs="Arial"/>
                <w:szCs w:val="24"/>
              </w:rPr>
              <w:t xml:space="preserve">None of first set plus one (1) of second set </w:t>
            </w:r>
          </w:p>
        </w:tc>
        <w:tc>
          <w:tcPr>
            <w:tcW w:w="2161" w:type="dxa"/>
            <w:tcBorders>
              <w:top w:val="single" w:sz="4" w:space="0" w:color="000000"/>
              <w:left w:val="single" w:sz="4" w:space="0" w:color="000000"/>
              <w:bottom w:val="single" w:sz="4" w:space="0" w:color="000000"/>
              <w:right w:val="single" w:sz="4" w:space="0" w:color="000000"/>
            </w:tcBorders>
          </w:tcPr>
          <w:p w14:paraId="31A15C11" w14:textId="77777777" w:rsidR="005B553D" w:rsidRPr="005B553D" w:rsidRDefault="005B553D" w:rsidP="00C7412F">
            <w:pPr>
              <w:spacing w:before="60"/>
              <w:rPr>
                <w:rFonts w:cs="Arial"/>
                <w:szCs w:val="24"/>
              </w:rPr>
            </w:pPr>
            <w:r w:rsidRPr="005B553D">
              <w:rPr>
                <w:rFonts w:cs="Arial"/>
                <w:szCs w:val="24"/>
              </w:rPr>
              <w:t xml:space="preserve">Ninth Prize </w:t>
            </w:r>
          </w:p>
        </w:tc>
        <w:tc>
          <w:tcPr>
            <w:tcW w:w="2160" w:type="dxa"/>
            <w:tcBorders>
              <w:top w:val="single" w:sz="4" w:space="0" w:color="000000"/>
              <w:left w:val="single" w:sz="4" w:space="0" w:color="000000"/>
              <w:bottom w:val="single" w:sz="4" w:space="0" w:color="000000"/>
              <w:right w:val="single" w:sz="4" w:space="0" w:color="000000"/>
            </w:tcBorders>
          </w:tcPr>
          <w:p w14:paraId="1655D564" w14:textId="77777777" w:rsidR="005B553D" w:rsidRPr="005B553D" w:rsidRDefault="005B553D" w:rsidP="00C7412F">
            <w:pPr>
              <w:spacing w:before="60"/>
              <w:rPr>
                <w:rFonts w:cs="Arial"/>
                <w:szCs w:val="24"/>
              </w:rPr>
            </w:pPr>
            <w:r w:rsidRPr="005B553D">
              <w:rPr>
                <w:rFonts w:cs="Arial"/>
                <w:szCs w:val="24"/>
              </w:rPr>
              <w:t xml:space="preserve">1:35 </w:t>
            </w:r>
          </w:p>
        </w:tc>
      </w:tr>
      <w:tr w:rsidR="005B553D" w:rsidRPr="005B553D" w14:paraId="6A48E947" w14:textId="77777777" w:rsidTr="00C7412F">
        <w:trPr>
          <w:trHeight w:val="334"/>
        </w:trPr>
        <w:tc>
          <w:tcPr>
            <w:tcW w:w="3870" w:type="dxa"/>
            <w:tcBorders>
              <w:top w:val="single" w:sz="4" w:space="0" w:color="000000"/>
              <w:left w:val="single" w:sz="4" w:space="0" w:color="000000"/>
              <w:bottom w:val="single" w:sz="4" w:space="0" w:color="000000"/>
              <w:right w:val="single" w:sz="4" w:space="0" w:color="000000"/>
            </w:tcBorders>
          </w:tcPr>
          <w:p w14:paraId="62A00318" w14:textId="77777777" w:rsidR="005B553D" w:rsidRPr="005B553D" w:rsidRDefault="005B553D" w:rsidP="00C7412F">
            <w:pPr>
              <w:spacing w:before="60"/>
              <w:rPr>
                <w:rFonts w:cs="Arial"/>
                <w:szCs w:val="24"/>
              </w:rPr>
            </w:pPr>
            <w:r w:rsidRPr="005B553D">
              <w:rPr>
                <w:rFonts w:cs="Arial"/>
                <w:szCs w:val="24"/>
              </w:rPr>
              <w:t xml:space="preserve">Overall odds of winning any Prize </w:t>
            </w:r>
          </w:p>
        </w:tc>
        <w:tc>
          <w:tcPr>
            <w:tcW w:w="2161" w:type="dxa"/>
            <w:tcBorders>
              <w:top w:val="single" w:sz="4" w:space="0" w:color="000000"/>
              <w:left w:val="single" w:sz="4" w:space="0" w:color="000000"/>
              <w:bottom w:val="single" w:sz="4" w:space="0" w:color="000000"/>
              <w:right w:val="single" w:sz="4" w:space="0" w:color="000000"/>
            </w:tcBorders>
          </w:tcPr>
          <w:p w14:paraId="2FA38EF4" w14:textId="77777777" w:rsidR="005B553D" w:rsidRPr="005B553D" w:rsidRDefault="005B553D" w:rsidP="00C7412F">
            <w:pPr>
              <w:spacing w:before="60"/>
              <w:rPr>
                <w:rFonts w:cs="Arial"/>
                <w:szCs w:val="24"/>
              </w:rPr>
            </w:pPr>
            <w:r w:rsidRPr="005B553D">
              <w:rPr>
                <w:rFonts w:cs="Arial"/>
                <w:szCs w:val="24"/>
              </w:rPr>
              <w:t xml:space="preserve"> </w:t>
            </w:r>
          </w:p>
        </w:tc>
        <w:tc>
          <w:tcPr>
            <w:tcW w:w="2160" w:type="dxa"/>
            <w:tcBorders>
              <w:top w:val="single" w:sz="4" w:space="0" w:color="000000"/>
              <w:left w:val="single" w:sz="4" w:space="0" w:color="000000"/>
              <w:bottom w:val="single" w:sz="4" w:space="0" w:color="000000"/>
              <w:right w:val="single" w:sz="4" w:space="0" w:color="000000"/>
            </w:tcBorders>
          </w:tcPr>
          <w:p w14:paraId="30AFFB50" w14:textId="77777777" w:rsidR="005B553D" w:rsidRPr="005B553D" w:rsidRDefault="005B553D" w:rsidP="00C7412F">
            <w:pPr>
              <w:spacing w:before="60"/>
              <w:rPr>
                <w:rFonts w:cs="Arial"/>
                <w:szCs w:val="24"/>
              </w:rPr>
            </w:pPr>
            <w:r w:rsidRPr="005B553D">
              <w:rPr>
                <w:rFonts w:cs="Arial"/>
                <w:szCs w:val="24"/>
              </w:rPr>
              <w:t xml:space="preserve">1:23.07 </w:t>
            </w:r>
          </w:p>
        </w:tc>
      </w:tr>
    </w:tbl>
    <w:p w14:paraId="0A2A31FF" w14:textId="77777777" w:rsidR="008703BF" w:rsidRDefault="000A6B66" w:rsidP="000A6B66">
      <w:pPr>
        <w:pStyle w:val="par1"/>
      </w:pPr>
      <w:r>
        <w:t>B.</w:t>
      </w:r>
      <w:r>
        <w:tab/>
        <w:t>Multiplier Frequency Table</w:t>
      </w:r>
    </w:p>
    <w:p w14:paraId="0FCCB804" w14:textId="77777777" w:rsidR="008703BF" w:rsidRDefault="008703BF" w:rsidP="000A6B66">
      <w:pPr>
        <w:pStyle w:val="par1"/>
      </w:pPr>
    </w:p>
    <w:tbl>
      <w:tblPr>
        <w:tblW w:w="8858" w:type="dxa"/>
        <w:tblInd w:w="612" w:type="dxa"/>
        <w:tblCellMar>
          <w:bottom w:w="6" w:type="dxa"/>
          <w:right w:w="115" w:type="dxa"/>
        </w:tblCellMar>
        <w:tblLook w:val="04A0" w:firstRow="1" w:lastRow="0" w:firstColumn="1" w:lastColumn="0" w:noHBand="0" w:noVBand="1"/>
      </w:tblPr>
      <w:tblGrid>
        <w:gridCol w:w="2948"/>
        <w:gridCol w:w="2960"/>
        <w:gridCol w:w="2950"/>
      </w:tblGrid>
      <w:tr w:rsidR="005B553D" w:rsidRPr="005B553D" w14:paraId="5DCC90CD" w14:textId="77777777" w:rsidTr="00C7412F">
        <w:trPr>
          <w:trHeight w:val="480"/>
        </w:trPr>
        <w:tc>
          <w:tcPr>
            <w:tcW w:w="2948" w:type="dxa"/>
            <w:tcBorders>
              <w:top w:val="single" w:sz="4" w:space="0" w:color="000000"/>
              <w:left w:val="single" w:sz="4" w:space="0" w:color="000000"/>
              <w:bottom w:val="single" w:sz="4" w:space="0" w:color="000000"/>
              <w:right w:val="single" w:sz="4" w:space="0" w:color="000000"/>
            </w:tcBorders>
            <w:vAlign w:val="bottom"/>
          </w:tcPr>
          <w:p w14:paraId="3BBC23A8" w14:textId="77777777" w:rsidR="005B553D" w:rsidRPr="005B553D" w:rsidRDefault="005B553D" w:rsidP="00C7412F">
            <w:pPr>
              <w:spacing w:before="60"/>
              <w:rPr>
                <w:rFonts w:cs="Arial"/>
                <w:szCs w:val="24"/>
              </w:rPr>
            </w:pPr>
            <w:r w:rsidRPr="005B553D">
              <w:rPr>
                <w:rFonts w:cs="Arial"/>
                <w:szCs w:val="24"/>
              </w:rPr>
              <w:t xml:space="preserve">Multiplier </w:t>
            </w:r>
          </w:p>
        </w:tc>
        <w:tc>
          <w:tcPr>
            <w:tcW w:w="2960" w:type="dxa"/>
            <w:tcBorders>
              <w:top w:val="single" w:sz="4" w:space="0" w:color="000000"/>
              <w:left w:val="single" w:sz="4" w:space="0" w:color="000000"/>
              <w:bottom w:val="single" w:sz="4" w:space="0" w:color="000000"/>
              <w:right w:val="single" w:sz="4" w:space="0" w:color="000000"/>
            </w:tcBorders>
            <w:vAlign w:val="bottom"/>
          </w:tcPr>
          <w:p w14:paraId="3BB0B255" w14:textId="77777777" w:rsidR="005B553D" w:rsidRPr="005B553D" w:rsidRDefault="005B553D" w:rsidP="00C7412F">
            <w:pPr>
              <w:spacing w:before="60"/>
              <w:rPr>
                <w:rFonts w:cs="Arial"/>
                <w:szCs w:val="24"/>
              </w:rPr>
            </w:pPr>
            <w:r w:rsidRPr="005B553D">
              <w:rPr>
                <w:rFonts w:cs="Arial"/>
                <w:szCs w:val="24"/>
              </w:rPr>
              <w:t xml:space="preserve">Frequency </w:t>
            </w:r>
          </w:p>
        </w:tc>
        <w:tc>
          <w:tcPr>
            <w:tcW w:w="2950" w:type="dxa"/>
            <w:tcBorders>
              <w:top w:val="single" w:sz="4" w:space="0" w:color="000000"/>
              <w:left w:val="single" w:sz="4" w:space="0" w:color="000000"/>
              <w:bottom w:val="single" w:sz="4" w:space="0" w:color="000000"/>
              <w:right w:val="single" w:sz="4" w:space="0" w:color="000000"/>
            </w:tcBorders>
            <w:vAlign w:val="bottom"/>
          </w:tcPr>
          <w:p w14:paraId="04B6399B" w14:textId="77777777" w:rsidR="005B553D" w:rsidRPr="005B553D" w:rsidRDefault="005B553D" w:rsidP="00C7412F">
            <w:pPr>
              <w:spacing w:before="60"/>
              <w:rPr>
                <w:rFonts w:cs="Arial"/>
                <w:szCs w:val="24"/>
              </w:rPr>
            </w:pPr>
            <w:r w:rsidRPr="005B553D">
              <w:rPr>
                <w:rFonts w:cs="Arial"/>
                <w:szCs w:val="24"/>
              </w:rPr>
              <w:t xml:space="preserve">Odds </w:t>
            </w:r>
          </w:p>
        </w:tc>
      </w:tr>
      <w:tr w:rsidR="005B553D" w:rsidRPr="005B553D" w14:paraId="68BA2B3C" w14:textId="77777777" w:rsidTr="00C7412F">
        <w:trPr>
          <w:trHeight w:val="480"/>
        </w:trPr>
        <w:tc>
          <w:tcPr>
            <w:tcW w:w="2948" w:type="dxa"/>
            <w:tcBorders>
              <w:top w:val="single" w:sz="4" w:space="0" w:color="000000"/>
              <w:left w:val="single" w:sz="4" w:space="0" w:color="000000"/>
              <w:bottom w:val="single" w:sz="4" w:space="0" w:color="000000"/>
              <w:right w:val="single" w:sz="4" w:space="0" w:color="000000"/>
            </w:tcBorders>
            <w:vAlign w:val="bottom"/>
          </w:tcPr>
          <w:p w14:paraId="0BDBE9BC" w14:textId="77777777" w:rsidR="005B553D" w:rsidRPr="005B553D" w:rsidRDefault="005B553D" w:rsidP="005B553D">
            <w:pPr>
              <w:spacing w:before="0"/>
              <w:rPr>
                <w:szCs w:val="24"/>
              </w:rPr>
            </w:pPr>
            <w:r w:rsidRPr="005B553D">
              <w:rPr>
                <w:szCs w:val="24"/>
              </w:rPr>
              <w:t xml:space="preserve">10 </w:t>
            </w:r>
          </w:p>
        </w:tc>
        <w:tc>
          <w:tcPr>
            <w:tcW w:w="2960" w:type="dxa"/>
            <w:tcBorders>
              <w:top w:val="single" w:sz="4" w:space="0" w:color="000000"/>
              <w:left w:val="single" w:sz="4" w:space="0" w:color="000000"/>
              <w:bottom w:val="single" w:sz="4" w:space="0" w:color="000000"/>
              <w:right w:val="single" w:sz="4" w:space="0" w:color="000000"/>
            </w:tcBorders>
            <w:vAlign w:val="bottom"/>
          </w:tcPr>
          <w:p w14:paraId="0EA27BEF" w14:textId="77777777" w:rsidR="005B553D" w:rsidRPr="005B553D" w:rsidRDefault="005B553D" w:rsidP="005B553D">
            <w:pPr>
              <w:spacing w:before="0"/>
              <w:rPr>
                <w:szCs w:val="24"/>
              </w:rPr>
            </w:pPr>
            <w:r w:rsidRPr="005B553D">
              <w:rPr>
                <w:szCs w:val="24"/>
              </w:rPr>
              <w:t xml:space="preserve">1 </w:t>
            </w:r>
          </w:p>
        </w:tc>
        <w:tc>
          <w:tcPr>
            <w:tcW w:w="2950" w:type="dxa"/>
            <w:tcBorders>
              <w:top w:val="single" w:sz="4" w:space="0" w:color="000000"/>
              <w:left w:val="single" w:sz="4" w:space="0" w:color="000000"/>
              <w:bottom w:val="single" w:sz="4" w:space="0" w:color="000000"/>
              <w:right w:val="single" w:sz="4" w:space="0" w:color="000000"/>
            </w:tcBorders>
            <w:vAlign w:val="bottom"/>
          </w:tcPr>
          <w:p w14:paraId="0A7940DE" w14:textId="77777777" w:rsidR="005B553D" w:rsidRPr="005B553D" w:rsidRDefault="005B553D" w:rsidP="005B553D">
            <w:pPr>
              <w:spacing w:before="0"/>
              <w:rPr>
                <w:szCs w:val="24"/>
              </w:rPr>
            </w:pPr>
            <w:r w:rsidRPr="005B553D">
              <w:rPr>
                <w:szCs w:val="24"/>
              </w:rPr>
              <w:t xml:space="preserve">32.00 </w:t>
            </w:r>
          </w:p>
        </w:tc>
      </w:tr>
      <w:tr w:rsidR="005B553D" w:rsidRPr="005B553D" w14:paraId="2CE04D5B" w14:textId="77777777" w:rsidTr="00C7412F">
        <w:trPr>
          <w:trHeight w:val="480"/>
        </w:trPr>
        <w:tc>
          <w:tcPr>
            <w:tcW w:w="2948" w:type="dxa"/>
            <w:tcBorders>
              <w:top w:val="single" w:sz="4" w:space="0" w:color="000000"/>
              <w:left w:val="single" w:sz="4" w:space="0" w:color="000000"/>
              <w:bottom w:val="single" w:sz="4" w:space="0" w:color="000000"/>
              <w:right w:val="single" w:sz="4" w:space="0" w:color="000000"/>
            </w:tcBorders>
            <w:vAlign w:val="bottom"/>
          </w:tcPr>
          <w:p w14:paraId="49198B8A" w14:textId="77777777" w:rsidR="005B553D" w:rsidRPr="005B553D" w:rsidRDefault="005B553D" w:rsidP="005B553D">
            <w:pPr>
              <w:spacing w:before="0"/>
              <w:rPr>
                <w:szCs w:val="24"/>
              </w:rPr>
            </w:pPr>
            <w:r w:rsidRPr="005B553D">
              <w:rPr>
                <w:szCs w:val="24"/>
              </w:rPr>
              <w:t xml:space="preserve">5 </w:t>
            </w:r>
          </w:p>
        </w:tc>
        <w:tc>
          <w:tcPr>
            <w:tcW w:w="2960" w:type="dxa"/>
            <w:tcBorders>
              <w:top w:val="single" w:sz="4" w:space="0" w:color="000000"/>
              <w:left w:val="single" w:sz="4" w:space="0" w:color="000000"/>
              <w:bottom w:val="single" w:sz="4" w:space="0" w:color="000000"/>
              <w:right w:val="single" w:sz="4" w:space="0" w:color="000000"/>
            </w:tcBorders>
            <w:vAlign w:val="bottom"/>
          </w:tcPr>
          <w:p w14:paraId="740B18CD" w14:textId="77777777" w:rsidR="005B553D" w:rsidRPr="005B553D" w:rsidRDefault="005B553D" w:rsidP="005B553D">
            <w:pPr>
              <w:spacing w:before="0"/>
              <w:rPr>
                <w:szCs w:val="24"/>
              </w:rPr>
            </w:pPr>
            <w:r w:rsidRPr="005B553D">
              <w:rPr>
                <w:szCs w:val="24"/>
              </w:rPr>
              <w:t xml:space="preserve">2 </w:t>
            </w:r>
          </w:p>
        </w:tc>
        <w:tc>
          <w:tcPr>
            <w:tcW w:w="2950" w:type="dxa"/>
            <w:tcBorders>
              <w:top w:val="single" w:sz="4" w:space="0" w:color="000000"/>
              <w:left w:val="single" w:sz="4" w:space="0" w:color="000000"/>
              <w:bottom w:val="single" w:sz="4" w:space="0" w:color="000000"/>
              <w:right w:val="single" w:sz="4" w:space="0" w:color="000000"/>
            </w:tcBorders>
            <w:vAlign w:val="bottom"/>
          </w:tcPr>
          <w:p w14:paraId="68C37159" w14:textId="77777777" w:rsidR="005B553D" w:rsidRPr="005B553D" w:rsidRDefault="005B553D" w:rsidP="005B553D">
            <w:pPr>
              <w:spacing w:before="0"/>
              <w:rPr>
                <w:szCs w:val="24"/>
              </w:rPr>
            </w:pPr>
            <w:r w:rsidRPr="005B553D">
              <w:rPr>
                <w:szCs w:val="24"/>
              </w:rPr>
              <w:t xml:space="preserve">16.00 </w:t>
            </w:r>
          </w:p>
        </w:tc>
      </w:tr>
      <w:tr w:rsidR="005B553D" w:rsidRPr="005B553D" w14:paraId="6F38AB52" w14:textId="77777777" w:rsidTr="00C7412F">
        <w:trPr>
          <w:trHeight w:val="480"/>
        </w:trPr>
        <w:tc>
          <w:tcPr>
            <w:tcW w:w="2948" w:type="dxa"/>
            <w:tcBorders>
              <w:top w:val="single" w:sz="4" w:space="0" w:color="000000"/>
              <w:left w:val="single" w:sz="4" w:space="0" w:color="000000"/>
              <w:bottom w:val="single" w:sz="4" w:space="0" w:color="000000"/>
              <w:right w:val="single" w:sz="4" w:space="0" w:color="000000"/>
            </w:tcBorders>
            <w:vAlign w:val="bottom"/>
          </w:tcPr>
          <w:p w14:paraId="340476B9" w14:textId="77777777" w:rsidR="005B553D" w:rsidRPr="005B553D" w:rsidRDefault="005B553D" w:rsidP="005B553D">
            <w:pPr>
              <w:spacing w:before="0"/>
              <w:rPr>
                <w:szCs w:val="24"/>
              </w:rPr>
            </w:pPr>
            <w:r w:rsidRPr="005B553D">
              <w:rPr>
                <w:szCs w:val="24"/>
              </w:rPr>
              <w:t xml:space="preserve">4 </w:t>
            </w:r>
          </w:p>
        </w:tc>
        <w:tc>
          <w:tcPr>
            <w:tcW w:w="2960" w:type="dxa"/>
            <w:tcBorders>
              <w:top w:val="single" w:sz="4" w:space="0" w:color="000000"/>
              <w:left w:val="single" w:sz="4" w:space="0" w:color="000000"/>
              <w:bottom w:val="single" w:sz="4" w:space="0" w:color="000000"/>
              <w:right w:val="single" w:sz="4" w:space="0" w:color="000000"/>
            </w:tcBorders>
            <w:vAlign w:val="bottom"/>
          </w:tcPr>
          <w:p w14:paraId="2A4B68CE" w14:textId="77777777" w:rsidR="005B553D" w:rsidRPr="005B553D" w:rsidRDefault="005B553D" w:rsidP="005B553D">
            <w:pPr>
              <w:spacing w:before="0"/>
              <w:rPr>
                <w:szCs w:val="24"/>
              </w:rPr>
            </w:pPr>
            <w:r w:rsidRPr="005B553D">
              <w:rPr>
                <w:szCs w:val="24"/>
              </w:rPr>
              <w:t xml:space="preserve">4 </w:t>
            </w:r>
          </w:p>
        </w:tc>
        <w:tc>
          <w:tcPr>
            <w:tcW w:w="2950" w:type="dxa"/>
            <w:tcBorders>
              <w:top w:val="single" w:sz="4" w:space="0" w:color="000000"/>
              <w:left w:val="single" w:sz="4" w:space="0" w:color="000000"/>
              <w:bottom w:val="single" w:sz="4" w:space="0" w:color="000000"/>
              <w:right w:val="single" w:sz="4" w:space="0" w:color="000000"/>
            </w:tcBorders>
            <w:vAlign w:val="bottom"/>
          </w:tcPr>
          <w:p w14:paraId="2A007942" w14:textId="77777777" w:rsidR="005B553D" w:rsidRPr="005B553D" w:rsidRDefault="005B553D" w:rsidP="005B553D">
            <w:pPr>
              <w:spacing w:before="0"/>
              <w:rPr>
                <w:szCs w:val="24"/>
              </w:rPr>
            </w:pPr>
            <w:r w:rsidRPr="005B553D">
              <w:rPr>
                <w:szCs w:val="24"/>
              </w:rPr>
              <w:t xml:space="preserve">8.00 </w:t>
            </w:r>
          </w:p>
        </w:tc>
      </w:tr>
      <w:tr w:rsidR="005B553D" w:rsidRPr="005B553D" w14:paraId="5DEBF527" w14:textId="77777777" w:rsidTr="00C7412F">
        <w:trPr>
          <w:trHeight w:val="480"/>
        </w:trPr>
        <w:tc>
          <w:tcPr>
            <w:tcW w:w="2948" w:type="dxa"/>
            <w:tcBorders>
              <w:top w:val="single" w:sz="4" w:space="0" w:color="000000"/>
              <w:left w:val="single" w:sz="4" w:space="0" w:color="000000"/>
              <w:bottom w:val="single" w:sz="4" w:space="0" w:color="000000"/>
              <w:right w:val="single" w:sz="4" w:space="0" w:color="000000"/>
            </w:tcBorders>
            <w:vAlign w:val="bottom"/>
          </w:tcPr>
          <w:p w14:paraId="6C115A87" w14:textId="77777777" w:rsidR="005B553D" w:rsidRPr="005B553D" w:rsidRDefault="005B553D" w:rsidP="005B553D">
            <w:pPr>
              <w:spacing w:before="0"/>
              <w:rPr>
                <w:szCs w:val="24"/>
              </w:rPr>
            </w:pPr>
            <w:r w:rsidRPr="005B553D">
              <w:rPr>
                <w:szCs w:val="24"/>
              </w:rPr>
              <w:t xml:space="preserve">3 </w:t>
            </w:r>
          </w:p>
        </w:tc>
        <w:tc>
          <w:tcPr>
            <w:tcW w:w="2960" w:type="dxa"/>
            <w:tcBorders>
              <w:top w:val="single" w:sz="4" w:space="0" w:color="000000"/>
              <w:left w:val="single" w:sz="4" w:space="0" w:color="000000"/>
              <w:bottom w:val="single" w:sz="4" w:space="0" w:color="000000"/>
              <w:right w:val="single" w:sz="4" w:space="0" w:color="000000"/>
            </w:tcBorders>
            <w:vAlign w:val="bottom"/>
          </w:tcPr>
          <w:p w14:paraId="70CAE30D" w14:textId="77777777" w:rsidR="005B553D" w:rsidRPr="005B553D" w:rsidRDefault="005B553D" w:rsidP="005B553D">
            <w:pPr>
              <w:spacing w:before="0"/>
              <w:rPr>
                <w:szCs w:val="24"/>
              </w:rPr>
            </w:pPr>
            <w:r w:rsidRPr="005B553D">
              <w:rPr>
                <w:szCs w:val="24"/>
              </w:rPr>
              <w:t xml:space="preserve">10 </w:t>
            </w:r>
          </w:p>
        </w:tc>
        <w:tc>
          <w:tcPr>
            <w:tcW w:w="2950" w:type="dxa"/>
            <w:tcBorders>
              <w:top w:val="single" w:sz="4" w:space="0" w:color="000000"/>
              <w:left w:val="single" w:sz="4" w:space="0" w:color="000000"/>
              <w:bottom w:val="single" w:sz="4" w:space="0" w:color="000000"/>
              <w:right w:val="single" w:sz="4" w:space="0" w:color="000000"/>
            </w:tcBorders>
            <w:vAlign w:val="bottom"/>
          </w:tcPr>
          <w:p w14:paraId="32756D39" w14:textId="77777777" w:rsidR="005B553D" w:rsidRPr="005B553D" w:rsidRDefault="005B553D" w:rsidP="005B553D">
            <w:pPr>
              <w:spacing w:before="0"/>
              <w:rPr>
                <w:szCs w:val="24"/>
              </w:rPr>
            </w:pPr>
            <w:r w:rsidRPr="005B553D">
              <w:rPr>
                <w:szCs w:val="24"/>
              </w:rPr>
              <w:t xml:space="preserve">3.20 </w:t>
            </w:r>
          </w:p>
        </w:tc>
      </w:tr>
      <w:tr w:rsidR="005B553D" w:rsidRPr="005B553D" w14:paraId="722368AA" w14:textId="77777777" w:rsidTr="00C7412F">
        <w:trPr>
          <w:trHeight w:val="481"/>
        </w:trPr>
        <w:tc>
          <w:tcPr>
            <w:tcW w:w="2948" w:type="dxa"/>
            <w:tcBorders>
              <w:top w:val="single" w:sz="4" w:space="0" w:color="000000"/>
              <w:left w:val="single" w:sz="4" w:space="0" w:color="000000"/>
              <w:bottom w:val="single" w:sz="4" w:space="0" w:color="000000"/>
              <w:right w:val="single" w:sz="4" w:space="0" w:color="000000"/>
            </w:tcBorders>
            <w:vAlign w:val="bottom"/>
          </w:tcPr>
          <w:p w14:paraId="4028C404" w14:textId="77777777" w:rsidR="005B553D" w:rsidRPr="005B553D" w:rsidRDefault="005B553D" w:rsidP="005B553D">
            <w:pPr>
              <w:spacing w:before="0"/>
              <w:rPr>
                <w:szCs w:val="24"/>
              </w:rPr>
            </w:pPr>
            <w:r w:rsidRPr="005B553D">
              <w:rPr>
                <w:szCs w:val="24"/>
              </w:rPr>
              <w:t xml:space="preserve">2 </w:t>
            </w:r>
          </w:p>
        </w:tc>
        <w:tc>
          <w:tcPr>
            <w:tcW w:w="2960" w:type="dxa"/>
            <w:tcBorders>
              <w:top w:val="single" w:sz="4" w:space="0" w:color="000000"/>
              <w:left w:val="single" w:sz="4" w:space="0" w:color="000000"/>
              <w:bottom w:val="single" w:sz="4" w:space="0" w:color="000000"/>
              <w:right w:val="single" w:sz="4" w:space="0" w:color="000000"/>
            </w:tcBorders>
            <w:vAlign w:val="bottom"/>
          </w:tcPr>
          <w:p w14:paraId="76F4A80A" w14:textId="77777777" w:rsidR="005B553D" w:rsidRPr="005B553D" w:rsidRDefault="005B553D" w:rsidP="005B553D">
            <w:pPr>
              <w:spacing w:before="0"/>
              <w:rPr>
                <w:szCs w:val="24"/>
              </w:rPr>
            </w:pPr>
            <w:r w:rsidRPr="005B553D">
              <w:rPr>
                <w:szCs w:val="24"/>
              </w:rPr>
              <w:t xml:space="preserve">15 </w:t>
            </w:r>
          </w:p>
        </w:tc>
        <w:tc>
          <w:tcPr>
            <w:tcW w:w="2950" w:type="dxa"/>
            <w:tcBorders>
              <w:top w:val="single" w:sz="4" w:space="0" w:color="000000"/>
              <w:left w:val="single" w:sz="4" w:space="0" w:color="000000"/>
              <w:bottom w:val="single" w:sz="4" w:space="0" w:color="000000"/>
              <w:right w:val="single" w:sz="4" w:space="0" w:color="000000"/>
            </w:tcBorders>
            <w:vAlign w:val="bottom"/>
          </w:tcPr>
          <w:p w14:paraId="22DF78A0" w14:textId="77777777" w:rsidR="005B553D" w:rsidRPr="005B553D" w:rsidRDefault="005B553D" w:rsidP="005B553D">
            <w:pPr>
              <w:spacing w:before="0"/>
              <w:rPr>
                <w:szCs w:val="24"/>
              </w:rPr>
            </w:pPr>
            <w:r w:rsidRPr="005B553D">
              <w:rPr>
                <w:szCs w:val="24"/>
              </w:rPr>
              <w:t xml:space="preserve">2.13 </w:t>
            </w:r>
          </w:p>
        </w:tc>
      </w:tr>
      <w:tr w:rsidR="005B553D" w:rsidRPr="005B553D" w14:paraId="6AF7A3E5" w14:textId="77777777" w:rsidTr="00C7412F">
        <w:trPr>
          <w:trHeight w:val="480"/>
        </w:trPr>
        <w:tc>
          <w:tcPr>
            <w:tcW w:w="2948" w:type="dxa"/>
            <w:tcBorders>
              <w:top w:val="single" w:sz="4" w:space="0" w:color="000000"/>
              <w:left w:val="single" w:sz="4" w:space="0" w:color="000000"/>
              <w:bottom w:val="single" w:sz="4" w:space="0" w:color="000000"/>
              <w:right w:val="single" w:sz="4" w:space="0" w:color="000000"/>
            </w:tcBorders>
            <w:vAlign w:val="bottom"/>
          </w:tcPr>
          <w:p w14:paraId="53733A18" w14:textId="77777777" w:rsidR="005B553D" w:rsidRPr="005B553D" w:rsidRDefault="005B553D" w:rsidP="005B553D">
            <w:pPr>
              <w:spacing w:before="0"/>
              <w:rPr>
                <w:szCs w:val="24"/>
              </w:rPr>
            </w:pPr>
            <w:r w:rsidRPr="005B553D">
              <w:rPr>
                <w:szCs w:val="24"/>
              </w:rPr>
              <w:t xml:space="preserve"> </w:t>
            </w:r>
          </w:p>
        </w:tc>
        <w:tc>
          <w:tcPr>
            <w:tcW w:w="2960" w:type="dxa"/>
            <w:tcBorders>
              <w:top w:val="single" w:sz="4" w:space="0" w:color="000000"/>
              <w:left w:val="single" w:sz="4" w:space="0" w:color="000000"/>
              <w:bottom w:val="single" w:sz="4" w:space="0" w:color="000000"/>
              <w:right w:val="single" w:sz="4" w:space="0" w:color="000000"/>
            </w:tcBorders>
            <w:vAlign w:val="bottom"/>
          </w:tcPr>
          <w:p w14:paraId="068879C6" w14:textId="77777777" w:rsidR="005B553D" w:rsidRPr="005B553D" w:rsidRDefault="005B553D" w:rsidP="005B553D">
            <w:pPr>
              <w:spacing w:before="0"/>
              <w:rPr>
                <w:szCs w:val="24"/>
              </w:rPr>
            </w:pPr>
            <w:r w:rsidRPr="005B553D">
              <w:rPr>
                <w:szCs w:val="24"/>
              </w:rPr>
              <w:t xml:space="preserve"> </w:t>
            </w:r>
          </w:p>
        </w:tc>
        <w:tc>
          <w:tcPr>
            <w:tcW w:w="2950" w:type="dxa"/>
            <w:tcBorders>
              <w:top w:val="single" w:sz="4" w:space="0" w:color="000000"/>
              <w:left w:val="single" w:sz="4" w:space="0" w:color="000000"/>
              <w:bottom w:val="single" w:sz="4" w:space="0" w:color="000000"/>
              <w:right w:val="single" w:sz="4" w:space="0" w:color="000000"/>
            </w:tcBorders>
            <w:vAlign w:val="bottom"/>
          </w:tcPr>
          <w:p w14:paraId="3CB4463F" w14:textId="77777777" w:rsidR="005B553D" w:rsidRPr="005B553D" w:rsidRDefault="005B553D" w:rsidP="005B553D">
            <w:pPr>
              <w:spacing w:before="0"/>
              <w:rPr>
                <w:szCs w:val="24"/>
              </w:rPr>
            </w:pPr>
            <w:r w:rsidRPr="005B553D">
              <w:rPr>
                <w:szCs w:val="24"/>
              </w:rPr>
              <w:t xml:space="preserve"> </w:t>
            </w:r>
          </w:p>
        </w:tc>
      </w:tr>
      <w:tr w:rsidR="005B553D" w:rsidRPr="005B553D" w14:paraId="79B9E935" w14:textId="77777777" w:rsidTr="00C7412F">
        <w:trPr>
          <w:trHeight w:val="710"/>
        </w:trPr>
        <w:tc>
          <w:tcPr>
            <w:tcW w:w="2948" w:type="dxa"/>
            <w:tcBorders>
              <w:top w:val="single" w:sz="4" w:space="0" w:color="000000"/>
              <w:left w:val="single" w:sz="4" w:space="0" w:color="000000"/>
              <w:bottom w:val="single" w:sz="4" w:space="0" w:color="000000"/>
              <w:right w:val="single" w:sz="4" w:space="0" w:color="000000"/>
            </w:tcBorders>
            <w:vAlign w:val="center"/>
          </w:tcPr>
          <w:p w14:paraId="39576D32" w14:textId="77777777" w:rsidR="005B553D" w:rsidRPr="005B553D" w:rsidRDefault="005B553D" w:rsidP="005B553D">
            <w:pPr>
              <w:spacing w:before="0"/>
              <w:rPr>
                <w:szCs w:val="24"/>
              </w:rPr>
            </w:pPr>
            <w:r w:rsidRPr="005B553D">
              <w:rPr>
                <w:szCs w:val="24"/>
              </w:rPr>
              <w:t xml:space="preserve"> </w:t>
            </w:r>
          </w:p>
        </w:tc>
        <w:tc>
          <w:tcPr>
            <w:tcW w:w="2960" w:type="dxa"/>
            <w:tcBorders>
              <w:top w:val="single" w:sz="4" w:space="0" w:color="000000"/>
              <w:left w:val="single" w:sz="4" w:space="0" w:color="000000"/>
              <w:bottom w:val="single" w:sz="4" w:space="0" w:color="000000"/>
              <w:right w:val="single" w:sz="4" w:space="0" w:color="000000"/>
            </w:tcBorders>
            <w:vAlign w:val="center"/>
          </w:tcPr>
          <w:p w14:paraId="6A04EB4E" w14:textId="77777777" w:rsidR="005B553D" w:rsidRPr="005B553D" w:rsidRDefault="005B553D" w:rsidP="005B553D">
            <w:pPr>
              <w:spacing w:before="0"/>
              <w:rPr>
                <w:szCs w:val="24"/>
              </w:rPr>
            </w:pPr>
            <w:r w:rsidRPr="005B553D">
              <w:rPr>
                <w:szCs w:val="24"/>
              </w:rPr>
              <w:t xml:space="preserve">32 </w:t>
            </w:r>
          </w:p>
        </w:tc>
        <w:tc>
          <w:tcPr>
            <w:tcW w:w="2950" w:type="dxa"/>
            <w:tcBorders>
              <w:top w:val="single" w:sz="4" w:space="0" w:color="000000"/>
              <w:left w:val="single" w:sz="4" w:space="0" w:color="000000"/>
              <w:bottom w:val="single" w:sz="4" w:space="0" w:color="000000"/>
              <w:right w:val="single" w:sz="4" w:space="0" w:color="000000"/>
            </w:tcBorders>
            <w:vAlign w:val="bottom"/>
          </w:tcPr>
          <w:p w14:paraId="59C40EDD" w14:textId="77777777" w:rsidR="005B553D" w:rsidRPr="005B553D" w:rsidRDefault="005B553D" w:rsidP="005B553D">
            <w:pPr>
              <w:spacing w:before="0"/>
              <w:rPr>
                <w:szCs w:val="24"/>
              </w:rPr>
            </w:pPr>
            <w:r w:rsidRPr="005B553D">
              <w:rPr>
                <w:szCs w:val="24"/>
              </w:rPr>
              <w:t xml:space="preserve">3.00 (Average Multiplier </w:t>
            </w:r>
          </w:p>
          <w:p w14:paraId="517B13F8" w14:textId="77777777" w:rsidR="005B553D" w:rsidRPr="005B553D" w:rsidRDefault="005B553D" w:rsidP="005B553D">
            <w:pPr>
              <w:spacing w:before="0"/>
              <w:rPr>
                <w:szCs w:val="24"/>
              </w:rPr>
            </w:pPr>
            <w:r w:rsidRPr="005B553D">
              <w:rPr>
                <w:szCs w:val="24"/>
              </w:rPr>
              <w:t xml:space="preserve">Value) </w:t>
            </w:r>
          </w:p>
        </w:tc>
      </w:tr>
    </w:tbl>
    <w:p w14:paraId="6C348778" w14:textId="77777777" w:rsidR="00FB1000" w:rsidRDefault="00FB1000" w:rsidP="000A6B66">
      <w:pPr>
        <w:pStyle w:val="par1"/>
      </w:pPr>
    </w:p>
    <w:p w14:paraId="363DF21E" w14:textId="77777777" w:rsidR="00FB1000" w:rsidRDefault="00FB1000" w:rsidP="000A6B66">
      <w:pPr>
        <w:pStyle w:val="par1"/>
      </w:pPr>
    </w:p>
    <w:p w14:paraId="017E358E" w14:textId="77777777" w:rsidR="008703BF" w:rsidRDefault="000A6B66" w:rsidP="000A6B66">
      <w:pPr>
        <w:pStyle w:val="par1"/>
      </w:pPr>
      <w:r>
        <w:lastRenderedPageBreak/>
        <w:t>C.</w:t>
      </w:r>
      <w:r>
        <w:tab/>
        <w:t>The Prize Pool contribution for all Prize Categories shall consist of up to fifty-five percent (55%) of each Drawing period sales, inclusive of contributions to the Prize Pool accounts and Prize Reserve Accounts (PRA). An amount up to five percent (5%) of a Party Lottery’s sales shall be added to a Party Lottery’s Mega Millions® Prize Pool contribution and placed in trust in one or more Prize pool and PRA held by the Product Group at any time that the Party Lottery’s share of the PRA is below the amounts designated by the Product Group.</w:t>
      </w:r>
    </w:p>
    <w:p w14:paraId="61D93517" w14:textId="77777777" w:rsidR="008703BF" w:rsidRDefault="000A6B66" w:rsidP="000A6B66">
      <w:pPr>
        <w:pStyle w:val="par1"/>
      </w:pPr>
      <w:r>
        <w:t>D.</w:t>
      </w:r>
      <w:r>
        <w:tab/>
        <w:t>Players who win the Second through Ninth set Prize (any Prize except the Jackpot Prize) will receive an amount equal to the base Prize multiplied by the “Multiplier®” number generated at the time of Purchase. See the table below for Prizes won if the set Prizes are not pari-mutuel as defined in Paragraph 14.C.5.E.2.</w:t>
      </w:r>
    </w:p>
    <w:p w14:paraId="64D6AF83" w14:textId="77777777" w:rsidR="005B553D" w:rsidRDefault="005B553D" w:rsidP="000A6B66">
      <w:pPr>
        <w:pStyle w:val="par1"/>
      </w:pPr>
      <w:r>
        <w:br w:type="page"/>
      </w:r>
    </w:p>
    <w:tbl>
      <w:tblPr>
        <w:tblW w:w="8433" w:type="dxa"/>
        <w:tblInd w:w="720" w:type="dxa"/>
        <w:tblCellMar>
          <w:top w:w="107" w:type="dxa"/>
          <w:left w:w="113" w:type="dxa"/>
          <w:right w:w="69" w:type="dxa"/>
        </w:tblCellMar>
        <w:tblLook w:val="04A0" w:firstRow="1" w:lastRow="0" w:firstColumn="1" w:lastColumn="0" w:noHBand="0" w:noVBand="1"/>
      </w:tblPr>
      <w:tblGrid>
        <w:gridCol w:w="1156"/>
        <w:gridCol w:w="1397"/>
        <w:gridCol w:w="1652"/>
        <w:gridCol w:w="1080"/>
        <w:gridCol w:w="1660"/>
        <w:gridCol w:w="1488"/>
      </w:tblGrid>
      <w:tr w:rsidR="005B553D" w:rsidRPr="005B553D" w14:paraId="07ECB86C" w14:textId="77777777" w:rsidTr="00C7412F">
        <w:trPr>
          <w:trHeight w:val="1205"/>
        </w:trPr>
        <w:tc>
          <w:tcPr>
            <w:tcW w:w="1051" w:type="dxa"/>
            <w:tcBorders>
              <w:top w:val="single" w:sz="4" w:space="0" w:color="000000"/>
              <w:left w:val="single" w:sz="4" w:space="0" w:color="000000"/>
              <w:bottom w:val="single" w:sz="4" w:space="0" w:color="000000"/>
              <w:right w:val="single" w:sz="4" w:space="0" w:color="000000"/>
            </w:tcBorders>
          </w:tcPr>
          <w:p w14:paraId="1B181912" w14:textId="77777777" w:rsidR="005B553D" w:rsidRPr="005B553D" w:rsidRDefault="005B553D" w:rsidP="00C7412F">
            <w:pPr>
              <w:spacing w:before="60"/>
              <w:rPr>
                <w:rFonts w:cs="Arial"/>
                <w:szCs w:val="24"/>
              </w:rPr>
            </w:pPr>
            <w:r w:rsidRPr="005B553D">
              <w:rPr>
                <w:rFonts w:cs="Arial"/>
                <w:szCs w:val="24"/>
              </w:rPr>
              <w:lastRenderedPageBreak/>
              <w:t xml:space="preserve">Prize </w:t>
            </w:r>
          </w:p>
          <w:p w14:paraId="06869146" w14:textId="77777777" w:rsidR="005B553D" w:rsidRPr="005B553D" w:rsidRDefault="005B553D" w:rsidP="00C7412F">
            <w:pPr>
              <w:spacing w:before="60"/>
              <w:rPr>
                <w:rFonts w:cs="Arial"/>
                <w:szCs w:val="24"/>
              </w:rPr>
            </w:pPr>
            <w:r w:rsidRPr="005B553D">
              <w:rPr>
                <w:rFonts w:cs="Arial"/>
                <w:szCs w:val="24"/>
              </w:rPr>
              <w:t xml:space="preserve">Category </w:t>
            </w:r>
          </w:p>
        </w:tc>
        <w:tc>
          <w:tcPr>
            <w:tcW w:w="1349" w:type="dxa"/>
            <w:tcBorders>
              <w:top w:val="single" w:sz="4" w:space="0" w:color="000000"/>
              <w:left w:val="single" w:sz="4" w:space="0" w:color="000000"/>
              <w:bottom w:val="single" w:sz="4" w:space="0" w:color="000000"/>
              <w:right w:val="single" w:sz="4" w:space="0" w:color="000000"/>
            </w:tcBorders>
          </w:tcPr>
          <w:p w14:paraId="737FD3B6" w14:textId="77777777" w:rsidR="005B553D" w:rsidRPr="005B553D" w:rsidRDefault="005B553D" w:rsidP="00C7412F">
            <w:pPr>
              <w:spacing w:before="60"/>
              <w:rPr>
                <w:rFonts w:cs="Arial"/>
                <w:szCs w:val="24"/>
              </w:rPr>
            </w:pPr>
            <w:r w:rsidRPr="005B553D">
              <w:rPr>
                <w:rFonts w:cs="Arial"/>
                <w:szCs w:val="24"/>
              </w:rPr>
              <w:t xml:space="preserve">Base Prize  </w:t>
            </w:r>
          </w:p>
        </w:tc>
        <w:tc>
          <w:tcPr>
            <w:tcW w:w="1712" w:type="dxa"/>
            <w:tcBorders>
              <w:top w:val="single" w:sz="4" w:space="0" w:color="000000"/>
              <w:left w:val="single" w:sz="4" w:space="0" w:color="000000"/>
              <w:bottom w:val="single" w:sz="4" w:space="0" w:color="000000"/>
              <w:right w:val="single" w:sz="4" w:space="0" w:color="000000"/>
            </w:tcBorders>
          </w:tcPr>
          <w:p w14:paraId="09E9F08C" w14:textId="77777777" w:rsidR="005B553D" w:rsidRPr="005B553D" w:rsidRDefault="005B553D" w:rsidP="00C7412F">
            <w:pPr>
              <w:spacing w:before="60"/>
              <w:rPr>
                <w:rFonts w:cs="Arial"/>
                <w:szCs w:val="24"/>
              </w:rPr>
            </w:pPr>
            <w:r w:rsidRPr="005B553D">
              <w:rPr>
                <w:rFonts w:cs="Arial"/>
                <w:szCs w:val="24"/>
              </w:rPr>
              <w:t xml:space="preserve">Range of Prize Win </w:t>
            </w:r>
          </w:p>
        </w:tc>
        <w:tc>
          <w:tcPr>
            <w:tcW w:w="1080" w:type="dxa"/>
            <w:tcBorders>
              <w:top w:val="single" w:sz="4" w:space="0" w:color="000000"/>
              <w:left w:val="single" w:sz="4" w:space="0" w:color="000000"/>
              <w:bottom w:val="single" w:sz="4" w:space="0" w:color="000000"/>
              <w:right w:val="single" w:sz="4" w:space="0" w:color="000000"/>
            </w:tcBorders>
          </w:tcPr>
          <w:p w14:paraId="6EBDCF0C" w14:textId="77777777" w:rsidR="005B553D" w:rsidRPr="005B553D" w:rsidRDefault="005B553D" w:rsidP="00C7412F">
            <w:pPr>
              <w:spacing w:before="60"/>
              <w:rPr>
                <w:rFonts w:cs="Arial"/>
                <w:szCs w:val="24"/>
              </w:rPr>
            </w:pPr>
            <w:r w:rsidRPr="005B553D">
              <w:rPr>
                <w:rFonts w:cs="Arial"/>
                <w:szCs w:val="24"/>
              </w:rPr>
              <w:t xml:space="preserve">Average </w:t>
            </w:r>
          </w:p>
          <w:p w14:paraId="02BCF54D" w14:textId="77777777" w:rsidR="005B553D" w:rsidRPr="005B553D" w:rsidRDefault="005B553D" w:rsidP="00C7412F">
            <w:pPr>
              <w:spacing w:before="60"/>
              <w:rPr>
                <w:rFonts w:cs="Arial"/>
                <w:szCs w:val="24"/>
              </w:rPr>
            </w:pPr>
            <w:r w:rsidRPr="005B553D">
              <w:rPr>
                <w:rFonts w:cs="Arial"/>
                <w:szCs w:val="24"/>
              </w:rPr>
              <w:t xml:space="preserve">Prize </w:t>
            </w:r>
          </w:p>
        </w:tc>
        <w:tc>
          <w:tcPr>
            <w:tcW w:w="1709" w:type="dxa"/>
            <w:tcBorders>
              <w:top w:val="single" w:sz="4" w:space="0" w:color="000000"/>
              <w:left w:val="single" w:sz="4" w:space="0" w:color="000000"/>
              <w:bottom w:val="single" w:sz="4" w:space="0" w:color="000000"/>
              <w:right w:val="single" w:sz="4" w:space="0" w:color="000000"/>
            </w:tcBorders>
          </w:tcPr>
          <w:p w14:paraId="261B3ADB" w14:textId="77777777" w:rsidR="005B553D" w:rsidRPr="005B553D" w:rsidRDefault="005B553D" w:rsidP="00C7412F">
            <w:pPr>
              <w:spacing w:before="60"/>
              <w:rPr>
                <w:rFonts w:cs="Arial"/>
                <w:szCs w:val="24"/>
              </w:rPr>
            </w:pPr>
            <w:r w:rsidRPr="005B553D">
              <w:rPr>
                <w:rFonts w:cs="Arial"/>
                <w:szCs w:val="24"/>
              </w:rPr>
              <w:t xml:space="preserve">Percent of Payout </w:t>
            </w:r>
          </w:p>
        </w:tc>
        <w:tc>
          <w:tcPr>
            <w:tcW w:w="1532" w:type="dxa"/>
            <w:tcBorders>
              <w:top w:val="single" w:sz="4" w:space="0" w:color="000000"/>
              <w:left w:val="single" w:sz="4" w:space="0" w:color="000000"/>
              <w:bottom w:val="single" w:sz="4" w:space="0" w:color="000000"/>
              <w:right w:val="single" w:sz="4" w:space="0" w:color="000000"/>
            </w:tcBorders>
          </w:tcPr>
          <w:p w14:paraId="7DAD99A8" w14:textId="77777777" w:rsidR="005B553D" w:rsidRPr="005B553D" w:rsidRDefault="005B553D" w:rsidP="00C7412F">
            <w:pPr>
              <w:spacing w:before="60"/>
              <w:rPr>
                <w:rFonts w:cs="Arial"/>
                <w:szCs w:val="24"/>
              </w:rPr>
            </w:pPr>
            <w:r w:rsidRPr="005B553D">
              <w:rPr>
                <w:rFonts w:cs="Arial"/>
                <w:szCs w:val="24"/>
              </w:rPr>
              <w:t xml:space="preserve">Percent of Sales </w:t>
            </w:r>
          </w:p>
        </w:tc>
      </w:tr>
      <w:tr w:rsidR="005B553D" w:rsidRPr="005B553D" w14:paraId="5236F6AC" w14:textId="77777777" w:rsidTr="00C7412F">
        <w:trPr>
          <w:trHeight w:val="869"/>
        </w:trPr>
        <w:tc>
          <w:tcPr>
            <w:tcW w:w="1051" w:type="dxa"/>
            <w:tcBorders>
              <w:top w:val="single" w:sz="4" w:space="0" w:color="000000"/>
              <w:left w:val="single" w:sz="4" w:space="0" w:color="000000"/>
              <w:bottom w:val="single" w:sz="4" w:space="0" w:color="000000"/>
              <w:right w:val="single" w:sz="4" w:space="0" w:color="000000"/>
            </w:tcBorders>
          </w:tcPr>
          <w:p w14:paraId="1F6BBA6A" w14:textId="77777777" w:rsidR="005B553D" w:rsidRPr="005B553D" w:rsidRDefault="005B553D" w:rsidP="005B553D">
            <w:pPr>
              <w:spacing w:before="0"/>
              <w:rPr>
                <w:szCs w:val="24"/>
              </w:rPr>
            </w:pPr>
            <w:r w:rsidRPr="005B553D">
              <w:rPr>
                <w:szCs w:val="24"/>
              </w:rPr>
              <w:t xml:space="preserve">Grand </w:t>
            </w:r>
          </w:p>
          <w:p w14:paraId="02DB2A4F" w14:textId="77777777" w:rsidR="005B553D" w:rsidRPr="005B553D" w:rsidRDefault="005B553D" w:rsidP="005B553D">
            <w:pPr>
              <w:spacing w:before="0"/>
              <w:rPr>
                <w:szCs w:val="24"/>
              </w:rPr>
            </w:pPr>
            <w:r w:rsidRPr="005B553D">
              <w:rPr>
                <w:szCs w:val="24"/>
              </w:rPr>
              <w:t xml:space="preserve">Prize </w:t>
            </w:r>
          </w:p>
        </w:tc>
        <w:tc>
          <w:tcPr>
            <w:tcW w:w="1349" w:type="dxa"/>
            <w:tcBorders>
              <w:top w:val="single" w:sz="4" w:space="0" w:color="000000"/>
              <w:left w:val="single" w:sz="4" w:space="0" w:color="000000"/>
              <w:bottom w:val="single" w:sz="4" w:space="0" w:color="000000"/>
              <w:right w:val="single" w:sz="4" w:space="0" w:color="000000"/>
            </w:tcBorders>
          </w:tcPr>
          <w:p w14:paraId="2CF2DC36" w14:textId="77777777" w:rsidR="005B553D" w:rsidRPr="005B553D" w:rsidRDefault="005B553D" w:rsidP="005B553D">
            <w:pPr>
              <w:spacing w:before="0"/>
              <w:rPr>
                <w:szCs w:val="24"/>
              </w:rPr>
            </w:pPr>
            <w:r w:rsidRPr="005B553D">
              <w:rPr>
                <w:szCs w:val="24"/>
              </w:rPr>
              <w:t xml:space="preserve">Announced Jackpot </w:t>
            </w:r>
          </w:p>
        </w:tc>
        <w:tc>
          <w:tcPr>
            <w:tcW w:w="1712" w:type="dxa"/>
            <w:tcBorders>
              <w:top w:val="single" w:sz="4" w:space="0" w:color="000000"/>
              <w:left w:val="single" w:sz="4" w:space="0" w:color="000000"/>
              <w:bottom w:val="single" w:sz="4" w:space="0" w:color="000000"/>
              <w:right w:val="single" w:sz="4" w:space="0" w:color="000000"/>
            </w:tcBorders>
          </w:tcPr>
          <w:p w14:paraId="7BF6D058" w14:textId="77777777" w:rsidR="005B553D" w:rsidRPr="005B553D" w:rsidRDefault="005B553D" w:rsidP="005B553D">
            <w:pPr>
              <w:spacing w:before="0"/>
              <w:rPr>
                <w:szCs w:val="24"/>
              </w:rPr>
            </w:pPr>
            <w:r w:rsidRPr="005B553D">
              <w:rPr>
                <w:szCs w:val="24"/>
              </w:rPr>
              <w:t xml:space="preserve">Jackpot ~ $803M </w:t>
            </w:r>
          </w:p>
        </w:tc>
        <w:tc>
          <w:tcPr>
            <w:tcW w:w="1080" w:type="dxa"/>
            <w:tcBorders>
              <w:top w:val="single" w:sz="4" w:space="0" w:color="000000"/>
              <w:left w:val="single" w:sz="4" w:space="0" w:color="000000"/>
              <w:bottom w:val="single" w:sz="4" w:space="0" w:color="000000"/>
              <w:right w:val="single" w:sz="4" w:space="0" w:color="000000"/>
            </w:tcBorders>
          </w:tcPr>
          <w:p w14:paraId="46A3B0D0" w14:textId="77777777" w:rsidR="005B553D" w:rsidRPr="005B553D" w:rsidRDefault="005B553D" w:rsidP="005B553D">
            <w:pPr>
              <w:spacing w:before="0"/>
              <w:rPr>
                <w:szCs w:val="24"/>
              </w:rPr>
            </w:pPr>
            <w:r w:rsidRPr="005B553D">
              <w:rPr>
                <w:szCs w:val="24"/>
              </w:rPr>
              <w:t xml:space="preserve">Same </w:t>
            </w:r>
          </w:p>
        </w:tc>
        <w:tc>
          <w:tcPr>
            <w:tcW w:w="1709" w:type="dxa"/>
            <w:tcBorders>
              <w:top w:val="single" w:sz="4" w:space="0" w:color="000000"/>
              <w:left w:val="single" w:sz="4" w:space="0" w:color="000000"/>
              <w:bottom w:val="single" w:sz="4" w:space="0" w:color="000000"/>
              <w:right w:val="single" w:sz="4" w:space="0" w:color="000000"/>
            </w:tcBorders>
          </w:tcPr>
          <w:p w14:paraId="10C2E452" w14:textId="77777777" w:rsidR="005B553D" w:rsidRPr="005B553D" w:rsidRDefault="005B553D" w:rsidP="005B553D">
            <w:pPr>
              <w:spacing w:before="0"/>
              <w:rPr>
                <w:szCs w:val="24"/>
              </w:rPr>
            </w:pPr>
            <w:r w:rsidRPr="005B553D">
              <w:rPr>
                <w:szCs w:val="24"/>
              </w:rPr>
              <w:t xml:space="preserve">55.26*% </w:t>
            </w:r>
          </w:p>
        </w:tc>
        <w:tc>
          <w:tcPr>
            <w:tcW w:w="1532" w:type="dxa"/>
            <w:tcBorders>
              <w:top w:val="single" w:sz="4" w:space="0" w:color="000000"/>
              <w:left w:val="single" w:sz="4" w:space="0" w:color="000000"/>
              <w:bottom w:val="single" w:sz="4" w:space="0" w:color="000000"/>
              <w:right w:val="single" w:sz="4" w:space="0" w:color="000000"/>
            </w:tcBorders>
          </w:tcPr>
          <w:p w14:paraId="1FBDDF94" w14:textId="77777777" w:rsidR="005B553D" w:rsidRPr="005B553D" w:rsidRDefault="005B553D" w:rsidP="005B553D">
            <w:pPr>
              <w:spacing w:before="0"/>
              <w:rPr>
                <w:szCs w:val="24"/>
              </w:rPr>
            </w:pPr>
            <w:r w:rsidRPr="005B553D">
              <w:rPr>
                <w:szCs w:val="24"/>
              </w:rPr>
              <w:t xml:space="preserve">27.63% </w:t>
            </w:r>
          </w:p>
        </w:tc>
      </w:tr>
      <w:tr w:rsidR="005B553D" w:rsidRPr="005B553D" w14:paraId="37F771AF" w14:textId="77777777" w:rsidTr="00C7412F">
        <w:trPr>
          <w:trHeight w:val="869"/>
        </w:trPr>
        <w:tc>
          <w:tcPr>
            <w:tcW w:w="1051" w:type="dxa"/>
            <w:tcBorders>
              <w:top w:val="single" w:sz="4" w:space="0" w:color="000000"/>
              <w:left w:val="single" w:sz="4" w:space="0" w:color="000000"/>
              <w:bottom w:val="single" w:sz="4" w:space="0" w:color="000000"/>
              <w:right w:val="single" w:sz="4" w:space="0" w:color="000000"/>
            </w:tcBorders>
          </w:tcPr>
          <w:p w14:paraId="21A21062" w14:textId="77777777" w:rsidR="005B553D" w:rsidRPr="005B553D" w:rsidRDefault="005B553D" w:rsidP="005B553D">
            <w:pPr>
              <w:spacing w:before="0"/>
              <w:rPr>
                <w:szCs w:val="24"/>
              </w:rPr>
            </w:pPr>
            <w:r w:rsidRPr="005B553D">
              <w:rPr>
                <w:szCs w:val="24"/>
              </w:rPr>
              <w:t xml:space="preserve">Second </w:t>
            </w:r>
          </w:p>
          <w:p w14:paraId="615B48A8" w14:textId="77777777" w:rsidR="005B553D" w:rsidRPr="005B553D" w:rsidRDefault="005B553D" w:rsidP="005B553D">
            <w:pPr>
              <w:spacing w:before="0"/>
              <w:rPr>
                <w:szCs w:val="24"/>
              </w:rPr>
            </w:pPr>
            <w:r w:rsidRPr="005B553D">
              <w:rPr>
                <w:szCs w:val="24"/>
              </w:rPr>
              <w:t xml:space="preserve">Prize </w:t>
            </w:r>
          </w:p>
        </w:tc>
        <w:tc>
          <w:tcPr>
            <w:tcW w:w="1349" w:type="dxa"/>
            <w:tcBorders>
              <w:top w:val="single" w:sz="4" w:space="0" w:color="000000"/>
              <w:left w:val="single" w:sz="4" w:space="0" w:color="000000"/>
              <w:bottom w:val="single" w:sz="4" w:space="0" w:color="000000"/>
              <w:right w:val="single" w:sz="4" w:space="0" w:color="000000"/>
            </w:tcBorders>
          </w:tcPr>
          <w:p w14:paraId="05FF32B2" w14:textId="77777777" w:rsidR="005B553D" w:rsidRPr="005B553D" w:rsidRDefault="005B553D" w:rsidP="005B553D">
            <w:pPr>
              <w:spacing w:before="0"/>
              <w:rPr>
                <w:szCs w:val="24"/>
              </w:rPr>
            </w:pPr>
            <w:r w:rsidRPr="005B553D">
              <w:rPr>
                <w:szCs w:val="24"/>
              </w:rPr>
              <w:t xml:space="preserve">$1,000,000 </w:t>
            </w:r>
          </w:p>
        </w:tc>
        <w:tc>
          <w:tcPr>
            <w:tcW w:w="1712" w:type="dxa"/>
            <w:tcBorders>
              <w:top w:val="single" w:sz="4" w:space="0" w:color="000000"/>
              <w:left w:val="single" w:sz="4" w:space="0" w:color="000000"/>
              <w:bottom w:val="single" w:sz="4" w:space="0" w:color="000000"/>
              <w:right w:val="single" w:sz="4" w:space="0" w:color="000000"/>
            </w:tcBorders>
          </w:tcPr>
          <w:p w14:paraId="2A488C17" w14:textId="77777777" w:rsidR="005B553D" w:rsidRPr="005B553D" w:rsidRDefault="005B553D" w:rsidP="005B553D">
            <w:pPr>
              <w:spacing w:before="0"/>
              <w:rPr>
                <w:szCs w:val="24"/>
              </w:rPr>
            </w:pPr>
            <w:r w:rsidRPr="005B553D">
              <w:rPr>
                <w:szCs w:val="24"/>
              </w:rPr>
              <w:t xml:space="preserve">$2M - $10M </w:t>
            </w:r>
          </w:p>
        </w:tc>
        <w:tc>
          <w:tcPr>
            <w:tcW w:w="1080" w:type="dxa"/>
            <w:tcBorders>
              <w:top w:val="single" w:sz="4" w:space="0" w:color="000000"/>
              <w:left w:val="single" w:sz="4" w:space="0" w:color="000000"/>
              <w:bottom w:val="single" w:sz="4" w:space="0" w:color="000000"/>
              <w:right w:val="single" w:sz="4" w:space="0" w:color="000000"/>
            </w:tcBorders>
          </w:tcPr>
          <w:p w14:paraId="3C331563" w14:textId="77777777" w:rsidR="005B553D" w:rsidRPr="005B553D" w:rsidRDefault="005B553D" w:rsidP="005B553D">
            <w:pPr>
              <w:spacing w:before="0"/>
              <w:rPr>
                <w:szCs w:val="24"/>
              </w:rPr>
            </w:pPr>
            <w:r w:rsidRPr="005B553D">
              <w:rPr>
                <w:szCs w:val="24"/>
              </w:rPr>
              <w:t xml:space="preserve">$3M </w:t>
            </w:r>
          </w:p>
        </w:tc>
        <w:tc>
          <w:tcPr>
            <w:tcW w:w="1709" w:type="dxa"/>
            <w:tcBorders>
              <w:top w:val="single" w:sz="4" w:space="0" w:color="000000"/>
              <w:left w:val="single" w:sz="4" w:space="0" w:color="000000"/>
              <w:bottom w:val="single" w:sz="4" w:space="0" w:color="000000"/>
              <w:right w:val="single" w:sz="4" w:space="0" w:color="000000"/>
            </w:tcBorders>
          </w:tcPr>
          <w:p w14:paraId="0EC8584D" w14:textId="77777777" w:rsidR="005B553D" w:rsidRPr="005B553D" w:rsidRDefault="005B553D" w:rsidP="005B553D">
            <w:pPr>
              <w:spacing w:before="0"/>
              <w:rPr>
                <w:szCs w:val="24"/>
              </w:rPr>
            </w:pPr>
            <w:r w:rsidRPr="005B553D">
              <w:rPr>
                <w:szCs w:val="24"/>
              </w:rPr>
              <w:t xml:space="preserve">9.50% </w:t>
            </w:r>
          </w:p>
        </w:tc>
        <w:tc>
          <w:tcPr>
            <w:tcW w:w="1532" w:type="dxa"/>
            <w:tcBorders>
              <w:top w:val="single" w:sz="4" w:space="0" w:color="000000"/>
              <w:left w:val="single" w:sz="4" w:space="0" w:color="000000"/>
              <w:bottom w:val="single" w:sz="4" w:space="0" w:color="000000"/>
              <w:right w:val="single" w:sz="4" w:space="0" w:color="000000"/>
            </w:tcBorders>
          </w:tcPr>
          <w:p w14:paraId="36F03393" w14:textId="77777777" w:rsidR="005B553D" w:rsidRPr="005B553D" w:rsidRDefault="005B553D" w:rsidP="005B553D">
            <w:pPr>
              <w:spacing w:before="0"/>
              <w:rPr>
                <w:szCs w:val="24"/>
              </w:rPr>
            </w:pPr>
            <w:r w:rsidRPr="005B553D">
              <w:rPr>
                <w:szCs w:val="24"/>
              </w:rPr>
              <w:t xml:space="preserve">4.75% </w:t>
            </w:r>
          </w:p>
        </w:tc>
      </w:tr>
      <w:tr w:rsidR="005B553D" w:rsidRPr="005B553D" w14:paraId="1DDEBDF2" w14:textId="77777777" w:rsidTr="00C7412F">
        <w:trPr>
          <w:trHeight w:val="854"/>
        </w:trPr>
        <w:tc>
          <w:tcPr>
            <w:tcW w:w="1051" w:type="dxa"/>
            <w:tcBorders>
              <w:top w:val="single" w:sz="4" w:space="0" w:color="000000"/>
              <w:left w:val="single" w:sz="4" w:space="0" w:color="000000"/>
              <w:bottom w:val="single" w:sz="4" w:space="0" w:color="000000"/>
              <w:right w:val="single" w:sz="4" w:space="0" w:color="000000"/>
            </w:tcBorders>
          </w:tcPr>
          <w:p w14:paraId="2AD113E7" w14:textId="77777777" w:rsidR="005B553D" w:rsidRPr="005B553D" w:rsidRDefault="005B553D" w:rsidP="005B553D">
            <w:pPr>
              <w:spacing w:before="0"/>
              <w:rPr>
                <w:szCs w:val="24"/>
              </w:rPr>
            </w:pPr>
            <w:r w:rsidRPr="005B553D">
              <w:rPr>
                <w:szCs w:val="24"/>
              </w:rPr>
              <w:t xml:space="preserve">Third </w:t>
            </w:r>
          </w:p>
          <w:p w14:paraId="31F549C7" w14:textId="77777777" w:rsidR="005B553D" w:rsidRPr="005B553D" w:rsidRDefault="005B553D" w:rsidP="005B553D">
            <w:pPr>
              <w:spacing w:before="0"/>
              <w:rPr>
                <w:szCs w:val="24"/>
              </w:rPr>
            </w:pPr>
            <w:r w:rsidRPr="005B553D">
              <w:rPr>
                <w:szCs w:val="24"/>
              </w:rPr>
              <w:t xml:space="preserve">Prize </w:t>
            </w:r>
          </w:p>
        </w:tc>
        <w:tc>
          <w:tcPr>
            <w:tcW w:w="1349" w:type="dxa"/>
            <w:tcBorders>
              <w:top w:val="single" w:sz="4" w:space="0" w:color="000000"/>
              <w:left w:val="single" w:sz="4" w:space="0" w:color="000000"/>
              <w:bottom w:val="single" w:sz="4" w:space="0" w:color="000000"/>
              <w:right w:val="single" w:sz="4" w:space="0" w:color="000000"/>
            </w:tcBorders>
          </w:tcPr>
          <w:p w14:paraId="2A1C2E5C" w14:textId="77777777" w:rsidR="005B553D" w:rsidRPr="005B553D" w:rsidRDefault="005B553D" w:rsidP="005B553D">
            <w:pPr>
              <w:spacing w:before="0"/>
              <w:rPr>
                <w:szCs w:val="24"/>
              </w:rPr>
            </w:pPr>
            <w:r w:rsidRPr="005B553D">
              <w:rPr>
                <w:szCs w:val="24"/>
              </w:rPr>
              <w:t xml:space="preserve">$10,000 </w:t>
            </w:r>
          </w:p>
        </w:tc>
        <w:tc>
          <w:tcPr>
            <w:tcW w:w="1712" w:type="dxa"/>
            <w:tcBorders>
              <w:top w:val="single" w:sz="4" w:space="0" w:color="000000"/>
              <w:left w:val="single" w:sz="4" w:space="0" w:color="000000"/>
              <w:bottom w:val="single" w:sz="4" w:space="0" w:color="000000"/>
              <w:right w:val="single" w:sz="4" w:space="0" w:color="000000"/>
            </w:tcBorders>
          </w:tcPr>
          <w:p w14:paraId="162B5BD0" w14:textId="77777777" w:rsidR="005B553D" w:rsidRPr="005B553D" w:rsidRDefault="005B553D" w:rsidP="005B553D">
            <w:pPr>
              <w:spacing w:before="0"/>
              <w:rPr>
                <w:szCs w:val="24"/>
              </w:rPr>
            </w:pPr>
            <w:r w:rsidRPr="005B553D">
              <w:rPr>
                <w:szCs w:val="24"/>
              </w:rPr>
              <w:t xml:space="preserve">$20k - $100k </w:t>
            </w:r>
          </w:p>
        </w:tc>
        <w:tc>
          <w:tcPr>
            <w:tcW w:w="1080" w:type="dxa"/>
            <w:tcBorders>
              <w:top w:val="single" w:sz="4" w:space="0" w:color="000000"/>
              <w:left w:val="single" w:sz="4" w:space="0" w:color="000000"/>
              <w:bottom w:val="single" w:sz="4" w:space="0" w:color="000000"/>
              <w:right w:val="single" w:sz="4" w:space="0" w:color="000000"/>
            </w:tcBorders>
          </w:tcPr>
          <w:p w14:paraId="186DEC9E" w14:textId="77777777" w:rsidR="005B553D" w:rsidRPr="005B553D" w:rsidRDefault="005B553D" w:rsidP="005B553D">
            <w:pPr>
              <w:spacing w:before="0"/>
              <w:rPr>
                <w:szCs w:val="24"/>
              </w:rPr>
            </w:pPr>
            <w:r w:rsidRPr="005B553D">
              <w:rPr>
                <w:szCs w:val="24"/>
              </w:rPr>
              <w:t xml:space="preserve">$30,000 </w:t>
            </w:r>
          </w:p>
        </w:tc>
        <w:tc>
          <w:tcPr>
            <w:tcW w:w="1709" w:type="dxa"/>
            <w:tcBorders>
              <w:top w:val="single" w:sz="4" w:space="0" w:color="000000"/>
              <w:left w:val="single" w:sz="4" w:space="0" w:color="000000"/>
              <w:bottom w:val="single" w:sz="4" w:space="0" w:color="000000"/>
              <w:right w:val="single" w:sz="4" w:space="0" w:color="000000"/>
            </w:tcBorders>
          </w:tcPr>
          <w:p w14:paraId="4C1B29C3" w14:textId="77777777" w:rsidR="005B553D" w:rsidRPr="005B553D" w:rsidRDefault="005B553D" w:rsidP="005B553D">
            <w:pPr>
              <w:spacing w:before="0"/>
              <w:rPr>
                <w:szCs w:val="24"/>
              </w:rPr>
            </w:pPr>
            <w:r w:rsidRPr="005B553D">
              <w:rPr>
                <w:szCs w:val="24"/>
              </w:rPr>
              <w:t xml:space="preserve">1.34% </w:t>
            </w:r>
          </w:p>
        </w:tc>
        <w:tc>
          <w:tcPr>
            <w:tcW w:w="1532" w:type="dxa"/>
            <w:tcBorders>
              <w:top w:val="single" w:sz="4" w:space="0" w:color="000000"/>
              <w:left w:val="single" w:sz="4" w:space="0" w:color="000000"/>
              <w:bottom w:val="single" w:sz="4" w:space="0" w:color="000000"/>
              <w:right w:val="single" w:sz="4" w:space="0" w:color="000000"/>
            </w:tcBorders>
          </w:tcPr>
          <w:p w14:paraId="491DF8CD" w14:textId="77777777" w:rsidR="005B553D" w:rsidRPr="005B553D" w:rsidRDefault="005B553D" w:rsidP="005B553D">
            <w:pPr>
              <w:spacing w:before="0"/>
              <w:rPr>
                <w:szCs w:val="24"/>
              </w:rPr>
            </w:pPr>
            <w:r w:rsidRPr="005B553D">
              <w:rPr>
                <w:szCs w:val="24"/>
              </w:rPr>
              <w:t xml:space="preserve">0.67% </w:t>
            </w:r>
          </w:p>
        </w:tc>
      </w:tr>
      <w:tr w:rsidR="005B553D" w:rsidRPr="005B553D" w14:paraId="4DCDCFD2" w14:textId="77777777" w:rsidTr="00C7412F">
        <w:trPr>
          <w:trHeight w:val="869"/>
        </w:trPr>
        <w:tc>
          <w:tcPr>
            <w:tcW w:w="1051" w:type="dxa"/>
            <w:tcBorders>
              <w:top w:val="single" w:sz="4" w:space="0" w:color="000000"/>
              <w:left w:val="single" w:sz="4" w:space="0" w:color="000000"/>
              <w:bottom w:val="single" w:sz="4" w:space="0" w:color="000000"/>
              <w:right w:val="single" w:sz="4" w:space="0" w:color="000000"/>
            </w:tcBorders>
          </w:tcPr>
          <w:p w14:paraId="0529AEDB" w14:textId="77777777" w:rsidR="005B553D" w:rsidRPr="005B553D" w:rsidRDefault="005B553D" w:rsidP="005B553D">
            <w:pPr>
              <w:spacing w:before="0"/>
              <w:rPr>
                <w:szCs w:val="24"/>
              </w:rPr>
            </w:pPr>
            <w:r w:rsidRPr="005B553D">
              <w:rPr>
                <w:szCs w:val="24"/>
              </w:rPr>
              <w:t xml:space="preserve">Fourth Prize </w:t>
            </w:r>
          </w:p>
        </w:tc>
        <w:tc>
          <w:tcPr>
            <w:tcW w:w="1349" w:type="dxa"/>
            <w:tcBorders>
              <w:top w:val="single" w:sz="4" w:space="0" w:color="000000"/>
              <w:left w:val="single" w:sz="4" w:space="0" w:color="000000"/>
              <w:bottom w:val="single" w:sz="4" w:space="0" w:color="000000"/>
              <w:right w:val="single" w:sz="4" w:space="0" w:color="000000"/>
            </w:tcBorders>
          </w:tcPr>
          <w:p w14:paraId="2B25B50B" w14:textId="77777777" w:rsidR="005B553D" w:rsidRPr="005B553D" w:rsidRDefault="005B553D" w:rsidP="005B553D">
            <w:pPr>
              <w:spacing w:before="0"/>
              <w:rPr>
                <w:szCs w:val="24"/>
              </w:rPr>
            </w:pPr>
            <w:r w:rsidRPr="005B553D">
              <w:rPr>
                <w:szCs w:val="24"/>
              </w:rPr>
              <w:t xml:space="preserve">$500 </w:t>
            </w:r>
          </w:p>
        </w:tc>
        <w:tc>
          <w:tcPr>
            <w:tcW w:w="1712" w:type="dxa"/>
            <w:tcBorders>
              <w:top w:val="single" w:sz="4" w:space="0" w:color="000000"/>
              <w:left w:val="single" w:sz="4" w:space="0" w:color="000000"/>
              <w:bottom w:val="single" w:sz="4" w:space="0" w:color="000000"/>
              <w:right w:val="single" w:sz="4" w:space="0" w:color="000000"/>
            </w:tcBorders>
          </w:tcPr>
          <w:p w14:paraId="609F2449" w14:textId="77777777" w:rsidR="005B553D" w:rsidRPr="005B553D" w:rsidRDefault="005B553D" w:rsidP="005B553D">
            <w:pPr>
              <w:spacing w:before="0"/>
              <w:rPr>
                <w:szCs w:val="24"/>
              </w:rPr>
            </w:pPr>
            <w:r w:rsidRPr="005B553D">
              <w:rPr>
                <w:szCs w:val="24"/>
              </w:rPr>
              <w:t xml:space="preserve">$1k - $5k </w:t>
            </w:r>
          </w:p>
        </w:tc>
        <w:tc>
          <w:tcPr>
            <w:tcW w:w="1080" w:type="dxa"/>
            <w:tcBorders>
              <w:top w:val="single" w:sz="4" w:space="0" w:color="000000"/>
              <w:left w:val="single" w:sz="4" w:space="0" w:color="000000"/>
              <w:bottom w:val="single" w:sz="4" w:space="0" w:color="000000"/>
              <w:right w:val="single" w:sz="4" w:space="0" w:color="000000"/>
            </w:tcBorders>
          </w:tcPr>
          <w:p w14:paraId="543FF4B0" w14:textId="77777777" w:rsidR="005B553D" w:rsidRPr="005B553D" w:rsidRDefault="005B553D" w:rsidP="005B553D">
            <w:pPr>
              <w:spacing w:before="0"/>
              <w:rPr>
                <w:szCs w:val="24"/>
              </w:rPr>
            </w:pPr>
            <w:r w:rsidRPr="005B553D">
              <w:rPr>
                <w:szCs w:val="24"/>
              </w:rPr>
              <w:t xml:space="preserve">$1,500 </w:t>
            </w:r>
          </w:p>
        </w:tc>
        <w:tc>
          <w:tcPr>
            <w:tcW w:w="1709" w:type="dxa"/>
            <w:tcBorders>
              <w:top w:val="single" w:sz="4" w:space="0" w:color="000000"/>
              <w:left w:val="single" w:sz="4" w:space="0" w:color="000000"/>
              <w:bottom w:val="single" w:sz="4" w:space="0" w:color="000000"/>
              <w:right w:val="single" w:sz="4" w:space="0" w:color="000000"/>
            </w:tcBorders>
          </w:tcPr>
          <w:p w14:paraId="349ADA8E" w14:textId="77777777" w:rsidR="005B553D" w:rsidRPr="005B553D" w:rsidRDefault="005B553D" w:rsidP="005B553D">
            <w:pPr>
              <w:spacing w:before="0"/>
              <w:rPr>
                <w:szCs w:val="24"/>
              </w:rPr>
            </w:pPr>
            <w:r w:rsidRPr="005B553D">
              <w:rPr>
                <w:szCs w:val="24"/>
              </w:rPr>
              <w:t xml:space="preserve">1.54% </w:t>
            </w:r>
          </w:p>
        </w:tc>
        <w:tc>
          <w:tcPr>
            <w:tcW w:w="1532" w:type="dxa"/>
            <w:tcBorders>
              <w:top w:val="single" w:sz="4" w:space="0" w:color="000000"/>
              <w:left w:val="single" w:sz="4" w:space="0" w:color="000000"/>
              <w:bottom w:val="single" w:sz="4" w:space="0" w:color="000000"/>
              <w:right w:val="single" w:sz="4" w:space="0" w:color="000000"/>
            </w:tcBorders>
          </w:tcPr>
          <w:p w14:paraId="33BF5287" w14:textId="77777777" w:rsidR="005B553D" w:rsidRPr="005B553D" w:rsidRDefault="005B553D" w:rsidP="005B553D">
            <w:pPr>
              <w:spacing w:before="0"/>
              <w:rPr>
                <w:szCs w:val="24"/>
              </w:rPr>
            </w:pPr>
            <w:r w:rsidRPr="005B553D">
              <w:rPr>
                <w:szCs w:val="24"/>
              </w:rPr>
              <w:t xml:space="preserve">0.77% </w:t>
            </w:r>
          </w:p>
        </w:tc>
      </w:tr>
      <w:tr w:rsidR="005B553D" w:rsidRPr="005B553D" w14:paraId="774C6E66" w14:textId="77777777" w:rsidTr="00C7412F">
        <w:trPr>
          <w:trHeight w:val="603"/>
        </w:trPr>
        <w:tc>
          <w:tcPr>
            <w:tcW w:w="1051" w:type="dxa"/>
            <w:tcBorders>
              <w:top w:val="single" w:sz="4" w:space="0" w:color="000000"/>
              <w:left w:val="single" w:sz="4" w:space="0" w:color="000000"/>
              <w:bottom w:val="single" w:sz="4" w:space="0" w:color="000000"/>
              <w:right w:val="single" w:sz="4" w:space="0" w:color="000000"/>
            </w:tcBorders>
          </w:tcPr>
          <w:p w14:paraId="6BAA8FC4" w14:textId="77777777" w:rsidR="005B553D" w:rsidRPr="005B553D" w:rsidRDefault="005B553D" w:rsidP="005B553D">
            <w:pPr>
              <w:spacing w:before="0"/>
              <w:rPr>
                <w:szCs w:val="24"/>
              </w:rPr>
            </w:pPr>
            <w:r w:rsidRPr="005B553D">
              <w:rPr>
                <w:szCs w:val="24"/>
              </w:rPr>
              <w:t xml:space="preserve">Fifth Prize </w:t>
            </w:r>
          </w:p>
        </w:tc>
        <w:tc>
          <w:tcPr>
            <w:tcW w:w="1349" w:type="dxa"/>
            <w:tcBorders>
              <w:top w:val="single" w:sz="4" w:space="0" w:color="000000"/>
              <w:left w:val="single" w:sz="4" w:space="0" w:color="000000"/>
              <w:bottom w:val="single" w:sz="4" w:space="0" w:color="000000"/>
              <w:right w:val="single" w:sz="4" w:space="0" w:color="000000"/>
            </w:tcBorders>
          </w:tcPr>
          <w:p w14:paraId="095A424D" w14:textId="77777777" w:rsidR="005B553D" w:rsidRPr="005B553D" w:rsidRDefault="005B553D" w:rsidP="005B553D">
            <w:pPr>
              <w:spacing w:before="0"/>
              <w:rPr>
                <w:szCs w:val="24"/>
              </w:rPr>
            </w:pPr>
            <w:r w:rsidRPr="005B553D">
              <w:rPr>
                <w:szCs w:val="24"/>
              </w:rPr>
              <w:t xml:space="preserve">$200 </w:t>
            </w:r>
          </w:p>
        </w:tc>
        <w:tc>
          <w:tcPr>
            <w:tcW w:w="1712" w:type="dxa"/>
            <w:tcBorders>
              <w:top w:val="single" w:sz="4" w:space="0" w:color="000000"/>
              <w:left w:val="single" w:sz="4" w:space="0" w:color="000000"/>
              <w:bottom w:val="single" w:sz="4" w:space="0" w:color="000000"/>
              <w:right w:val="single" w:sz="4" w:space="0" w:color="000000"/>
            </w:tcBorders>
          </w:tcPr>
          <w:p w14:paraId="66AE2D42" w14:textId="77777777" w:rsidR="005B553D" w:rsidRPr="005B553D" w:rsidRDefault="005B553D" w:rsidP="005B553D">
            <w:pPr>
              <w:spacing w:before="0"/>
              <w:rPr>
                <w:szCs w:val="24"/>
              </w:rPr>
            </w:pPr>
            <w:r w:rsidRPr="005B553D">
              <w:rPr>
                <w:szCs w:val="24"/>
              </w:rPr>
              <w:t xml:space="preserve">$400 -$2k </w:t>
            </w:r>
          </w:p>
        </w:tc>
        <w:tc>
          <w:tcPr>
            <w:tcW w:w="1080" w:type="dxa"/>
            <w:tcBorders>
              <w:top w:val="single" w:sz="4" w:space="0" w:color="000000"/>
              <w:left w:val="single" w:sz="4" w:space="0" w:color="000000"/>
              <w:bottom w:val="single" w:sz="4" w:space="0" w:color="000000"/>
              <w:right w:val="single" w:sz="4" w:space="0" w:color="000000"/>
            </w:tcBorders>
          </w:tcPr>
          <w:p w14:paraId="430B1A0A" w14:textId="77777777" w:rsidR="005B553D" w:rsidRPr="005B553D" w:rsidRDefault="005B553D" w:rsidP="005B553D">
            <w:pPr>
              <w:spacing w:before="0"/>
              <w:rPr>
                <w:szCs w:val="24"/>
              </w:rPr>
            </w:pPr>
            <w:r w:rsidRPr="005B553D">
              <w:rPr>
                <w:szCs w:val="24"/>
              </w:rPr>
              <w:t xml:space="preserve">$600 </w:t>
            </w:r>
          </w:p>
        </w:tc>
        <w:tc>
          <w:tcPr>
            <w:tcW w:w="1709" w:type="dxa"/>
            <w:tcBorders>
              <w:top w:val="single" w:sz="4" w:space="0" w:color="000000"/>
              <w:left w:val="single" w:sz="4" w:space="0" w:color="000000"/>
              <w:bottom w:val="single" w:sz="4" w:space="0" w:color="000000"/>
              <w:right w:val="single" w:sz="4" w:space="0" w:color="000000"/>
            </w:tcBorders>
          </w:tcPr>
          <w:p w14:paraId="1BF2BC0A" w14:textId="77777777" w:rsidR="005B553D" w:rsidRPr="005B553D" w:rsidRDefault="005B553D" w:rsidP="005B553D">
            <w:pPr>
              <w:spacing w:before="0"/>
              <w:rPr>
                <w:szCs w:val="24"/>
              </w:rPr>
            </w:pPr>
            <w:r w:rsidRPr="005B553D">
              <w:rPr>
                <w:szCs w:val="24"/>
              </w:rPr>
              <w:t xml:space="preserve">1.72% </w:t>
            </w:r>
          </w:p>
        </w:tc>
        <w:tc>
          <w:tcPr>
            <w:tcW w:w="1532" w:type="dxa"/>
            <w:tcBorders>
              <w:top w:val="single" w:sz="4" w:space="0" w:color="000000"/>
              <w:left w:val="single" w:sz="4" w:space="0" w:color="000000"/>
              <w:bottom w:val="single" w:sz="4" w:space="0" w:color="000000"/>
              <w:right w:val="single" w:sz="4" w:space="0" w:color="000000"/>
            </w:tcBorders>
          </w:tcPr>
          <w:p w14:paraId="4A248D45" w14:textId="77777777" w:rsidR="005B553D" w:rsidRPr="005B553D" w:rsidRDefault="005B553D" w:rsidP="005B553D">
            <w:pPr>
              <w:spacing w:before="0"/>
              <w:rPr>
                <w:szCs w:val="24"/>
              </w:rPr>
            </w:pPr>
            <w:r w:rsidRPr="005B553D">
              <w:rPr>
                <w:szCs w:val="24"/>
              </w:rPr>
              <w:t xml:space="preserve">0.86% </w:t>
            </w:r>
          </w:p>
        </w:tc>
      </w:tr>
      <w:tr w:rsidR="005B553D" w:rsidRPr="005B553D" w14:paraId="7C5C82A2" w14:textId="77777777" w:rsidTr="00C7412F">
        <w:trPr>
          <w:trHeight w:val="854"/>
        </w:trPr>
        <w:tc>
          <w:tcPr>
            <w:tcW w:w="1051" w:type="dxa"/>
            <w:tcBorders>
              <w:top w:val="single" w:sz="4" w:space="0" w:color="000000"/>
              <w:left w:val="single" w:sz="4" w:space="0" w:color="000000"/>
              <w:bottom w:val="single" w:sz="4" w:space="0" w:color="000000"/>
              <w:right w:val="single" w:sz="4" w:space="0" w:color="000000"/>
            </w:tcBorders>
          </w:tcPr>
          <w:p w14:paraId="4A343331" w14:textId="77777777" w:rsidR="005B553D" w:rsidRPr="005B553D" w:rsidRDefault="005B553D" w:rsidP="005B553D">
            <w:pPr>
              <w:spacing w:before="0"/>
              <w:rPr>
                <w:szCs w:val="24"/>
              </w:rPr>
            </w:pPr>
            <w:r w:rsidRPr="005B553D">
              <w:rPr>
                <w:szCs w:val="24"/>
              </w:rPr>
              <w:t xml:space="preserve">Sixth Prize </w:t>
            </w:r>
          </w:p>
        </w:tc>
        <w:tc>
          <w:tcPr>
            <w:tcW w:w="1349" w:type="dxa"/>
            <w:tcBorders>
              <w:top w:val="single" w:sz="4" w:space="0" w:color="000000"/>
              <w:left w:val="single" w:sz="4" w:space="0" w:color="000000"/>
              <w:bottom w:val="single" w:sz="4" w:space="0" w:color="000000"/>
              <w:right w:val="single" w:sz="4" w:space="0" w:color="000000"/>
            </w:tcBorders>
          </w:tcPr>
          <w:p w14:paraId="4F9CCD9E" w14:textId="77777777" w:rsidR="005B553D" w:rsidRPr="005B553D" w:rsidRDefault="005B553D" w:rsidP="005B553D">
            <w:pPr>
              <w:spacing w:before="0"/>
              <w:rPr>
                <w:szCs w:val="24"/>
              </w:rPr>
            </w:pPr>
            <w:r w:rsidRPr="005B553D">
              <w:rPr>
                <w:szCs w:val="24"/>
              </w:rPr>
              <w:t xml:space="preserve">$10 </w:t>
            </w:r>
          </w:p>
        </w:tc>
        <w:tc>
          <w:tcPr>
            <w:tcW w:w="1712" w:type="dxa"/>
            <w:tcBorders>
              <w:top w:val="single" w:sz="4" w:space="0" w:color="000000"/>
              <w:left w:val="single" w:sz="4" w:space="0" w:color="000000"/>
              <w:bottom w:val="single" w:sz="4" w:space="0" w:color="000000"/>
              <w:right w:val="single" w:sz="4" w:space="0" w:color="000000"/>
            </w:tcBorders>
          </w:tcPr>
          <w:p w14:paraId="4D89190A" w14:textId="77777777" w:rsidR="005B553D" w:rsidRPr="005B553D" w:rsidRDefault="005B553D" w:rsidP="005B553D">
            <w:pPr>
              <w:spacing w:before="0"/>
              <w:rPr>
                <w:szCs w:val="24"/>
              </w:rPr>
            </w:pPr>
            <w:r w:rsidRPr="005B553D">
              <w:rPr>
                <w:szCs w:val="24"/>
              </w:rPr>
              <w:t xml:space="preserve">$20 -$100 </w:t>
            </w:r>
          </w:p>
        </w:tc>
        <w:tc>
          <w:tcPr>
            <w:tcW w:w="1080" w:type="dxa"/>
            <w:tcBorders>
              <w:top w:val="single" w:sz="4" w:space="0" w:color="000000"/>
              <w:left w:val="single" w:sz="4" w:space="0" w:color="000000"/>
              <w:bottom w:val="single" w:sz="4" w:space="0" w:color="000000"/>
              <w:right w:val="single" w:sz="4" w:space="0" w:color="000000"/>
            </w:tcBorders>
          </w:tcPr>
          <w:p w14:paraId="1F926B07" w14:textId="77777777" w:rsidR="005B553D" w:rsidRPr="005B553D" w:rsidRDefault="005B553D" w:rsidP="005B553D">
            <w:pPr>
              <w:spacing w:before="0"/>
              <w:rPr>
                <w:szCs w:val="24"/>
              </w:rPr>
            </w:pPr>
            <w:r w:rsidRPr="005B553D">
              <w:rPr>
                <w:szCs w:val="24"/>
              </w:rPr>
              <w:t xml:space="preserve">$30 </w:t>
            </w:r>
          </w:p>
        </w:tc>
        <w:tc>
          <w:tcPr>
            <w:tcW w:w="1709" w:type="dxa"/>
            <w:tcBorders>
              <w:top w:val="single" w:sz="4" w:space="0" w:color="000000"/>
              <w:left w:val="single" w:sz="4" w:space="0" w:color="000000"/>
              <w:bottom w:val="single" w:sz="4" w:space="0" w:color="000000"/>
              <w:right w:val="single" w:sz="4" w:space="0" w:color="000000"/>
            </w:tcBorders>
          </w:tcPr>
          <w:p w14:paraId="4F20AF94" w14:textId="77777777" w:rsidR="005B553D" w:rsidRPr="005B553D" w:rsidRDefault="005B553D" w:rsidP="005B553D">
            <w:pPr>
              <w:spacing w:before="0"/>
              <w:rPr>
                <w:szCs w:val="24"/>
              </w:rPr>
            </w:pPr>
            <w:r w:rsidRPr="005B553D">
              <w:rPr>
                <w:szCs w:val="24"/>
              </w:rPr>
              <w:t xml:space="preserve">1.98% </w:t>
            </w:r>
          </w:p>
        </w:tc>
        <w:tc>
          <w:tcPr>
            <w:tcW w:w="1532" w:type="dxa"/>
            <w:tcBorders>
              <w:top w:val="single" w:sz="4" w:space="0" w:color="000000"/>
              <w:left w:val="single" w:sz="4" w:space="0" w:color="000000"/>
              <w:bottom w:val="single" w:sz="4" w:space="0" w:color="000000"/>
              <w:right w:val="single" w:sz="4" w:space="0" w:color="000000"/>
            </w:tcBorders>
          </w:tcPr>
          <w:p w14:paraId="33FC97E9" w14:textId="77777777" w:rsidR="005B553D" w:rsidRPr="005B553D" w:rsidRDefault="005B553D" w:rsidP="005B553D">
            <w:pPr>
              <w:spacing w:before="0"/>
              <w:rPr>
                <w:szCs w:val="24"/>
              </w:rPr>
            </w:pPr>
            <w:r w:rsidRPr="005B553D">
              <w:rPr>
                <w:szCs w:val="24"/>
              </w:rPr>
              <w:t xml:space="preserve">0.99% </w:t>
            </w:r>
          </w:p>
        </w:tc>
      </w:tr>
      <w:tr w:rsidR="005B553D" w:rsidRPr="005B553D" w14:paraId="10DA23FC" w14:textId="77777777" w:rsidTr="00C7412F">
        <w:trPr>
          <w:trHeight w:val="869"/>
        </w:trPr>
        <w:tc>
          <w:tcPr>
            <w:tcW w:w="1051" w:type="dxa"/>
            <w:tcBorders>
              <w:top w:val="single" w:sz="4" w:space="0" w:color="000000"/>
              <w:left w:val="single" w:sz="4" w:space="0" w:color="000000"/>
              <w:bottom w:val="single" w:sz="4" w:space="0" w:color="000000"/>
              <w:right w:val="single" w:sz="4" w:space="0" w:color="000000"/>
            </w:tcBorders>
          </w:tcPr>
          <w:p w14:paraId="040C7B83" w14:textId="77777777" w:rsidR="005B553D" w:rsidRPr="005B553D" w:rsidRDefault="005B553D" w:rsidP="005B553D">
            <w:pPr>
              <w:spacing w:before="0"/>
              <w:rPr>
                <w:szCs w:val="24"/>
              </w:rPr>
            </w:pPr>
            <w:r w:rsidRPr="005B553D">
              <w:rPr>
                <w:szCs w:val="24"/>
              </w:rPr>
              <w:t xml:space="preserve">Seventh Prize </w:t>
            </w:r>
          </w:p>
        </w:tc>
        <w:tc>
          <w:tcPr>
            <w:tcW w:w="1349" w:type="dxa"/>
            <w:tcBorders>
              <w:top w:val="single" w:sz="4" w:space="0" w:color="000000"/>
              <w:left w:val="single" w:sz="4" w:space="0" w:color="000000"/>
              <w:bottom w:val="single" w:sz="4" w:space="0" w:color="000000"/>
              <w:right w:val="single" w:sz="4" w:space="0" w:color="000000"/>
            </w:tcBorders>
          </w:tcPr>
          <w:p w14:paraId="6DEB1166" w14:textId="77777777" w:rsidR="005B553D" w:rsidRPr="005B553D" w:rsidRDefault="005B553D" w:rsidP="005B553D">
            <w:pPr>
              <w:spacing w:before="0"/>
              <w:rPr>
                <w:szCs w:val="24"/>
              </w:rPr>
            </w:pPr>
            <w:r w:rsidRPr="005B553D">
              <w:rPr>
                <w:szCs w:val="24"/>
              </w:rPr>
              <w:t xml:space="preserve">$10 </w:t>
            </w:r>
          </w:p>
        </w:tc>
        <w:tc>
          <w:tcPr>
            <w:tcW w:w="1712" w:type="dxa"/>
            <w:tcBorders>
              <w:top w:val="single" w:sz="4" w:space="0" w:color="000000"/>
              <w:left w:val="single" w:sz="4" w:space="0" w:color="000000"/>
              <w:bottom w:val="single" w:sz="4" w:space="0" w:color="000000"/>
              <w:right w:val="single" w:sz="4" w:space="0" w:color="000000"/>
            </w:tcBorders>
          </w:tcPr>
          <w:p w14:paraId="6E077AD3" w14:textId="77777777" w:rsidR="005B553D" w:rsidRPr="005B553D" w:rsidRDefault="005B553D" w:rsidP="005B553D">
            <w:pPr>
              <w:spacing w:before="0"/>
              <w:rPr>
                <w:szCs w:val="24"/>
              </w:rPr>
            </w:pPr>
            <w:r w:rsidRPr="005B553D">
              <w:rPr>
                <w:szCs w:val="24"/>
              </w:rPr>
              <w:t xml:space="preserve">$20 - $100 </w:t>
            </w:r>
          </w:p>
        </w:tc>
        <w:tc>
          <w:tcPr>
            <w:tcW w:w="1080" w:type="dxa"/>
            <w:tcBorders>
              <w:top w:val="single" w:sz="4" w:space="0" w:color="000000"/>
              <w:left w:val="single" w:sz="4" w:space="0" w:color="000000"/>
              <w:bottom w:val="single" w:sz="4" w:space="0" w:color="000000"/>
              <w:right w:val="single" w:sz="4" w:space="0" w:color="000000"/>
            </w:tcBorders>
          </w:tcPr>
          <w:p w14:paraId="2FFFEBC3" w14:textId="77777777" w:rsidR="005B553D" w:rsidRPr="005B553D" w:rsidRDefault="005B553D" w:rsidP="005B553D">
            <w:pPr>
              <w:spacing w:before="0"/>
              <w:rPr>
                <w:szCs w:val="24"/>
              </w:rPr>
            </w:pPr>
            <w:r w:rsidRPr="005B553D">
              <w:rPr>
                <w:szCs w:val="24"/>
              </w:rPr>
              <w:t xml:space="preserve">$30 </w:t>
            </w:r>
          </w:p>
        </w:tc>
        <w:tc>
          <w:tcPr>
            <w:tcW w:w="1709" w:type="dxa"/>
            <w:tcBorders>
              <w:top w:val="single" w:sz="4" w:space="0" w:color="000000"/>
              <w:left w:val="single" w:sz="4" w:space="0" w:color="000000"/>
              <w:bottom w:val="single" w:sz="4" w:space="0" w:color="000000"/>
              <w:right w:val="single" w:sz="4" w:space="0" w:color="000000"/>
            </w:tcBorders>
          </w:tcPr>
          <w:p w14:paraId="08045C1A" w14:textId="77777777" w:rsidR="005B553D" w:rsidRPr="005B553D" w:rsidRDefault="005B553D" w:rsidP="005B553D">
            <w:pPr>
              <w:spacing w:before="0"/>
              <w:rPr>
                <w:szCs w:val="24"/>
              </w:rPr>
            </w:pPr>
            <w:r w:rsidRPr="005B553D">
              <w:rPr>
                <w:szCs w:val="24"/>
              </w:rPr>
              <w:t xml:space="preserve">1.80% </w:t>
            </w:r>
          </w:p>
        </w:tc>
        <w:tc>
          <w:tcPr>
            <w:tcW w:w="1532" w:type="dxa"/>
            <w:tcBorders>
              <w:top w:val="single" w:sz="4" w:space="0" w:color="000000"/>
              <w:left w:val="single" w:sz="4" w:space="0" w:color="000000"/>
              <w:bottom w:val="single" w:sz="4" w:space="0" w:color="000000"/>
              <w:right w:val="single" w:sz="4" w:space="0" w:color="000000"/>
            </w:tcBorders>
          </w:tcPr>
          <w:p w14:paraId="2A4E1721" w14:textId="77777777" w:rsidR="005B553D" w:rsidRPr="005B553D" w:rsidRDefault="005B553D" w:rsidP="005B553D">
            <w:pPr>
              <w:spacing w:before="0"/>
              <w:rPr>
                <w:szCs w:val="24"/>
              </w:rPr>
            </w:pPr>
            <w:r w:rsidRPr="005B553D">
              <w:rPr>
                <w:szCs w:val="24"/>
              </w:rPr>
              <w:t xml:space="preserve">0.90% </w:t>
            </w:r>
          </w:p>
        </w:tc>
      </w:tr>
      <w:tr w:rsidR="005B553D" w:rsidRPr="005B553D" w14:paraId="477D1DB8" w14:textId="77777777" w:rsidTr="00C7412F">
        <w:trPr>
          <w:trHeight w:val="869"/>
        </w:trPr>
        <w:tc>
          <w:tcPr>
            <w:tcW w:w="1051" w:type="dxa"/>
            <w:tcBorders>
              <w:top w:val="single" w:sz="4" w:space="0" w:color="000000"/>
              <w:left w:val="single" w:sz="4" w:space="0" w:color="000000"/>
              <w:bottom w:val="single" w:sz="4" w:space="0" w:color="000000"/>
              <w:right w:val="single" w:sz="4" w:space="0" w:color="000000"/>
            </w:tcBorders>
          </w:tcPr>
          <w:p w14:paraId="1BA3299B" w14:textId="77777777" w:rsidR="005B553D" w:rsidRPr="005B553D" w:rsidRDefault="005B553D" w:rsidP="005B553D">
            <w:pPr>
              <w:spacing w:before="0"/>
              <w:rPr>
                <w:szCs w:val="24"/>
              </w:rPr>
            </w:pPr>
            <w:r w:rsidRPr="005B553D">
              <w:rPr>
                <w:szCs w:val="24"/>
              </w:rPr>
              <w:t xml:space="preserve">Eighth Prize </w:t>
            </w:r>
          </w:p>
        </w:tc>
        <w:tc>
          <w:tcPr>
            <w:tcW w:w="1349" w:type="dxa"/>
            <w:tcBorders>
              <w:top w:val="single" w:sz="4" w:space="0" w:color="000000"/>
              <w:left w:val="single" w:sz="4" w:space="0" w:color="000000"/>
              <w:bottom w:val="single" w:sz="4" w:space="0" w:color="000000"/>
              <w:right w:val="single" w:sz="4" w:space="0" w:color="000000"/>
            </w:tcBorders>
          </w:tcPr>
          <w:p w14:paraId="5D7FD57B" w14:textId="77777777" w:rsidR="005B553D" w:rsidRPr="005B553D" w:rsidRDefault="005B553D" w:rsidP="005B553D">
            <w:pPr>
              <w:spacing w:before="0"/>
              <w:rPr>
                <w:szCs w:val="24"/>
              </w:rPr>
            </w:pPr>
            <w:r w:rsidRPr="005B553D">
              <w:rPr>
                <w:szCs w:val="24"/>
              </w:rPr>
              <w:t xml:space="preserve">$7 </w:t>
            </w:r>
          </w:p>
        </w:tc>
        <w:tc>
          <w:tcPr>
            <w:tcW w:w="1712" w:type="dxa"/>
            <w:tcBorders>
              <w:top w:val="single" w:sz="4" w:space="0" w:color="000000"/>
              <w:left w:val="single" w:sz="4" w:space="0" w:color="000000"/>
              <w:bottom w:val="single" w:sz="4" w:space="0" w:color="000000"/>
              <w:right w:val="single" w:sz="4" w:space="0" w:color="000000"/>
            </w:tcBorders>
          </w:tcPr>
          <w:p w14:paraId="0C2DB60A" w14:textId="77777777" w:rsidR="005B553D" w:rsidRPr="005B553D" w:rsidRDefault="005B553D" w:rsidP="005B553D">
            <w:pPr>
              <w:spacing w:before="0"/>
              <w:rPr>
                <w:szCs w:val="24"/>
              </w:rPr>
            </w:pPr>
            <w:r w:rsidRPr="005B553D">
              <w:rPr>
                <w:szCs w:val="24"/>
              </w:rPr>
              <w:t xml:space="preserve">$14 - $70 </w:t>
            </w:r>
          </w:p>
        </w:tc>
        <w:tc>
          <w:tcPr>
            <w:tcW w:w="1080" w:type="dxa"/>
            <w:tcBorders>
              <w:top w:val="single" w:sz="4" w:space="0" w:color="000000"/>
              <w:left w:val="single" w:sz="4" w:space="0" w:color="000000"/>
              <w:bottom w:val="single" w:sz="4" w:space="0" w:color="000000"/>
              <w:right w:val="single" w:sz="4" w:space="0" w:color="000000"/>
            </w:tcBorders>
          </w:tcPr>
          <w:p w14:paraId="50AD55C1" w14:textId="77777777" w:rsidR="005B553D" w:rsidRPr="005B553D" w:rsidRDefault="005B553D" w:rsidP="005B553D">
            <w:pPr>
              <w:spacing w:before="0"/>
              <w:rPr>
                <w:szCs w:val="24"/>
              </w:rPr>
            </w:pPr>
            <w:r w:rsidRPr="005B553D">
              <w:rPr>
                <w:szCs w:val="24"/>
              </w:rPr>
              <w:t xml:space="preserve">$21 </w:t>
            </w:r>
          </w:p>
        </w:tc>
        <w:tc>
          <w:tcPr>
            <w:tcW w:w="1709" w:type="dxa"/>
            <w:tcBorders>
              <w:top w:val="single" w:sz="4" w:space="0" w:color="000000"/>
              <w:left w:val="single" w:sz="4" w:space="0" w:color="000000"/>
              <w:bottom w:val="single" w:sz="4" w:space="0" w:color="000000"/>
              <w:right w:val="single" w:sz="4" w:space="0" w:color="000000"/>
            </w:tcBorders>
          </w:tcPr>
          <w:p w14:paraId="24BFA8D4" w14:textId="77777777" w:rsidR="005B553D" w:rsidRPr="005B553D" w:rsidRDefault="005B553D" w:rsidP="005B553D">
            <w:pPr>
              <w:spacing w:before="0"/>
              <w:rPr>
                <w:szCs w:val="24"/>
              </w:rPr>
            </w:pPr>
            <w:r w:rsidRPr="005B553D">
              <w:rPr>
                <w:szCs w:val="24"/>
              </w:rPr>
              <w:t xml:space="preserve">9.79% </w:t>
            </w:r>
          </w:p>
        </w:tc>
        <w:tc>
          <w:tcPr>
            <w:tcW w:w="1532" w:type="dxa"/>
            <w:tcBorders>
              <w:top w:val="single" w:sz="4" w:space="0" w:color="000000"/>
              <w:left w:val="single" w:sz="4" w:space="0" w:color="000000"/>
              <w:bottom w:val="single" w:sz="4" w:space="0" w:color="000000"/>
              <w:right w:val="single" w:sz="4" w:space="0" w:color="000000"/>
            </w:tcBorders>
          </w:tcPr>
          <w:p w14:paraId="67BC8D14" w14:textId="77777777" w:rsidR="005B553D" w:rsidRPr="005B553D" w:rsidRDefault="005B553D" w:rsidP="005B553D">
            <w:pPr>
              <w:spacing w:before="0"/>
              <w:rPr>
                <w:szCs w:val="24"/>
              </w:rPr>
            </w:pPr>
            <w:r w:rsidRPr="005B553D">
              <w:rPr>
                <w:szCs w:val="24"/>
              </w:rPr>
              <w:t xml:space="preserve">4.89% </w:t>
            </w:r>
          </w:p>
        </w:tc>
      </w:tr>
      <w:tr w:rsidR="005B553D" w:rsidRPr="005B553D" w14:paraId="22C6B1B4" w14:textId="77777777" w:rsidTr="00C7412F">
        <w:trPr>
          <w:trHeight w:val="869"/>
        </w:trPr>
        <w:tc>
          <w:tcPr>
            <w:tcW w:w="1051" w:type="dxa"/>
            <w:tcBorders>
              <w:top w:val="single" w:sz="4" w:space="0" w:color="000000"/>
              <w:left w:val="single" w:sz="4" w:space="0" w:color="000000"/>
              <w:bottom w:val="single" w:sz="4" w:space="0" w:color="000000"/>
              <w:right w:val="single" w:sz="4" w:space="0" w:color="000000"/>
            </w:tcBorders>
          </w:tcPr>
          <w:p w14:paraId="25E9F370" w14:textId="77777777" w:rsidR="005B553D" w:rsidRPr="005B553D" w:rsidRDefault="005B553D" w:rsidP="005B553D">
            <w:pPr>
              <w:spacing w:before="0"/>
              <w:rPr>
                <w:szCs w:val="24"/>
              </w:rPr>
            </w:pPr>
            <w:r w:rsidRPr="005B553D">
              <w:rPr>
                <w:szCs w:val="24"/>
              </w:rPr>
              <w:t xml:space="preserve">Ninth Prize </w:t>
            </w:r>
          </w:p>
        </w:tc>
        <w:tc>
          <w:tcPr>
            <w:tcW w:w="1349" w:type="dxa"/>
            <w:tcBorders>
              <w:top w:val="single" w:sz="4" w:space="0" w:color="000000"/>
              <w:left w:val="single" w:sz="4" w:space="0" w:color="000000"/>
              <w:bottom w:val="single" w:sz="4" w:space="0" w:color="000000"/>
              <w:right w:val="single" w:sz="4" w:space="0" w:color="000000"/>
            </w:tcBorders>
          </w:tcPr>
          <w:p w14:paraId="1B2CD021" w14:textId="77777777" w:rsidR="005B553D" w:rsidRPr="005B553D" w:rsidRDefault="005B553D" w:rsidP="005B553D">
            <w:pPr>
              <w:spacing w:before="0"/>
              <w:rPr>
                <w:szCs w:val="24"/>
              </w:rPr>
            </w:pPr>
            <w:r w:rsidRPr="005B553D">
              <w:rPr>
                <w:szCs w:val="24"/>
              </w:rPr>
              <w:t xml:space="preserve">$5 </w:t>
            </w:r>
          </w:p>
        </w:tc>
        <w:tc>
          <w:tcPr>
            <w:tcW w:w="1712" w:type="dxa"/>
            <w:tcBorders>
              <w:top w:val="single" w:sz="4" w:space="0" w:color="000000"/>
              <w:left w:val="single" w:sz="4" w:space="0" w:color="000000"/>
              <w:bottom w:val="single" w:sz="4" w:space="0" w:color="000000"/>
              <w:right w:val="single" w:sz="4" w:space="0" w:color="000000"/>
            </w:tcBorders>
          </w:tcPr>
          <w:p w14:paraId="21393D8F" w14:textId="77777777" w:rsidR="005B553D" w:rsidRPr="005B553D" w:rsidRDefault="005B553D" w:rsidP="005B553D">
            <w:pPr>
              <w:spacing w:before="0"/>
              <w:rPr>
                <w:szCs w:val="24"/>
              </w:rPr>
            </w:pPr>
            <w:r w:rsidRPr="005B553D">
              <w:rPr>
                <w:szCs w:val="24"/>
              </w:rPr>
              <w:t xml:space="preserve">$10 - $50 </w:t>
            </w:r>
          </w:p>
        </w:tc>
        <w:tc>
          <w:tcPr>
            <w:tcW w:w="1080" w:type="dxa"/>
            <w:tcBorders>
              <w:top w:val="single" w:sz="4" w:space="0" w:color="000000"/>
              <w:left w:val="single" w:sz="4" w:space="0" w:color="000000"/>
              <w:bottom w:val="single" w:sz="4" w:space="0" w:color="000000"/>
              <w:right w:val="single" w:sz="4" w:space="0" w:color="000000"/>
            </w:tcBorders>
          </w:tcPr>
          <w:p w14:paraId="2BFB59F0" w14:textId="77777777" w:rsidR="005B553D" w:rsidRPr="005B553D" w:rsidRDefault="005B553D" w:rsidP="005B553D">
            <w:pPr>
              <w:spacing w:before="0"/>
              <w:rPr>
                <w:szCs w:val="24"/>
              </w:rPr>
            </w:pPr>
            <w:r w:rsidRPr="005B553D">
              <w:rPr>
                <w:szCs w:val="24"/>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60E7F" w14:textId="77777777" w:rsidR="005B553D" w:rsidRPr="005B553D" w:rsidRDefault="005B553D" w:rsidP="005B553D">
            <w:pPr>
              <w:spacing w:before="0"/>
              <w:rPr>
                <w:szCs w:val="24"/>
              </w:rPr>
            </w:pPr>
            <w:r w:rsidRPr="005B553D">
              <w:rPr>
                <w:szCs w:val="24"/>
              </w:rPr>
              <w:t xml:space="preserve">17.06% </w:t>
            </w:r>
          </w:p>
        </w:tc>
        <w:tc>
          <w:tcPr>
            <w:tcW w:w="1532" w:type="dxa"/>
            <w:tcBorders>
              <w:top w:val="single" w:sz="4" w:space="0" w:color="000000"/>
              <w:left w:val="single" w:sz="4" w:space="0" w:color="000000"/>
              <w:bottom w:val="single" w:sz="4" w:space="0" w:color="000000"/>
              <w:right w:val="single" w:sz="4" w:space="0" w:color="000000"/>
            </w:tcBorders>
          </w:tcPr>
          <w:p w14:paraId="375714D3" w14:textId="77777777" w:rsidR="005B553D" w:rsidRPr="005B553D" w:rsidRDefault="005B553D" w:rsidP="005B553D">
            <w:pPr>
              <w:spacing w:before="0"/>
              <w:rPr>
                <w:szCs w:val="24"/>
              </w:rPr>
            </w:pPr>
            <w:r w:rsidRPr="005B553D">
              <w:rPr>
                <w:szCs w:val="24"/>
              </w:rPr>
              <w:t xml:space="preserve">8.53% </w:t>
            </w:r>
          </w:p>
        </w:tc>
      </w:tr>
      <w:tr w:rsidR="005B553D" w:rsidRPr="005B553D" w14:paraId="3C9740D1" w14:textId="77777777" w:rsidTr="00C7412F">
        <w:trPr>
          <w:trHeight w:val="588"/>
        </w:trPr>
        <w:tc>
          <w:tcPr>
            <w:tcW w:w="1051" w:type="dxa"/>
            <w:tcBorders>
              <w:top w:val="single" w:sz="4" w:space="0" w:color="000000"/>
              <w:left w:val="single" w:sz="4" w:space="0" w:color="000000"/>
              <w:bottom w:val="single" w:sz="4" w:space="0" w:color="000000"/>
              <w:right w:val="single" w:sz="4" w:space="0" w:color="000000"/>
            </w:tcBorders>
          </w:tcPr>
          <w:p w14:paraId="3B9C1212" w14:textId="77777777" w:rsidR="005B553D" w:rsidRPr="005B553D" w:rsidRDefault="005B553D" w:rsidP="005B553D">
            <w:pPr>
              <w:spacing w:before="0"/>
              <w:rPr>
                <w:szCs w:val="24"/>
              </w:rPr>
            </w:pPr>
            <w:r w:rsidRPr="005B553D">
              <w:rPr>
                <w:szCs w:val="24"/>
              </w:rPr>
              <w:t xml:space="preserve">TOTAL </w:t>
            </w:r>
          </w:p>
        </w:tc>
        <w:tc>
          <w:tcPr>
            <w:tcW w:w="1349" w:type="dxa"/>
            <w:tcBorders>
              <w:top w:val="single" w:sz="4" w:space="0" w:color="000000"/>
              <w:left w:val="single" w:sz="4" w:space="0" w:color="000000"/>
              <w:bottom w:val="single" w:sz="4" w:space="0" w:color="000000"/>
              <w:right w:val="single" w:sz="4" w:space="0" w:color="000000"/>
            </w:tcBorders>
          </w:tcPr>
          <w:p w14:paraId="6D6E018C" w14:textId="77777777" w:rsidR="005B553D" w:rsidRPr="005B553D" w:rsidRDefault="005B553D" w:rsidP="005B553D">
            <w:pPr>
              <w:spacing w:before="0"/>
              <w:rPr>
                <w:szCs w:val="24"/>
              </w:rPr>
            </w:pPr>
            <w:r w:rsidRPr="005B553D">
              <w:rPr>
                <w:szCs w:val="24"/>
              </w:rPr>
              <w:t xml:space="preserve"> </w:t>
            </w:r>
          </w:p>
        </w:tc>
        <w:tc>
          <w:tcPr>
            <w:tcW w:w="1712" w:type="dxa"/>
            <w:tcBorders>
              <w:top w:val="single" w:sz="4" w:space="0" w:color="000000"/>
              <w:left w:val="single" w:sz="4" w:space="0" w:color="000000"/>
              <w:bottom w:val="single" w:sz="4" w:space="0" w:color="000000"/>
              <w:right w:val="single" w:sz="4" w:space="0" w:color="000000"/>
            </w:tcBorders>
          </w:tcPr>
          <w:p w14:paraId="303E3CDD" w14:textId="77777777" w:rsidR="005B553D" w:rsidRPr="005B553D" w:rsidRDefault="005B553D" w:rsidP="005B553D">
            <w:pPr>
              <w:spacing w:before="0"/>
              <w:rPr>
                <w:szCs w:val="24"/>
              </w:rPr>
            </w:pPr>
            <w:r w:rsidRPr="005B553D">
              <w:rPr>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5EB1BE6E" w14:textId="77777777" w:rsidR="005B553D" w:rsidRPr="005B553D" w:rsidRDefault="005B553D" w:rsidP="005B553D">
            <w:pPr>
              <w:spacing w:before="0"/>
              <w:rPr>
                <w:szCs w:val="24"/>
              </w:rPr>
            </w:pPr>
            <w:r w:rsidRPr="005B553D">
              <w:rPr>
                <w:szCs w:val="24"/>
              </w:rP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63E35B20" w14:textId="77777777" w:rsidR="005B553D" w:rsidRPr="005B553D" w:rsidRDefault="005B553D" w:rsidP="005B553D">
            <w:pPr>
              <w:spacing w:before="0"/>
              <w:rPr>
                <w:szCs w:val="24"/>
              </w:rPr>
            </w:pPr>
            <w:r w:rsidRPr="005B553D">
              <w:rPr>
                <w:szCs w:val="24"/>
              </w:rPr>
              <w:t xml:space="preserve">100.00% </w:t>
            </w:r>
          </w:p>
        </w:tc>
        <w:tc>
          <w:tcPr>
            <w:tcW w:w="1532" w:type="dxa"/>
            <w:tcBorders>
              <w:top w:val="single" w:sz="4" w:space="0" w:color="000000"/>
              <w:left w:val="single" w:sz="4" w:space="0" w:color="000000"/>
              <w:bottom w:val="single" w:sz="4" w:space="0" w:color="000000"/>
              <w:right w:val="single" w:sz="4" w:space="0" w:color="000000"/>
            </w:tcBorders>
          </w:tcPr>
          <w:p w14:paraId="242BBA4F" w14:textId="77777777" w:rsidR="005B553D" w:rsidRPr="005B553D" w:rsidRDefault="005B553D" w:rsidP="005B553D">
            <w:pPr>
              <w:spacing w:before="0"/>
              <w:rPr>
                <w:szCs w:val="24"/>
              </w:rPr>
            </w:pPr>
            <w:r w:rsidRPr="005B553D">
              <w:rPr>
                <w:szCs w:val="24"/>
              </w:rPr>
              <w:t xml:space="preserve">50.00% </w:t>
            </w:r>
          </w:p>
        </w:tc>
      </w:tr>
    </w:tbl>
    <w:p w14:paraId="119E5CC8" w14:textId="77777777" w:rsidR="005B553D" w:rsidRDefault="005B553D" w:rsidP="000A6B66">
      <w:pPr>
        <w:pStyle w:val="par1"/>
      </w:pPr>
    </w:p>
    <w:p w14:paraId="035A29BF" w14:textId="77777777" w:rsidR="008703BF" w:rsidRDefault="005B553D" w:rsidP="000A6B66">
      <w:pPr>
        <w:pStyle w:val="par1"/>
      </w:pPr>
      <w:r>
        <w:br w:type="page"/>
      </w:r>
      <w:r w:rsidR="000A6B66">
        <w:lastRenderedPageBreak/>
        <w:t>E.</w:t>
      </w:r>
      <w:r w:rsidR="000A6B66">
        <w:tab/>
        <w:t>Prize Categories - The Grand Prize shall be determined on a pari-mutuel basis. All other Prizes awarded shall be paid as Set Prizes based on Multiplier and base Prize amount with the foregoing expected Prize payout percentages:</w:t>
      </w:r>
    </w:p>
    <w:p w14:paraId="350023A2" w14:textId="77777777" w:rsidR="008703BF" w:rsidRDefault="000A6B66" w:rsidP="001C7888">
      <w:pPr>
        <w:pStyle w:val="par2"/>
      </w:pPr>
      <w:r>
        <w:t>1.</w:t>
      </w:r>
      <w:r>
        <w:tab/>
        <w:t xml:space="preserve">The Grand Prize shall be divided equally by the number of Game Plays matching all five (5) </w:t>
      </w:r>
      <w:proofErr w:type="gramStart"/>
      <w:r>
        <w:t>of</w:t>
      </w:r>
      <w:proofErr w:type="gramEnd"/>
      <w:r>
        <w:t xml:space="preserve"> the first set plus one (1) </w:t>
      </w:r>
      <w:proofErr w:type="gramStart"/>
      <w:r>
        <w:t>of</w:t>
      </w:r>
      <w:proofErr w:type="gramEnd"/>
      <w:r>
        <w:t xml:space="preserve"> the second set.</w:t>
      </w:r>
    </w:p>
    <w:p w14:paraId="6163CDE0" w14:textId="77777777" w:rsidR="008703BF" w:rsidRDefault="000A6B66" w:rsidP="001C7888">
      <w:pPr>
        <w:pStyle w:val="par2"/>
      </w:pPr>
      <w:r>
        <w:t>2.</w:t>
      </w:r>
      <w:r>
        <w:tab/>
        <w:t>If the total of the original Mega Millions® Set Prizes and the Multiplier Prize Amounts awarded in a Drawing exceeds the percentage of the Prize Pools allocated to the set Prizes, then the amount needed to fund the Set Prizes (including the Multiplier Prize Amounts) awarded can be drawn from the Prize Pool Accounts and PRA or become parimutuel Prizes as determined by the Product Group.</w:t>
      </w:r>
    </w:p>
    <w:p w14:paraId="4CDDE3EA" w14:textId="77777777" w:rsidR="008703BF" w:rsidRDefault="000A6B66" w:rsidP="000A6B66">
      <w:pPr>
        <w:pStyle w:val="par1"/>
      </w:pPr>
      <w:r>
        <w:t>F.</w:t>
      </w:r>
      <w:r>
        <w:tab/>
        <w:t>If the set Prizes are pari-mutuel as defined in Paragraph 14.C.5.C.2 of Rule 14.C, the amount of the pari-mutuel set Prize will be multiplied by the “MULTIPLIER®” randomly assigned and printed next to the play on the Ticket at the time of Purchase</w:t>
      </w:r>
    </w:p>
    <w:p w14:paraId="777D642B" w14:textId="77777777" w:rsidR="008703BF" w:rsidRDefault="000A6B66" w:rsidP="002D09E0">
      <w:pPr>
        <w:pStyle w:val="Heading3"/>
      </w:pPr>
      <w:r>
        <w:t xml:space="preserve">14.C.6 </w:t>
      </w:r>
      <w:r w:rsidR="00BE7E63">
        <w:tab/>
      </w:r>
      <w:r>
        <w:t>Payment of Prizes</w:t>
      </w:r>
    </w:p>
    <w:p w14:paraId="2078AF7F" w14:textId="77777777" w:rsidR="008703BF" w:rsidRDefault="000A6B66" w:rsidP="000A6B66">
      <w:pPr>
        <w:pStyle w:val="par1"/>
      </w:pPr>
      <w:r>
        <w:t>A.</w:t>
      </w:r>
      <w:r>
        <w:tab/>
        <w:t>Grand Prizes shall be paid at the election of the Ticket Holder either by a single cash payment or in a series of annuity payments. The Ticket Holder becomes entitled to the Prize at the time the Prize is Validated as a Prize Winner. The election to take the cash payment or annuity payments may be made at the time the Prize is Validated or within 60 days after the Ticket Holder becomes entitled to the Prize. If no election is made within 60 days after the Ticket Holder becomes entitled to the Prize, the Prize shall be paid as an annuity. The election is final and cannot be revoked, withdrawn or otherwise changed.</w:t>
      </w:r>
    </w:p>
    <w:p w14:paraId="50F167F0" w14:textId="77777777" w:rsidR="008703BF" w:rsidRDefault="000A6B66" w:rsidP="001C7888">
      <w:pPr>
        <w:pStyle w:val="par2"/>
      </w:pPr>
      <w:r>
        <w:t>1.</w:t>
      </w:r>
      <w:r>
        <w:tab/>
        <w:t>Shares of the Grand Prize shall be determined by dividing the cash available in the Grand Prize Pool equally among all boards matching all five (5) of the first set plus one (1) of the second set of drawn Numbers. Winner(s) who elect a cash payment shall be paid their Share(s) in a single cash payment.</w:t>
      </w:r>
    </w:p>
    <w:p w14:paraId="582D42FE" w14:textId="77777777" w:rsidR="008703BF" w:rsidRDefault="000A6B66" w:rsidP="001C7888">
      <w:pPr>
        <w:pStyle w:val="par3"/>
      </w:pPr>
      <w:r>
        <w:t>a.</w:t>
      </w:r>
      <w:r>
        <w:tab/>
        <w:t xml:space="preserve">The Product Group may, but is not required to, offer guaranteed minimum Grand Prize Amounts or minimum increases in the Grand Prize Amount between Drawings. The Product Group may make other changes in the allocation of Prize money </w:t>
      </w:r>
      <w:proofErr w:type="gramStart"/>
      <w:r>
        <w:t>where</w:t>
      </w:r>
      <w:proofErr w:type="gramEnd"/>
      <w:r>
        <w:t xml:space="preserve"> the Product Group finds that it would be in the best interest of the game.</w:t>
      </w:r>
    </w:p>
    <w:p w14:paraId="5B6FFE30" w14:textId="77777777" w:rsidR="008703BF" w:rsidRDefault="000A6B66" w:rsidP="001C7888">
      <w:pPr>
        <w:pStyle w:val="par3"/>
      </w:pPr>
      <w:r>
        <w:t>b.</w:t>
      </w:r>
      <w:r>
        <w:tab/>
        <w:t>The cash option Prize shall be determined by dividing the Grand Prize amount that would be paid over thirty (30) annual installments by a rate established by the Mega Millions® Finance Committee prior to each Drawing divided by the number of total jackpot winners.</w:t>
      </w:r>
    </w:p>
    <w:p w14:paraId="72775133" w14:textId="77777777" w:rsidR="008703BF" w:rsidRDefault="000A6B66" w:rsidP="001C7888">
      <w:pPr>
        <w:pStyle w:val="par2"/>
      </w:pPr>
      <w:r>
        <w:lastRenderedPageBreak/>
        <w:t>2.</w:t>
      </w:r>
      <w:r>
        <w:tab/>
        <w:t>All annuitized Prizes shall be paid annually in thirty (30) graduated payments.</w:t>
      </w:r>
    </w:p>
    <w:p w14:paraId="66730298" w14:textId="77777777" w:rsidR="008703BF" w:rsidRDefault="000A6B66" w:rsidP="001C7888">
      <w:pPr>
        <w:pStyle w:val="par2"/>
      </w:pPr>
      <w:r>
        <w:t>3.</w:t>
      </w:r>
      <w:r>
        <w:tab/>
        <w:t>Funds for the initial payment of an annuitized Prize or the lump sum cash Prize shall be made available by MUSL for payment by the Lottery no earlier than the fifteenth calendar day (or the next banking day if the fifteenth day is a holiday) following the Drawing. If necessary, when the due date for the payment of a Prize occurs before the receipt of funds in the Prize Pool trust sufficient to pay the Prize, the transfer of funds for the payment of the full lump sum cash amount may be delayed pending receipt of funds from the Party Lotteries. The Lottery may elect to make the initial payment from its own funds after Validation, with notice to MUSL.</w:t>
      </w:r>
    </w:p>
    <w:p w14:paraId="65375ECD" w14:textId="77777777" w:rsidR="008703BF" w:rsidRDefault="000A6B66" w:rsidP="001C7888">
      <w:pPr>
        <w:pStyle w:val="par2"/>
      </w:pPr>
      <w:r>
        <w:t>4.</w:t>
      </w:r>
      <w:r>
        <w:tab/>
        <w:t>In the event of the death of a Lottery Prize Winner during the annuity payment period, the Product Group, in its sole discretion, upon the petition of the estate of the Lottery Prize Winner (the “Estate”) to the Lottery, and subject to federal, state, or district applicable laws, may accelerate the payment of all of the remaining Lottery proceeds to the Estate. If the Product Group makes such a determination, then securities and/or cash held to fund the deceased Lottery Prize Winner’s annuitized Prize may be distributed to the Estate. The identification of the securities to fund the annuitized Prize shall be at the sole discretion of the Product Group.</w:t>
      </w:r>
    </w:p>
    <w:p w14:paraId="183CD9A8" w14:textId="77777777" w:rsidR="008703BF" w:rsidRDefault="000A6B66" w:rsidP="000A6B66">
      <w:pPr>
        <w:pStyle w:val="par1"/>
      </w:pPr>
      <w:r>
        <w:t>B.</w:t>
      </w:r>
      <w:r>
        <w:tab/>
        <w:t>The Director’s decision with respect to the Validation and payment of Set Prizes, whether during a “Mega Millions®” game or any Drawing related thereto, shall be final and binding upon all participants in the Lottery.</w:t>
      </w:r>
    </w:p>
    <w:p w14:paraId="7176CD2E" w14:textId="77777777" w:rsidR="008703BF" w:rsidRDefault="000A6B66" w:rsidP="000A6B66">
      <w:pPr>
        <w:pStyle w:val="par1"/>
      </w:pPr>
      <w:r>
        <w:t>C.</w:t>
      </w:r>
      <w:r>
        <w:tab/>
        <w:t>All Set Prizes (excluding the Grand Prize) shall be paid by the Lottery. The Lottery may begin paying Set Prizes after receiving authorization to pay from the MUSL Central Office. All liability for a “Mega Millions®” Prize is discharged upon payment of a Prize claim.</w:t>
      </w:r>
    </w:p>
    <w:p w14:paraId="75AA6507" w14:textId="77777777" w:rsidR="008703BF" w:rsidRDefault="000A6B66" w:rsidP="000A6B66">
      <w:pPr>
        <w:pStyle w:val="par1"/>
      </w:pPr>
      <w:r>
        <w:t>D.</w:t>
      </w:r>
      <w:r>
        <w:tab/>
        <w:t>Annuitized payments of the Grand Prize or a Share of the Grand Prize may be rounded to facilitate the Purchase of an appropriate funding mechanism. Breakage on an annuitized Grand Prize win shall be added to the first cash payment to the Prize Winner(s).</w:t>
      </w:r>
    </w:p>
    <w:p w14:paraId="24F2BF8C" w14:textId="77777777" w:rsidR="008703BF" w:rsidRDefault="000A6B66" w:rsidP="000A6B66">
      <w:pPr>
        <w:pStyle w:val="par1"/>
      </w:pPr>
      <w:r>
        <w:t>E.</w:t>
      </w:r>
      <w:r>
        <w:tab/>
        <w:t>Set Prizes, which, under these rules, may become pari-mutuel Prizes, may be rounded down so that Prizes can be paid in multiples of whole dollars. Breakage resulting from rounding these Prizes shall be carried forward to the Prize Pool for the next Drawing.</w:t>
      </w:r>
    </w:p>
    <w:p w14:paraId="0FAB1708" w14:textId="77777777" w:rsidR="008703BF" w:rsidRDefault="000A6B66" w:rsidP="000A6B66">
      <w:pPr>
        <w:pStyle w:val="par1"/>
      </w:pPr>
      <w:r>
        <w:t>F.</w:t>
      </w:r>
      <w:r>
        <w:tab/>
        <w:t>If the Grand Prize is not won in a Drawing, the Prize money allocated for the Grand Prize shall Roll-Over and be added to the Grand Prize Pool for the following Drawing.</w:t>
      </w:r>
    </w:p>
    <w:p w14:paraId="319F5816" w14:textId="77777777" w:rsidR="008703BF" w:rsidRDefault="000A6B66" w:rsidP="002D09E0">
      <w:pPr>
        <w:pStyle w:val="Heading3"/>
      </w:pPr>
      <w:r>
        <w:lastRenderedPageBreak/>
        <w:t xml:space="preserve">14.C.7 </w:t>
      </w:r>
      <w:r w:rsidR="00BE7E63">
        <w:tab/>
      </w:r>
      <w:r>
        <w:t>Drawings</w:t>
      </w:r>
    </w:p>
    <w:p w14:paraId="49031716" w14:textId="77777777" w:rsidR="008703BF" w:rsidRDefault="000A6B66" w:rsidP="000A6B66">
      <w:pPr>
        <w:pStyle w:val="par1"/>
      </w:pPr>
      <w:r>
        <w:t>A.</w:t>
      </w:r>
      <w:r>
        <w:tab/>
        <w:t>There shall be two (2) “Mega Millions®” Drawings each week on Tuesday and Friday evenings, unless the Drawing schedule is changed by the MUSL Board. In the event of an act of Force Majeure, the Drawing shall be rescheduled at the discretion of the MUSL Board.</w:t>
      </w:r>
    </w:p>
    <w:p w14:paraId="169991B1" w14:textId="77777777" w:rsidR="000A6B66" w:rsidRDefault="000A6B66" w:rsidP="000A6B66">
      <w:pPr>
        <w:pStyle w:val="par1"/>
      </w:pPr>
      <w:r>
        <w:t>B.</w:t>
      </w:r>
      <w:r>
        <w:tab/>
        <w:t>Each Drawing shall determine, at random, six (6) winning Numbers in accordance with Drawing Procedures. Any Numbers drawn are not declared the Winning Combination until the Drawing is certified by MUSL in accordance with the “Mega Millions®” Drawing Procedure. The Winning Combination shall be used in determining all “Mega Millions®” Prize Winners for that Drawing. If a Drawing is not certified, another Drawing will be conducted to determine certified Prize Winners.</w:t>
      </w:r>
    </w:p>
    <w:p w14:paraId="1C76FFF4" w14:textId="77777777" w:rsidR="008703BF" w:rsidRDefault="000A6B66" w:rsidP="000A6B66">
      <w:pPr>
        <w:pStyle w:val="par1"/>
      </w:pPr>
      <w:proofErr w:type="gramStart"/>
      <w:r>
        <w:t>C.</w:t>
      </w:r>
      <w:r>
        <w:tab/>
        <w:t>Each</w:t>
      </w:r>
      <w:proofErr w:type="gramEnd"/>
      <w:r>
        <w:t xml:space="preserve"> Drawing shall be witnessed by an independent auditor as required in C.R.S. 44-40-109(2)(d). All Drawing equipment used shall be examined prior to and immediately after a Drawing. All Drawings, inspections, and tests shall be recorded on videotape.</w:t>
      </w:r>
    </w:p>
    <w:p w14:paraId="1C460684" w14:textId="77777777" w:rsidR="001C7888" w:rsidRDefault="000A6B66" w:rsidP="000A6B66">
      <w:pPr>
        <w:pStyle w:val="par1"/>
      </w:pPr>
      <w:r>
        <w:t>D.</w:t>
      </w:r>
      <w:r>
        <w:tab/>
        <w:t>The Drawing shall not be invalidated because the Numbers drawn creating create an excessive Prize liability for the Lottery. E.</w:t>
      </w:r>
      <w:r>
        <w:tab/>
        <w:t>The Drawing Procedures shall provide that a minimum of fifty-nine (59) minutes elapse between the close of the game Ticket sales and the time of the Drawing for those Tickets sold.</w:t>
      </w:r>
    </w:p>
    <w:p w14:paraId="4574A562" w14:textId="77777777" w:rsidR="008703BF" w:rsidRDefault="000A6B66" w:rsidP="000A6B66">
      <w:pPr>
        <w:pStyle w:val="par1"/>
      </w:pPr>
      <w:r>
        <w:t>F.</w:t>
      </w:r>
      <w:r>
        <w:tab/>
        <w:t>All Drawings shall be open to the public.</w:t>
      </w:r>
    </w:p>
    <w:p w14:paraId="26F9799E" w14:textId="77777777" w:rsidR="008703BF" w:rsidRDefault="000A6B66" w:rsidP="002D09E0">
      <w:pPr>
        <w:pStyle w:val="Heading3"/>
      </w:pPr>
      <w:r>
        <w:t xml:space="preserve">14.C.8 </w:t>
      </w:r>
      <w:r w:rsidR="00BE7E63">
        <w:tab/>
      </w:r>
      <w:r>
        <w:t>Sale of Tickets</w:t>
      </w:r>
    </w:p>
    <w:p w14:paraId="4BBB7425" w14:textId="77777777" w:rsidR="008703BF" w:rsidRDefault="000A6B66" w:rsidP="000A6B66">
      <w:pPr>
        <w:pStyle w:val="par1"/>
      </w:pPr>
      <w:r>
        <w:t>A.</w:t>
      </w:r>
      <w:r>
        <w:tab/>
        <w:t>“Mega Millions®” Tickets may be Purchased from a Retailer authorized to Sell Multi-state Jackpot Tickets or directly from the Lottery.</w:t>
      </w:r>
    </w:p>
    <w:p w14:paraId="71638FCC" w14:textId="77777777" w:rsidR="008703BF" w:rsidRDefault="000A6B66" w:rsidP="000A6B66">
      <w:pPr>
        <w:pStyle w:val="par1"/>
      </w:pPr>
      <w:r>
        <w:t>B.</w:t>
      </w:r>
      <w:r>
        <w:tab/>
        <w:t>“Mega Millions®” Tickets shall show, at a minimum, the Player’s selection of Numbers, the number of Plays, the Drawing date, Random Multiplier (2X, 3X, 4X, 5X, 10X), and Validation Numbers.</w:t>
      </w:r>
    </w:p>
    <w:p w14:paraId="13907594" w14:textId="5BCD276A" w:rsidR="008703BF" w:rsidRDefault="000A6B66" w:rsidP="000A6B66">
      <w:pPr>
        <w:pStyle w:val="par1"/>
      </w:pPr>
      <w:r>
        <w:t>C.</w:t>
      </w:r>
      <w:r>
        <w:tab/>
        <w:t>Plays may be entered manually using the Gaming Terminal keypad or by means of a Play Slip provided by the Lottery. Facsimiles of Play Slips, copies of Play Slips, or other materials which are inserted into the Gaming Terminal’ Play Slip reader and which are not printed or approved by the Lottery shall not be used to enter a Play. No device shall be connected to a Gaming Terminal to enter Plays, except as may be approved by the Lottery. Unapproved Play Slips or other devices may be seized by the Lottery.</w:t>
      </w:r>
    </w:p>
    <w:p w14:paraId="27FB7AF8" w14:textId="77777777" w:rsidR="008703BF" w:rsidRDefault="000A6B66" w:rsidP="001C7888">
      <w:pPr>
        <w:pStyle w:val="par2"/>
      </w:pPr>
      <w:r>
        <w:t>1.</w:t>
      </w:r>
      <w:r w:rsidR="001C7888">
        <w:tab/>
      </w:r>
      <w:r>
        <w:t>All Plays shall be marked on the Play Slip by hand. No machine-printed Play Slips shall be used to enter Plays. Machine-printed Play Slips may be seized by the Lottery.</w:t>
      </w:r>
    </w:p>
    <w:p w14:paraId="75A94B84" w14:textId="77777777" w:rsidR="008703BF" w:rsidRDefault="000A6B66" w:rsidP="000A6B66">
      <w:pPr>
        <w:pStyle w:val="par1"/>
      </w:pPr>
      <w:r>
        <w:lastRenderedPageBreak/>
        <w:t xml:space="preserve">D. </w:t>
      </w:r>
      <w:r>
        <w:tab/>
        <w:t>“Mega Millions®” Tickets may not be cancelled.</w:t>
      </w:r>
    </w:p>
    <w:p w14:paraId="7AC2F578" w14:textId="77777777" w:rsidR="008703BF" w:rsidRDefault="000A6B66" w:rsidP="001C7888">
      <w:pPr>
        <w:pStyle w:val="par2"/>
      </w:pPr>
      <w:r>
        <w:t xml:space="preserve">1. </w:t>
      </w:r>
      <w:r>
        <w:tab/>
        <w:t>If the “Mega Millions®” game is cancelled by the Product Group prior to the occurrence of all Drawings for which Plays have been sold, the Lottery may provide a refund mechanism for such Plays to the Players, and the Lottery shall not be required to remit its Prize Pool contributions for any such refunded Plays.</w:t>
      </w:r>
    </w:p>
    <w:p w14:paraId="244FF9CD" w14:textId="77777777" w:rsidR="008703BF" w:rsidRDefault="000A6B66" w:rsidP="002D09E0">
      <w:pPr>
        <w:pStyle w:val="Heading3"/>
      </w:pPr>
      <w:r>
        <w:t xml:space="preserve">14.C.9 </w:t>
      </w:r>
      <w:r>
        <w:tab/>
        <w:t>Advance Play</w:t>
      </w:r>
    </w:p>
    <w:p w14:paraId="2B2EF508" w14:textId="77777777" w:rsidR="008703BF" w:rsidRDefault="000A6B66" w:rsidP="001C7888">
      <w:pPr>
        <w:pStyle w:val="upar1"/>
      </w:pPr>
      <w:r>
        <w:t>Advance Play provides the opportunity to Purchase “Mega Millions®” Tickets for more than one (1) consecutive Drawing. Advance Play Tickets shall be available for Purchase in variable increments. The Advance Play feature shall be available at the discretion of the Director.</w:t>
      </w:r>
    </w:p>
    <w:p w14:paraId="437AF94A" w14:textId="77777777" w:rsidR="008703BF" w:rsidRDefault="000A6B66" w:rsidP="002D09E0">
      <w:pPr>
        <w:pStyle w:val="Heading3"/>
      </w:pPr>
      <w:r>
        <w:t>14.C.10</w:t>
      </w:r>
      <w:r>
        <w:tab/>
        <w:t>Prize Reserve and Prize Pool Accounts</w:t>
      </w:r>
    </w:p>
    <w:p w14:paraId="5FBA6D5D" w14:textId="77777777" w:rsidR="008703BF" w:rsidRDefault="000A6B66" w:rsidP="000A6B66">
      <w:pPr>
        <w:pStyle w:val="par1"/>
      </w:pPr>
      <w:r>
        <w:t>A.</w:t>
      </w:r>
      <w:r>
        <w:tab/>
        <w:t>The following Prize Reserve Accounts for the Mega Millions® game are hereby established:</w:t>
      </w:r>
    </w:p>
    <w:p w14:paraId="0E026EB1" w14:textId="77777777" w:rsidR="008703BF" w:rsidRDefault="000A6B66" w:rsidP="001C7888">
      <w:pPr>
        <w:pStyle w:val="par2"/>
      </w:pPr>
      <w:r>
        <w:t>1.</w:t>
      </w:r>
      <w:r>
        <w:tab/>
        <w:t>The Prize Reserve Account is used to guarantee the payment of valid, but not anticipated, Grand Prize claims that may result from a system error or other reason to fund deficiencies in the Set- Aside Pool, and to fund pari-mutuel Prize deficiencies allowed by the Product Group Rules.</w:t>
      </w:r>
    </w:p>
    <w:p w14:paraId="0E5D30FB" w14:textId="77777777" w:rsidR="008703BF" w:rsidRDefault="000A6B66" w:rsidP="001C7888">
      <w:pPr>
        <w:pStyle w:val="par2"/>
      </w:pPr>
      <w:r>
        <w:t>2.</w:t>
      </w:r>
      <w:r>
        <w:tab/>
        <w:t>The following Prize Pool accounts for the “Mega Millions® game are hereby established:</w:t>
      </w:r>
    </w:p>
    <w:p w14:paraId="282CB4E6" w14:textId="77777777" w:rsidR="008703BF" w:rsidRDefault="000A6B66" w:rsidP="001C7888">
      <w:pPr>
        <w:pStyle w:val="par3"/>
      </w:pPr>
      <w:r>
        <w:t>a.</w:t>
      </w:r>
      <w:r>
        <w:tab/>
        <w:t>The Grand Prize Pool, which is used to fund the current Grand Prize;</w:t>
      </w:r>
    </w:p>
    <w:p w14:paraId="5624995F" w14:textId="77777777" w:rsidR="001C7888" w:rsidRDefault="000A6B66" w:rsidP="001C7888">
      <w:pPr>
        <w:pStyle w:val="par3"/>
      </w:pPr>
      <w:r>
        <w:t>b.</w:t>
      </w:r>
      <w:r>
        <w:tab/>
        <w:t>The Set Prize Pool (SPP), which is used to fund the Set Prizes. The SPP shall hold the temporary balances that may result from having fewer than expected winners in the Set Prize (aka lower-tier Prize) categories. The source of the SPP is the Lottery’s weekly Prize contributions less actual Set Prize liability; and,</w:t>
      </w:r>
    </w:p>
    <w:p w14:paraId="551CA5BB" w14:textId="77777777" w:rsidR="008703BF" w:rsidRDefault="000A6B66" w:rsidP="001C7888">
      <w:pPr>
        <w:pStyle w:val="par3"/>
      </w:pPr>
      <w:r>
        <w:t>c.</w:t>
      </w:r>
      <w:r>
        <w:tab/>
        <w:t>The Set-Aside Pool (SAP), which is used to fund the payment of awarded minimum starting annuity Grand Prizes and the minimum annuity Grand Prize increase, if necessary (subject to the limitations in these Rules), as may be set in the Product Group. The source of the SAP funding shall accumulate from the difference between the amount in the Grand Prize Pool at the time of a Grand Prize win and the amount needed to fund Grand Prize payments as determined by the Party Lotteries.</w:t>
      </w:r>
    </w:p>
    <w:p w14:paraId="470ED711" w14:textId="77777777" w:rsidR="008703BF" w:rsidRDefault="000A6B66" w:rsidP="001C7888">
      <w:pPr>
        <w:pStyle w:val="upar3"/>
      </w:pPr>
      <w:r>
        <w:t>The above Prize Reserve Accounts shall have maximum balance amounts or balance limiter triggers that are set by the Product Group.</w:t>
      </w:r>
    </w:p>
    <w:p w14:paraId="1F5D82BE" w14:textId="77777777" w:rsidR="008703BF" w:rsidRDefault="000A6B66" w:rsidP="000A6B66">
      <w:pPr>
        <w:pStyle w:val="par1"/>
      </w:pPr>
      <w:r>
        <w:lastRenderedPageBreak/>
        <w:t>B.</w:t>
      </w:r>
      <w:r>
        <w:tab/>
        <w:t>The Product Group may determine to expend all or a portion of the funds in the accounts (except the Grand Prize Pool) for the payment of Prizes or special Prizes in the game.</w:t>
      </w:r>
    </w:p>
    <w:p w14:paraId="616D6526" w14:textId="77777777" w:rsidR="008703BF" w:rsidRDefault="000A6B66" w:rsidP="000A6B66">
      <w:pPr>
        <w:pStyle w:val="par1"/>
      </w:pPr>
      <w:r>
        <w:t>C.</w:t>
      </w:r>
      <w:r>
        <w:tab/>
        <w:t>The Shares of the Lottery may be adjusted with refunds to the Lottery from the Prize Reserve Accounts as may be needed to maintain the approved maximum balance and Shares of the Lottery.</w:t>
      </w:r>
    </w:p>
    <w:p w14:paraId="3CCE5080" w14:textId="77777777" w:rsidR="008703BF" w:rsidRDefault="000A6B66" w:rsidP="000A6B66">
      <w:pPr>
        <w:pStyle w:val="par1"/>
      </w:pPr>
      <w:r>
        <w:t>D.</w:t>
      </w:r>
      <w:r>
        <w:tab/>
        <w:t>Any amount remaining in the Prize Reserve Account at the end of this game shall be carried forward to a replacement Prize Reserve Account or expended in a manner as directed by the Product Group on behalf of the Director or designee in accordance with jurisdiction law.</w:t>
      </w:r>
    </w:p>
    <w:p w14:paraId="51F31557" w14:textId="77777777" w:rsidR="008703BF" w:rsidRDefault="000A6B66" w:rsidP="000A6B66">
      <w:pPr>
        <w:pStyle w:val="par1"/>
      </w:pPr>
      <w:r>
        <w:t>E.</w:t>
      </w:r>
      <w:r>
        <w:tab/>
        <w:t>In purchasing a Play, or attempting to claim a Prize, Players and Claimants agree to comply with and abide by all applicable laws, rules, regulations, procedures, and decisions of the Director. Additionally, the Player shall be bound to all applicable provisions in the Mega Millions® Finance and Operations Procedures.</w:t>
      </w:r>
    </w:p>
    <w:p w14:paraId="75869873" w14:textId="77777777" w:rsidR="008703BF" w:rsidRDefault="000A6B66" w:rsidP="000A6B66">
      <w:pPr>
        <w:pStyle w:val="par1"/>
      </w:pPr>
      <w:r>
        <w:t>F.</w:t>
      </w:r>
      <w:r>
        <w:tab/>
        <w:t>All liabilities for “Mega Millions®” Prize are discharged upon payment of a Prize. A Claimant agrees as its sole and exclusive remedy that claims arising out of a “Mega Millions®” Play can only be pursued against the selling Party Lottery which issued the Play. Litigation, if any, shall only be maintained within the jurisdiction in which the “Mega Millions®” Play was Purchased and only against the selling Party Lottery that issued the Play. No claim shall be made against any other Party Lottery or against MUSL.</w:t>
      </w:r>
    </w:p>
    <w:p w14:paraId="4793588E" w14:textId="77777777" w:rsidR="001C7888" w:rsidRDefault="001C7888" w:rsidP="000A6B66">
      <w:pPr>
        <w:pStyle w:val="par1"/>
      </w:pPr>
    </w:p>
    <w:p w14:paraId="7AB92543" w14:textId="77777777" w:rsidR="008703BF" w:rsidRDefault="000A6B66" w:rsidP="000A6B66">
      <w:pPr>
        <w:pStyle w:val="par1"/>
      </w:pPr>
      <w:r>
        <w:t>G.</w:t>
      </w:r>
      <w:r>
        <w:tab/>
        <w:t>Nothing in these Rules shall be construed as a waiver of any defense or claim that the selling Party Lottery which issued the Play, any other participating Lottery, or MUSL may have in any litigation, including in the event a Player or  Claimant pursues litigation against the selling Party Lottery, any other Party Lottery or MUSL, or their respective officers, Directors, or employees.</w:t>
      </w:r>
    </w:p>
    <w:p w14:paraId="2BD767D6" w14:textId="77777777" w:rsidR="008703BF" w:rsidRDefault="000A6B66" w:rsidP="000A6B66">
      <w:pPr>
        <w:pStyle w:val="par1"/>
      </w:pPr>
      <w:r>
        <w:t>H.</w:t>
      </w:r>
      <w:r>
        <w:tab/>
        <w:t>All decisions made by a selling Party Lottery, including the declaration of Prizes and the payment thereof and the interpretation of “Mega Millions®” Rules, shall be final and binding on all Play Purchases and on every Person making a Prize claim in respect thereof, but only in the jurisdiction where the “Mega Millions®” Play was issued.</w:t>
      </w:r>
    </w:p>
    <w:p w14:paraId="01B7572F" w14:textId="77777777" w:rsidR="008703BF" w:rsidRDefault="000A6B66" w:rsidP="000A6B66">
      <w:pPr>
        <w:pStyle w:val="par1"/>
      </w:pPr>
      <w:r>
        <w:t>I.</w:t>
      </w:r>
      <w:r>
        <w:tab/>
        <w:t>Unless the laws, rules, regulations, procedures, and decisions of the Party Lottery which issued the Play provide otherwise, no Prize shall be paid upon a Play Purchased, claimed, or sold in violation of these Rules or the laws, rules, regulations, procedures, and decisions of that selling Party Lottery; any such Prize claimed but unpaid shall constitute an unclaimed Prize under these Rules and the laws, rules, regulations, procedures, and decisions of that selling Party Lottery.</w:t>
      </w:r>
    </w:p>
    <w:p w14:paraId="719862C3" w14:textId="77777777" w:rsidR="008703BF" w:rsidRDefault="000A6B66" w:rsidP="002D09E0">
      <w:pPr>
        <w:pStyle w:val="Heading3"/>
      </w:pPr>
      <w:r>
        <w:lastRenderedPageBreak/>
        <w:t>14.C.11</w:t>
      </w:r>
      <w:r>
        <w:tab/>
      </w:r>
      <w:r>
        <w:tab/>
        <w:t>Grand Prize Account</w:t>
      </w:r>
    </w:p>
    <w:p w14:paraId="7E11D7FC" w14:textId="77777777" w:rsidR="008703BF" w:rsidRDefault="000A6B66" w:rsidP="000A6B66">
      <w:pPr>
        <w:pStyle w:val="par1"/>
      </w:pPr>
      <w:r>
        <w:t>A.</w:t>
      </w:r>
      <w:r>
        <w:tab/>
        <w:t>The draw reports determine whether the Party Lotteries owe funds to MUSL or MUSL needs to transfer money to Party Lotteries. The Lottery shall transfer to MUSL in trust an amount as determined to be its total proportionate share of the Prize account less actual Set Prize liability. If this results in a negative amount, the MUSL central office shall transfer funds to the Lottery.</w:t>
      </w:r>
    </w:p>
    <w:p w14:paraId="0D97ED24" w14:textId="77777777" w:rsidR="008703BF" w:rsidRDefault="000A6B66" w:rsidP="000A6B66">
      <w:pPr>
        <w:pStyle w:val="par1"/>
      </w:pPr>
      <w:r>
        <w:t>B.</w:t>
      </w:r>
      <w:r>
        <w:tab/>
        <w:t xml:space="preserve">All funds to pay a Grand Prize that </w:t>
      </w:r>
      <w:proofErr w:type="gramStart"/>
      <w:r>
        <w:t>go</w:t>
      </w:r>
      <w:proofErr w:type="gramEnd"/>
      <w:r>
        <w:t xml:space="preserve"> unclaimed shall be returned to the Lottery by MUSL in proportion to sales by the Lottery for the Grand Prize in question after the claiming period set by the Lottery selling the winning Ticket expires.</w:t>
      </w:r>
    </w:p>
    <w:p w14:paraId="187124AB" w14:textId="77777777" w:rsidR="008703BF" w:rsidRDefault="000A6B66" w:rsidP="002D09E0">
      <w:pPr>
        <w:pStyle w:val="Heading3"/>
      </w:pPr>
      <w:r>
        <w:t>14.C.12</w:t>
      </w:r>
      <w:r>
        <w:tab/>
        <w:t>Funds Transfer</w:t>
      </w:r>
    </w:p>
    <w:p w14:paraId="47987C80" w14:textId="77777777" w:rsidR="008703BF" w:rsidRDefault="000A6B66" w:rsidP="000A6B66">
      <w:pPr>
        <w:pStyle w:val="par1"/>
      </w:pPr>
      <w:r>
        <w:t>A.</w:t>
      </w:r>
      <w:r>
        <w:tab/>
        <w:t>Funds shall be collected by MUSL from each Party Lottery by wire transfer or other means acceptable to the Product Group. The Product Group shall determine collection days. The amount to be transferred shall be calculated in accordance with “Mega Millions®” Game Rules.</w:t>
      </w:r>
    </w:p>
    <w:p w14:paraId="3FED262C" w14:textId="77777777" w:rsidR="008703BF" w:rsidRDefault="000A6B66" w:rsidP="000A6B66">
      <w:pPr>
        <w:pStyle w:val="par1"/>
      </w:pPr>
      <w:r>
        <w:t>B.</w:t>
      </w:r>
      <w:r>
        <w:tab/>
        <w:t>The Grand Prize Amount held by MUSL shall be transferred to the Lottery after the Lottery Validates the Grand Prize claim and after MUSL has collected the Prize Pool Shares from all Party Lotteries.</w:t>
      </w:r>
    </w:p>
    <w:p w14:paraId="07DE4080" w14:textId="77777777" w:rsidR="008703BF" w:rsidRDefault="000A6B66" w:rsidP="000A6B66">
      <w:pPr>
        <w:pStyle w:val="par1"/>
      </w:pPr>
      <w:r>
        <w:t>C.</w:t>
      </w:r>
      <w:r>
        <w:tab/>
        <w:t xml:space="preserve">The Grand Prize Amount held by MUSL for subsequent payment to annuity Prize Winners shall be transferred to the Lottery within seven (7) days preceding the anniversary date of the selection of the Winning Combination. The Lottery will make payment to the </w:t>
      </w:r>
      <w:proofErr w:type="gramStart"/>
      <w:r>
        <w:t>annuity</w:t>
      </w:r>
      <w:proofErr w:type="gramEnd"/>
      <w:r>
        <w:t xml:space="preserve"> Prize Winner after the Grand Prize Amount is received from MUSL.</w:t>
      </w:r>
    </w:p>
    <w:p w14:paraId="745D3228" w14:textId="77777777" w:rsidR="008703BF" w:rsidRDefault="000A6B66" w:rsidP="002D09E0">
      <w:pPr>
        <w:pStyle w:val="Heading3"/>
      </w:pPr>
      <w:r>
        <w:t>14.C.13</w:t>
      </w:r>
      <w:r>
        <w:tab/>
        <w:t>MUSL Accounting and Finance</w:t>
      </w:r>
    </w:p>
    <w:p w14:paraId="365A298F" w14:textId="77777777" w:rsidR="008703BF" w:rsidRDefault="000A6B66" w:rsidP="000A6B66">
      <w:pPr>
        <w:pStyle w:val="par1"/>
      </w:pPr>
      <w:r>
        <w:t>A.</w:t>
      </w:r>
      <w:r>
        <w:tab/>
        <w:t>The Product Group may establish a maximum balance for the PRA. The Prize reserve contribution shall be used to fund the PRA until it reaches its maximum balance amounts. Once PRA Shares reaches the Lottery’s maximum balance amounts, Prize reserve contributions will not be collected from the Lottery. The Shares of the Lottery may be adjusted with refunds to the Lottery from the PRA as may be needed to maintain the approved maximum balance and Shares of the Lottery. Any amount remaining at the end of this game shall be returned to the Party Lotteries, carried forward to a replacement PRA or expended in a manner as directed by the Product Group in accordance with Colorado law.</w:t>
      </w:r>
    </w:p>
    <w:p w14:paraId="3BF924B2" w14:textId="77777777" w:rsidR="008703BF" w:rsidRDefault="000A6B66" w:rsidP="000A6B66">
      <w:pPr>
        <w:pStyle w:val="par1"/>
      </w:pPr>
      <w:r>
        <w:t>B.</w:t>
      </w:r>
      <w:r>
        <w:tab/>
        <w:t xml:space="preserve">The draw reports determine whether the Lottery owes and needs to transfer funds to MUSL, or MUSL owes and needs to transfer funds to the Lottery. (The procedures and corresponding </w:t>
      </w:r>
      <w:proofErr w:type="gramStart"/>
      <w:r>
        <w:t>time lines</w:t>
      </w:r>
      <w:proofErr w:type="gramEnd"/>
      <w:r>
        <w:t xml:space="preserve"> documenting the timely and effective transfer of funds between the Lottery and MUSL can be found in the Lottery’s financial procedures.) Three (3) different transfers are made on a continual basis:</w:t>
      </w:r>
    </w:p>
    <w:p w14:paraId="6001A105" w14:textId="77777777" w:rsidR="008703BF" w:rsidRDefault="000A6B66" w:rsidP="001C7888">
      <w:pPr>
        <w:pStyle w:val="par2"/>
      </w:pPr>
      <w:r>
        <w:t>1.</w:t>
      </w:r>
      <w:r>
        <w:tab/>
        <w:t>Draw receivables transferred from the Lottery to MUSL,</w:t>
      </w:r>
    </w:p>
    <w:p w14:paraId="398B2D49" w14:textId="77777777" w:rsidR="008703BF" w:rsidRDefault="000A6B66" w:rsidP="001C7888">
      <w:pPr>
        <w:pStyle w:val="par2"/>
      </w:pPr>
      <w:r>
        <w:lastRenderedPageBreak/>
        <w:t>2.</w:t>
      </w:r>
      <w:r>
        <w:tab/>
        <w:t>Set Prize payments and Initial Grand Prize payments transferred from MUSL to the Lottery, and</w:t>
      </w:r>
    </w:p>
    <w:p w14:paraId="2B5515A6" w14:textId="77777777" w:rsidR="008703BF" w:rsidRDefault="000A6B66" w:rsidP="001C7888">
      <w:pPr>
        <w:pStyle w:val="par2"/>
      </w:pPr>
      <w:r>
        <w:t>2.</w:t>
      </w:r>
      <w:r>
        <w:tab/>
        <w:t xml:space="preserve">Subsequent Grand </w:t>
      </w:r>
      <w:proofErr w:type="gramStart"/>
      <w:r>
        <w:t>Prize annuity</w:t>
      </w:r>
      <w:proofErr w:type="gramEnd"/>
      <w:r>
        <w:t xml:space="preserve"> payments from MUSL to the Lottery.</w:t>
      </w:r>
    </w:p>
    <w:p w14:paraId="7A2C49C2" w14:textId="77777777" w:rsidR="008703BF" w:rsidRDefault="000A6B66" w:rsidP="001C7888">
      <w:pPr>
        <w:pStyle w:val="Heading2"/>
      </w:pPr>
      <w:r>
        <w:t>RULE 14.</w:t>
      </w:r>
      <w:proofErr w:type="gramStart"/>
      <w:r>
        <w:t xml:space="preserve">D </w:t>
      </w:r>
      <w:r>
        <w:tab/>
        <w:t>[</w:t>
      </w:r>
      <w:proofErr w:type="gramEnd"/>
      <w:r>
        <w:t>Repealed eff. 04/04/2025]</w:t>
      </w:r>
    </w:p>
    <w:p w14:paraId="10168A1F" w14:textId="77777777" w:rsidR="00A72B27" w:rsidRDefault="00A72B27" w:rsidP="00A72B27">
      <w:pPr>
        <w:pStyle w:val="Heading2"/>
      </w:pPr>
      <w:r>
        <w:t>RULE 14.</w:t>
      </w:r>
      <w:proofErr w:type="gramStart"/>
      <w:r>
        <w:t xml:space="preserve">E </w:t>
      </w:r>
      <w:r>
        <w:tab/>
        <w:t>[</w:t>
      </w:r>
      <w:proofErr w:type="gramEnd"/>
      <w:r>
        <w:t>Repealed eff. 08/20/2026]</w:t>
      </w:r>
    </w:p>
    <w:p w14:paraId="4BBD7771" w14:textId="77777777" w:rsidR="00A72B27" w:rsidRPr="00A72B27" w:rsidRDefault="00A72B27" w:rsidP="005D0CDB"/>
    <w:p w14:paraId="3A39357D" w14:textId="5941A2BF" w:rsidR="000A6B66" w:rsidRDefault="000A6B66" w:rsidP="001C7888">
      <w:pPr>
        <w:pStyle w:val="Heading2"/>
      </w:pPr>
      <w:r>
        <w:t xml:space="preserve">RULE 14.F </w:t>
      </w:r>
      <w:r>
        <w:tab/>
        <w:t xml:space="preserve"> “POWERBALL®” - “DOUBLE PLAY®” GAME RULES</w:t>
      </w:r>
    </w:p>
    <w:p w14:paraId="3FC5BF2C" w14:textId="77777777" w:rsidR="008703BF" w:rsidRPr="001C7888" w:rsidRDefault="000A6B66" w:rsidP="001C7888">
      <w:pPr>
        <w:pStyle w:val="upar1"/>
        <w:rPr>
          <w:b/>
          <w:bCs/>
        </w:rPr>
      </w:pPr>
      <w:r w:rsidRPr="001C7888">
        <w:rPr>
          <w:b/>
          <w:bCs/>
        </w:rPr>
        <w:t>BASIS AND PURPOSE OF RULE 14.F</w:t>
      </w:r>
    </w:p>
    <w:p w14:paraId="2043CEC2" w14:textId="77777777" w:rsidR="008703BF" w:rsidRDefault="000A6B66" w:rsidP="001C7888">
      <w:pPr>
        <w:pStyle w:val="upar1"/>
      </w:pPr>
      <w:r>
        <w:t>The purpose of Rule 14.F is to provide details and requirements for the Colorado Lottery Multi-</w:t>
      </w:r>
      <w:proofErr w:type="gramStart"/>
      <w:r>
        <w:t>state</w:t>
      </w:r>
      <w:proofErr w:type="gramEnd"/>
      <w:r>
        <w:t xml:space="preserve"> Jackpot Game “Powerball®” “Double Play®” option such as sale of Tickets, payment of Prizes, and method for Validating winning Tickets. The statutory basis for Rule 14.F is found in C.R.S. 44-40-101, 4440-109 (1)(a) and (2), 44-40-113, and 44-40-114.</w:t>
      </w:r>
    </w:p>
    <w:p w14:paraId="645F9ECC" w14:textId="77777777" w:rsidR="008703BF" w:rsidRDefault="000A6B66" w:rsidP="002D09E0">
      <w:pPr>
        <w:pStyle w:val="Heading3"/>
      </w:pPr>
      <w:r>
        <w:t xml:space="preserve">14.F.1 </w:t>
      </w:r>
      <w:r w:rsidR="00BE7E63">
        <w:tab/>
      </w:r>
      <w:r>
        <w:t>General Provisions</w:t>
      </w:r>
    </w:p>
    <w:p w14:paraId="435BEC66" w14:textId="77777777" w:rsidR="008703BF" w:rsidRDefault="000A6B66" w:rsidP="001C7888">
      <w:pPr>
        <w:pStyle w:val="upar1"/>
      </w:pPr>
      <w:r>
        <w:t xml:space="preserve">The Multi-state Jackpot Game known as “Powerball®” shall have a game option known as “Double Play®”, which allows Players to pay an additional One Dollar ($1.00) for a chance to win a second Drawing, of five (5) out of sixty-nine (69) plus one (1) of twenty-six (26) Lottery game, using the same numbers the Player selected for their “Powerball®” Play. This Drawing will occur on the same day(s), time(s) and location(s) as determined by the Powerball Product Group. “Double Play®” is an additional add-on to the “Powerball®” </w:t>
      </w:r>
      <w:proofErr w:type="gramStart"/>
      <w:r>
        <w:t>game, and</w:t>
      </w:r>
      <w:proofErr w:type="gramEnd"/>
      <w:r>
        <w:t xml:space="preserve"> does not replace or alter “Power Play®”. “Power Play®” is not available with the “Double Play®” promotion. “Double Play®” Prizes will not be multiplied or increased by the “Power Play®” game.</w:t>
      </w:r>
    </w:p>
    <w:p w14:paraId="3888DB4C" w14:textId="77777777" w:rsidR="008703BF" w:rsidRDefault="000A6B66" w:rsidP="001C7888">
      <w:pPr>
        <w:pStyle w:val="upar1"/>
      </w:pPr>
      <w:r>
        <w:t>“Double Play®” shall be conducted pursuant to the following Rules and Regulations and under such further instructions and directives as the Director and Colorado Lottery Commission may issue. If a conflict arises between another provision of the Lottery Rules and Regulations and this Rule 14.F, Rule 14.F shall apply. If a conflict arises between this Rule 14.F and the “Powerball Double Play®” Official Game Rule provided by the Multi-state Lottery Association, the “Powerball Double Play®” Official Game Rule shall apply.</w:t>
      </w:r>
    </w:p>
    <w:p w14:paraId="7551CF11" w14:textId="77777777" w:rsidR="008703BF" w:rsidRDefault="000A6B66" w:rsidP="002D09E0">
      <w:pPr>
        <w:pStyle w:val="Heading3"/>
      </w:pPr>
      <w:r>
        <w:t xml:space="preserve">14.F.2 </w:t>
      </w:r>
      <w:r w:rsidR="00BE7E63">
        <w:tab/>
      </w:r>
      <w:r>
        <w:t>Definitions</w:t>
      </w:r>
    </w:p>
    <w:p w14:paraId="5E81C4EC" w14:textId="77777777" w:rsidR="008703BF" w:rsidRDefault="000A6B66" w:rsidP="001C7888">
      <w:pPr>
        <w:pStyle w:val="upar1"/>
      </w:pPr>
      <w:r>
        <w:t>Refer to the definitions provided in Rule 1.1, Rule 14.2 and Rule 14.A.2.</w:t>
      </w:r>
    </w:p>
    <w:p w14:paraId="336C746B" w14:textId="77777777" w:rsidR="008703BF" w:rsidRDefault="000A6B66" w:rsidP="002D09E0">
      <w:pPr>
        <w:pStyle w:val="Heading3"/>
      </w:pPr>
      <w:r>
        <w:lastRenderedPageBreak/>
        <w:t xml:space="preserve">14.F.3 </w:t>
      </w:r>
      <w:r w:rsidR="00BE7E63">
        <w:tab/>
      </w:r>
      <w:r>
        <w:t>Price of “Double Play®”</w:t>
      </w:r>
    </w:p>
    <w:p w14:paraId="62BAE8D0" w14:textId="77777777" w:rsidR="008703BF" w:rsidRDefault="000A6B66" w:rsidP="000A6B66">
      <w:pPr>
        <w:pStyle w:val="par1"/>
      </w:pPr>
      <w:r>
        <w:t xml:space="preserve">A. </w:t>
      </w:r>
      <w:r>
        <w:tab/>
        <w:t>The price of each “Double Play®” selected shall be an additional One Dollar ($1.00) per Play.</w:t>
      </w:r>
    </w:p>
    <w:p w14:paraId="37825964" w14:textId="77777777" w:rsidR="008703BF" w:rsidRDefault="000A6B66" w:rsidP="001C7888">
      <w:pPr>
        <w:pStyle w:val="par2"/>
      </w:pPr>
      <w:r>
        <w:t>1.</w:t>
      </w:r>
      <w:r>
        <w:tab/>
        <w:t xml:space="preserve">The “Double Play®” is an add-on to the “Powerball®” 5/69 + 1/26 game. Players who elect to pay an extra </w:t>
      </w:r>
      <w:proofErr w:type="gramStart"/>
      <w:r>
        <w:t>One-Dollar</w:t>
      </w:r>
      <w:proofErr w:type="gramEnd"/>
      <w:r>
        <w:t xml:space="preserve"> ($1.00) per “Powerball®” will have a second chance to win a new set of Prizes, using the same numbers the Player selected for their Powerball Play.</w:t>
      </w:r>
    </w:p>
    <w:p w14:paraId="1EAC2566" w14:textId="77777777" w:rsidR="00C84326" w:rsidRDefault="00C84326" w:rsidP="001C7888">
      <w:pPr>
        <w:pStyle w:val="par2"/>
      </w:pPr>
    </w:p>
    <w:p w14:paraId="4D238C40" w14:textId="77777777" w:rsidR="00C84326" w:rsidRDefault="00C84326" w:rsidP="001C7888">
      <w:pPr>
        <w:pStyle w:val="par2"/>
      </w:pPr>
    </w:p>
    <w:p w14:paraId="67C8570D" w14:textId="77777777" w:rsidR="008703BF" w:rsidRDefault="000A6B66" w:rsidP="001C7888">
      <w:pPr>
        <w:pStyle w:val="par2"/>
      </w:pPr>
      <w:r>
        <w:t>2.</w:t>
      </w:r>
      <w:r>
        <w:tab/>
        <w:t>A Player has the option to Purchase up to ten “Powerball®” with “Double Play®” Plays or up to ten “Powerball® with Power Play®” with “Double Play®” on a single Ticket as follows:</w:t>
      </w:r>
    </w:p>
    <w:p w14:paraId="0BC08BD5" w14:textId="77777777" w:rsidR="00C84326" w:rsidRDefault="00C84326" w:rsidP="001C7888">
      <w:pPr>
        <w:pStyle w:val="par2"/>
      </w:pPr>
    </w:p>
    <w:tbl>
      <w:tblPr>
        <w:tblpPr w:leftFromText="180" w:rightFromText="180" w:vertAnchor="text" w:horzAnchor="margin" w:tblpXSpec="center" w:tblpY="119"/>
        <w:tblW w:w="10890" w:type="dxa"/>
        <w:tblCellMar>
          <w:top w:w="47" w:type="dxa"/>
          <w:left w:w="5" w:type="dxa"/>
          <w:right w:w="0" w:type="dxa"/>
        </w:tblCellMar>
        <w:tblLook w:val="04A0" w:firstRow="1" w:lastRow="0" w:firstColumn="1" w:lastColumn="0" w:noHBand="0" w:noVBand="1"/>
      </w:tblPr>
      <w:tblGrid>
        <w:gridCol w:w="2235"/>
        <w:gridCol w:w="1841"/>
        <w:gridCol w:w="2382"/>
        <w:gridCol w:w="1783"/>
        <w:gridCol w:w="2649"/>
      </w:tblGrid>
      <w:tr w:rsidR="00C84326" w:rsidRPr="00892A25" w14:paraId="49DBCB27" w14:textId="77777777" w:rsidTr="00C7412F">
        <w:trPr>
          <w:trHeight w:val="1193"/>
        </w:trPr>
        <w:tc>
          <w:tcPr>
            <w:tcW w:w="2235" w:type="dxa"/>
            <w:tcBorders>
              <w:top w:val="single" w:sz="4" w:space="0" w:color="000000"/>
              <w:left w:val="single" w:sz="4" w:space="0" w:color="000000"/>
              <w:bottom w:val="single" w:sz="4" w:space="0" w:color="000000"/>
              <w:right w:val="single" w:sz="4" w:space="0" w:color="000000"/>
            </w:tcBorders>
          </w:tcPr>
          <w:p w14:paraId="74C11263" w14:textId="77777777" w:rsidR="00C84326" w:rsidRPr="00892A25" w:rsidRDefault="00C84326" w:rsidP="00C7412F">
            <w:pPr>
              <w:spacing w:before="0"/>
              <w:rPr>
                <w:rFonts w:cs="Arial"/>
                <w:szCs w:val="24"/>
              </w:rPr>
            </w:pPr>
            <w:r w:rsidRPr="00892A25">
              <w:rPr>
                <w:rFonts w:cs="Arial"/>
                <w:szCs w:val="24"/>
              </w:rPr>
              <w:t xml:space="preserve">NUMBER OF </w:t>
            </w:r>
          </w:p>
          <w:p w14:paraId="2DEB6005" w14:textId="77777777" w:rsidR="00C84326" w:rsidRPr="00892A25" w:rsidRDefault="00C84326" w:rsidP="00C7412F">
            <w:pPr>
              <w:spacing w:before="0"/>
              <w:rPr>
                <w:rFonts w:cs="Arial"/>
                <w:szCs w:val="24"/>
              </w:rPr>
            </w:pPr>
            <w:r w:rsidRPr="00892A25">
              <w:rPr>
                <w:rFonts w:cs="Arial"/>
                <w:szCs w:val="24"/>
              </w:rPr>
              <w:t xml:space="preserve">“POWERBALL®” </w:t>
            </w:r>
          </w:p>
          <w:p w14:paraId="39CF63A1" w14:textId="77777777" w:rsidR="00C84326" w:rsidRPr="00892A25" w:rsidRDefault="00C84326" w:rsidP="00C7412F">
            <w:pPr>
              <w:spacing w:before="0"/>
              <w:rPr>
                <w:rFonts w:cs="Arial"/>
                <w:szCs w:val="24"/>
              </w:rPr>
            </w:pPr>
            <w:r w:rsidRPr="00892A25">
              <w:rPr>
                <w:rFonts w:cs="Arial"/>
                <w:szCs w:val="24"/>
              </w:rPr>
              <w:t xml:space="preserve">PLAYS </w:t>
            </w:r>
          </w:p>
        </w:tc>
        <w:tc>
          <w:tcPr>
            <w:tcW w:w="1841" w:type="dxa"/>
            <w:tcBorders>
              <w:top w:val="single" w:sz="4" w:space="0" w:color="000000"/>
              <w:left w:val="single" w:sz="4" w:space="0" w:color="000000"/>
              <w:bottom w:val="single" w:sz="4" w:space="0" w:color="000000"/>
              <w:right w:val="single" w:sz="4" w:space="0" w:color="000000"/>
            </w:tcBorders>
          </w:tcPr>
          <w:p w14:paraId="642DD9B9" w14:textId="77777777" w:rsidR="00C84326" w:rsidRPr="00892A25" w:rsidRDefault="00C84326" w:rsidP="00C7412F">
            <w:pPr>
              <w:spacing w:before="0"/>
              <w:rPr>
                <w:rFonts w:cs="Arial"/>
                <w:szCs w:val="24"/>
              </w:rPr>
            </w:pPr>
            <w:r w:rsidRPr="00892A25">
              <w:rPr>
                <w:rFonts w:cs="Arial"/>
                <w:szCs w:val="24"/>
              </w:rPr>
              <w:t xml:space="preserve">COST OF </w:t>
            </w:r>
          </w:p>
          <w:p w14:paraId="4E067DED" w14:textId="77777777" w:rsidR="00C84326" w:rsidRPr="00892A25" w:rsidRDefault="00C84326" w:rsidP="00C7412F">
            <w:pPr>
              <w:spacing w:before="0"/>
              <w:rPr>
                <w:rFonts w:cs="Arial"/>
                <w:szCs w:val="24"/>
              </w:rPr>
            </w:pPr>
            <w:r w:rsidRPr="00892A25">
              <w:rPr>
                <w:rFonts w:cs="Arial"/>
                <w:szCs w:val="24"/>
              </w:rPr>
              <w:t xml:space="preserve">“POWERBALL®” </w:t>
            </w:r>
          </w:p>
          <w:p w14:paraId="6A19C044" w14:textId="77777777" w:rsidR="00C84326" w:rsidRPr="00892A25" w:rsidRDefault="00C84326" w:rsidP="00C7412F">
            <w:pPr>
              <w:spacing w:before="0"/>
              <w:rPr>
                <w:rFonts w:cs="Arial"/>
                <w:szCs w:val="24"/>
              </w:rPr>
            </w:pPr>
            <w:r w:rsidRPr="00892A25">
              <w:rPr>
                <w:rFonts w:cs="Arial"/>
                <w:szCs w:val="24"/>
              </w:rPr>
              <w:t xml:space="preserve">PLAYS </w:t>
            </w:r>
          </w:p>
        </w:tc>
        <w:tc>
          <w:tcPr>
            <w:tcW w:w="2382" w:type="dxa"/>
            <w:tcBorders>
              <w:top w:val="single" w:sz="4" w:space="0" w:color="000000"/>
              <w:left w:val="single" w:sz="4" w:space="0" w:color="000000"/>
              <w:bottom w:val="single" w:sz="4" w:space="0" w:color="000000"/>
              <w:right w:val="single" w:sz="4" w:space="0" w:color="000000"/>
            </w:tcBorders>
          </w:tcPr>
          <w:p w14:paraId="78F1E25E" w14:textId="77777777" w:rsidR="00C84326" w:rsidRPr="00892A25" w:rsidRDefault="00C84326" w:rsidP="00C7412F">
            <w:pPr>
              <w:spacing w:before="0"/>
              <w:rPr>
                <w:rFonts w:cs="Arial"/>
                <w:szCs w:val="24"/>
              </w:rPr>
            </w:pPr>
            <w:r w:rsidRPr="00892A25">
              <w:rPr>
                <w:rFonts w:cs="Arial"/>
                <w:szCs w:val="24"/>
              </w:rPr>
              <w:t xml:space="preserve">ADDITIONAL COST OF “DOUBLE PLAY®” PLAYS </w:t>
            </w:r>
          </w:p>
        </w:tc>
        <w:tc>
          <w:tcPr>
            <w:tcW w:w="1783" w:type="dxa"/>
            <w:tcBorders>
              <w:top w:val="single" w:sz="4" w:space="0" w:color="000000"/>
              <w:left w:val="single" w:sz="4" w:space="0" w:color="000000"/>
              <w:bottom w:val="single" w:sz="4" w:space="0" w:color="000000"/>
              <w:right w:val="single" w:sz="4" w:space="0" w:color="000000"/>
            </w:tcBorders>
          </w:tcPr>
          <w:p w14:paraId="72861F0A" w14:textId="77777777" w:rsidR="00C84326" w:rsidRPr="00892A25" w:rsidRDefault="00C84326" w:rsidP="00C7412F">
            <w:pPr>
              <w:spacing w:before="0"/>
              <w:rPr>
                <w:rFonts w:cs="Arial"/>
                <w:szCs w:val="24"/>
              </w:rPr>
            </w:pPr>
            <w:r w:rsidRPr="00892A25">
              <w:rPr>
                <w:rFonts w:cs="Arial"/>
                <w:szCs w:val="24"/>
              </w:rPr>
              <w:t xml:space="preserve">ADDITIONAL </w:t>
            </w:r>
          </w:p>
          <w:p w14:paraId="1E61BC3E" w14:textId="77777777" w:rsidR="00C84326" w:rsidRPr="00892A25" w:rsidRDefault="00C84326" w:rsidP="00C7412F">
            <w:pPr>
              <w:spacing w:before="0"/>
              <w:rPr>
                <w:rFonts w:cs="Arial"/>
                <w:szCs w:val="24"/>
              </w:rPr>
            </w:pPr>
            <w:r w:rsidRPr="00892A25">
              <w:rPr>
                <w:rFonts w:cs="Arial"/>
                <w:szCs w:val="24"/>
              </w:rPr>
              <w:t xml:space="preserve">COST OF </w:t>
            </w:r>
          </w:p>
          <w:p w14:paraId="267F68DF" w14:textId="77777777" w:rsidR="00C84326" w:rsidRPr="00892A25" w:rsidRDefault="00C84326" w:rsidP="00C7412F">
            <w:pPr>
              <w:spacing w:before="0"/>
              <w:rPr>
                <w:rFonts w:cs="Arial"/>
                <w:szCs w:val="24"/>
              </w:rPr>
            </w:pPr>
            <w:r w:rsidRPr="00892A25">
              <w:rPr>
                <w:rFonts w:cs="Arial"/>
                <w:szCs w:val="24"/>
              </w:rPr>
              <w:t xml:space="preserve">“POWER PLAY®” </w:t>
            </w:r>
          </w:p>
          <w:p w14:paraId="00E6FE65" w14:textId="77777777" w:rsidR="00C84326" w:rsidRPr="00892A25" w:rsidRDefault="00C84326" w:rsidP="00C7412F">
            <w:pPr>
              <w:spacing w:before="0"/>
              <w:rPr>
                <w:rFonts w:cs="Arial"/>
                <w:szCs w:val="24"/>
              </w:rPr>
            </w:pPr>
            <w:r w:rsidRPr="00892A25">
              <w:rPr>
                <w:rFonts w:cs="Arial"/>
                <w:szCs w:val="24"/>
              </w:rPr>
              <w:t xml:space="preserve">PLAYS </w:t>
            </w:r>
          </w:p>
        </w:tc>
        <w:tc>
          <w:tcPr>
            <w:tcW w:w="2649" w:type="dxa"/>
            <w:tcBorders>
              <w:top w:val="single" w:sz="4" w:space="0" w:color="000000"/>
              <w:left w:val="single" w:sz="4" w:space="0" w:color="000000"/>
              <w:bottom w:val="single" w:sz="4" w:space="0" w:color="000000"/>
              <w:right w:val="single" w:sz="4" w:space="0" w:color="000000"/>
            </w:tcBorders>
          </w:tcPr>
          <w:p w14:paraId="38BA11D4" w14:textId="77777777" w:rsidR="00C84326" w:rsidRPr="00892A25" w:rsidRDefault="00C84326" w:rsidP="00C7412F">
            <w:pPr>
              <w:spacing w:before="0"/>
              <w:rPr>
                <w:rFonts w:cs="Arial"/>
                <w:szCs w:val="24"/>
              </w:rPr>
            </w:pPr>
            <w:r w:rsidRPr="00892A25">
              <w:rPr>
                <w:rFonts w:cs="Arial"/>
                <w:szCs w:val="24"/>
              </w:rPr>
              <w:t xml:space="preserve">TOTAL COST OF </w:t>
            </w:r>
          </w:p>
          <w:p w14:paraId="554AC124" w14:textId="77777777" w:rsidR="00C84326" w:rsidRPr="00892A25" w:rsidRDefault="00C84326" w:rsidP="00C7412F">
            <w:pPr>
              <w:spacing w:before="0"/>
              <w:rPr>
                <w:rFonts w:cs="Arial"/>
                <w:szCs w:val="24"/>
              </w:rPr>
            </w:pPr>
            <w:r w:rsidRPr="00892A25">
              <w:rPr>
                <w:rFonts w:cs="Arial"/>
                <w:szCs w:val="24"/>
              </w:rPr>
              <w:t xml:space="preserve">“POWERBALL®” WITH </w:t>
            </w:r>
          </w:p>
          <w:p w14:paraId="2FE06030" w14:textId="77777777" w:rsidR="00C84326" w:rsidRPr="00892A25" w:rsidRDefault="00C84326" w:rsidP="00C7412F">
            <w:pPr>
              <w:spacing w:before="0"/>
              <w:rPr>
                <w:rFonts w:cs="Arial"/>
                <w:szCs w:val="24"/>
              </w:rPr>
            </w:pPr>
            <w:r w:rsidRPr="00892A25">
              <w:rPr>
                <w:rFonts w:cs="Arial"/>
                <w:szCs w:val="24"/>
              </w:rPr>
              <w:t xml:space="preserve">“POWER PLAY®” AND </w:t>
            </w:r>
          </w:p>
          <w:p w14:paraId="4DD6F0AC" w14:textId="77777777" w:rsidR="00C84326" w:rsidRPr="00892A25" w:rsidRDefault="00C84326" w:rsidP="00C7412F">
            <w:pPr>
              <w:spacing w:before="0"/>
              <w:rPr>
                <w:rFonts w:cs="Arial"/>
                <w:szCs w:val="24"/>
              </w:rPr>
            </w:pPr>
            <w:r w:rsidRPr="00892A25">
              <w:rPr>
                <w:rFonts w:cs="Arial"/>
                <w:szCs w:val="24"/>
              </w:rPr>
              <w:t xml:space="preserve">“DOUBLE PLAY®” </w:t>
            </w:r>
          </w:p>
        </w:tc>
      </w:tr>
      <w:tr w:rsidR="00C84326" w:rsidRPr="00892A25" w14:paraId="1C5B6F96" w14:textId="77777777" w:rsidTr="00C7412F">
        <w:trPr>
          <w:trHeight w:val="300"/>
        </w:trPr>
        <w:tc>
          <w:tcPr>
            <w:tcW w:w="2235" w:type="dxa"/>
            <w:tcBorders>
              <w:top w:val="single" w:sz="4" w:space="0" w:color="000000"/>
              <w:left w:val="single" w:sz="4" w:space="0" w:color="000000"/>
              <w:bottom w:val="single" w:sz="4" w:space="0" w:color="000000"/>
              <w:right w:val="single" w:sz="4" w:space="0" w:color="000000"/>
            </w:tcBorders>
          </w:tcPr>
          <w:p w14:paraId="100D7AC0" w14:textId="77777777" w:rsidR="00C84326" w:rsidRPr="00892A25" w:rsidRDefault="00C84326" w:rsidP="00C7412F">
            <w:pPr>
              <w:spacing w:before="0"/>
              <w:rPr>
                <w:rFonts w:cs="Arial"/>
                <w:szCs w:val="24"/>
              </w:rPr>
            </w:pPr>
            <w:r w:rsidRPr="00892A25">
              <w:rPr>
                <w:rFonts w:cs="Arial"/>
                <w:szCs w:val="24"/>
              </w:rPr>
              <w:t xml:space="preserve">One (1) Play </w:t>
            </w:r>
          </w:p>
        </w:tc>
        <w:tc>
          <w:tcPr>
            <w:tcW w:w="1841" w:type="dxa"/>
            <w:tcBorders>
              <w:top w:val="single" w:sz="4" w:space="0" w:color="000000"/>
              <w:left w:val="single" w:sz="4" w:space="0" w:color="000000"/>
              <w:bottom w:val="single" w:sz="4" w:space="0" w:color="000000"/>
              <w:right w:val="single" w:sz="4" w:space="0" w:color="000000"/>
            </w:tcBorders>
          </w:tcPr>
          <w:p w14:paraId="702ADA95" w14:textId="77777777" w:rsidR="00C84326" w:rsidRPr="00892A25" w:rsidRDefault="00C84326" w:rsidP="00C7412F">
            <w:pPr>
              <w:spacing w:before="0"/>
              <w:rPr>
                <w:rFonts w:cs="Arial"/>
                <w:szCs w:val="24"/>
              </w:rPr>
            </w:pPr>
            <w:r w:rsidRPr="00892A25">
              <w:rPr>
                <w:rFonts w:cs="Arial"/>
                <w:szCs w:val="24"/>
              </w:rPr>
              <w:t xml:space="preserve">$2.00 </w:t>
            </w:r>
          </w:p>
        </w:tc>
        <w:tc>
          <w:tcPr>
            <w:tcW w:w="2382" w:type="dxa"/>
            <w:tcBorders>
              <w:top w:val="single" w:sz="4" w:space="0" w:color="000000"/>
              <w:left w:val="single" w:sz="4" w:space="0" w:color="000000"/>
              <w:bottom w:val="single" w:sz="4" w:space="0" w:color="000000"/>
              <w:right w:val="single" w:sz="4" w:space="0" w:color="000000"/>
            </w:tcBorders>
          </w:tcPr>
          <w:p w14:paraId="3710873B" w14:textId="77777777" w:rsidR="00C84326" w:rsidRPr="00892A25" w:rsidRDefault="00C84326" w:rsidP="00C7412F">
            <w:pPr>
              <w:spacing w:before="0"/>
              <w:rPr>
                <w:rFonts w:cs="Arial"/>
                <w:szCs w:val="24"/>
              </w:rPr>
            </w:pPr>
            <w:r w:rsidRPr="00892A25">
              <w:rPr>
                <w:rFonts w:cs="Arial"/>
                <w:szCs w:val="24"/>
              </w:rPr>
              <w:t xml:space="preserve">$1.00 </w:t>
            </w:r>
          </w:p>
        </w:tc>
        <w:tc>
          <w:tcPr>
            <w:tcW w:w="1783" w:type="dxa"/>
            <w:tcBorders>
              <w:top w:val="single" w:sz="4" w:space="0" w:color="000000"/>
              <w:left w:val="single" w:sz="4" w:space="0" w:color="000000"/>
              <w:bottom w:val="single" w:sz="4" w:space="0" w:color="000000"/>
              <w:right w:val="single" w:sz="4" w:space="0" w:color="000000"/>
            </w:tcBorders>
          </w:tcPr>
          <w:p w14:paraId="1020BB14" w14:textId="77777777" w:rsidR="00C84326" w:rsidRPr="00892A25" w:rsidRDefault="00C84326" w:rsidP="00C7412F">
            <w:pPr>
              <w:spacing w:before="0"/>
              <w:rPr>
                <w:rFonts w:cs="Arial"/>
                <w:szCs w:val="24"/>
              </w:rPr>
            </w:pPr>
            <w:r w:rsidRPr="00892A25">
              <w:rPr>
                <w:rFonts w:cs="Arial"/>
                <w:szCs w:val="24"/>
              </w:rPr>
              <w:t xml:space="preserve">$1.00 </w:t>
            </w:r>
          </w:p>
        </w:tc>
        <w:tc>
          <w:tcPr>
            <w:tcW w:w="2649" w:type="dxa"/>
            <w:tcBorders>
              <w:top w:val="single" w:sz="4" w:space="0" w:color="000000"/>
              <w:left w:val="single" w:sz="4" w:space="0" w:color="000000"/>
              <w:bottom w:val="single" w:sz="4" w:space="0" w:color="000000"/>
              <w:right w:val="single" w:sz="4" w:space="0" w:color="000000"/>
            </w:tcBorders>
          </w:tcPr>
          <w:p w14:paraId="52B59D2C" w14:textId="77777777" w:rsidR="00C84326" w:rsidRPr="00892A25" w:rsidRDefault="00C84326" w:rsidP="00C7412F">
            <w:pPr>
              <w:spacing w:before="0"/>
              <w:rPr>
                <w:rFonts w:cs="Arial"/>
                <w:szCs w:val="24"/>
              </w:rPr>
            </w:pPr>
            <w:r w:rsidRPr="00892A25">
              <w:rPr>
                <w:rFonts w:cs="Arial"/>
                <w:szCs w:val="24"/>
              </w:rPr>
              <w:t xml:space="preserve">$4.00 </w:t>
            </w:r>
          </w:p>
        </w:tc>
      </w:tr>
      <w:tr w:rsidR="00C84326" w:rsidRPr="00892A25" w14:paraId="1D502FE3" w14:textId="77777777" w:rsidTr="00C7412F">
        <w:trPr>
          <w:trHeight w:val="300"/>
        </w:trPr>
        <w:tc>
          <w:tcPr>
            <w:tcW w:w="2235" w:type="dxa"/>
            <w:tcBorders>
              <w:top w:val="single" w:sz="4" w:space="0" w:color="000000"/>
              <w:left w:val="single" w:sz="4" w:space="0" w:color="000000"/>
              <w:bottom w:val="single" w:sz="4" w:space="0" w:color="000000"/>
              <w:right w:val="single" w:sz="4" w:space="0" w:color="000000"/>
            </w:tcBorders>
          </w:tcPr>
          <w:p w14:paraId="7AD495B8" w14:textId="77777777" w:rsidR="00C84326" w:rsidRPr="00892A25" w:rsidRDefault="00C84326" w:rsidP="00C7412F">
            <w:pPr>
              <w:spacing w:before="0"/>
              <w:rPr>
                <w:rFonts w:cs="Arial"/>
                <w:szCs w:val="24"/>
              </w:rPr>
            </w:pPr>
            <w:r w:rsidRPr="00892A25">
              <w:rPr>
                <w:rFonts w:cs="Arial"/>
                <w:szCs w:val="24"/>
              </w:rPr>
              <w:t xml:space="preserve">Two (2) Plays </w:t>
            </w:r>
          </w:p>
        </w:tc>
        <w:tc>
          <w:tcPr>
            <w:tcW w:w="1841" w:type="dxa"/>
            <w:tcBorders>
              <w:top w:val="single" w:sz="4" w:space="0" w:color="000000"/>
              <w:left w:val="single" w:sz="4" w:space="0" w:color="000000"/>
              <w:bottom w:val="single" w:sz="4" w:space="0" w:color="000000"/>
              <w:right w:val="single" w:sz="4" w:space="0" w:color="000000"/>
            </w:tcBorders>
          </w:tcPr>
          <w:p w14:paraId="4880B7F1" w14:textId="77777777" w:rsidR="00C84326" w:rsidRPr="00892A25" w:rsidRDefault="00C84326" w:rsidP="00C7412F">
            <w:pPr>
              <w:spacing w:before="0"/>
              <w:rPr>
                <w:rFonts w:cs="Arial"/>
                <w:szCs w:val="24"/>
              </w:rPr>
            </w:pPr>
            <w:r w:rsidRPr="00892A25">
              <w:rPr>
                <w:rFonts w:cs="Arial"/>
                <w:szCs w:val="24"/>
              </w:rPr>
              <w:t xml:space="preserve">$4.00 </w:t>
            </w:r>
          </w:p>
        </w:tc>
        <w:tc>
          <w:tcPr>
            <w:tcW w:w="2382" w:type="dxa"/>
            <w:tcBorders>
              <w:top w:val="single" w:sz="4" w:space="0" w:color="000000"/>
              <w:left w:val="single" w:sz="4" w:space="0" w:color="000000"/>
              <w:bottom w:val="single" w:sz="4" w:space="0" w:color="000000"/>
              <w:right w:val="single" w:sz="4" w:space="0" w:color="000000"/>
            </w:tcBorders>
          </w:tcPr>
          <w:p w14:paraId="0D1D7B62" w14:textId="77777777" w:rsidR="00C84326" w:rsidRPr="00892A25" w:rsidRDefault="00C84326" w:rsidP="00C7412F">
            <w:pPr>
              <w:spacing w:before="0"/>
              <w:rPr>
                <w:rFonts w:cs="Arial"/>
                <w:szCs w:val="24"/>
              </w:rPr>
            </w:pPr>
            <w:r w:rsidRPr="00892A25">
              <w:rPr>
                <w:rFonts w:cs="Arial"/>
                <w:szCs w:val="24"/>
              </w:rPr>
              <w:t xml:space="preserve">$2.00 </w:t>
            </w:r>
          </w:p>
        </w:tc>
        <w:tc>
          <w:tcPr>
            <w:tcW w:w="1783" w:type="dxa"/>
            <w:tcBorders>
              <w:top w:val="single" w:sz="4" w:space="0" w:color="000000"/>
              <w:left w:val="single" w:sz="4" w:space="0" w:color="000000"/>
              <w:bottom w:val="single" w:sz="4" w:space="0" w:color="000000"/>
              <w:right w:val="single" w:sz="4" w:space="0" w:color="000000"/>
            </w:tcBorders>
          </w:tcPr>
          <w:p w14:paraId="3F13287B" w14:textId="77777777" w:rsidR="00C84326" w:rsidRPr="00892A25" w:rsidRDefault="00C84326" w:rsidP="00C7412F">
            <w:pPr>
              <w:spacing w:before="0"/>
              <w:rPr>
                <w:rFonts w:cs="Arial"/>
                <w:szCs w:val="24"/>
              </w:rPr>
            </w:pPr>
            <w:r w:rsidRPr="00892A25">
              <w:rPr>
                <w:rFonts w:cs="Arial"/>
                <w:szCs w:val="24"/>
              </w:rPr>
              <w:t xml:space="preserve">$2.00 </w:t>
            </w:r>
          </w:p>
        </w:tc>
        <w:tc>
          <w:tcPr>
            <w:tcW w:w="2649" w:type="dxa"/>
            <w:tcBorders>
              <w:top w:val="single" w:sz="4" w:space="0" w:color="000000"/>
              <w:left w:val="single" w:sz="4" w:space="0" w:color="000000"/>
              <w:bottom w:val="single" w:sz="4" w:space="0" w:color="000000"/>
              <w:right w:val="single" w:sz="4" w:space="0" w:color="000000"/>
            </w:tcBorders>
          </w:tcPr>
          <w:p w14:paraId="5D04D445" w14:textId="77777777" w:rsidR="00C84326" w:rsidRPr="00892A25" w:rsidRDefault="00C84326" w:rsidP="00C7412F">
            <w:pPr>
              <w:spacing w:before="0"/>
              <w:rPr>
                <w:rFonts w:cs="Arial"/>
                <w:szCs w:val="24"/>
              </w:rPr>
            </w:pPr>
            <w:r w:rsidRPr="00892A25">
              <w:rPr>
                <w:rFonts w:cs="Arial"/>
                <w:szCs w:val="24"/>
              </w:rPr>
              <w:t xml:space="preserve">$8.00 </w:t>
            </w:r>
          </w:p>
        </w:tc>
      </w:tr>
      <w:tr w:rsidR="00C84326" w:rsidRPr="00892A25" w14:paraId="59BE688D" w14:textId="77777777" w:rsidTr="00C7412F">
        <w:trPr>
          <w:trHeight w:val="300"/>
        </w:trPr>
        <w:tc>
          <w:tcPr>
            <w:tcW w:w="2235" w:type="dxa"/>
            <w:tcBorders>
              <w:top w:val="single" w:sz="4" w:space="0" w:color="000000"/>
              <w:left w:val="single" w:sz="4" w:space="0" w:color="000000"/>
              <w:bottom w:val="single" w:sz="4" w:space="0" w:color="000000"/>
              <w:right w:val="single" w:sz="4" w:space="0" w:color="000000"/>
            </w:tcBorders>
          </w:tcPr>
          <w:p w14:paraId="2849E29F" w14:textId="77777777" w:rsidR="00C84326" w:rsidRPr="00892A25" w:rsidRDefault="00C84326" w:rsidP="00C7412F">
            <w:pPr>
              <w:spacing w:before="0"/>
              <w:rPr>
                <w:rFonts w:cs="Arial"/>
                <w:szCs w:val="24"/>
              </w:rPr>
            </w:pPr>
            <w:r w:rsidRPr="00892A25">
              <w:rPr>
                <w:rFonts w:cs="Arial"/>
                <w:szCs w:val="24"/>
              </w:rPr>
              <w:t xml:space="preserve">Three (3) Plays </w:t>
            </w:r>
          </w:p>
        </w:tc>
        <w:tc>
          <w:tcPr>
            <w:tcW w:w="1841" w:type="dxa"/>
            <w:tcBorders>
              <w:top w:val="single" w:sz="4" w:space="0" w:color="000000"/>
              <w:left w:val="single" w:sz="4" w:space="0" w:color="000000"/>
              <w:bottom w:val="single" w:sz="4" w:space="0" w:color="000000"/>
              <w:right w:val="single" w:sz="4" w:space="0" w:color="000000"/>
            </w:tcBorders>
          </w:tcPr>
          <w:p w14:paraId="3587A85B" w14:textId="77777777" w:rsidR="00C84326" w:rsidRPr="00892A25" w:rsidRDefault="00C84326" w:rsidP="00C7412F">
            <w:pPr>
              <w:spacing w:before="0"/>
              <w:rPr>
                <w:rFonts w:cs="Arial"/>
                <w:szCs w:val="24"/>
              </w:rPr>
            </w:pPr>
            <w:r w:rsidRPr="00892A25">
              <w:rPr>
                <w:rFonts w:cs="Arial"/>
                <w:szCs w:val="24"/>
              </w:rPr>
              <w:t xml:space="preserve">$6.00 </w:t>
            </w:r>
          </w:p>
        </w:tc>
        <w:tc>
          <w:tcPr>
            <w:tcW w:w="2382" w:type="dxa"/>
            <w:tcBorders>
              <w:top w:val="single" w:sz="4" w:space="0" w:color="000000"/>
              <w:left w:val="single" w:sz="4" w:space="0" w:color="000000"/>
              <w:bottom w:val="single" w:sz="4" w:space="0" w:color="000000"/>
              <w:right w:val="single" w:sz="4" w:space="0" w:color="000000"/>
            </w:tcBorders>
          </w:tcPr>
          <w:p w14:paraId="3052868C" w14:textId="77777777" w:rsidR="00C84326" w:rsidRPr="00892A25" w:rsidRDefault="00C84326" w:rsidP="00C7412F">
            <w:pPr>
              <w:spacing w:before="0"/>
              <w:rPr>
                <w:rFonts w:cs="Arial"/>
                <w:szCs w:val="24"/>
              </w:rPr>
            </w:pPr>
            <w:r w:rsidRPr="00892A25">
              <w:rPr>
                <w:rFonts w:cs="Arial"/>
                <w:szCs w:val="24"/>
              </w:rPr>
              <w:t xml:space="preserve">$3.00 </w:t>
            </w:r>
          </w:p>
        </w:tc>
        <w:tc>
          <w:tcPr>
            <w:tcW w:w="1783" w:type="dxa"/>
            <w:tcBorders>
              <w:top w:val="single" w:sz="4" w:space="0" w:color="000000"/>
              <w:left w:val="single" w:sz="4" w:space="0" w:color="000000"/>
              <w:bottom w:val="single" w:sz="4" w:space="0" w:color="000000"/>
              <w:right w:val="single" w:sz="4" w:space="0" w:color="000000"/>
            </w:tcBorders>
          </w:tcPr>
          <w:p w14:paraId="69007A61" w14:textId="77777777" w:rsidR="00C84326" w:rsidRPr="00892A25" w:rsidRDefault="00C84326" w:rsidP="00C7412F">
            <w:pPr>
              <w:spacing w:before="0"/>
              <w:rPr>
                <w:rFonts w:cs="Arial"/>
                <w:szCs w:val="24"/>
              </w:rPr>
            </w:pPr>
            <w:r w:rsidRPr="00892A25">
              <w:rPr>
                <w:rFonts w:cs="Arial"/>
                <w:szCs w:val="24"/>
              </w:rPr>
              <w:t xml:space="preserve">$3.00 </w:t>
            </w:r>
          </w:p>
        </w:tc>
        <w:tc>
          <w:tcPr>
            <w:tcW w:w="2649" w:type="dxa"/>
            <w:tcBorders>
              <w:top w:val="single" w:sz="4" w:space="0" w:color="000000"/>
              <w:left w:val="single" w:sz="4" w:space="0" w:color="000000"/>
              <w:bottom w:val="single" w:sz="4" w:space="0" w:color="000000"/>
              <w:right w:val="single" w:sz="4" w:space="0" w:color="000000"/>
            </w:tcBorders>
          </w:tcPr>
          <w:p w14:paraId="5263CD0E" w14:textId="77777777" w:rsidR="00C84326" w:rsidRPr="00892A25" w:rsidRDefault="00C84326" w:rsidP="00C7412F">
            <w:pPr>
              <w:spacing w:before="0"/>
              <w:rPr>
                <w:rFonts w:cs="Arial"/>
                <w:szCs w:val="24"/>
              </w:rPr>
            </w:pPr>
            <w:r w:rsidRPr="00892A25">
              <w:rPr>
                <w:rFonts w:cs="Arial"/>
                <w:szCs w:val="24"/>
              </w:rPr>
              <w:t xml:space="preserve">$12.00 </w:t>
            </w:r>
          </w:p>
        </w:tc>
      </w:tr>
      <w:tr w:rsidR="00C84326" w:rsidRPr="00892A25" w14:paraId="72975B70" w14:textId="77777777" w:rsidTr="00C7412F">
        <w:trPr>
          <w:trHeight w:val="300"/>
        </w:trPr>
        <w:tc>
          <w:tcPr>
            <w:tcW w:w="2235" w:type="dxa"/>
            <w:tcBorders>
              <w:top w:val="single" w:sz="4" w:space="0" w:color="000000"/>
              <w:left w:val="single" w:sz="4" w:space="0" w:color="000000"/>
              <w:bottom w:val="single" w:sz="4" w:space="0" w:color="000000"/>
              <w:right w:val="single" w:sz="4" w:space="0" w:color="000000"/>
            </w:tcBorders>
          </w:tcPr>
          <w:p w14:paraId="78BDDA96" w14:textId="77777777" w:rsidR="00C84326" w:rsidRPr="00892A25" w:rsidRDefault="00C84326" w:rsidP="00C7412F">
            <w:pPr>
              <w:spacing w:before="0"/>
              <w:rPr>
                <w:rFonts w:cs="Arial"/>
                <w:szCs w:val="24"/>
              </w:rPr>
            </w:pPr>
            <w:r w:rsidRPr="00892A25">
              <w:rPr>
                <w:rFonts w:cs="Arial"/>
                <w:szCs w:val="24"/>
              </w:rPr>
              <w:t xml:space="preserve">Four (4) Plays </w:t>
            </w:r>
          </w:p>
        </w:tc>
        <w:tc>
          <w:tcPr>
            <w:tcW w:w="1841" w:type="dxa"/>
            <w:tcBorders>
              <w:top w:val="single" w:sz="4" w:space="0" w:color="000000"/>
              <w:left w:val="single" w:sz="4" w:space="0" w:color="000000"/>
              <w:bottom w:val="single" w:sz="4" w:space="0" w:color="000000"/>
              <w:right w:val="single" w:sz="4" w:space="0" w:color="000000"/>
            </w:tcBorders>
          </w:tcPr>
          <w:p w14:paraId="2677A5E1" w14:textId="77777777" w:rsidR="00C84326" w:rsidRPr="00892A25" w:rsidRDefault="00C84326" w:rsidP="00C7412F">
            <w:pPr>
              <w:spacing w:before="0"/>
              <w:rPr>
                <w:rFonts w:cs="Arial"/>
                <w:szCs w:val="24"/>
              </w:rPr>
            </w:pPr>
            <w:r w:rsidRPr="00892A25">
              <w:rPr>
                <w:rFonts w:cs="Arial"/>
                <w:szCs w:val="24"/>
              </w:rPr>
              <w:t xml:space="preserve">$8.00 </w:t>
            </w:r>
          </w:p>
        </w:tc>
        <w:tc>
          <w:tcPr>
            <w:tcW w:w="2382" w:type="dxa"/>
            <w:tcBorders>
              <w:top w:val="single" w:sz="4" w:space="0" w:color="000000"/>
              <w:left w:val="single" w:sz="4" w:space="0" w:color="000000"/>
              <w:bottom w:val="single" w:sz="4" w:space="0" w:color="000000"/>
              <w:right w:val="single" w:sz="4" w:space="0" w:color="000000"/>
            </w:tcBorders>
          </w:tcPr>
          <w:p w14:paraId="5723661A" w14:textId="77777777" w:rsidR="00C84326" w:rsidRPr="00892A25" w:rsidRDefault="00C84326" w:rsidP="00C7412F">
            <w:pPr>
              <w:spacing w:before="0"/>
              <w:rPr>
                <w:rFonts w:cs="Arial"/>
                <w:szCs w:val="24"/>
              </w:rPr>
            </w:pPr>
            <w:r w:rsidRPr="00892A25">
              <w:rPr>
                <w:rFonts w:cs="Arial"/>
                <w:szCs w:val="24"/>
              </w:rPr>
              <w:t xml:space="preserve">$4.00 </w:t>
            </w:r>
          </w:p>
        </w:tc>
        <w:tc>
          <w:tcPr>
            <w:tcW w:w="1783" w:type="dxa"/>
            <w:tcBorders>
              <w:top w:val="single" w:sz="4" w:space="0" w:color="000000"/>
              <w:left w:val="single" w:sz="4" w:space="0" w:color="000000"/>
              <w:bottom w:val="single" w:sz="4" w:space="0" w:color="000000"/>
              <w:right w:val="single" w:sz="4" w:space="0" w:color="000000"/>
            </w:tcBorders>
          </w:tcPr>
          <w:p w14:paraId="0410EA96" w14:textId="77777777" w:rsidR="00C84326" w:rsidRPr="00892A25" w:rsidRDefault="00C84326" w:rsidP="00C7412F">
            <w:pPr>
              <w:spacing w:before="0"/>
              <w:rPr>
                <w:rFonts w:cs="Arial"/>
                <w:szCs w:val="24"/>
              </w:rPr>
            </w:pPr>
            <w:r w:rsidRPr="00892A25">
              <w:rPr>
                <w:rFonts w:cs="Arial"/>
                <w:szCs w:val="24"/>
              </w:rPr>
              <w:t xml:space="preserve">$4.00 </w:t>
            </w:r>
          </w:p>
        </w:tc>
        <w:tc>
          <w:tcPr>
            <w:tcW w:w="2649" w:type="dxa"/>
            <w:tcBorders>
              <w:top w:val="single" w:sz="4" w:space="0" w:color="000000"/>
              <w:left w:val="single" w:sz="4" w:space="0" w:color="000000"/>
              <w:bottom w:val="single" w:sz="4" w:space="0" w:color="000000"/>
              <w:right w:val="single" w:sz="4" w:space="0" w:color="000000"/>
            </w:tcBorders>
          </w:tcPr>
          <w:p w14:paraId="180428A1" w14:textId="77777777" w:rsidR="00C84326" w:rsidRPr="00892A25" w:rsidRDefault="00C84326" w:rsidP="00C7412F">
            <w:pPr>
              <w:spacing w:before="0"/>
              <w:rPr>
                <w:rFonts w:cs="Arial"/>
                <w:szCs w:val="24"/>
              </w:rPr>
            </w:pPr>
            <w:r w:rsidRPr="00892A25">
              <w:rPr>
                <w:rFonts w:cs="Arial"/>
                <w:szCs w:val="24"/>
              </w:rPr>
              <w:t xml:space="preserve">$16.00 </w:t>
            </w:r>
          </w:p>
        </w:tc>
      </w:tr>
      <w:tr w:rsidR="00C84326" w:rsidRPr="00892A25" w14:paraId="78431D95" w14:textId="77777777" w:rsidTr="00C7412F">
        <w:trPr>
          <w:trHeight w:val="300"/>
        </w:trPr>
        <w:tc>
          <w:tcPr>
            <w:tcW w:w="2235" w:type="dxa"/>
            <w:tcBorders>
              <w:top w:val="single" w:sz="4" w:space="0" w:color="000000"/>
              <w:left w:val="single" w:sz="4" w:space="0" w:color="000000"/>
              <w:bottom w:val="single" w:sz="4" w:space="0" w:color="000000"/>
              <w:right w:val="single" w:sz="4" w:space="0" w:color="000000"/>
            </w:tcBorders>
          </w:tcPr>
          <w:p w14:paraId="339BC54F" w14:textId="77777777" w:rsidR="00C84326" w:rsidRPr="00892A25" w:rsidRDefault="00C84326" w:rsidP="00C7412F">
            <w:pPr>
              <w:spacing w:before="0"/>
              <w:rPr>
                <w:rFonts w:cs="Arial"/>
                <w:szCs w:val="24"/>
              </w:rPr>
            </w:pPr>
            <w:r w:rsidRPr="00892A25">
              <w:rPr>
                <w:rFonts w:cs="Arial"/>
                <w:szCs w:val="24"/>
              </w:rPr>
              <w:t xml:space="preserve">Five (5) Plays </w:t>
            </w:r>
          </w:p>
        </w:tc>
        <w:tc>
          <w:tcPr>
            <w:tcW w:w="1841" w:type="dxa"/>
            <w:tcBorders>
              <w:top w:val="single" w:sz="4" w:space="0" w:color="000000"/>
              <w:left w:val="single" w:sz="4" w:space="0" w:color="000000"/>
              <w:bottom w:val="single" w:sz="4" w:space="0" w:color="000000"/>
              <w:right w:val="single" w:sz="4" w:space="0" w:color="000000"/>
            </w:tcBorders>
          </w:tcPr>
          <w:p w14:paraId="79ED37A5" w14:textId="77777777" w:rsidR="00C84326" w:rsidRPr="00892A25" w:rsidRDefault="00C84326" w:rsidP="00C7412F">
            <w:pPr>
              <w:spacing w:before="0"/>
              <w:rPr>
                <w:rFonts w:cs="Arial"/>
                <w:szCs w:val="24"/>
              </w:rPr>
            </w:pPr>
            <w:r w:rsidRPr="00892A25">
              <w:rPr>
                <w:rFonts w:cs="Arial"/>
                <w:szCs w:val="24"/>
              </w:rPr>
              <w:t xml:space="preserve">$10.00 </w:t>
            </w:r>
          </w:p>
        </w:tc>
        <w:tc>
          <w:tcPr>
            <w:tcW w:w="2382" w:type="dxa"/>
            <w:tcBorders>
              <w:top w:val="single" w:sz="4" w:space="0" w:color="000000"/>
              <w:left w:val="single" w:sz="4" w:space="0" w:color="000000"/>
              <w:bottom w:val="single" w:sz="4" w:space="0" w:color="000000"/>
              <w:right w:val="single" w:sz="4" w:space="0" w:color="000000"/>
            </w:tcBorders>
          </w:tcPr>
          <w:p w14:paraId="1C7CADE1" w14:textId="77777777" w:rsidR="00C84326" w:rsidRPr="00892A25" w:rsidRDefault="00C84326" w:rsidP="00C7412F">
            <w:pPr>
              <w:spacing w:before="0"/>
              <w:rPr>
                <w:rFonts w:cs="Arial"/>
                <w:szCs w:val="24"/>
              </w:rPr>
            </w:pPr>
            <w:r w:rsidRPr="00892A25">
              <w:rPr>
                <w:rFonts w:cs="Arial"/>
                <w:szCs w:val="24"/>
              </w:rPr>
              <w:t xml:space="preserve">$5.00 </w:t>
            </w:r>
          </w:p>
        </w:tc>
        <w:tc>
          <w:tcPr>
            <w:tcW w:w="1783" w:type="dxa"/>
            <w:tcBorders>
              <w:top w:val="single" w:sz="4" w:space="0" w:color="000000"/>
              <w:left w:val="single" w:sz="4" w:space="0" w:color="000000"/>
              <w:bottom w:val="single" w:sz="4" w:space="0" w:color="000000"/>
              <w:right w:val="single" w:sz="4" w:space="0" w:color="000000"/>
            </w:tcBorders>
          </w:tcPr>
          <w:p w14:paraId="76274ACE" w14:textId="77777777" w:rsidR="00C84326" w:rsidRPr="00892A25" w:rsidRDefault="00C84326" w:rsidP="00C7412F">
            <w:pPr>
              <w:spacing w:before="0"/>
              <w:rPr>
                <w:rFonts w:cs="Arial"/>
                <w:szCs w:val="24"/>
              </w:rPr>
            </w:pPr>
            <w:r w:rsidRPr="00892A25">
              <w:rPr>
                <w:rFonts w:cs="Arial"/>
                <w:szCs w:val="24"/>
              </w:rPr>
              <w:t xml:space="preserve">$5.00 </w:t>
            </w:r>
          </w:p>
        </w:tc>
        <w:tc>
          <w:tcPr>
            <w:tcW w:w="2649" w:type="dxa"/>
            <w:tcBorders>
              <w:top w:val="single" w:sz="4" w:space="0" w:color="000000"/>
              <w:left w:val="single" w:sz="4" w:space="0" w:color="000000"/>
              <w:bottom w:val="single" w:sz="4" w:space="0" w:color="000000"/>
              <w:right w:val="single" w:sz="4" w:space="0" w:color="000000"/>
            </w:tcBorders>
          </w:tcPr>
          <w:p w14:paraId="5C6DB845" w14:textId="77777777" w:rsidR="00C84326" w:rsidRPr="00892A25" w:rsidRDefault="00C84326" w:rsidP="00C7412F">
            <w:pPr>
              <w:spacing w:before="0"/>
              <w:rPr>
                <w:rFonts w:cs="Arial"/>
                <w:szCs w:val="24"/>
              </w:rPr>
            </w:pPr>
            <w:r w:rsidRPr="00892A25">
              <w:rPr>
                <w:rFonts w:cs="Arial"/>
                <w:szCs w:val="24"/>
              </w:rPr>
              <w:t xml:space="preserve">$20.00 </w:t>
            </w:r>
          </w:p>
        </w:tc>
      </w:tr>
      <w:tr w:rsidR="00C84326" w:rsidRPr="00892A25" w14:paraId="21C44046" w14:textId="77777777" w:rsidTr="00C7412F">
        <w:trPr>
          <w:trHeight w:val="300"/>
        </w:trPr>
        <w:tc>
          <w:tcPr>
            <w:tcW w:w="2235" w:type="dxa"/>
            <w:tcBorders>
              <w:top w:val="single" w:sz="4" w:space="0" w:color="000000"/>
              <w:left w:val="single" w:sz="4" w:space="0" w:color="000000"/>
              <w:bottom w:val="single" w:sz="4" w:space="0" w:color="000000"/>
              <w:right w:val="single" w:sz="4" w:space="0" w:color="000000"/>
            </w:tcBorders>
          </w:tcPr>
          <w:p w14:paraId="41D2DA42" w14:textId="77777777" w:rsidR="00C84326" w:rsidRPr="00892A25" w:rsidRDefault="00C84326" w:rsidP="00C7412F">
            <w:pPr>
              <w:spacing w:before="0"/>
              <w:rPr>
                <w:rFonts w:cs="Arial"/>
                <w:szCs w:val="24"/>
              </w:rPr>
            </w:pPr>
            <w:r w:rsidRPr="00892A25">
              <w:rPr>
                <w:rFonts w:cs="Arial"/>
                <w:szCs w:val="24"/>
              </w:rPr>
              <w:t xml:space="preserve">Six (6) Plays </w:t>
            </w:r>
          </w:p>
        </w:tc>
        <w:tc>
          <w:tcPr>
            <w:tcW w:w="1841" w:type="dxa"/>
            <w:tcBorders>
              <w:top w:val="single" w:sz="4" w:space="0" w:color="000000"/>
              <w:left w:val="single" w:sz="4" w:space="0" w:color="000000"/>
              <w:bottom w:val="single" w:sz="4" w:space="0" w:color="000000"/>
              <w:right w:val="single" w:sz="4" w:space="0" w:color="000000"/>
            </w:tcBorders>
          </w:tcPr>
          <w:p w14:paraId="510BFD01" w14:textId="77777777" w:rsidR="00C84326" w:rsidRPr="00892A25" w:rsidRDefault="00C84326" w:rsidP="00C7412F">
            <w:pPr>
              <w:spacing w:before="0"/>
              <w:rPr>
                <w:rFonts w:cs="Arial"/>
                <w:szCs w:val="24"/>
              </w:rPr>
            </w:pPr>
            <w:r w:rsidRPr="00892A25">
              <w:rPr>
                <w:rFonts w:cs="Arial"/>
                <w:szCs w:val="24"/>
              </w:rPr>
              <w:t xml:space="preserve">$12.00 </w:t>
            </w:r>
          </w:p>
        </w:tc>
        <w:tc>
          <w:tcPr>
            <w:tcW w:w="2382" w:type="dxa"/>
            <w:tcBorders>
              <w:top w:val="single" w:sz="4" w:space="0" w:color="000000"/>
              <w:left w:val="single" w:sz="4" w:space="0" w:color="000000"/>
              <w:bottom w:val="single" w:sz="4" w:space="0" w:color="000000"/>
              <w:right w:val="single" w:sz="4" w:space="0" w:color="000000"/>
            </w:tcBorders>
          </w:tcPr>
          <w:p w14:paraId="53F5DFD6" w14:textId="77777777" w:rsidR="00C84326" w:rsidRPr="00892A25" w:rsidRDefault="00C84326" w:rsidP="00C7412F">
            <w:pPr>
              <w:spacing w:before="0"/>
              <w:rPr>
                <w:rFonts w:cs="Arial"/>
                <w:szCs w:val="24"/>
              </w:rPr>
            </w:pPr>
            <w:r w:rsidRPr="00892A25">
              <w:rPr>
                <w:rFonts w:cs="Arial"/>
                <w:szCs w:val="24"/>
              </w:rPr>
              <w:t xml:space="preserve">$6.00 </w:t>
            </w:r>
          </w:p>
        </w:tc>
        <w:tc>
          <w:tcPr>
            <w:tcW w:w="1783" w:type="dxa"/>
            <w:tcBorders>
              <w:top w:val="single" w:sz="4" w:space="0" w:color="000000"/>
              <w:left w:val="single" w:sz="4" w:space="0" w:color="000000"/>
              <w:bottom w:val="single" w:sz="4" w:space="0" w:color="000000"/>
              <w:right w:val="single" w:sz="4" w:space="0" w:color="000000"/>
            </w:tcBorders>
          </w:tcPr>
          <w:p w14:paraId="1A98F1BB" w14:textId="77777777" w:rsidR="00C84326" w:rsidRPr="00892A25" w:rsidRDefault="00C84326" w:rsidP="00C7412F">
            <w:pPr>
              <w:spacing w:before="0"/>
              <w:rPr>
                <w:rFonts w:cs="Arial"/>
                <w:szCs w:val="24"/>
              </w:rPr>
            </w:pPr>
            <w:r w:rsidRPr="00892A25">
              <w:rPr>
                <w:rFonts w:cs="Arial"/>
                <w:szCs w:val="24"/>
              </w:rPr>
              <w:t xml:space="preserve">$6.00 </w:t>
            </w:r>
          </w:p>
        </w:tc>
        <w:tc>
          <w:tcPr>
            <w:tcW w:w="2649" w:type="dxa"/>
            <w:tcBorders>
              <w:top w:val="single" w:sz="4" w:space="0" w:color="000000"/>
              <w:left w:val="single" w:sz="4" w:space="0" w:color="000000"/>
              <w:bottom w:val="single" w:sz="4" w:space="0" w:color="000000"/>
              <w:right w:val="single" w:sz="4" w:space="0" w:color="000000"/>
            </w:tcBorders>
          </w:tcPr>
          <w:p w14:paraId="787E565E" w14:textId="77777777" w:rsidR="00C84326" w:rsidRPr="00892A25" w:rsidRDefault="00C84326" w:rsidP="00C7412F">
            <w:pPr>
              <w:spacing w:before="0"/>
              <w:rPr>
                <w:rFonts w:cs="Arial"/>
                <w:szCs w:val="24"/>
              </w:rPr>
            </w:pPr>
            <w:r w:rsidRPr="00892A25">
              <w:rPr>
                <w:rFonts w:cs="Arial"/>
                <w:szCs w:val="24"/>
              </w:rPr>
              <w:t xml:space="preserve">$24.00 </w:t>
            </w:r>
          </w:p>
        </w:tc>
      </w:tr>
      <w:tr w:rsidR="00C84326" w:rsidRPr="00892A25" w14:paraId="152FFCCE" w14:textId="77777777" w:rsidTr="00C7412F">
        <w:trPr>
          <w:trHeight w:val="300"/>
        </w:trPr>
        <w:tc>
          <w:tcPr>
            <w:tcW w:w="2235" w:type="dxa"/>
            <w:tcBorders>
              <w:top w:val="single" w:sz="4" w:space="0" w:color="000000"/>
              <w:left w:val="single" w:sz="4" w:space="0" w:color="000000"/>
              <w:bottom w:val="single" w:sz="4" w:space="0" w:color="000000"/>
              <w:right w:val="single" w:sz="4" w:space="0" w:color="000000"/>
            </w:tcBorders>
          </w:tcPr>
          <w:p w14:paraId="00E2751B" w14:textId="77777777" w:rsidR="00C84326" w:rsidRPr="00892A25" w:rsidRDefault="00C84326" w:rsidP="00C7412F">
            <w:pPr>
              <w:spacing w:before="0"/>
              <w:rPr>
                <w:rFonts w:cs="Arial"/>
                <w:szCs w:val="24"/>
              </w:rPr>
            </w:pPr>
            <w:r w:rsidRPr="00892A25">
              <w:rPr>
                <w:rFonts w:cs="Arial"/>
                <w:szCs w:val="24"/>
              </w:rPr>
              <w:t xml:space="preserve">Seven (7) Plays </w:t>
            </w:r>
          </w:p>
        </w:tc>
        <w:tc>
          <w:tcPr>
            <w:tcW w:w="1841" w:type="dxa"/>
            <w:tcBorders>
              <w:top w:val="single" w:sz="4" w:space="0" w:color="000000"/>
              <w:left w:val="single" w:sz="4" w:space="0" w:color="000000"/>
              <w:bottom w:val="single" w:sz="4" w:space="0" w:color="000000"/>
              <w:right w:val="single" w:sz="4" w:space="0" w:color="000000"/>
            </w:tcBorders>
          </w:tcPr>
          <w:p w14:paraId="0AB33EB7" w14:textId="77777777" w:rsidR="00C84326" w:rsidRPr="00892A25" w:rsidRDefault="00C84326" w:rsidP="00C7412F">
            <w:pPr>
              <w:spacing w:before="0"/>
              <w:rPr>
                <w:rFonts w:cs="Arial"/>
                <w:szCs w:val="24"/>
              </w:rPr>
            </w:pPr>
            <w:r w:rsidRPr="00892A25">
              <w:rPr>
                <w:rFonts w:cs="Arial"/>
                <w:szCs w:val="24"/>
              </w:rPr>
              <w:t xml:space="preserve">$14.00 </w:t>
            </w:r>
          </w:p>
        </w:tc>
        <w:tc>
          <w:tcPr>
            <w:tcW w:w="2382" w:type="dxa"/>
            <w:tcBorders>
              <w:top w:val="single" w:sz="4" w:space="0" w:color="000000"/>
              <w:left w:val="single" w:sz="4" w:space="0" w:color="000000"/>
              <w:bottom w:val="single" w:sz="4" w:space="0" w:color="000000"/>
              <w:right w:val="single" w:sz="4" w:space="0" w:color="000000"/>
            </w:tcBorders>
          </w:tcPr>
          <w:p w14:paraId="1979A4E9" w14:textId="77777777" w:rsidR="00C84326" w:rsidRPr="00892A25" w:rsidRDefault="00C84326" w:rsidP="00C7412F">
            <w:pPr>
              <w:spacing w:before="0"/>
              <w:rPr>
                <w:rFonts w:cs="Arial"/>
                <w:szCs w:val="24"/>
              </w:rPr>
            </w:pPr>
            <w:r w:rsidRPr="00892A25">
              <w:rPr>
                <w:rFonts w:cs="Arial"/>
                <w:szCs w:val="24"/>
              </w:rPr>
              <w:t xml:space="preserve">$7.00 </w:t>
            </w:r>
          </w:p>
        </w:tc>
        <w:tc>
          <w:tcPr>
            <w:tcW w:w="1783" w:type="dxa"/>
            <w:tcBorders>
              <w:top w:val="single" w:sz="4" w:space="0" w:color="000000"/>
              <w:left w:val="single" w:sz="4" w:space="0" w:color="000000"/>
              <w:bottom w:val="single" w:sz="4" w:space="0" w:color="000000"/>
              <w:right w:val="single" w:sz="4" w:space="0" w:color="000000"/>
            </w:tcBorders>
          </w:tcPr>
          <w:p w14:paraId="6AB846FC" w14:textId="77777777" w:rsidR="00C84326" w:rsidRPr="00892A25" w:rsidRDefault="00C84326" w:rsidP="00C7412F">
            <w:pPr>
              <w:spacing w:before="0"/>
              <w:rPr>
                <w:rFonts w:cs="Arial"/>
                <w:szCs w:val="24"/>
              </w:rPr>
            </w:pPr>
            <w:r w:rsidRPr="00892A25">
              <w:rPr>
                <w:rFonts w:cs="Arial"/>
                <w:szCs w:val="24"/>
              </w:rPr>
              <w:t xml:space="preserve">$7.00 </w:t>
            </w:r>
          </w:p>
        </w:tc>
        <w:tc>
          <w:tcPr>
            <w:tcW w:w="2649" w:type="dxa"/>
            <w:tcBorders>
              <w:top w:val="single" w:sz="4" w:space="0" w:color="000000"/>
              <w:left w:val="single" w:sz="4" w:space="0" w:color="000000"/>
              <w:bottom w:val="single" w:sz="4" w:space="0" w:color="000000"/>
              <w:right w:val="single" w:sz="4" w:space="0" w:color="000000"/>
            </w:tcBorders>
          </w:tcPr>
          <w:p w14:paraId="3A882CEB" w14:textId="77777777" w:rsidR="00C84326" w:rsidRPr="00892A25" w:rsidRDefault="00C84326" w:rsidP="00C7412F">
            <w:pPr>
              <w:spacing w:before="0"/>
              <w:rPr>
                <w:rFonts w:cs="Arial"/>
                <w:szCs w:val="24"/>
              </w:rPr>
            </w:pPr>
            <w:r w:rsidRPr="00892A25">
              <w:rPr>
                <w:rFonts w:cs="Arial"/>
                <w:szCs w:val="24"/>
              </w:rPr>
              <w:t xml:space="preserve">$28.00 </w:t>
            </w:r>
          </w:p>
        </w:tc>
      </w:tr>
      <w:tr w:rsidR="00C84326" w:rsidRPr="00892A25" w14:paraId="69267119" w14:textId="77777777" w:rsidTr="00C7412F">
        <w:trPr>
          <w:trHeight w:val="300"/>
        </w:trPr>
        <w:tc>
          <w:tcPr>
            <w:tcW w:w="2235" w:type="dxa"/>
            <w:tcBorders>
              <w:top w:val="single" w:sz="4" w:space="0" w:color="000000"/>
              <w:left w:val="single" w:sz="4" w:space="0" w:color="000000"/>
              <w:bottom w:val="single" w:sz="4" w:space="0" w:color="000000"/>
              <w:right w:val="single" w:sz="4" w:space="0" w:color="000000"/>
            </w:tcBorders>
          </w:tcPr>
          <w:p w14:paraId="6D021E9C" w14:textId="77777777" w:rsidR="00C84326" w:rsidRPr="00892A25" w:rsidRDefault="00C84326" w:rsidP="00C7412F">
            <w:pPr>
              <w:spacing w:before="0"/>
              <w:rPr>
                <w:rFonts w:cs="Arial"/>
                <w:szCs w:val="24"/>
              </w:rPr>
            </w:pPr>
            <w:r w:rsidRPr="00892A25">
              <w:rPr>
                <w:rFonts w:cs="Arial"/>
                <w:szCs w:val="24"/>
              </w:rPr>
              <w:t xml:space="preserve">Eight (8) Plays </w:t>
            </w:r>
          </w:p>
        </w:tc>
        <w:tc>
          <w:tcPr>
            <w:tcW w:w="1841" w:type="dxa"/>
            <w:tcBorders>
              <w:top w:val="single" w:sz="4" w:space="0" w:color="000000"/>
              <w:left w:val="single" w:sz="4" w:space="0" w:color="000000"/>
              <w:bottom w:val="single" w:sz="4" w:space="0" w:color="000000"/>
              <w:right w:val="single" w:sz="4" w:space="0" w:color="000000"/>
            </w:tcBorders>
          </w:tcPr>
          <w:p w14:paraId="055D3439" w14:textId="77777777" w:rsidR="00C84326" w:rsidRPr="00892A25" w:rsidRDefault="00C84326" w:rsidP="00C7412F">
            <w:pPr>
              <w:spacing w:before="0"/>
              <w:rPr>
                <w:rFonts w:cs="Arial"/>
                <w:szCs w:val="24"/>
              </w:rPr>
            </w:pPr>
            <w:r w:rsidRPr="00892A25">
              <w:rPr>
                <w:rFonts w:cs="Arial"/>
                <w:szCs w:val="24"/>
              </w:rPr>
              <w:t xml:space="preserve">$16.00 </w:t>
            </w:r>
          </w:p>
        </w:tc>
        <w:tc>
          <w:tcPr>
            <w:tcW w:w="2382" w:type="dxa"/>
            <w:tcBorders>
              <w:top w:val="single" w:sz="4" w:space="0" w:color="000000"/>
              <w:left w:val="single" w:sz="4" w:space="0" w:color="000000"/>
              <w:bottom w:val="single" w:sz="4" w:space="0" w:color="000000"/>
              <w:right w:val="single" w:sz="4" w:space="0" w:color="000000"/>
            </w:tcBorders>
          </w:tcPr>
          <w:p w14:paraId="63A91166" w14:textId="77777777" w:rsidR="00C84326" w:rsidRPr="00892A25" w:rsidRDefault="00C84326" w:rsidP="00C7412F">
            <w:pPr>
              <w:spacing w:before="0"/>
              <w:rPr>
                <w:rFonts w:cs="Arial"/>
                <w:szCs w:val="24"/>
              </w:rPr>
            </w:pPr>
            <w:r w:rsidRPr="00892A25">
              <w:rPr>
                <w:rFonts w:cs="Arial"/>
                <w:szCs w:val="24"/>
              </w:rPr>
              <w:t xml:space="preserve">$8.00 </w:t>
            </w:r>
          </w:p>
        </w:tc>
        <w:tc>
          <w:tcPr>
            <w:tcW w:w="1783" w:type="dxa"/>
            <w:tcBorders>
              <w:top w:val="single" w:sz="4" w:space="0" w:color="000000"/>
              <w:left w:val="single" w:sz="4" w:space="0" w:color="000000"/>
              <w:bottom w:val="single" w:sz="4" w:space="0" w:color="000000"/>
              <w:right w:val="single" w:sz="4" w:space="0" w:color="000000"/>
            </w:tcBorders>
          </w:tcPr>
          <w:p w14:paraId="680D53B7" w14:textId="77777777" w:rsidR="00C84326" w:rsidRPr="00892A25" w:rsidRDefault="00C84326" w:rsidP="00C7412F">
            <w:pPr>
              <w:spacing w:before="0"/>
              <w:rPr>
                <w:rFonts w:cs="Arial"/>
                <w:szCs w:val="24"/>
              </w:rPr>
            </w:pPr>
            <w:r w:rsidRPr="00892A25">
              <w:rPr>
                <w:rFonts w:cs="Arial"/>
                <w:szCs w:val="24"/>
              </w:rPr>
              <w:t xml:space="preserve">$8.00 </w:t>
            </w:r>
          </w:p>
        </w:tc>
        <w:tc>
          <w:tcPr>
            <w:tcW w:w="2649" w:type="dxa"/>
            <w:tcBorders>
              <w:top w:val="single" w:sz="4" w:space="0" w:color="000000"/>
              <w:left w:val="single" w:sz="4" w:space="0" w:color="000000"/>
              <w:bottom w:val="single" w:sz="4" w:space="0" w:color="000000"/>
              <w:right w:val="single" w:sz="4" w:space="0" w:color="000000"/>
            </w:tcBorders>
          </w:tcPr>
          <w:p w14:paraId="62516F44" w14:textId="77777777" w:rsidR="00C84326" w:rsidRPr="00892A25" w:rsidRDefault="00C84326" w:rsidP="00C7412F">
            <w:pPr>
              <w:spacing w:before="0"/>
              <w:rPr>
                <w:rFonts w:cs="Arial"/>
                <w:szCs w:val="24"/>
              </w:rPr>
            </w:pPr>
            <w:r w:rsidRPr="00892A25">
              <w:rPr>
                <w:rFonts w:cs="Arial"/>
                <w:szCs w:val="24"/>
              </w:rPr>
              <w:t xml:space="preserve">$32.00 </w:t>
            </w:r>
          </w:p>
        </w:tc>
      </w:tr>
      <w:tr w:rsidR="00C84326" w:rsidRPr="00892A25" w14:paraId="3462FF91" w14:textId="77777777" w:rsidTr="00C7412F">
        <w:trPr>
          <w:trHeight w:val="300"/>
        </w:trPr>
        <w:tc>
          <w:tcPr>
            <w:tcW w:w="2235" w:type="dxa"/>
            <w:tcBorders>
              <w:top w:val="single" w:sz="4" w:space="0" w:color="000000"/>
              <w:left w:val="single" w:sz="4" w:space="0" w:color="000000"/>
              <w:bottom w:val="single" w:sz="4" w:space="0" w:color="000000"/>
              <w:right w:val="single" w:sz="4" w:space="0" w:color="000000"/>
            </w:tcBorders>
          </w:tcPr>
          <w:p w14:paraId="02CDAD6B" w14:textId="77777777" w:rsidR="00C84326" w:rsidRPr="00892A25" w:rsidRDefault="00C84326" w:rsidP="00C7412F">
            <w:pPr>
              <w:spacing w:before="0"/>
              <w:rPr>
                <w:rFonts w:cs="Arial"/>
                <w:szCs w:val="24"/>
              </w:rPr>
            </w:pPr>
            <w:r w:rsidRPr="00892A25">
              <w:rPr>
                <w:rFonts w:cs="Arial"/>
                <w:szCs w:val="24"/>
              </w:rPr>
              <w:t xml:space="preserve">Nine (9) Plays </w:t>
            </w:r>
          </w:p>
        </w:tc>
        <w:tc>
          <w:tcPr>
            <w:tcW w:w="1841" w:type="dxa"/>
            <w:tcBorders>
              <w:top w:val="single" w:sz="4" w:space="0" w:color="000000"/>
              <w:left w:val="single" w:sz="4" w:space="0" w:color="000000"/>
              <w:bottom w:val="single" w:sz="4" w:space="0" w:color="000000"/>
              <w:right w:val="single" w:sz="4" w:space="0" w:color="000000"/>
            </w:tcBorders>
          </w:tcPr>
          <w:p w14:paraId="2782937A" w14:textId="77777777" w:rsidR="00C84326" w:rsidRPr="00892A25" w:rsidRDefault="00C84326" w:rsidP="00C7412F">
            <w:pPr>
              <w:spacing w:before="0"/>
              <w:rPr>
                <w:rFonts w:cs="Arial"/>
                <w:szCs w:val="24"/>
              </w:rPr>
            </w:pPr>
            <w:r w:rsidRPr="00892A25">
              <w:rPr>
                <w:rFonts w:cs="Arial"/>
                <w:szCs w:val="24"/>
              </w:rPr>
              <w:t xml:space="preserve">$18.00 </w:t>
            </w:r>
          </w:p>
        </w:tc>
        <w:tc>
          <w:tcPr>
            <w:tcW w:w="2382" w:type="dxa"/>
            <w:tcBorders>
              <w:top w:val="single" w:sz="4" w:space="0" w:color="000000"/>
              <w:left w:val="single" w:sz="4" w:space="0" w:color="000000"/>
              <w:bottom w:val="single" w:sz="4" w:space="0" w:color="000000"/>
              <w:right w:val="single" w:sz="4" w:space="0" w:color="000000"/>
            </w:tcBorders>
          </w:tcPr>
          <w:p w14:paraId="57606C3D" w14:textId="77777777" w:rsidR="00C84326" w:rsidRPr="00892A25" w:rsidRDefault="00C84326" w:rsidP="00C7412F">
            <w:pPr>
              <w:spacing w:before="0"/>
              <w:rPr>
                <w:rFonts w:cs="Arial"/>
                <w:szCs w:val="24"/>
              </w:rPr>
            </w:pPr>
            <w:r w:rsidRPr="00892A25">
              <w:rPr>
                <w:rFonts w:cs="Arial"/>
                <w:szCs w:val="24"/>
              </w:rPr>
              <w:t xml:space="preserve">$9.00 </w:t>
            </w:r>
          </w:p>
        </w:tc>
        <w:tc>
          <w:tcPr>
            <w:tcW w:w="1783" w:type="dxa"/>
            <w:tcBorders>
              <w:top w:val="single" w:sz="4" w:space="0" w:color="000000"/>
              <w:left w:val="single" w:sz="4" w:space="0" w:color="000000"/>
              <w:bottom w:val="single" w:sz="4" w:space="0" w:color="000000"/>
              <w:right w:val="single" w:sz="4" w:space="0" w:color="000000"/>
            </w:tcBorders>
          </w:tcPr>
          <w:p w14:paraId="2925447E" w14:textId="77777777" w:rsidR="00C84326" w:rsidRPr="00892A25" w:rsidRDefault="00C84326" w:rsidP="00C7412F">
            <w:pPr>
              <w:spacing w:before="0"/>
              <w:rPr>
                <w:rFonts w:cs="Arial"/>
                <w:szCs w:val="24"/>
              </w:rPr>
            </w:pPr>
            <w:r w:rsidRPr="00892A25">
              <w:rPr>
                <w:rFonts w:cs="Arial"/>
                <w:szCs w:val="24"/>
              </w:rPr>
              <w:t xml:space="preserve">$9.00 </w:t>
            </w:r>
          </w:p>
        </w:tc>
        <w:tc>
          <w:tcPr>
            <w:tcW w:w="2649" w:type="dxa"/>
            <w:tcBorders>
              <w:top w:val="single" w:sz="4" w:space="0" w:color="000000"/>
              <w:left w:val="single" w:sz="4" w:space="0" w:color="000000"/>
              <w:bottom w:val="single" w:sz="4" w:space="0" w:color="000000"/>
              <w:right w:val="single" w:sz="4" w:space="0" w:color="000000"/>
            </w:tcBorders>
          </w:tcPr>
          <w:p w14:paraId="15C15192" w14:textId="77777777" w:rsidR="00C84326" w:rsidRPr="00892A25" w:rsidRDefault="00C84326" w:rsidP="00C7412F">
            <w:pPr>
              <w:spacing w:before="0"/>
              <w:rPr>
                <w:rFonts w:cs="Arial"/>
                <w:szCs w:val="24"/>
              </w:rPr>
            </w:pPr>
            <w:r w:rsidRPr="00892A25">
              <w:rPr>
                <w:rFonts w:cs="Arial"/>
                <w:szCs w:val="24"/>
              </w:rPr>
              <w:t xml:space="preserve">$36.00 </w:t>
            </w:r>
          </w:p>
        </w:tc>
      </w:tr>
      <w:tr w:rsidR="00C84326" w:rsidRPr="00892A25" w14:paraId="3431EA1F" w14:textId="77777777" w:rsidTr="00C7412F">
        <w:trPr>
          <w:trHeight w:val="300"/>
        </w:trPr>
        <w:tc>
          <w:tcPr>
            <w:tcW w:w="2235" w:type="dxa"/>
            <w:tcBorders>
              <w:top w:val="single" w:sz="4" w:space="0" w:color="000000"/>
              <w:left w:val="single" w:sz="4" w:space="0" w:color="000000"/>
              <w:bottom w:val="single" w:sz="4" w:space="0" w:color="000000"/>
              <w:right w:val="single" w:sz="4" w:space="0" w:color="000000"/>
            </w:tcBorders>
          </w:tcPr>
          <w:p w14:paraId="54F339FD" w14:textId="77777777" w:rsidR="00C84326" w:rsidRPr="00892A25" w:rsidRDefault="00C84326" w:rsidP="00C7412F">
            <w:pPr>
              <w:spacing w:before="0"/>
              <w:rPr>
                <w:rFonts w:cs="Arial"/>
                <w:szCs w:val="24"/>
              </w:rPr>
            </w:pPr>
            <w:r w:rsidRPr="00892A25">
              <w:rPr>
                <w:rFonts w:cs="Arial"/>
                <w:szCs w:val="24"/>
              </w:rPr>
              <w:t xml:space="preserve">Ten (10) Plays </w:t>
            </w:r>
          </w:p>
        </w:tc>
        <w:tc>
          <w:tcPr>
            <w:tcW w:w="1841" w:type="dxa"/>
            <w:tcBorders>
              <w:top w:val="single" w:sz="4" w:space="0" w:color="000000"/>
              <w:left w:val="single" w:sz="4" w:space="0" w:color="000000"/>
              <w:bottom w:val="single" w:sz="4" w:space="0" w:color="000000"/>
              <w:right w:val="single" w:sz="4" w:space="0" w:color="000000"/>
            </w:tcBorders>
          </w:tcPr>
          <w:p w14:paraId="1204705C" w14:textId="77777777" w:rsidR="00C84326" w:rsidRPr="00892A25" w:rsidRDefault="00C84326" w:rsidP="00C7412F">
            <w:pPr>
              <w:spacing w:before="0"/>
              <w:rPr>
                <w:rFonts w:cs="Arial"/>
                <w:szCs w:val="24"/>
              </w:rPr>
            </w:pPr>
            <w:r w:rsidRPr="00892A25">
              <w:rPr>
                <w:rFonts w:cs="Arial"/>
                <w:szCs w:val="24"/>
              </w:rPr>
              <w:t xml:space="preserve">$20.00 </w:t>
            </w:r>
          </w:p>
        </w:tc>
        <w:tc>
          <w:tcPr>
            <w:tcW w:w="2382" w:type="dxa"/>
            <w:tcBorders>
              <w:top w:val="single" w:sz="4" w:space="0" w:color="000000"/>
              <w:left w:val="single" w:sz="4" w:space="0" w:color="000000"/>
              <w:bottom w:val="single" w:sz="4" w:space="0" w:color="000000"/>
              <w:right w:val="single" w:sz="4" w:space="0" w:color="000000"/>
            </w:tcBorders>
          </w:tcPr>
          <w:p w14:paraId="4F573DE8" w14:textId="77777777" w:rsidR="00C84326" w:rsidRPr="00892A25" w:rsidRDefault="00C84326" w:rsidP="00C7412F">
            <w:pPr>
              <w:spacing w:before="0"/>
              <w:rPr>
                <w:rFonts w:cs="Arial"/>
                <w:szCs w:val="24"/>
              </w:rPr>
            </w:pPr>
            <w:r w:rsidRPr="00892A25">
              <w:rPr>
                <w:rFonts w:cs="Arial"/>
                <w:szCs w:val="24"/>
              </w:rPr>
              <w:t xml:space="preserve">$10.00 </w:t>
            </w:r>
          </w:p>
        </w:tc>
        <w:tc>
          <w:tcPr>
            <w:tcW w:w="1783" w:type="dxa"/>
            <w:tcBorders>
              <w:top w:val="single" w:sz="4" w:space="0" w:color="000000"/>
              <w:left w:val="single" w:sz="4" w:space="0" w:color="000000"/>
              <w:bottom w:val="single" w:sz="4" w:space="0" w:color="000000"/>
              <w:right w:val="single" w:sz="4" w:space="0" w:color="000000"/>
            </w:tcBorders>
          </w:tcPr>
          <w:p w14:paraId="60EEC7DE" w14:textId="77777777" w:rsidR="00C84326" w:rsidRPr="00892A25" w:rsidRDefault="00C84326" w:rsidP="00C7412F">
            <w:pPr>
              <w:spacing w:before="0"/>
              <w:rPr>
                <w:rFonts w:cs="Arial"/>
                <w:szCs w:val="24"/>
              </w:rPr>
            </w:pPr>
            <w:r w:rsidRPr="00892A25">
              <w:rPr>
                <w:rFonts w:cs="Arial"/>
                <w:szCs w:val="24"/>
              </w:rPr>
              <w:t xml:space="preserve">$10.00 </w:t>
            </w:r>
          </w:p>
        </w:tc>
        <w:tc>
          <w:tcPr>
            <w:tcW w:w="2649" w:type="dxa"/>
            <w:tcBorders>
              <w:top w:val="single" w:sz="4" w:space="0" w:color="000000"/>
              <w:left w:val="single" w:sz="4" w:space="0" w:color="000000"/>
              <w:bottom w:val="single" w:sz="4" w:space="0" w:color="000000"/>
              <w:right w:val="single" w:sz="4" w:space="0" w:color="000000"/>
            </w:tcBorders>
          </w:tcPr>
          <w:p w14:paraId="437680A4" w14:textId="77777777" w:rsidR="00C84326" w:rsidRPr="00892A25" w:rsidRDefault="00C84326" w:rsidP="00C7412F">
            <w:pPr>
              <w:spacing w:before="0"/>
              <w:rPr>
                <w:rFonts w:cs="Arial"/>
                <w:szCs w:val="24"/>
              </w:rPr>
            </w:pPr>
            <w:r w:rsidRPr="00892A25">
              <w:rPr>
                <w:rFonts w:cs="Arial"/>
                <w:szCs w:val="24"/>
              </w:rPr>
              <w:t xml:space="preserve">$40.00 </w:t>
            </w:r>
          </w:p>
        </w:tc>
      </w:tr>
    </w:tbl>
    <w:p w14:paraId="79EF793B" w14:textId="77777777" w:rsidR="008703BF" w:rsidRDefault="00C84326" w:rsidP="002D09E0">
      <w:pPr>
        <w:pStyle w:val="Heading3"/>
      </w:pPr>
      <w:r>
        <w:t xml:space="preserve"> </w:t>
      </w:r>
      <w:r w:rsidR="000A6B66">
        <w:t xml:space="preserve">14.F.4 </w:t>
      </w:r>
      <w:r w:rsidR="00BE7E63">
        <w:tab/>
      </w:r>
      <w:r w:rsidR="000A6B66">
        <w:t>Play for “Double Play®”</w:t>
      </w:r>
    </w:p>
    <w:p w14:paraId="730AC1B2" w14:textId="77777777" w:rsidR="008703BF" w:rsidRDefault="000A6B66" w:rsidP="000A6B66">
      <w:pPr>
        <w:pStyle w:val="par1"/>
      </w:pPr>
      <w:r>
        <w:t>A.</w:t>
      </w:r>
      <w:r>
        <w:tab/>
        <w:t>There will be no change in the Play for the “Powerball®” 5/69 + 1/26 game.</w:t>
      </w:r>
    </w:p>
    <w:p w14:paraId="7EB5ADD7" w14:textId="77777777" w:rsidR="008703BF" w:rsidRDefault="000A6B66" w:rsidP="000A6B66">
      <w:pPr>
        <w:pStyle w:val="par1"/>
      </w:pPr>
      <w:r>
        <w:t>B.</w:t>
      </w:r>
      <w:r>
        <w:tab/>
        <w:t>“Double Play®” is effective only for Players who choose “Double Play®” at the time of Purchase and pay an additional $1.00 per “Powerball®” Play.</w:t>
      </w:r>
    </w:p>
    <w:p w14:paraId="1ADB0BC4" w14:textId="77777777" w:rsidR="008703BF" w:rsidRDefault="000A6B66" w:rsidP="001C7888">
      <w:pPr>
        <w:pStyle w:val="par2"/>
      </w:pPr>
      <w:r>
        <w:t xml:space="preserve">1. </w:t>
      </w:r>
      <w:r>
        <w:tab/>
        <w:t xml:space="preserve">A Player using a Play Slip can select the option of “Double Play®” which will apply to all Plays Purchased on the Play Slip. If a Play Slip is not </w:t>
      </w:r>
      <w:r>
        <w:lastRenderedPageBreak/>
        <w:t>available, the Retailer may select the “Double Play®” option via the keyboard at the time the “Powerball®” Ticket is generated.</w:t>
      </w:r>
    </w:p>
    <w:p w14:paraId="605F1F04" w14:textId="77777777" w:rsidR="008703BF" w:rsidRDefault="000A6B66" w:rsidP="000A6B66">
      <w:pPr>
        <w:pStyle w:val="par1"/>
      </w:pPr>
      <w:r>
        <w:t>C.</w:t>
      </w:r>
      <w:r>
        <w:tab/>
        <w:t xml:space="preserve">“Double Play®” is an additional add-on to the “Powerball®” </w:t>
      </w:r>
      <w:proofErr w:type="gramStart"/>
      <w:r>
        <w:t>game, and</w:t>
      </w:r>
      <w:proofErr w:type="gramEnd"/>
      <w:r>
        <w:t xml:space="preserve"> does not replace or alter “Power Play®”. “Power Play®” is not available with the “Double Play®” promotion.</w:t>
      </w:r>
    </w:p>
    <w:p w14:paraId="3C35BADD" w14:textId="77777777" w:rsidR="008703BF" w:rsidRDefault="001C7888" w:rsidP="002D09E0">
      <w:pPr>
        <w:pStyle w:val="Heading3"/>
      </w:pPr>
      <w:r>
        <w:br w:type="page"/>
      </w:r>
      <w:r w:rsidR="000A6B66">
        <w:lastRenderedPageBreak/>
        <w:t xml:space="preserve">14.F.5 </w:t>
      </w:r>
      <w:r w:rsidR="00BE7E63">
        <w:tab/>
      </w:r>
      <w:r w:rsidR="000A6B66">
        <w:t>Prizes For “Powerball®” with “Double Play®”</w:t>
      </w:r>
    </w:p>
    <w:p w14:paraId="744E8507" w14:textId="77777777" w:rsidR="008703BF" w:rsidRDefault="000A6B66" w:rsidP="000A6B66">
      <w:pPr>
        <w:pStyle w:val="par1"/>
      </w:pPr>
      <w:r>
        <w:t>A.</w:t>
      </w:r>
      <w:r>
        <w:tab/>
        <w:t>Players who choose “Double Play®” will have Set Prizes.</w:t>
      </w:r>
    </w:p>
    <w:p w14:paraId="03524818" w14:textId="77777777" w:rsidR="008703BF" w:rsidRDefault="000A6B66" w:rsidP="000A6B66">
      <w:pPr>
        <w:pStyle w:val="par1"/>
      </w:pPr>
      <w:r>
        <w:t>B.</w:t>
      </w:r>
      <w:r>
        <w:tab/>
        <w:t xml:space="preserve">“Powerball®” and “Double Play®” Prizes are determined separately; a Player may win both a “Powerball®” Prize and a “Double Play®” Prize, if their numbers match the “Powerball®” winning numbers </w:t>
      </w:r>
      <w:proofErr w:type="gramStart"/>
      <w:r>
        <w:t>and also</w:t>
      </w:r>
      <w:proofErr w:type="gramEnd"/>
      <w:r>
        <w:t xml:space="preserve"> the “Double Play®” winning numbers. “Double Play®” Prizes will not be multiplied or increased by the “Power Play®” game.</w:t>
      </w:r>
    </w:p>
    <w:p w14:paraId="06A47F96" w14:textId="77777777" w:rsidR="008703BF" w:rsidRDefault="000A6B66" w:rsidP="001C7888">
      <w:pPr>
        <w:pStyle w:val="upar2"/>
      </w:pPr>
      <w:r>
        <w:t>The following table displays Prizes won if “Double Play®” is chosen and the Set Prizes are not pari-mutuel as defined in section 14.A.10.E of Rule 14.A Multi-state Jackpot Game “Powerball®”.</w:t>
      </w:r>
    </w:p>
    <w:p w14:paraId="6FBF602E" w14:textId="77777777" w:rsidR="008703BF" w:rsidRDefault="008703BF" w:rsidP="000A6B66">
      <w:pPr>
        <w:pStyle w:val="par1"/>
      </w:pPr>
    </w:p>
    <w:tbl>
      <w:tblPr>
        <w:tblW w:w="9026" w:type="dxa"/>
        <w:tblInd w:w="168" w:type="dxa"/>
        <w:tblCellMar>
          <w:top w:w="107" w:type="dxa"/>
          <w:left w:w="0" w:type="dxa"/>
          <w:bottom w:w="6" w:type="dxa"/>
          <w:right w:w="0" w:type="dxa"/>
        </w:tblCellMar>
        <w:tblLook w:val="04A0" w:firstRow="1" w:lastRow="0" w:firstColumn="1" w:lastColumn="0" w:noHBand="0" w:noVBand="1"/>
      </w:tblPr>
      <w:tblGrid>
        <w:gridCol w:w="2782"/>
        <w:gridCol w:w="3364"/>
        <w:gridCol w:w="2880"/>
      </w:tblGrid>
      <w:tr w:rsidR="00892A25" w:rsidRPr="00892A25" w14:paraId="48F1095E" w14:textId="77777777" w:rsidTr="00C7412F">
        <w:trPr>
          <w:trHeight w:val="884"/>
          <w:tblHeader/>
        </w:trPr>
        <w:tc>
          <w:tcPr>
            <w:tcW w:w="2782" w:type="dxa"/>
            <w:tcBorders>
              <w:top w:val="single" w:sz="4" w:space="0" w:color="000000"/>
              <w:left w:val="single" w:sz="4" w:space="0" w:color="000000"/>
              <w:bottom w:val="single" w:sz="4" w:space="0" w:color="000000"/>
              <w:right w:val="single" w:sz="4" w:space="0" w:color="000000"/>
            </w:tcBorders>
            <w:vAlign w:val="center"/>
          </w:tcPr>
          <w:p w14:paraId="1BD9A882" w14:textId="77777777" w:rsidR="00892A25" w:rsidRPr="00892A25" w:rsidRDefault="00892A25" w:rsidP="00C7412F">
            <w:pPr>
              <w:jc w:val="center"/>
              <w:rPr>
                <w:rFonts w:cs="Arial"/>
                <w:szCs w:val="24"/>
              </w:rPr>
            </w:pPr>
            <w:r w:rsidRPr="00892A25">
              <w:rPr>
                <w:rFonts w:cs="Arial"/>
                <w:szCs w:val="24"/>
              </w:rPr>
              <w:t>WINNING COMBINATIONS</w:t>
            </w:r>
          </w:p>
        </w:tc>
        <w:tc>
          <w:tcPr>
            <w:tcW w:w="3363" w:type="dxa"/>
            <w:tcBorders>
              <w:top w:val="single" w:sz="4" w:space="0" w:color="000000"/>
              <w:left w:val="single" w:sz="4" w:space="0" w:color="000000"/>
              <w:bottom w:val="single" w:sz="4" w:space="0" w:color="000000"/>
              <w:right w:val="single" w:sz="4" w:space="0" w:color="000000"/>
            </w:tcBorders>
            <w:vAlign w:val="center"/>
          </w:tcPr>
          <w:p w14:paraId="08224BD6" w14:textId="77777777" w:rsidR="00892A25" w:rsidRPr="00892A25" w:rsidRDefault="00892A25" w:rsidP="00C7412F">
            <w:pPr>
              <w:jc w:val="center"/>
              <w:rPr>
                <w:rFonts w:cs="Arial"/>
                <w:szCs w:val="24"/>
              </w:rPr>
            </w:pPr>
            <w:r w:rsidRPr="00892A25">
              <w:rPr>
                <w:rFonts w:cs="Arial"/>
                <w:szCs w:val="24"/>
              </w:rPr>
              <w:t>“POWERBALL® WITH DOUBLE PLAY®” PRIZE AMOUNT</w:t>
            </w:r>
          </w:p>
        </w:tc>
        <w:tc>
          <w:tcPr>
            <w:tcW w:w="2880" w:type="dxa"/>
            <w:tcBorders>
              <w:top w:val="single" w:sz="4" w:space="0" w:color="000000"/>
              <w:left w:val="single" w:sz="4" w:space="0" w:color="000000"/>
              <w:bottom w:val="single" w:sz="4" w:space="0" w:color="000000"/>
              <w:right w:val="single" w:sz="4" w:space="0" w:color="000000"/>
            </w:tcBorders>
            <w:vAlign w:val="center"/>
          </w:tcPr>
          <w:p w14:paraId="26C40498" w14:textId="77777777" w:rsidR="00892A25" w:rsidRPr="00892A25" w:rsidRDefault="00892A25" w:rsidP="00C7412F">
            <w:pPr>
              <w:jc w:val="center"/>
              <w:rPr>
                <w:rFonts w:cs="Arial"/>
                <w:szCs w:val="24"/>
              </w:rPr>
            </w:pPr>
            <w:r w:rsidRPr="00892A25">
              <w:rPr>
                <w:rFonts w:cs="Arial"/>
                <w:szCs w:val="24"/>
              </w:rPr>
              <w:t>ODDS OF WINNING</w:t>
            </w:r>
          </w:p>
        </w:tc>
      </w:tr>
      <w:tr w:rsidR="00892A25" w:rsidRPr="00892A25" w14:paraId="70E4B27C" w14:textId="77777777" w:rsidTr="00C7412F">
        <w:trPr>
          <w:trHeight w:val="530"/>
        </w:trPr>
        <w:tc>
          <w:tcPr>
            <w:tcW w:w="2782" w:type="dxa"/>
            <w:tcBorders>
              <w:top w:val="single" w:sz="4" w:space="0" w:color="000000"/>
              <w:left w:val="single" w:sz="4" w:space="0" w:color="000000"/>
              <w:bottom w:val="single" w:sz="4" w:space="0" w:color="000000"/>
              <w:right w:val="single" w:sz="4" w:space="0" w:color="000000"/>
            </w:tcBorders>
            <w:vAlign w:val="bottom"/>
          </w:tcPr>
          <w:p w14:paraId="6201464B" w14:textId="77777777" w:rsidR="00892A25" w:rsidRPr="00892A25" w:rsidRDefault="00892A25" w:rsidP="00C7412F">
            <w:pPr>
              <w:spacing w:before="60"/>
              <w:rPr>
                <w:rFonts w:cs="Arial"/>
                <w:szCs w:val="24"/>
              </w:rPr>
            </w:pPr>
            <w:r w:rsidRPr="00892A25">
              <w:rPr>
                <w:rFonts w:cs="Arial"/>
                <w:szCs w:val="24"/>
              </w:rPr>
              <w:t xml:space="preserve">All five (5) of first set plus one </w:t>
            </w:r>
          </w:p>
          <w:p w14:paraId="65F2A1B5" w14:textId="77777777" w:rsidR="00892A25" w:rsidRPr="00892A25" w:rsidRDefault="00892A25" w:rsidP="00C7412F">
            <w:pPr>
              <w:spacing w:before="60"/>
              <w:rPr>
                <w:rFonts w:cs="Arial"/>
                <w:szCs w:val="24"/>
              </w:rPr>
            </w:pPr>
            <w:r w:rsidRPr="00892A25">
              <w:rPr>
                <w:rFonts w:cs="Arial"/>
                <w:szCs w:val="24"/>
              </w:rPr>
              <w:t xml:space="preserve">(1) of second set </w:t>
            </w:r>
          </w:p>
        </w:tc>
        <w:tc>
          <w:tcPr>
            <w:tcW w:w="3363" w:type="dxa"/>
            <w:tcBorders>
              <w:top w:val="single" w:sz="4" w:space="0" w:color="000000"/>
              <w:left w:val="single" w:sz="4" w:space="0" w:color="000000"/>
              <w:bottom w:val="single" w:sz="4" w:space="0" w:color="000000"/>
              <w:right w:val="single" w:sz="4" w:space="0" w:color="000000"/>
            </w:tcBorders>
          </w:tcPr>
          <w:p w14:paraId="28327D43" w14:textId="77777777" w:rsidR="00892A25" w:rsidRPr="00892A25" w:rsidRDefault="00892A25" w:rsidP="00C7412F">
            <w:pPr>
              <w:spacing w:before="60"/>
              <w:rPr>
                <w:rFonts w:cs="Arial"/>
                <w:szCs w:val="24"/>
              </w:rPr>
            </w:pPr>
            <w:r w:rsidRPr="00892A25">
              <w:rPr>
                <w:rFonts w:cs="Arial"/>
                <w:szCs w:val="24"/>
              </w:rPr>
              <w:t xml:space="preserve">$10,000,000 </w:t>
            </w:r>
          </w:p>
        </w:tc>
        <w:tc>
          <w:tcPr>
            <w:tcW w:w="2880" w:type="dxa"/>
            <w:tcBorders>
              <w:top w:val="single" w:sz="4" w:space="0" w:color="000000"/>
              <w:left w:val="single" w:sz="4" w:space="0" w:color="000000"/>
              <w:bottom w:val="single" w:sz="4" w:space="0" w:color="000000"/>
              <w:right w:val="single" w:sz="4" w:space="0" w:color="000000"/>
            </w:tcBorders>
          </w:tcPr>
          <w:p w14:paraId="33FC4B62" w14:textId="77777777" w:rsidR="00892A25" w:rsidRPr="00892A25" w:rsidRDefault="00892A25" w:rsidP="00C7412F">
            <w:pPr>
              <w:spacing w:before="60"/>
              <w:rPr>
                <w:rFonts w:cs="Arial"/>
                <w:szCs w:val="24"/>
              </w:rPr>
            </w:pPr>
            <w:r w:rsidRPr="00892A25">
              <w:rPr>
                <w:rFonts w:cs="Arial"/>
                <w:szCs w:val="24"/>
              </w:rPr>
              <w:t xml:space="preserve">1:292,201,338 </w:t>
            </w:r>
          </w:p>
        </w:tc>
      </w:tr>
      <w:tr w:rsidR="00892A25" w:rsidRPr="00892A25" w14:paraId="0E9154BB" w14:textId="77777777" w:rsidTr="00C7412F">
        <w:trPr>
          <w:trHeight w:val="530"/>
        </w:trPr>
        <w:tc>
          <w:tcPr>
            <w:tcW w:w="2782" w:type="dxa"/>
            <w:tcBorders>
              <w:top w:val="single" w:sz="4" w:space="0" w:color="000000"/>
              <w:left w:val="single" w:sz="4" w:space="0" w:color="000000"/>
              <w:bottom w:val="single" w:sz="4" w:space="0" w:color="000000"/>
              <w:right w:val="single" w:sz="4" w:space="0" w:color="000000"/>
            </w:tcBorders>
            <w:vAlign w:val="bottom"/>
          </w:tcPr>
          <w:p w14:paraId="10A02E9E" w14:textId="77777777" w:rsidR="00892A25" w:rsidRPr="00892A25" w:rsidRDefault="00892A25" w:rsidP="00C7412F">
            <w:pPr>
              <w:spacing w:before="60"/>
              <w:rPr>
                <w:rFonts w:cs="Arial"/>
                <w:szCs w:val="24"/>
              </w:rPr>
            </w:pPr>
            <w:r w:rsidRPr="00892A25">
              <w:rPr>
                <w:rFonts w:cs="Arial"/>
                <w:szCs w:val="24"/>
              </w:rPr>
              <w:t xml:space="preserve">All five (5) of first set and none of second set  </w:t>
            </w:r>
          </w:p>
        </w:tc>
        <w:tc>
          <w:tcPr>
            <w:tcW w:w="3363" w:type="dxa"/>
            <w:tcBorders>
              <w:top w:val="single" w:sz="4" w:space="0" w:color="000000"/>
              <w:left w:val="single" w:sz="4" w:space="0" w:color="000000"/>
              <w:bottom w:val="single" w:sz="4" w:space="0" w:color="000000"/>
              <w:right w:val="single" w:sz="4" w:space="0" w:color="000000"/>
            </w:tcBorders>
          </w:tcPr>
          <w:p w14:paraId="6C2928B4" w14:textId="77777777" w:rsidR="00892A25" w:rsidRPr="00892A25" w:rsidRDefault="00892A25" w:rsidP="00C7412F">
            <w:pPr>
              <w:spacing w:before="60"/>
              <w:rPr>
                <w:rFonts w:cs="Arial"/>
                <w:szCs w:val="24"/>
              </w:rPr>
            </w:pPr>
            <w:r w:rsidRPr="00892A25">
              <w:rPr>
                <w:rFonts w:cs="Arial"/>
                <w:szCs w:val="24"/>
              </w:rPr>
              <w:t xml:space="preserve">$500,000 </w:t>
            </w:r>
          </w:p>
        </w:tc>
        <w:tc>
          <w:tcPr>
            <w:tcW w:w="2880" w:type="dxa"/>
            <w:tcBorders>
              <w:top w:val="single" w:sz="4" w:space="0" w:color="000000"/>
              <w:left w:val="single" w:sz="4" w:space="0" w:color="000000"/>
              <w:bottom w:val="single" w:sz="4" w:space="0" w:color="000000"/>
              <w:right w:val="single" w:sz="4" w:space="0" w:color="000000"/>
            </w:tcBorders>
          </w:tcPr>
          <w:p w14:paraId="020B8245" w14:textId="77777777" w:rsidR="00892A25" w:rsidRPr="00892A25" w:rsidRDefault="00892A25" w:rsidP="00C7412F">
            <w:pPr>
              <w:spacing w:before="60"/>
              <w:rPr>
                <w:rFonts w:cs="Arial"/>
                <w:szCs w:val="24"/>
              </w:rPr>
            </w:pPr>
            <w:r w:rsidRPr="00892A25">
              <w:rPr>
                <w:rFonts w:cs="Arial"/>
                <w:szCs w:val="24"/>
              </w:rPr>
              <w:t xml:space="preserve">1:11,688,053.52 </w:t>
            </w:r>
          </w:p>
        </w:tc>
      </w:tr>
      <w:tr w:rsidR="00892A25" w:rsidRPr="00892A25" w14:paraId="2C87E564" w14:textId="77777777" w:rsidTr="00C7412F">
        <w:trPr>
          <w:trHeight w:val="528"/>
        </w:trPr>
        <w:tc>
          <w:tcPr>
            <w:tcW w:w="2782" w:type="dxa"/>
            <w:tcBorders>
              <w:top w:val="single" w:sz="4" w:space="0" w:color="000000"/>
              <w:left w:val="single" w:sz="4" w:space="0" w:color="000000"/>
              <w:bottom w:val="single" w:sz="4" w:space="0" w:color="000000"/>
              <w:right w:val="single" w:sz="4" w:space="0" w:color="000000"/>
            </w:tcBorders>
            <w:vAlign w:val="bottom"/>
          </w:tcPr>
          <w:p w14:paraId="786C3E3C" w14:textId="77777777" w:rsidR="00892A25" w:rsidRPr="00892A25" w:rsidRDefault="00892A25" w:rsidP="00C7412F">
            <w:pPr>
              <w:spacing w:before="60"/>
              <w:rPr>
                <w:rFonts w:cs="Arial"/>
                <w:szCs w:val="24"/>
              </w:rPr>
            </w:pPr>
            <w:r w:rsidRPr="00892A25">
              <w:rPr>
                <w:rFonts w:cs="Arial"/>
                <w:szCs w:val="24"/>
              </w:rPr>
              <w:t xml:space="preserve">Any four (4) of first set plus one (1) of second set </w:t>
            </w:r>
          </w:p>
        </w:tc>
        <w:tc>
          <w:tcPr>
            <w:tcW w:w="3363" w:type="dxa"/>
            <w:tcBorders>
              <w:top w:val="single" w:sz="4" w:space="0" w:color="000000"/>
              <w:left w:val="single" w:sz="4" w:space="0" w:color="000000"/>
              <w:bottom w:val="single" w:sz="4" w:space="0" w:color="000000"/>
              <w:right w:val="single" w:sz="4" w:space="0" w:color="000000"/>
            </w:tcBorders>
          </w:tcPr>
          <w:p w14:paraId="6B9C6C65" w14:textId="77777777" w:rsidR="00892A25" w:rsidRPr="00892A25" w:rsidRDefault="00892A25" w:rsidP="00C7412F">
            <w:pPr>
              <w:spacing w:before="60"/>
              <w:rPr>
                <w:rFonts w:cs="Arial"/>
                <w:szCs w:val="24"/>
              </w:rPr>
            </w:pPr>
            <w:r w:rsidRPr="00892A25">
              <w:rPr>
                <w:rFonts w:cs="Arial"/>
                <w:szCs w:val="24"/>
              </w:rPr>
              <w:t xml:space="preserve">$50,000 </w:t>
            </w:r>
          </w:p>
        </w:tc>
        <w:tc>
          <w:tcPr>
            <w:tcW w:w="2880" w:type="dxa"/>
            <w:tcBorders>
              <w:top w:val="single" w:sz="4" w:space="0" w:color="000000"/>
              <w:left w:val="single" w:sz="4" w:space="0" w:color="000000"/>
              <w:bottom w:val="single" w:sz="4" w:space="0" w:color="000000"/>
              <w:right w:val="single" w:sz="4" w:space="0" w:color="000000"/>
            </w:tcBorders>
          </w:tcPr>
          <w:p w14:paraId="6AF74E68" w14:textId="77777777" w:rsidR="00892A25" w:rsidRPr="00892A25" w:rsidRDefault="00892A25" w:rsidP="00C7412F">
            <w:pPr>
              <w:spacing w:before="60"/>
              <w:rPr>
                <w:rFonts w:cs="Arial"/>
                <w:szCs w:val="24"/>
              </w:rPr>
            </w:pPr>
            <w:r w:rsidRPr="00892A25">
              <w:rPr>
                <w:rFonts w:cs="Arial"/>
                <w:szCs w:val="24"/>
              </w:rPr>
              <w:t xml:space="preserve">1:913,129.1813 </w:t>
            </w:r>
          </w:p>
        </w:tc>
      </w:tr>
      <w:tr w:rsidR="00892A25" w:rsidRPr="00892A25" w14:paraId="04C662E9" w14:textId="77777777" w:rsidTr="00C7412F">
        <w:trPr>
          <w:trHeight w:val="530"/>
        </w:trPr>
        <w:tc>
          <w:tcPr>
            <w:tcW w:w="2782" w:type="dxa"/>
            <w:tcBorders>
              <w:top w:val="single" w:sz="4" w:space="0" w:color="000000"/>
              <w:left w:val="single" w:sz="4" w:space="0" w:color="000000"/>
              <w:bottom w:val="single" w:sz="4" w:space="0" w:color="000000"/>
              <w:right w:val="single" w:sz="4" w:space="0" w:color="000000"/>
            </w:tcBorders>
            <w:vAlign w:val="bottom"/>
          </w:tcPr>
          <w:p w14:paraId="7477FFAC" w14:textId="77777777" w:rsidR="00892A25" w:rsidRPr="00892A25" w:rsidRDefault="00892A25" w:rsidP="00C7412F">
            <w:pPr>
              <w:spacing w:before="60"/>
              <w:rPr>
                <w:rFonts w:cs="Arial"/>
                <w:szCs w:val="24"/>
              </w:rPr>
            </w:pPr>
            <w:r w:rsidRPr="00892A25">
              <w:rPr>
                <w:rFonts w:cs="Arial"/>
                <w:szCs w:val="24"/>
              </w:rPr>
              <w:t xml:space="preserve">Any four (4) of first set and none of second set  </w:t>
            </w:r>
          </w:p>
        </w:tc>
        <w:tc>
          <w:tcPr>
            <w:tcW w:w="3363" w:type="dxa"/>
            <w:tcBorders>
              <w:top w:val="single" w:sz="4" w:space="0" w:color="000000"/>
              <w:left w:val="single" w:sz="4" w:space="0" w:color="000000"/>
              <w:bottom w:val="single" w:sz="4" w:space="0" w:color="000000"/>
              <w:right w:val="single" w:sz="4" w:space="0" w:color="000000"/>
            </w:tcBorders>
          </w:tcPr>
          <w:p w14:paraId="3A985B3A" w14:textId="77777777" w:rsidR="00892A25" w:rsidRPr="00892A25" w:rsidRDefault="00892A25" w:rsidP="00C7412F">
            <w:pPr>
              <w:spacing w:before="60"/>
              <w:rPr>
                <w:rFonts w:cs="Arial"/>
                <w:szCs w:val="24"/>
              </w:rPr>
            </w:pPr>
            <w:r w:rsidRPr="00892A25">
              <w:rPr>
                <w:rFonts w:cs="Arial"/>
                <w:szCs w:val="24"/>
              </w:rPr>
              <w:t xml:space="preserve">$500 </w:t>
            </w:r>
          </w:p>
        </w:tc>
        <w:tc>
          <w:tcPr>
            <w:tcW w:w="2880" w:type="dxa"/>
            <w:tcBorders>
              <w:top w:val="single" w:sz="4" w:space="0" w:color="000000"/>
              <w:left w:val="single" w:sz="4" w:space="0" w:color="000000"/>
              <w:bottom w:val="single" w:sz="4" w:space="0" w:color="000000"/>
              <w:right w:val="single" w:sz="4" w:space="0" w:color="000000"/>
            </w:tcBorders>
          </w:tcPr>
          <w:p w14:paraId="01F08FB9" w14:textId="77777777" w:rsidR="00892A25" w:rsidRPr="00892A25" w:rsidRDefault="00892A25" w:rsidP="00C7412F">
            <w:pPr>
              <w:spacing w:before="60"/>
              <w:rPr>
                <w:rFonts w:cs="Arial"/>
                <w:szCs w:val="24"/>
              </w:rPr>
            </w:pPr>
            <w:r w:rsidRPr="00892A25">
              <w:rPr>
                <w:rFonts w:cs="Arial"/>
                <w:szCs w:val="24"/>
              </w:rPr>
              <w:t xml:space="preserve">1:36,525.1673 </w:t>
            </w:r>
          </w:p>
        </w:tc>
      </w:tr>
      <w:tr w:rsidR="00892A25" w:rsidRPr="00892A25" w14:paraId="59D31DAE" w14:textId="77777777" w:rsidTr="00C7412F">
        <w:trPr>
          <w:trHeight w:val="530"/>
        </w:trPr>
        <w:tc>
          <w:tcPr>
            <w:tcW w:w="2782" w:type="dxa"/>
            <w:tcBorders>
              <w:top w:val="single" w:sz="4" w:space="0" w:color="000000"/>
              <w:left w:val="single" w:sz="4" w:space="0" w:color="000000"/>
              <w:bottom w:val="single" w:sz="4" w:space="0" w:color="000000"/>
              <w:right w:val="single" w:sz="4" w:space="0" w:color="000000"/>
            </w:tcBorders>
            <w:vAlign w:val="bottom"/>
          </w:tcPr>
          <w:p w14:paraId="49CD28B0" w14:textId="77777777" w:rsidR="00892A25" w:rsidRPr="00892A25" w:rsidRDefault="00892A25" w:rsidP="00C7412F">
            <w:pPr>
              <w:spacing w:before="60"/>
              <w:rPr>
                <w:rFonts w:cs="Arial"/>
                <w:szCs w:val="24"/>
              </w:rPr>
            </w:pPr>
            <w:r w:rsidRPr="00892A25">
              <w:rPr>
                <w:rFonts w:cs="Arial"/>
                <w:szCs w:val="24"/>
              </w:rPr>
              <w:t xml:space="preserve">Any three (3) of first set plus one (1) of second set  </w:t>
            </w:r>
          </w:p>
        </w:tc>
        <w:tc>
          <w:tcPr>
            <w:tcW w:w="3363" w:type="dxa"/>
            <w:tcBorders>
              <w:top w:val="single" w:sz="4" w:space="0" w:color="000000"/>
              <w:left w:val="single" w:sz="4" w:space="0" w:color="000000"/>
              <w:bottom w:val="single" w:sz="4" w:space="0" w:color="000000"/>
              <w:right w:val="single" w:sz="4" w:space="0" w:color="000000"/>
            </w:tcBorders>
          </w:tcPr>
          <w:p w14:paraId="5E9EC091" w14:textId="77777777" w:rsidR="00892A25" w:rsidRPr="00892A25" w:rsidRDefault="00892A25" w:rsidP="00C7412F">
            <w:pPr>
              <w:spacing w:before="60"/>
              <w:rPr>
                <w:rFonts w:cs="Arial"/>
                <w:szCs w:val="24"/>
              </w:rPr>
            </w:pPr>
            <w:r w:rsidRPr="00892A25">
              <w:rPr>
                <w:rFonts w:cs="Arial"/>
                <w:szCs w:val="24"/>
              </w:rPr>
              <w:t xml:space="preserve">$500 </w:t>
            </w:r>
          </w:p>
        </w:tc>
        <w:tc>
          <w:tcPr>
            <w:tcW w:w="2880" w:type="dxa"/>
            <w:tcBorders>
              <w:top w:val="single" w:sz="4" w:space="0" w:color="000000"/>
              <w:left w:val="single" w:sz="4" w:space="0" w:color="000000"/>
              <w:bottom w:val="single" w:sz="4" w:space="0" w:color="000000"/>
              <w:right w:val="single" w:sz="4" w:space="0" w:color="000000"/>
            </w:tcBorders>
          </w:tcPr>
          <w:p w14:paraId="0B4E6707" w14:textId="77777777" w:rsidR="00892A25" w:rsidRPr="00892A25" w:rsidRDefault="00892A25" w:rsidP="00C7412F">
            <w:pPr>
              <w:spacing w:before="60"/>
              <w:rPr>
                <w:rFonts w:cs="Arial"/>
                <w:szCs w:val="24"/>
              </w:rPr>
            </w:pPr>
            <w:r w:rsidRPr="00892A25">
              <w:rPr>
                <w:rFonts w:cs="Arial"/>
                <w:szCs w:val="24"/>
              </w:rPr>
              <w:t xml:space="preserve">1:14,494.1140 </w:t>
            </w:r>
          </w:p>
        </w:tc>
      </w:tr>
      <w:tr w:rsidR="00892A25" w:rsidRPr="00892A25" w14:paraId="2B53B11A" w14:textId="77777777" w:rsidTr="00C7412F">
        <w:trPr>
          <w:trHeight w:val="531"/>
        </w:trPr>
        <w:tc>
          <w:tcPr>
            <w:tcW w:w="2782" w:type="dxa"/>
            <w:tcBorders>
              <w:top w:val="single" w:sz="4" w:space="0" w:color="000000"/>
              <w:left w:val="single" w:sz="4" w:space="0" w:color="000000"/>
              <w:bottom w:val="single" w:sz="4" w:space="0" w:color="000000"/>
              <w:right w:val="single" w:sz="4" w:space="0" w:color="000000"/>
            </w:tcBorders>
            <w:vAlign w:val="bottom"/>
          </w:tcPr>
          <w:p w14:paraId="13268783" w14:textId="77777777" w:rsidR="00892A25" w:rsidRPr="00892A25" w:rsidRDefault="00892A25" w:rsidP="00C7412F">
            <w:pPr>
              <w:spacing w:before="60"/>
              <w:rPr>
                <w:rFonts w:cs="Arial"/>
                <w:szCs w:val="24"/>
              </w:rPr>
            </w:pPr>
            <w:r w:rsidRPr="00892A25">
              <w:rPr>
                <w:rFonts w:cs="Arial"/>
                <w:szCs w:val="24"/>
              </w:rPr>
              <w:t xml:space="preserve">Any three (3) of first and none of second set  </w:t>
            </w:r>
          </w:p>
        </w:tc>
        <w:tc>
          <w:tcPr>
            <w:tcW w:w="3363" w:type="dxa"/>
            <w:tcBorders>
              <w:top w:val="single" w:sz="4" w:space="0" w:color="000000"/>
              <w:left w:val="single" w:sz="4" w:space="0" w:color="000000"/>
              <w:bottom w:val="single" w:sz="4" w:space="0" w:color="000000"/>
              <w:right w:val="single" w:sz="4" w:space="0" w:color="000000"/>
            </w:tcBorders>
          </w:tcPr>
          <w:p w14:paraId="48296443" w14:textId="77777777" w:rsidR="00892A25" w:rsidRPr="00892A25" w:rsidRDefault="00892A25" w:rsidP="00C7412F">
            <w:pPr>
              <w:spacing w:before="60"/>
              <w:rPr>
                <w:rFonts w:cs="Arial"/>
                <w:szCs w:val="24"/>
              </w:rPr>
            </w:pPr>
            <w:r w:rsidRPr="00892A25">
              <w:rPr>
                <w:rFonts w:cs="Arial"/>
                <w:szCs w:val="24"/>
              </w:rPr>
              <w:t xml:space="preserve">$20 </w:t>
            </w:r>
          </w:p>
        </w:tc>
        <w:tc>
          <w:tcPr>
            <w:tcW w:w="2880" w:type="dxa"/>
            <w:tcBorders>
              <w:top w:val="single" w:sz="4" w:space="0" w:color="000000"/>
              <w:left w:val="single" w:sz="4" w:space="0" w:color="000000"/>
              <w:bottom w:val="single" w:sz="4" w:space="0" w:color="000000"/>
              <w:right w:val="single" w:sz="4" w:space="0" w:color="000000"/>
            </w:tcBorders>
          </w:tcPr>
          <w:p w14:paraId="76F8369A" w14:textId="77777777" w:rsidR="00892A25" w:rsidRPr="00892A25" w:rsidRDefault="00892A25" w:rsidP="00C7412F">
            <w:pPr>
              <w:spacing w:before="60"/>
              <w:rPr>
                <w:rFonts w:cs="Arial"/>
                <w:szCs w:val="24"/>
              </w:rPr>
            </w:pPr>
            <w:r w:rsidRPr="00892A25">
              <w:rPr>
                <w:rFonts w:cs="Arial"/>
                <w:szCs w:val="24"/>
              </w:rPr>
              <w:t xml:space="preserve">1:579.7646 </w:t>
            </w:r>
          </w:p>
        </w:tc>
      </w:tr>
      <w:tr w:rsidR="00892A25" w:rsidRPr="00892A25" w14:paraId="3D88F903" w14:textId="77777777" w:rsidTr="00C7412F">
        <w:trPr>
          <w:trHeight w:val="531"/>
        </w:trPr>
        <w:tc>
          <w:tcPr>
            <w:tcW w:w="2782" w:type="dxa"/>
            <w:tcBorders>
              <w:top w:val="single" w:sz="4" w:space="0" w:color="000000"/>
              <w:left w:val="single" w:sz="4" w:space="0" w:color="000000"/>
              <w:bottom w:val="single" w:sz="4" w:space="0" w:color="000000"/>
              <w:right w:val="single" w:sz="4" w:space="0" w:color="000000"/>
            </w:tcBorders>
            <w:vAlign w:val="bottom"/>
          </w:tcPr>
          <w:p w14:paraId="44BDEF5D" w14:textId="77777777" w:rsidR="00892A25" w:rsidRPr="00892A25" w:rsidRDefault="00892A25" w:rsidP="00C7412F">
            <w:pPr>
              <w:spacing w:before="60"/>
              <w:rPr>
                <w:rFonts w:cs="Arial"/>
                <w:szCs w:val="24"/>
              </w:rPr>
            </w:pPr>
            <w:r w:rsidRPr="00892A25">
              <w:rPr>
                <w:rFonts w:cs="Arial"/>
                <w:szCs w:val="24"/>
              </w:rPr>
              <w:t xml:space="preserve">Any two (2) of first set plus one </w:t>
            </w:r>
          </w:p>
          <w:p w14:paraId="4594901C" w14:textId="77777777" w:rsidR="00892A25" w:rsidRPr="00892A25" w:rsidRDefault="00892A25" w:rsidP="00C7412F">
            <w:pPr>
              <w:spacing w:before="60"/>
              <w:rPr>
                <w:rFonts w:cs="Arial"/>
                <w:szCs w:val="24"/>
              </w:rPr>
            </w:pPr>
            <w:r w:rsidRPr="00892A25">
              <w:rPr>
                <w:rFonts w:cs="Arial"/>
                <w:szCs w:val="24"/>
              </w:rPr>
              <w:t xml:space="preserve">(1) of second set </w:t>
            </w:r>
          </w:p>
        </w:tc>
        <w:tc>
          <w:tcPr>
            <w:tcW w:w="3363" w:type="dxa"/>
            <w:tcBorders>
              <w:top w:val="single" w:sz="4" w:space="0" w:color="000000"/>
              <w:left w:val="single" w:sz="4" w:space="0" w:color="000000"/>
              <w:bottom w:val="single" w:sz="4" w:space="0" w:color="000000"/>
              <w:right w:val="single" w:sz="4" w:space="0" w:color="000000"/>
            </w:tcBorders>
          </w:tcPr>
          <w:p w14:paraId="6F696D64" w14:textId="77777777" w:rsidR="00892A25" w:rsidRPr="00892A25" w:rsidRDefault="00892A25" w:rsidP="00C7412F">
            <w:pPr>
              <w:spacing w:before="60"/>
              <w:rPr>
                <w:rFonts w:cs="Arial"/>
                <w:szCs w:val="24"/>
              </w:rPr>
            </w:pPr>
            <w:r w:rsidRPr="00892A25">
              <w:rPr>
                <w:rFonts w:cs="Arial"/>
                <w:szCs w:val="24"/>
              </w:rPr>
              <w:t xml:space="preserve">$20 </w:t>
            </w:r>
          </w:p>
        </w:tc>
        <w:tc>
          <w:tcPr>
            <w:tcW w:w="2880" w:type="dxa"/>
            <w:tcBorders>
              <w:top w:val="single" w:sz="4" w:space="0" w:color="000000"/>
              <w:left w:val="single" w:sz="4" w:space="0" w:color="000000"/>
              <w:bottom w:val="single" w:sz="4" w:space="0" w:color="000000"/>
              <w:right w:val="single" w:sz="4" w:space="0" w:color="000000"/>
            </w:tcBorders>
          </w:tcPr>
          <w:p w14:paraId="3A9692C2" w14:textId="77777777" w:rsidR="00892A25" w:rsidRPr="00892A25" w:rsidRDefault="00892A25" w:rsidP="00C7412F">
            <w:pPr>
              <w:spacing w:before="60"/>
              <w:rPr>
                <w:rFonts w:cs="Arial"/>
                <w:szCs w:val="24"/>
              </w:rPr>
            </w:pPr>
            <w:r w:rsidRPr="00892A25">
              <w:rPr>
                <w:rFonts w:cs="Arial"/>
                <w:szCs w:val="24"/>
              </w:rPr>
              <w:t xml:space="preserve">1:701.3281 </w:t>
            </w:r>
          </w:p>
        </w:tc>
      </w:tr>
      <w:tr w:rsidR="00892A25" w:rsidRPr="00892A25" w14:paraId="147AE2A1" w14:textId="77777777" w:rsidTr="00C7412F">
        <w:trPr>
          <w:trHeight w:val="528"/>
        </w:trPr>
        <w:tc>
          <w:tcPr>
            <w:tcW w:w="2782" w:type="dxa"/>
            <w:tcBorders>
              <w:top w:val="single" w:sz="4" w:space="0" w:color="000000"/>
              <w:left w:val="single" w:sz="4" w:space="0" w:color="000000"/>
              <w:bottom w:val="single" w:sz="4" w:space="0" w:color="000000"/>
              <w:right w:val="single" w:sz="4" w:space="0" w:color="000000"/>
            </w:tcBorders>
            <w:vAlign w:val="bottom"/>
          </w:tcPr>
          <w:p w14:paraId="4AC5CE71" w14:textId="77777777" w:rsidR="00892A25" w:rsidRPr="00892A25" w:rsidRDefault="00892A25" w:rsidP="00C7412F">
            <w:pPr>
              <w:spacing w:before="60"/>
              <w:rPr>
                <w:rFonts w:cs="Arial"/>
                <w:szCs w:val="24"/>
              </w:rPr>
            </w:pPr>
            <w:proofErr w:type="gramStart"/>
            <w:r w:rsidRPr="00892A25">
              <w:rPr>
                <w:rFonts w:cs="Arial"/>
                <w:szCs w:val="24"/>
              </w:rPr>
              <w:t>Any one</w:t>
            </w:r>
            <w:proofErr w:type="gramEnd"/>
            <w:r w:rsidRPr="00892A25">
              <w:rPr>
                <w:rFonts w:cs="Arial"/>
                <w:szCs w:val="24"/>
              </w:rPr>
              <w:t xml:space="preserve"> (1) of first set plus one</w:t>
            </w:r>
          </w:p>
          <w:p w14:paraId="218DA38A" w14:textId="77777777" w:rsidR="00892A25" w:rsidRPr="00892A25" w:rsidRDefault="00892A25" w:rsidP="00C7412F">
            <w:pPr>
              <w:spacing w:before="60"/>
              <w:rPr>
                <w:rFonts w:cs="Arial"/>
                <w:szCs w:val="24"/>
              </w:rPr>
            </w:pPr>
            <w:r w:rsidRPr="00892A25">
              <w:rPr>
                <w:rFonts w:cs="Arial"/>
                <w:szCs w:val="24"/>
              </w:rPr>
              <w:t xml:space="preserve">(1) of second set </w:t>
            </w:r>
          </w:p>
        </w:tc>
        <w:tc>
          <w:tcPr>
            <w:tcW w:w="3363" w:type="dxa"/>
            <w:tcBorders>
              <w:top w:val="single" w:sz="4" w:space="0" w:color="000000"/>
              <w:left w:val="single" w:sz="4" w:space="0" w:color="000000"/>
              <w:bottom w:val="single" w:sz="4" w:space="0" w:color="000000"/>
              <w:right w:val="single" w:sz="4" w:space="0" w:color="000000"/>
            </w:tcBorders>
          </w:tcPr>
          <w:p w14:paraId="51C79A7B" w14:textId="77777777" w:rsidR="00892A25" w:rsidRPr="00892A25" w:rsidRDefault="00892A25" w:rsidP="00C7412F">
            <w:pPr>
              <w:spacing w:before="60"/>
              <w:rPr>
                <w:rFonts w:cs="Arial"/>
                <w:szCs w:val="24"/>
              </w:rPr>
            </w:pPr>
            <w:r w:rsidRPr="00892A25">
              <w:rPr>
                <w:rFonts w:cs="Arial"/>
                <w:szCs w:val="24"/>
              </w:rPr>
              <w:t xml:space="preserve"> $10 </w:t>
            </w:r>
          </w:p>
        </w:tc>
        <w:tc>
          <w:tcPr>
            <w:tcW w:w="2880" w:type="dxa"/>
            <w:tcBorders>
              <w:top w:val="single" w:sz="4" w:space="0" w:color="000000"/>
              <w:left w:val="single" w:sz="4" w:space="0" w:color="000000"/>
              <w:bottom w:val="single" w:sz="4" w:space="0" w:color="000000"/>
              <w:right w:val="single" w:sz="4" w:space="0" w:color="000000"/>
            </w:tcBorders>
          </w:tcPr>
          <w:p w14:paraId="717E471C" w14:textId="77777777" w:rsidR="00892A25" w:rsidRPr="00892A25" w:rsidRDefault="00892A25" w:rsidP="00C7412F">
            <w:pPr>
              <w:spacing w:before="60"/>
              <w:rPr>
                <w:rFonts w:cs="Arial"/>
                <w:szCs w:val="24"/>
              </w:rPr>
            </w:pPr>
            <w:r w:rsidRPr="00892A25">
              <w:rPr>
                <w:rFonts w:cs="Arial"/>
                <w:szCs w:val="24"/>
              </w:rPr>
              <w:t xml:space="preserve">1:91.9775 </w:t>
            </w:r>
          </w:p>
        </w:tc>
      </w:tr>
      <w:tr w:rsidR="00892A25" w:rsidRPr="00892A25" w14:paraId="78FB13BE" w14:textId="77777777" w:rsidTr="00C7412F">
        <w:trPr>
          <w:trHeight w:val="530"/>
        </w:trPr>
        <w:tc>
          <w:tcPr>
            <w:tcW w:w="2782" w:type="dxa"/>
            <w:tcBorders>
              <w:top w:val="single" w:sz="4" w:space="0" w:color="000000"/>
              <w:left w:val="single" w:sz="4" w:space="0" w:color="000000"/>
              <w:bottom w:val="single" w:sz="4" w:space="0" w:color="000000"/>
              <w:right w:val="single" w:sz="4" w:space="0" w:color="000000"/>
            </w:tcBorders>
            <w:vAlign w:val="bottom"/>
          </w:tcPr>
          <w:p w14:paraId="4954EBDE" w14:textId="77777777" w:rsidR="00892A25" w:rsidRPr="00892A25" w:rsidRDefault="00892A25" w:rsidP="00C7412F">
            <w:pPr>
              <w:spacing w:before="60"/>
              <w:rPr>
                <w:rFonts w:cs="Arial"/>
                <w:szCs w:val="24"/>
              </w:rPr>
            </w:pPr>
            <w:r w:rsidRPr="00892A25">
              <w:rPr>
                <w:rFonts w:cs="Arial"/>
                <w:szCs w:val="24"/>
              </w:rPr>
              <w:lastRenderedPageBreak/>
              <w:t xml:space="preserve">None of first set plus one (1) of second set </w:t>
            </w:r>
          </w:p>
        </w:tc>
        <w:tc>
          <w:tcPr>
            <w:tcW w:w="3363" w:type="dxa"/>
            <w:tcBorders>
              <w:top w:val="single" w:sz="4" w:space="0" w:color="000000"/>
              <w:left w:val="single" w:sz="4" w:space="0" w:color="000000"/>
              <w:bottom w:val="single" w:sz="4" w:space="0" w:color="000000"/>
              <w:right w:val="single" w:sz="4" w:space="0" w:color="000000"/>
            </w:tcBorders>
          </w:tcPr>
          <w:p w14:paraId="59E97206" w14:textId="77777777" w:rsidR="00892A25" w:rsidRPr="00892A25" w:rsidRDefault="00892A25" w:rsidP="00C7412F">
            <w:pPr>
              <w:spacing w:before="60"/>
              <w:rPr>
                <w:rFonts w:cs="Arial"/>
                <w:szCs w:val="24"/>
              </w:rPr>
            </w:pPr>
            <w:r w:rsidRPr="00892A25">
              <w:rPr>
                <w:rFonts w:cs="Arial"/>
                <w:szCs w:val="24"/>
              </w:rPr>
              <w:t xml:space="preserve">$7 </w:t>
            </w:r>
          </w:p>
        </w:tc>
        <w:tc>
          <w:tcPr>
            <w:tcW w:w="2880" w:type="dxa"/>
            <w:tcBorders>
              <w:top w:val="single" w:sz="4" w:space="0" w:color="000000"/>
              <w:left w:val="single" w:sz="4" w:space="0" w:color="000000"/>
              <w:bottom w:val="single" w:sz="4" w:space="0" w:color="000000"/>
              <w:right w:val="single" w:sz="4" w:space="0" w:color="000000"/>
            </w:tcBorders>
          </w:tcPr>
          <w:p w14:paraId="6BC829DE" w14:textId="77777777" w:rsidR="00892A25" w:rsidRPr="00892A25" w:rsidRDefault="00892A25" w:rsidP="00C7412F">
            <w:pPr>
              <w:spacing w:before="60"/>
              <w:rPr>
                <w:rFonts w:cs="Arial"/>
                <w:szCs w:val="24"/>
              </w:rPr>
            </w:pPr>
            <w:r w:rsidRPr="00892A25">
              <w:rPr>
                <w:rFonts w:cs="Arial"/>
                <w:szCs w:val="24"/>
              </w:rPr>
              <w:t xml:space="preserve">1:38.3239 </w:t>
            </w:r>
          </w:p>
        </w:tc>
      </w:tr>
      <w:tr w:rsidR="00892A25" w:rsidRPr="00892A25" w14:paraId="5587D0E9" w14:textId="77777777" w:rsidTr="00C7412F">
        <w:trPr>
          <w:trHeight w:val="487"/>
        </w:trPr>
        <w:tc>
          <w:tcPr>
            <w:tcW w:w="6146" w:type="dxa"/>
            <w:gridSpan w:val="2"/>
            <w:tcBorders>
              <w:top w:val="single" w:sz="4" w:space="0" w:color="000000"/>
              <w:left w:val="single" w:sz="4" w:space="0" w:color="000000"/>
              <w:bottom w:val="single" w:sz="4" w:space="0" w:color="000000"/>
              <w:right w:val="single" w:sz="4" w:space="0" w:color="000000"/>
            </w:tcBorders>
            <w:vAlign w:val="bottom"/>
          </w:tcPr>
          <w:p w14:paraId="53316804" w14:textId="77777777" w:rsidR="00892A25" w:rsidRPr="00892A25" w:rsidRDefault="00892A25" w:rsidP="00C7412F">
            <w:pPr>
              <w:spacing w:before="60"/>
              <w:rPr>
                <w:rFonts w:cs="Arial"/>
                <w:szCs w:val="24"/>
              </w:rPr>
            </w:pPr>
            <w:r w:rsidRPr="00892A25">
              <w:rPr>
                <w:rFonts w:cs="Arial"/>
                <w:szCs w:val="24"/>
              </w:rPr>
              <w:t xml:space="preserve">OVERALL ODDS </w:t>
            </w:r>
          </w:p>
        </w:tc>
        <w:tc>
          <w:tcPr>
            <w:tcW w:w="2880" w:type="dxa"/>
            <w:tcBorders>
              <w:top w:val="single" w:sz="4" w:space="0" w:color="000000"/>
              <w:left w:val="single" w:sz="4" w:space="0" w:color="000000"/>
              <w:bottom w:val="single" w:sz="4" w:space="0" w:color="000000"/>
              <w:right w:val="single" w:sz="4" w:space="0" w:color="000000"/>
            </w:tcBorders>
            <w:vAlign w:val="center"/>
          </w:tcPr>
          <w:p w14:paraId="2970555E" w14:textId="77777777" w:rsidR="00892A25" w:rsidRPr="00892A25" w:rsidRDefault="00892A25" w:rsidP="00C7412F">
            <w:pPr>
              <w:spacing w:before="60"/>
              <w:rPr>
                <w:rFonts w:cs="Arial"/>
                <w:szCs w:val="24"/>
              </w:rPr>
            </w:pPr>
            <w:r w:rsidRPr="00892A25">
              <w:rPr>
                <w:rFonts w:cs="Arial"/>
                <w:szCs w:val="24"/>
              </w:rPr>
              <w:t xml:space="preserve">1:24.8671 </w:t>
            </w:r>
          </w:p>
        </w:tc>
      </w:tr>
    </w:tbl>
    <w:p w14:paraId="56666BB6" w14:textId="77777777" w:rsidR="008703BF" w:rsidRDefault="000A6B66" w:rsidP="000A6B66">
      <w:pPr>
        <w:pStyle w:val="par1"/>
      </w:pPr>
      <w:r>
        <w:t>C.</w:t>
      </w:r>
      <w:r>
        <w:tab/>
        <w:t>If the Set Prizes are pari-mutuel as defined in section 14.A.10E of Rule 14.A Multi-state Jackpot Game “Powerball®”, and the Player has Purchased “Double Play®”, the amount of the parimutuel Set Prize will become pari-mutuel for that Drawing.</w:t>
      </w:r>
    </w:p>
    <w:p w14:paraId="323F02A1" w14:textId="77777777" w:rsidR="008703BF" w:rsidRDefault="000A6B66" w:rsidP="000A6B66">
      <w:pPr>
        <w:pStyle w:val="par1"/>
      </w:pPr>
      <w:r>
        <w:t>D.</w:t>
      </w:r>
      <w:r>
        <w:tab/>
        <w:t>“Double Play®” Prize Pool Accounts established by the MUSL Board shall be used to fund “Double Play®” Prizes. The First Prize Pool (FPP) is used to fund the First Prize and fund deficiencies in the “Double Play®” Set Prize Pool (DPSPP). Any funds not used to pay a First Prize or fund deficiencies in the DPSPP shall accumulate in this pool until such time as funds are needed to pay a First Prize or fund deficiencies in the DPSPP. The “Double Play®” Set Prize Pool is used to fund the “Double Play®” Set or Lower Tier Prizes. The DPSPP shall hold the temporary balances that may result from having fewer than expected Prize Winners in the “Double Play®” Set Prize Categories. The source of the DPSPP is each Party Lottery’s weekly Prize contributions less actual “Double Play®” Prize liability.</w:t>
      </w:r>
    </w:p>
    <w:p w14:paraId="3654A857" w14:textId="77777777" w:rsidR="008703BF" w:rsidRDefault="000A6B66" w:rsidP="000A6B66">
      <w:pPr>
        <w:pStyle w:val="par1"/>
      </w:pPr>
      <w:r>
        <w:t>E.</w:t>
      </w:r>
      <w:r>
        <w:tab/>
        <w:t>The number of Prize Categories and the allocation of the Prize fund among the Prize Categories may be changed at the discretion of the Product Group.</w:t>
      </w:r>
    </w:p>
    <w:p w14:paraId="68CAE0E1" w14:textId="77777777" w:rsidR="008703BF" w:rsidRDefault="000A6B66" w:rsidP="002D09E0">
      <w:pPr>
        <w:pStyle w:val="Heading3"/>
      </w:pPr>
      <w:r>
        <w:t xml:space="preserve">14.F.6 </w:t>
      </w:r>
      <w:r w:rsidR="00BE7E63">
        <w:tab/>
      </w:r>
      <w:r>
        <w:t>Payment of Prizes</w:t>
      </w:r>
    </w:p>
    <w:p w14:paraId="4A21F852" w14:textId="77777777" w:rsidR="008703BF" w:rsidRDefault="000A6B66" w:rsidP="000A6B66">
      <w:pPr>
        <w:pStyle w:val="par1"/>
      </w:pPr>
      <w:r>
        <w:t>A.</w:t>
      </w:r>
      <w:r>
        <w:tab/>
        <w:t>All Set Prizes with “Double Play®” shall be paid by the Lottery. The Lottery may begin paying Set Prizes after receiving authorization to pay from MUSL.</w:t>
      </w:r>
    </w:p>
    <w:p w14:paraId="144040CD" w14:textId="77777777" w:rsidR="008703BF" w:rsidRDefault="000A6B66" w:rsidP="000A6B66">
      <w:pPr>
        <w:pStyle w:val="par1"/>
      </w:pPr>
      <w:r>
        <w:t>B.</w:t>
      </w:r>
      <w:r>
        <w:tab/>
        <w:t>All Prizes, including those with “Double Play®”, other than the Top Prize, which, under these rules, may become pari-mutuel Prizes, shall be paid as single payment Prizes. Breakage resulting from rounding these Prizes shall be carried forward to the Prize Pool for the next Drawing.</w:t>
      </w:r>
    </w:p>
    <w:p w14:paraId="0002B83E" w14:textId="77777777" w:rsidR="008703BF" w:rsidRDefault="000A6B66" w:rsidP="000A6B66">
      <w:pPr>
        <w:pStyle w:val="par1"/>
      </w:pPr>
      <w:r>
        <w:t>C.</w:t>
      </w:r>
      <w:r>
        <w:tab/>
        <w:t>The Director’s decision with respect to the Validation and payment of Set Prizes, whether during a “Powerball®” game or any Drawing related thereto, shall be final and binding upon all participants in the Lottery.</w:t>
      </w:r>
    </w:p>
    <w:p w14:paraId="0362C5BE" w14:textId="77777777" w:rsidR="008703BF" w:rsidRDefault="000A6B66" w:rsidP="002D09E0">
      <w:pPr>
        <w:pStyle w:val="Heading3"/>
      </w:pPr>
      <w:r>
        <w:lastRenderedPageBreak/>
        <w:t xml:space="preserve">14.F.7 </w:t>
      </w:r>
      <w:r w:rsidR="00BE7E63">
        <w:tab/>
      </w:r>
      <w:r>
        <w:t>Drawings</w:t>
      </w:r>
    </w:p>
    <w:p w14:paraId="7F48CBBC" w14:textId="77777777" w:rsidR="008703BF" w:rsidRDefault="000A6B66" w:rsidP="000A6B66">
      <w:pPr>
        <w:pStyle w:val="par1"/>
      </w:pPr>
      <w:r>
        <w:t>A.</w:t>
      </w:r>
      <w:r>
        <w:tab/>
        <w:t>There shall be three (3) “Double Play®” Drawings each week on Monday, Wednesday and Saturday evenings, unless the Drawing schedule is changed by the MUSL Board.</w:t>
      </w:r>
    </w:p>
    <w:p w14:paraId="26BCDE6F" w14:textId="77777777" w:rsidR="008703BF" w:rsidRDefault="000A6B66" w:rsidP="000A6B66">
      <w:pPr>
        <w:pStyle w:val="par1"/>
      </w:pPr>
      <w:r>
        <w:t>B.</w:t>
      </w:r>
      <w:r>
        <w:tab/>
        <w:t>Each “Double Play®” Drawing shall be witnessed by an auditor, as required in C.R.S 44-40-109 (2)(d). All Drawing equipment used shall be examined by the auditor immediately prior to, but no sooner than thirty (30) minutes before, a Drawing and immediately after, but no later than thirty (30) minutes following the Drawing.</w:t>
      </w:r>
    </w:p>
    <w:p w14:paraId="36AE21DD" w14:textId="77777777" w:rsidR="008703BF" w:rsidRDefault="000A6B66" w:rsidP="000A6B66">
      <w:pPr>
        <w:pStyle w:val="par1"/>
      </w:pPr>
      <w:r>
        <w:t>C.</w:t>
      </w:r>
      <w:r>
        <w:tab/>
        <w:t>All “Double Play®” Drawings shall be open to the public.</w:t>
      </w:r>
    </w:p>
    <w:p w14:paraId="5155F772" w14:textId="77777777" w:rsidR="008703BF" w:rsidRDefault="000A6B66" w:rsidP="002D09E0">
      <w:pPr>
        <w:pStyle w:val="Heading3"/>
      </w:pPr>
      <w:r>
        <w:t xml:space="preserve">14.F.8 </w:t>
      </w:r>
      <w:r w:rsidR="00BE7E63">
        <w:tab/>
      </w:r>
      <w:r>
        <w:t>Sale of Tickets</w:t>
      </w:r>
    </w:p>
    <w:p w14:paraId="6A02BA49" w14:textId="77777777" w:rsidR="008703BF" w:rsidRDefault="000A6B66" w:rsidP="000A6B66">
      <w:pPr>
        <w:pStyle w:val="par1"/>
      </w:pPr>
      <w:r>
        <w:t>A.</w:t>
      </w:r>
      <w:r>
        <w:tab/>
        <w:t>“Powerball®” with “Double Play®” Tickets may be Purchased from a Retailer authorized to Sell Multi-state Jackpot Tickets or directly from the Lottery.</w:t>
      </w:r>
    </w:p>
    <w:p w14:paraId="05B1759D" w14:textId="77777777" w:rsidR="008703BF" w:rsidRDefault="000A6B66" w:rsidP="000A6B66">
      <w:pPr>
        <w:pStyle w:val="par1"/>
      </w:pPr>
      <w:r>
        <w:t>B.</w:t>
      </w:r>
      <w:r>
        <w:tab/>
        <w:t>“Powerball®” with “Double Play®” Tickets shall show, at a minimum, the Player’s selection of Numbers, the number of Plays, the Drawing date, “Double Play®” option chosen, and Validation Numbers.</w:t>
      </w:r>
    </w:p>
    <w:p w14:paraId="03F9BB84" w14:textId="77777777" w:rsidR="008703BF" w:rsidRDefault="000A6B66" w:rsidP="000A6B66">
      <w:pPr>
        <w:pStyle w:val="par1"/>
      </w:pPr>
      <w:r>
        <w:t>C.</w:t>
      </w:r>
      <w:r>
        <w:tab/>
        <w:t xml:space="preserve">A Player of a “Powerball®” Ticket must choose, at the time of Purchase, </w:t>
      </w:r>
      <w:proofErr w:type="gramStart"/>
      <w:r>
        <w:t>whether or not</w:t>
      </w:r>
      <w:proofErr w:type="gramEnd"/>
      <w:r>
        <w:t xml:space="preserve"> he/she wants “Double Play®”.</w:t>
      </w:r>
    </w:p>
    <w:p w14:paraId="1E9B6244" w14:textId="77777777" w:rsidR="008703BF" w:rsidRDefault="000A6B66" w:rsidP="000542C9">
      <w:pPr>
        <w:pStyle w:val="par2"/>
      </w:pPr>
      <w:r>
        <w:t>1.</w:t>
      </w:r>
      <w:r>
        <w:tab/>
        <w:t>The “Double Play®” option applies to all Plays on a single Ticket and cannot be Purchased on a Play-by-Play basis.</w:t>
      </w:r>
    </w:p>
    <w:p w14:paraId="4A157DBB" w14:textId="77777777" w:rsidR="008703BF" w:rsidRDefault="000A6B66" w:rsidP="000A6B66">
      <w:pPr>
        <w:pStyle w:val="par1"/>
      </w:pPr>
      <w:r>
        <w:t>D.</w:t>
      </w:r>
      <w:r>
        <w:tab/>
        <w:t>“Powerball®” with “Double Play®” Tickets may not be cancelled.</w:t>
      </w:r>
    </w:p>
    <w:p w14:paraId="35853D29" w14:textId="77777777" w:rsidR="008703BF" w:rsidRDefault="000A6B66" w:rsidP="000542C9">
      <w:pPr>
        <w:pStyle w:val="par2"/>
      </w:pPr>
      <w:r>
        <w:t>1.</w:t>
      </w:r>
      <w:r>
        <w:tab/>
        <w:t>If the “Powerball®” Game is cancelled by the “Powerball®” Product Group prior to the occurrence of all Drawings for which Plays have been sold, the Lottery may provide a refund mechanism for such Plays to the Players, and the Lottery shall not be required to remit its Prize Pool contributions for any such refunded Plays.</w:t>
      </w:r>
    </w:p>
    <w:p w14:paraId="538819A5" w14:textId="77777777" w:rsidR="008703BF" w:rsidRDefault="000A6B66" w:rsidP="002D09E0">
      <w:pPr>
        <w:pStyle w:val="Heading3"/>
      </w:pPr>
      <w:r>
        <w:t xml:space="preserve">14.F.9 </w:t>
      </w:r>
      <w:r w:rsidR="00BE7E63">
        <w:tab/>
      </w:r>
      <w:r>
        <w:t>Advance Play</w:t>
      </w:r>
    </w:p>
    <w:p w14:paraId="274CC149" w14:textId="77777777" w:rsidR="008703BF" w:rsidRDefault="000A6B66" w:rsidP="000542C9">
      <w:pPr>
        <w:pStyle w:val="upar1"/>
      </w:pPr>
      <w:r>
        <w:t xml:space="preserve">Advance Play provides the opportunity to Purchase “Powerball®” Tickets for more than one (1) consecutive Drawing. A Purchaser of “Powerball®” Tickets may also Purchase the “Double Play®” option for all Advance Play Plays. The “Double Play®” option applies to all Drawings for which the Ticket is </w:t>
      </w:r>
      <w:proofErr w:type="gramStart"/>
      <w:r>
        <w:t>Purchased</w:t>
      </w:r>
      <w:proofErr w:type="gramEnd"/>
      <w:r>
        <w:t xml:space="preserve"> and the “Double Play®” option is selected. Players cannot elect the “Double Play®” option on a Drawing-by-Drawing basis when purchasing Advance Play Tickets. The Advance Play feature shall be available at the discretion of the Director.</w:t>
      </w:r>
    </w:p>
    <w:p w14:paraId="469FC80A" w14:textId="77777777" w:rsidR="000A6B66" w:rsidRDefault="000A6B66" w:rsidP="000542C9">
      <w:pPr>
        <w:pStyle w:val="Heading2"/>
      </w:pPr>
      <w:r>
        <w:lastRenderedPageBreak/>
        <w:t xml:space="preserve">RULE </w:t>
      </w:r>
      <w:proofErr w:type="gramStart"/>
      <w:r>
        <w:t>14.G</w:t>
      </w:r>
      <w:proofErr w:type="gramEnd"/>
      <w:r w:rsidR="00BE7E63">
        <w:tab/>
      </w:r>
      <w:r>
        <w:t>MULTI-STATE JACKPOT GAME, “MILLIONA</w:t>
      </w:r>
      <w:r w:rsidR="009D6A7E">
        <w:t>I</w:t>
      </w:r>
      <w:r>
        <w:t>RE FOR LIFE®”</w:t>
      </w:r>
    </w:p>
    <w:p w14:paraId="7AC9FC26" w14:textId="784DF83C" w:rsidR="000A6B66" w:rsidRPr="000542C9" w:rsidRDefault="000A6B66" w:rsidP="000542C9">
      <w:pPr>
        <w:pStyle w:val="upar1"/>
        <w:rPr>
          <w:b/>
          <w:bCs/>
        </w:rPr>
      </w:pPr>
      <w:r w:rsidRPr="000542C9">
        <w:rPr>
          <w:b/>
          <w:bCs/>
        </w:rPr>
        <w:t>BASIS, PURPOSE AND PURPOSE OF RULE 14.G</w:t>
      </w:r>
    </w:p>
    <w:p w14:paraId="31DB39D0" w14:textId="79AA24CF" w:rsidR="008703BF" w:rsidRDefault="000A6B66" w:rsidP="000542C9">
      <w:pPr>
        <w:pStyle w:val="upar1"/>
      </w:pPr>
      <w:r>
        <w:t>The purpose of Rule 14.G is to provide details and requirements for the Colorado Lottery Multi-</w:t>
      </w:r>
      <w:r w:rsidR="005D0CDB">
        <w:t>State</w:t>
      </w:r>
      <w:r>
        <w:t xml:space="preserve"> Jackpot Game “Millionaire for Life®” such as sale of Tickets, payment of Prizes, and method for selecting and validating winning Tickets. The statutory bases for Rule 14.G are C.R.S. 24-4-103, 44-40-101, 44-40-109(1)(a) and (2), and 44-40-113 and 44-40-114.</w:t>
      </w:r>
    </w:p>
    <w:p w14:paraId="4245ABB7" w14:textId="77777777" w:rsidR="000A6B66" w:rsidRDefault="000A6B66" w:rsidP="002D09E0">
      <w:pPr>
        <w:pStyle w:val="Heading3"/>
      </w:pPr>
      <w:r>
        <w:t xml:space="preserve">14.G.1 </w:t>
      </w:r>
      <w:r w:rsidR="00BE7E63">
        <w:tab/>
      </w:r>
      <w:r>
        <w:t>General Provisions</w:t>
      </w:r>
    </w:p>
    <w:p w14:paraId="05D96C71" w14:textId="77777777" w:rsidR="000A6B66" w:rsidRDefault="000A6B66" w:rsidP="000542C9">
      <w:pPr>
        <w:pStyle w:val="upar1"/>
      </w:pPr>
      <w:r>
        <w:t>The following rules are incorporated by reference, except as identified in these rules:</w:t>
      </w:r>
    </w:p>
    <w:p w14:paraId="0121E02E" w14:textId="7536F1D1" w:rsidR="000A6B66" w:rsidRDefault="000A6B66" w:rsidP="000A6B66">
      <w:pPr>
        <w:pStyle w:val="par1"/>
      </w:pPr>
      <w:r>
        <w:t>A.</w:t>
      </w:r>
      <w:r>
        <w:tab/>
        <w:t xml:space="preserve">The following sections of the “Millionaire for Life®” Official Game Rules as adopted by the Multi-state Lottery Association are incorporated herein, effective as </w:t>
      </w:r>
      <w:r w:rsidR="005D0CDB">
        <w:t>of January</w:t>
      </w:r>
      <w:r w:rsidR="00133824">
        <w:t xml:space="preserve"> 13,</w:t>
      </w:r>
      <w:r w:rsidR="00316EB0">
        <w:t xml:space="preserve"> 2026</w:t>
      </w:r>
      <w:r>
        <w:t>:</w:t>
      </w:r>
    </w:p>
    <w:p w14:paraId="0BA1EFE0" w14:textId="5378CC73" w:rsidR="000A6B66" w:rsidRDefault="000A6B66" w:rsidP="000A6B66">
      <w:pPr>
        <w:pStyle w:val="par1"/>
      </w:pPr>
      <w:r>
        <w:t>a.</w:t>
      </w:r>
      <w:r>
        <w:tab/>
        <w:t>Section 1, Definitions; section 2, Game Play; section 3, Drawings; section 6, Prize Payments; section 7, Ineligible Players; section 14, Prize Structure; section 1</w:t>
      </w:r>
      <w:r w:rsidR="0096695A">
        <w:t>5</w:t>
      </w:r>
      <w:r>
        <w:t>, Matches, Probabilities, and Prize Amounts and Levels; section 1</w:t>
      </w:r>
      <w:r w:rsidR="0096695A">
        <w:t>6</w:t>
      </w:r>
      <w:r>
        <w:t>, Prize Liability Limitation; and section 1</w:t>
      </w:r>
      <w:r w:rsidR="0096695A">
        <w:t>7</w:t>
      </w:r>
      <w:r>
        <w:t>, Life Annuity Requirements and Restrictions.</w:t>
      </w:r>
    </w:p>
    <w:p w14:paraId="5E7C0977" w14:textId="77777777" w:rsidR="008B60A6" w:rsidRDefault="000A6B66" w:rsidP="000A6B66">
      <w:pPr>
        <w:pStyle w:val="par1"/>
      </w:pPr>
      <w:r>
        <w:t>B.</w:t>
      </w:r>
      <w:r>
        <w:tab/>
        <w:t xml:space="preserve">Interested parties may inspect the referenced incorporated materials by contacting the Division at </w:t>
      </w:r>
      <w:r w:rsidRPr="008B60A6">
        <w:rPr>
          <w:u w:val="single"/>
        </w:rPr>
        <w:t>dor_lotteryrules@state.co.us</w:t>
      </w:r>
      <w:r>
        <w:t xml:space="preserve"> or 225 N Main Street Pueblo, Co 81003.</w:t>
      </w:r>
    </w:p>
    <w:p w14:paraId="5783FC33" w14:textId="77777777" w:rsidR="000A6B66" w:rsidRDefault="000A6B66" w:rsidP="000A6B66">
      <w:pPr>
        <w:pStyle w:val="par1"/>
      </w:pPr>
      <w:r>
        <w:t>C.</w:t>
      </w:r>
      <w:r>
        <w:tab/>
        <w:t>These regulations do not include later amendments to or editions of the incorporated material.</w:t>
      </w:r>
    </w:p>
    <w:p w14:paraId="7D6F0A23" w14:textId="77777777" w:rsidR="000A6B66" w:rsidRDefault="000A6B66" w:rsidP="002D09E0">
      <w:pPr>
        <w:pStyle w:val="Heading3"/>
      </w:pPr>
      <w:r>
        <w:t xml:space="preserve">14.G.2 </w:t>
      </w:r>
      <w:r w:rsidR="00BE7E63">
        <w:tab/>
      </w:r>
      <w:r>
        <w:t>Non-incorporated Provisions</w:t>
      </w:r>
    </w:p>
    <w:p w14:paraId="27E4EA36" w14:textId="77777777" w:rsidR="000A6B66" w:rsidRDefault="000A6B66" w:rsidP="000A6B66">
      <w:pPr>
        <w:pStyle w:val="par1"/>
      </w:pPr>
      <w:r>
        <w:t>A.</w:t>
      </w:r>
      <w:r>
        <w:tab/>
        <w:t>Section 4, Claims and Validations; section 5, Unclaimed Grand Prizes; section 8, Play Validation Requirements; section 9, Returned Plays/Play Responsibility; section 10, Applicable Law; section 11, Advertising; section 12, Promotions; and section 13, Liability of the Lottery of the “Millionaire for Life®” Official Game Rules are not incorporated herein.</w:t>
      </w:r>
    </w:p>
    <w:p w14:paraId="13F9D916" w14:textId="77777777" w:rsidR="000A6B66" w:rsidRDefault="000A6B66" w:rsidP="000A6B66">
      <w:pPr>
        <w:pStyle w:val="par1"/>
      </w:pPr>
      <w:r>
        <w:t>B.</w:t>
      </w:r>
      <w:r>
        <w:tab/>
        <w:t>At the time a Player selects numbers constituting a Play, the Player is not required to select between either receiving the Grand Prize or Match 5 Level Prize under the Annuity Option or the Cash Option.</w:t>
      </w:r>
    </w:p>
    <w:p w14:paraId="7309CEB2" w14:textId="77777777" w:rsidR="000A6B66" w:rsidRDefault="000A6B66" w:rsidP="000A6B66">
      <w:pPr>
        <w:pStyle w:val="par1"/>
      </w:pPr>
      <w:r>
        <w:t>C.</w:t>
      </w:r>
      <w:r>
        <w:tab/>
        <w:t xml:space="preserve">The sales </w:t>
      </w:r>
      <w:proofErr w:type="gramStart"/>
      <w:r>
        <w:t>cut off</w:t>
      </w:r>
      <w:proofErr w:type="gramEnd"/>
      <w:r>
        <w:t xml:space="preserve"> (game closure) will be 7:30 P.M. Mountain Time.</w:t>
      </w:r>
    </w:p>
    <w:p w14:paraId="5A4B7B39" w14:textId="77777777" w:rsidR="000A6B66" w:rsidRDefault="000A6B66" w:rsidP="000A6B66">
      <w:pPr>
        <w:pStyle w:val="par1"/>
      </w:pPr>
      <w:r>
        <w:t>D.</w:t>
      </w:r>
      <w:r>
        <w:tab/>
        <w:t>Rule 1.3.3 is applicable to all purchases made within Colorado.</w:t>
      </w:r>
    </w:p>
    <w:p w14:paraId="1CC31D97" w14:textId="77777777" w:rsidR="000A6B66" w:rsidRDefault="000A6B66" w:rsidP="000A6B66">
      <w:pPr>
        <w:pStyle w:val="par1"/>
      </w:pPr>
      <w:r>
        <w:t>E.</w:t>
      </w:r>
      <w:r>
        <w:tab/>
        <w:t xml:space="preserve">Under section 16, Life Annuity Requirements and Restrictions, an Annuity Provider (not the Division or Colorado Lottery) will send an affidavit letter to the </w:t>
      </w:r>
      <w:r>
        <w:lastRenderedPageBreak/>
        <w:t>Annuitant requesting proof of life. And if the Annuitant fails to provide a signed and notarized affidavit letter, the Annuity Provider (not the Division or Colorado Lottery) shall not make any further Deferred Annuity Portion payments.</w:t>
      </w:r>
    </w:p>
    <w:p w14:paraId="0452E235" w14:textId="77777777" w:rsidR="0085273C" w:rsidRDefault="0085273C" w:rsidP="00256802">
      <w:pPr>
        <w:pStyle w:val="Heading2"/>
      </w:pPr>
      <w:r>
        <w:t>RULE 15</w:t>
      </w:r>
      <w:r>
        <w:tab/>
        <w:t>[Repealed eff. 04/30/2009]</w:t>
      </w:r>
    </w:p>
    <w:p w14:paraId="7ABCAF24" w14:textId="77777777" w:rsidR="0085273C" w:rsidRDefault="0085273C" w:rsidP="00256802">
      <w:pPr>
        <w:pStyle w:val="Heading2"/>
      </w:pPr>
      <w:r>
        <w:t>RULE 16</w:t>
      </w:r>
      <w:r>
        <w:tab/>
        <w:t>[Repealed eff. 04/30/2009]</w:t>
      </w:r>
    </w:p>
    <w:p w14:paraId="3397F882" w14:textId="77777777" w:rsidR="0085273C" w:rsidRDefault="00892A25" w:rsidP="00892A25">
      <w:r>
        <w:br w:type="page"/>
      </w:r>
      <w:r w:rsidR="0085273C">
        <w:lastRenderedPageBreak/>
        <w:t>_________________________________________________________________________</w:t>
      </w:r>
    </w:p>
    <w:p w14:paraId="68255396" w14:textId="77777777" w:rsidR="0085273C" w:rsidRDefault="0085273C" w:rsidP="00256802">
      <w:pPr>
        <w:pStyle w:val="Heading2"/>
      </w:pPr>
      <w:r>
        <w:t>Editor’s Notes</w:t>
      </w:r>
    </w:p>
    <w:p w14:paraId="7B04A2D1" w14:textId="77777777" w:rsidR="0085273C" w:rsidRDefault="0085273C" w:rsidP="0085273C">
      <w:pPr>
        <w:pStyle w:val="upar1"/>
      </w:pPr>
      <w:r>
        <w:rPr>
          <w:b/>
          <w:bCs/>
        </w:rPr>
        <w:t>History</w:t>
      </w:r>
    </w:p>
    <w:p w14:paraId="7BE71965" w14:textId="77777777" w:rsidR="0085273C" w:rsidRDefault="0085273C" w:rsidP="0085273C">
      <w:pPr>
        <w:pStyle w:val="par1"/>
        <w:spacing w:before="60"/>
      </w:pPr>
      <w:r>
        <w:t xml:space="preserve">Rule </w:t>
      </w:r>
      <w:proofErr w:type="gramStart"/>
      <w:r>
        <w:t>6.UF</w:t>
      </w:r>
      <w:proofErr w:type="gramEnd"/>
      <w:r>
        <w:t xml:space="preserve"> eff. 04/30/2007. Rules 6.NU, </w:t>
      </w:r>
      <w:proofErr w:type="gramStart"/>
      <w:r>
        <w:t>6.PB</w:t>
      </w:r>
      <w:proofErr w:type="gramEnd"/>
      <w:r>
        <w:t xml:space="preserve">, </w:t>
      </w:r>
      <w:proofErr w:type="gramStart"/>
      <w:r>
        <w:t>6.PC</w:t>
      </w:r>
      <w:proofErr w:type="gramEnd"/>
      <w:r>
        <w:t xml:space="preserve">, </w:t>
      </w:r>
      <w:proofErr w:type="gramStart"/>
      <w:r>
        <w:t>6.QM</w:t>
      </w:r>
      <w:proofErr w:type="gramEnd"/>
      <w:r>
        <w:t xml:space="preserve">, </w:t>
      </w:r>
      <w:proofErr w:type="gramStart"/>
      <w:r>
        <w:t>6.QU</w:t>
      </w:r>
      <w:proofErr w:type="gramEnd"/>
      <w:r>
        <w:t xml:space="preserve">, </w:t>
      </w:r>
      <w:proofErr w:type="gramStart"/>
      <w:r>
        <w:t>6.QX</w:t>
      </w:r>
      <w:proofErr w:type="gramEnd"/>
      <w:r>
        <w:t xml:space="preserve">, </w:t>
      </w:r>
      <w:proofErr w:type="gramStart"/>
      <w:r>
        <w:t>6.QY</w:t>
      </w:r>
      <w:proofErr w:type="gramEnd"/>
      <w:r>
        <w:t xml:space="preserve">, 6.RA, </w:t>
      </w:r>
      <w:proofErr w:type="gramStart"/>
      <w:r>
        <w:t>6.RD</w:t>
      </w:r>
      <w:proofErr w:type="gramEnd"/>
      <w:r>
        <w:t xml:space="preserve">, </w:t>
      </w:r>
      <w:proofErr w:type="gramStart"/>
      <w:r>
        <w:t>6.RF</w:t>
      </w:r>
      <w:proofErr w:type="gramEnd"/>
      <w:r>
        <w:t xml:space="preserve">, </w:t>
      </w:r>
      <w:proofErr w:type="gramStart"/>
      <w:r>
        <w:t>6.RG</w:t>
      </w:r>
      <w:proofErr w:type="gramEnd"/>
      <w:r>
        <w:t xml:space="preserve">, </w:t>
      </w:r>
      <w:proofErr w:type="gramStart"/>
      <w:r>
        <w:t>6.RK</w:t>
      </w:r>
      <w:proofErr w:type="gramEnd"/>
      <w:r>
        <w:t xml:space="preserve"> repealed eff. 4/30/2007.</w:t>
      </w:r>
    </w:p>
    <w:p w14:paraId="6BC62010" w14:textId="77777777" w:rsidR="0085273C" w:rsidRDefault="0085273C" w:rsidP="0085273C">
      <w:pPr>
        <w:pStyle w:val="par1"/>
        <w:spacing w:before="60"/>
      </w:pPr>
      <w:r>
        <w:t>Rule 12 emer. rule eff. 05/09/2007.</w:t>
      </w:r>
    </w:p>
    <w:p w14:paraId="2AC90711" w14:textId="77777777" w:rsidR="0085273C" w:rsidRDefault="0085273C" w:rsidP="0085273C">
      <w:pPr>
        <w:pStyle w:val="par1"/>
        <w:spacing w:before="60"/>
      </w:pPr>
      <w:r>
        <w:t xml:space="preserve">Rule 6.UG eff. 05/30/2007. Rules </w:t>
      </w:r>
      <w:proofErr w:type="gramStart"/>
      <w:r>
        <w:t>6.RN</w:t>
      </w:r>
      <w:proofErr w:type="gramEnd"/>
      <w:r>
        <w:t xml:space="preserve">, 6.RP, 6.RS, </w:t>
      </w:r>
      <w:proofErr w:type="gramStart"/>
      <w:r>
        <w:t>6.RT</w:t>
      </w:r>
      <w:proofErr w:type="gramEnd"/>
      <w:r>
        <w:t>, 6.RV, 6.SE, 6.SI repealed eff. 05/30/2007.</w:t>
      </w:r>
    </w:p>
    <w:p w14:paraId="7D20D763" w14:textId="77777777" w:rsidR="0085273C" w:rsidRDefault="0085273C" w:rsidP="0085273C">
      <w:pPr>
        <w:pStyle w:val="par1"/>
        <w:spacing w:before="60"/>
      </w:pPr>
      <w:r>
        <w:t xml:space="preserve">Rules </w:t>
      </w:r>
      <w:proofErr w:type="gramStart"/>
      <w:r>
        <w:t>6.UH</w:t>
      </w:r>
      <w:proofErr w:type="gramEnd"/>
      <w:r>
        <w:t xml:space="preserve">, 6.UI, </w:t>
      </w:r>
      <w:proofErr w:type="gramStart"/>
      <w:r>
        <w:t>6.UJ</w:t>
      </w:r>
      <w:proofErr w:type="gramEnd"/>
      <w:r>
        <w:t xml:space="preserve">, 6.UK, </w:t>
      </w:r>
      <w:proofErr w:type="gramStart"/>
      <w:r>
        <w:t>6.UL</w:t>
      </w:r>
      <w:proofErr w:type="gramEnd"/>
      <w:r>
        <w:t xml:space="preserve"> eff. 07/01/2007.</w:t>
      </w:r>
    </w:p>
    <w:p w14:paraId="6FF3E45A" w14:textId="77777777" w:rsidR="0085273C" w:rsidRDefault="0085273C" w:rsidP="0085273C">
      <w:pPr>
        <w:pStyle w:val="par1"/>
        <w:spacing w:before="60"/>
      </w:pPr>
      <w:r>
        <w:t xml:space="preserve">Rules 2, 6.UM, </w:t>
      </w:r>
      <w:proofErr w:type="gramStart"/>
      <w:r>
        <w:t>6.UN</w:t>
      </w:r>
      <w:proofErr w:type="gramEnd"/>
      <w:r>
        <w:t>; 12 eff. 07/30/2007.</w:t>
      </w:r>
    </w:p>
    <w:p w14:paraId="7A8C4668" w14:textId="77777777" w:rsidR="0085273C" w:rsidRDefault="0085273C" w:rsidP="0085273C">
      <w:pPr>
        <w:pStyle w:val="par1"/>
        <w:spacing w:before="60"/>
      </w:pPr>
      <w:r>
        <w:t xml:space="preserve">Rules </w:t>
      </w:r>
      <w:proofErr w:type="gramStart"/>
      <w:r>
        <w:t>6.UO</w:t>
      </w:r>
      <w:proofErr w:type="gramEnd"/>
      <w:r>
        <w:t xml:space="preserve">; </w:t>
      </w:r>
      <w:proofErr w:type="gramStart"/>
      <w:r>
        <w:t>6.UP</w:t>
      </w:r>
      <w:proofErr w:type="gramEnd"/>
      <w:r>
        <w:t xml:space="preserve">; </w:t>
      </w:r>
      <w:proofErr w:type="gramStart"/>
      <w:r>
        <w:t>6.UQ</w:t>
      </w:r>
      <w:proofErr w:type="gramEnd"/>
      <w:r>
        <w:t xml:space="preserve">; </w:t>
      </w:r>
      <w:proofErr w:type="gramStart"/>
      <w:r>
        <w:t>6.UR</w:t>
      </w:r>
      <w:proofErr w:type="gramEnd"/>
      <w:r>
        <w:t xml:space="preserve">; 6.US; </w:t>
      </w:r>
      <w:proofErr w:type="gramStart"/>
      <w:r>
        <w:t>6.UT</w:t>
      </w:r>
      <w:proofErr w:type="gramEnd"/>
      <w:r>
        <w:t xml:space="preserve"> eff. 08/30/2007.</w:t>
      </w:r>
    </w:p>
    <w:p w14:paraId="7275EB68" w14:textId="77777777" w:rsidR="0085273C" w:rsidRDefault="0085273C" w:rsidP="0085273C">
      <w:pPr>
        <w:pStyle w:val="par1"/>
        <w:spacing w:before="60"/>
      </w:pPr>
      <w:r>
        <w:t>Rule 6.UY emer. rule eff. 08/31/2007.</w:t>
      </w:r>
    </w:p>
    <w:p w14:paraId="30D4D6B7" w14:textId="77777777" w:rsidR="0085273C" w:rsidRDefault="0085273C" w:rsidP="0085273C">
      <w:pPr>
        <w:pStyle w:val="par1"/>
        <w:spacing w:before="60"/>
      </w:pPr>
      <w:r>
        <w:t xml:space="preserve">Rules </w:t>
      </w:r>
      <w:proofErr w:type="gramStart"/>
      <w:r>
        <w:t>6.UU</w:t>
      </w:r>
      <w:proofErr w:type="gramEnd"/>
      <w:r>
        <w:t xml:space="preserve">; </w:t>
      </w:r>
      <w:proofErr w:type="gramStart"/>
      <w:r>
        <w:t>6.UV</w:t>
      </w:r>
      <w:proofErr w:type="gramEnd"/>
      <w:r>
        <w:t xml:space="preserve">; </w:t>
      </w:r>
      <w:proofErr w:type="gramStart"/>
      <w:r>
        <w:t>6.UW</w:t>
      </w:r>
      <w:proofErr w:type="gramEnd"/>
      <w:r>
        <w:t xml:space="preserve">; </w:t>
      </w:r>
      <w:proofErr w:type="gramStart"/>
      <w:r>
        <w:t>6.UX</w:t>
      </w:r>
      <w:proofErr w:type="gramEnd"/>
      <w:r>
        <w:t>; 6.UY; 6.UZ eff. 09/30/2007.</w:t>
      </w:r>
    </w:p>
    <w:p w14:paraId="703DED8A" w14:textId="77777777" w:rsidR="0085273C" w:rsidRDefault="0085273C" w:rsidP="0085273C">
      <w:pPr>
        <w:pStyle w:val="par1"/>
        <w:spacing w:before="60"/>
      </w:pPr>
      <w:r>
        <w:t>Rules 6.VA, 6.VB eff. 10/30/2007.</w:t>
      </w:r>
    </w:p>
    <w:p w14:paraId="12CEB6C7" w14:textId="77777777" w:rsidR="0085273C" w:rsidRDefault="0085273C" w:rsidP="0085273C">
      <w:pPr>
        <w:pStyle w:val="par1"/>
        <w:spacing w:before="60"/>
      </w:pPr>
      <w:r>
        <w:t xml:space="preserve">Rules 6.UY, 6.VC, </w:t>
      </w:r>
      <w:proofErr w:type="gramStart"/>
      <w:r>
        <w:t>6.VD</w:t>
      </w:r>
      <w:proofErr w:type="gramEnd"/>
      <w:r>
        <w:t>, 6.VE eff. 11/30/2007.</w:t>
      </w:r>
    </w:p>
    <w:p w14:paraId="1F46BCA6" w14:textId="77777777" w:rsidR="0085273C" w:rsidRDefault="0085273C" w:rsidP="0085273C">
      <w:pPr>
        <w:pStyle w:val="par1"/>
        <w:spacing w:before="60"/>
      </w:pPr>
      <w:r>
        <w:t xml:space="preserve">Rules </w:t>
      </w:r>
      <w:proofErr w:type="gramStart"/>
      <w:r>
        <w:t>6.VF</w:t>
      </w:r>
      <w:proofErr w:type="gramEnd"/>
      <w:r>
        <w:t xml:space="preserve"> - </w:t>
      </w:r>
      <w:proofErr w:type="gramStart"/>
      <w:r>
        <w:t>6.VK</w:t>
      </w:r>
      <w:proofErr w:type="gramEnd"/>
      <w:r>
        <w:t xml:space="preserve"> eff. 12/30/2007.</w:t>
      </w:r>
    </w:p>
    <w:p w14:paraId="77BFE34D" w14:textId="77777777" w:rsidR="0085273C" w:rsidRDefault="0085273C" w:rsidP="0085273C">
      <w:pPr>
        <w:pStyle w:val="par1"/>
        <w:spacing w:before="60"/>
      </w:pPr>
      <w:r>
        <w:t xml:space="preserve">Rules 6.VL, 6.VM, 6.VN, </w:t>
      </w:r>
      <w:proofErr w:type="gramStart"/>
      <w:r>
        <w:t>6.VO</w:t>
      </w:r>
      <w:proofErr w:type="gramEnd"/>
      <w:r>
        <w:t xml:space="preserve"> eff. 01/30/2008. Rules </w:t>
      </w:r>
      <w:proofErr w:type="gramStart"/>
      <w:r>
        <w:t>6.QH</w:t>
      </w:r>
      <w:proofErr w:type="gramEnd"/>
      <w:r>
        <w:t xml:space="preserve">, </w:t>
      </w:r>
      <w:proofErr w:type="gramStart"/>
      <w:r>
        <w:t>6.QN</w:t>
      </w:r>
      <w:proofErr w:type="gramEnd"/>
      <w:r>
        <w:t xml:space="preserve">, </w:t>
      </w:r>
      <w:proofErr w:type="gramStart"/>
      <w:r>
        <w:t>6.RQ</w:t>
      </w:r>
      <w:proofErr w:type="gramEnd"/>
      <w:r>
        <w:t xml:space="preserve">, 6.RU, 6.SD, </w:t>
      </w:r>
      <w:proofErr w:type="gramStart"/>
      <w:r>
        <w:t>6.SF</w:t>
      </w:r>
      <w:proofErr w:type="gramEnd"/>
      <w:r>
        <w:t xml:space="preserve">, 6.SH, 6.SN, </w:t>
      </w:r>
      <w:proofErr w:type="gramStart"/>
      <w:r>
        <w:t>6.SS</w:t>
      </w:r>
      <w:proofErr w:type="gramEnd"/>
      <w:r>
        <w:t>, 6.SU, 6.TM, 6.TO repealed eff. 01/30/2008.</w:t>
      </w:r>
    </w:p>
    <w:p w14:paraId="177FE741" w14:textId="77777777" w:rsidR="0085273C" w:rsidRDefault="0085273C" w:rsidP="0085273C">
      <w:pPr>
        <w:pStyle w:val="par1"/>
        <w:spacing w:before="60"/>
      </w:pPr>
      <w:r>
        <w:t xml:space="preserve">Rule </w:t>
      </w:r>
      <w:proofErr w:type="gramStart"/>
      <w:r>
        <w:t>6.VP</w:t>
      </w:r>
      <w:proofErr w:type="gramEnd"/>
      <w:r>
        <w:t xml:space="preserve"> eff. 03/01/2008.</w:t>
      </w:r>
    </w:p>
    <w:p w14:paraId="20D759D8" w14:textId="77777777" w:rsidR="0085273C" w:rsidRDefault="0085273C" w:rsidP="0085273C">
      <w:pPr>
        <w:pStyle w:val="par1"/>
        <w:spacing w:before="60"/>
      </w:pPr>
      <w:r>
        <w:t xml:space="preserve">Rules </w:t>
      </w:r>
      <w:proofErr w:type="gramStart"/>
      <w:r>
        <w:t>6.VQ</w:t>
      </w:r>
      <w:proofErr w:type="gramEnd"/>
      <w:r>
        <w:t xml:space="preserve">, </w:t>
      </w:r>
      <w:proofErr w:type="gramStart"/>
      <w:r>
        <w:t>6.VR</w:t>
      </w:r>
      <w:proofErr w:type="gramEnd"/>
      <w:r>
        <w:t xml:space="preserve">, 6.VS, </w:t>
      </w:r>
      <w:proofErr w:type="gramStart"/>
      <w:r>
        <w:t>6.VT</w:t>
      </w:r>
      <w:proofErr w:type="gramEnd"/>
      <w:r>
        <w:t xml:space="preserve"> eff. 03/30/2008.</w:t>
      </w:r>
    </w:p>
    <w:p w14:paraId="009E73E9" w14:textId="77777777" w:rsidR="0085273C" w:rsidRDefault="0085273C" w:rsidP="0085273C">
      <w:pPr>
        <w:pStyle w:val="par1"/>
        <w:spacing w:before="60"/>
      </w:pPr>
      <w:r>
        <w:t xml:space="preserve">Rule </w:t>
      </w:r>
      <w:proofErr w:type="gramStart"/>
      <w:r>
        <w:t>6.VY</w:t>
      </w:r>
      <w:proofErr w:type="gramEnd"/>
      <w:r>
        <w:t xml:space="preserve"> emer. rule eff. 04/16/2008.</w:t>
      </w:r>
    </w:p>
    <w:p w14:paraId="59D16D36" w14:textId="77777777" w:rsidR="0085273C" w:rsidRDefault="0085273C" w:rsidP="0085273C">
      <w:pPr>
        <w:pStyle w:val="par1"/>
        <w:spacing w:before="60"/>
      </w:pPr>
      <w:r>
        <w:t xml:space="preserve">Rules 6.VU, </w:t>
      </w:r>
      <w:proofErr w:type="gramStart"/>
      <w:r>
        <w:t>6.VV</w:t>
      </w:r>
      <w:proofErr w:type="gramEnd"/>
      <w:r>
        <w:t xml:space="preserve"> eff. 04/30/2008.</w:t>
      </w:r>
    </w:p>
    <w:p w14:paraId="525799F7" w14:textId="77777777" w:rsidR="0085273C" w:rsidRDefault="0085273C" w:rsidP="0085273C">
      <w:pPr>
        <w:pStyle w:val="par1"/>
        <w:spacing w:before="60"/>
      </w:pPr>
      <w:r>
        <w:t xml:space="preserve">Rules </w:t>
      </w:r>
      <w:proofErr w:type="gramStart"/>
      <w:r>
        <w:t>6.VF</w:t>
      </w:r>
      <w:proofErr w:type="gramEnd"/>
      <w:r>
        <w:t xml:space="preserve">, </w:t>
      </w:r>
      <w:proofErr w:type="gramStart"/>
      <w:r>
        <w:t>6.VZ</w:t>
      </w:r>
      <w:proofErr w:type="gramEnd"/>
      <w:r>
        <w:t xml:space="preserve"> emer. rule eff. 05/14/2008.</w:t>
      </w:r>
    </w:p>
    <w:p w14:paraId="05BA8CE0" w14:textId="77777777" w:rsidR="0085273C" w:rsidRDefault="0085273C" w:rsidP="0085273C">
      <w:pPr>
        <w:pStyle w:val="par1"/>
        <w:spacing w:before="60"/>
      </w:pPr>
      <w:r>
        <w:t xml:space="preserve">Rules </w:t>
      </w:r>
      <w:proofErr w:type="gramStart"/>
      <w:r>
        <w:t>6.SP</w:t>
      </w:r>
      <w:proofErr w:type="gramEnd"/>
      <w:r>
        <w:t xml:space="preserve">, </w:t>
      </w:r>
      <w:proofErr w:type="gramStart"/>
      <w:r>
        <w:t>6.VW</w:t>
      </w:r>
      <w:proofErr w:type="gramEnd"/>
      <w:r>
        <w:t xml:space="preserve">, </w:t>
      </w:r>
      <w:proofErr w:type="gramStart"/>
      <w:r>
        <w:t>6.VX</w:t>
      </w:r>
      <w:proofErr w:type="gramEnd"/>
      <w:r>
        <w:t xml:space="preserve">, </w:t>
      </w:r>
      <w:proofErr w:type="gramStart"/>
      <w:r>
        <w:t>6.VY</w:t>
      </w:r>
      <w:proofErr w:type="gramEnd"/>
      <w:r>
        <w:t xml:space="preserve"> eff. 05/30/2008. Rules 6.PG, </w:t>
      </w:r>
      <w:proofErr w:type="gramStart"/>
      <w:r>
        <w:t>6.PZ</w:t>
      </w:r>
      <w:proofErr w:type="gramEnd"/>
      <w:r>
        <w:t xml:space="preserve">, </w:t>
      </w:r>
      <w:proofErr w:type="gramStart"/>
      <w:r>
        <w:t>6.RJ</w:t>
      </w:r>
      <w:proofErr w:type="gramEnd"/>
      <w:r>
        <w:t xml:space="preserve">, </w:t>
      </w:r>
      <w:proofErr w:type="gramStart"/>
      <w:r>
        <w:t>6.RX</w:t>
      </w:r>
      <w:proofErr w:type="gramEnd"/>
      <w:r>
        <w:t xml:space="preserve">, 6.SC, 6.SJ, 6.SK, 6.SL, 6.SM, </w:t>
      </w:r>
      <w:proofErr w:type="gramStart"/>
      <w:r>
        <w:t>6.SQ</w:t>
      </w:r>
      <w:proofErr w:type="gramEnd"/>
      <w:r>
        <w:t xml:space="preserve">, 6.SR, </w:t>
      </w:r>
      <w:proofErr w:type="gramStart"/>
      <w:r>
        <w:t>6.TA</w:t>
      </w:r>
      <w:proofErr w:type="gramEnd"/>
      <w:r>
        <w:t xml:space="preserve">, </w:t>
      </w:r>
      <w:proofErr w:type="gramStart"/>
      <w:r>
        <w:t>6.TB</w:t>
      </w:r>
      <w:proofErr w:type="gramEnd"/>
      <w:r>
        <w:t>, 6.TE repealed eff. 05/30/2008.</w:t>
      </w:r>
    </w:p>
    <w:p w14:paraId="60BB0F51" w14:textId="77777777" w:rsidR="0085273C" w:rsidRDefault="0085273C" w:rsidP="0085273C">
      <w:pPr>
        <w:pStyle w:val="par1"/>
        <w:spacing w:before="60"/>
      </w:pPr>
      <w:r>
        <w:t xml:space="preserve">Rule </w:t>
      </w:r>
      <w:proofErr w:type="gramStart"/>
      <w:r>
        <w:t>6.VZ</w:t>
      </w:r>
      <w:proofErr w:type="gramEnd"/>
      <w:r>
        <w:t xml:space="preserve"> eff. 06/30/2008. Rules 6.ST, 6.SV, 6.SZ, 6.TC, 6.TD, 6.TF, </w:t>
      </w:r>
      <w:proofErr w:type="gramStart"/>
      <w:r>
        <w:t>6.TI</w:t>
      </w:r>
      <w:proofErr w:type="gramEnd"/>
      <w:r>
        <w:t xml:space="preserve">, 6.TK, </w:t>
      </w:r>
      <w:proofErr w:type="gramStart"/>
      <w:r>
        <w:t>6.TU</w:t>
      </w:r>
      <w:proofErr w:type="gramEnd"/>
      <w:r>
        <w:t xml:space="preserve">, 6.TV, </w:t>
      </w:r>
      <w:proofErr w:type="gramStart"/>
      <w:r>
        <w:t>6.UC</w:t>
      </w:r>
      <w:proofErr w:type="gramEnd"/>
      <w:r>
        <w:t>, 6.UG repealed eff. 06/30/2008.</w:t>
      </w:r>
    </w:p>
    <w:p w14:paraId="03477B22" w14:textId="77777777" w:rsidR="0085273C" w:rsidRDefault="0085273C" w:rsidP="0085273C">
      <w:pPr>
        <w:pStyle w:val="par1"/>
        <w:spacing w:before="60"/>
      </w:pPr>
      <w:r>
        <w:t xml:space="preserve">Rules </w:t>
      </w:r>
      <w:proofErr w:type="gramStart"/>
      <w:r>
        <w:t>6.VF</w:t>
      </w:r>
      <w:proofErr w:type="gramEnd"/>
      <w:r>
        <w:t xml:space="preserve">, </w:t>
      </w:r>
      <w:proofErr w:type="gramStart"/>
      <w:r>
        <w:t>6.WA</w:t>
      </w:r>
      <w:proofErr w:type="gramEnd"/>
      <w:r>
        <w:t xml:space="preserve">, </w:t>
      </w:r>
      <w:proofErr w:type="gramStart"/>
      <w:r>
        <w:t>6.WB</w:t>
      </w:r>
      <w:proofErr w:type="gramEnd"/>
      <w:r>
        <w:t xml:space="preserve">, </w:t>
      </w:r>
      <w:proofErr w:type="gramStart"/>
      <w:r>
        <w:t>6.WC</w:t>
      </w:r>
      <w:proofErr w:type="gramEnd"/>
      <w:r>
        <w:t xml:space="preserve">, </w:t>
      </w:r>
      <w:proofErr w:type="gramStart"/>
      <w:r>
        <w:t>6.WD</w:t>
      </w:r>
      <w:proofErr w:type="gramEnd"/>
      <w:r>
        <w:t xml:space="preserve">, </w:t>
      </w:r>
      <w:proofErr w:type="gramStart"/>
      <w:r>
        <w:t>6.WE</w:t>
      </w:r>
      <w:proofErr w:type="gramEnd"/>
      <w:r>
        <w:t xml:space="preserve">, 6.WF, </w:t>
      </w:r>
      <w:proofErr w:type="gramStart"/>
      <w:r>
        <w:t>6.WG</w:t>
      </w:r>
      <w:proofErr w:type="gramEnd"/>
      <w:r>
        <w:t xml:space="preserve"> eff. 07/30/2008.</w:t>
      </w:r>
    </w:p>
    <w:p w14:paraId="684B7F9F" w14:textId="77777777" w:rsidR="0085273C" w:rsidRDefault="0085273C" w:rsidP="0085273C">
      <w:pPr>
        <w:pStyle w:val="par1"/>
        <w:spacing w:before="60"/>
      </w:pPr>
      <w:r>
        <w:t xml:space="preserve">Rules </w:t>
      </w:r>
      <w:proofErr w:type="gramStart"/>
      <w:r>
        <w:t>6.WH</w:t>
      </w:r>
      <w:proofErr w:type="gramEnd"/>
      <w:r>
        <w:t xml:space="preserve">, </w:t>
      </w:r>
      <w:proofErr w:type="gramStart"/>
      <w:r>
        <w:t>6.WI</w:t>
      </w:r>
      <w:proofErr w:type="gramEnd"/>
      <w:r>
        <w:t xml:space="preserve">, </w:t>
      </w:r>
      <w:proofErr w:type="gramStart"/>
      <w:r>
        <w:t>6.WJ</w:t>
      </w:r>
      <w:proofErr w:type="gramEnd"/>
      <w:r>
        <w:t xml:space="preserve">, </w:t>
      </w:r>
      <w:proofErr w:type="gramStart"/>
      <w:r>
        <w:t>6.WK</w:t>
      </w:r>
      <w:proofErr w:type="gramEnd"/>
      <w:r>
        <w:t xml:space="preserve">, </w:t>
      </w:r>
      <w:proofErr w:type="gramStart"/>
      <w:r>
        <w:t>6.WL</w:t>
      </w:r>
      <w:proofErr w:type="gramEnd"/>
      <w:r>
        <w:t xml:space="preserve"> eff. 08/30/2008.</w:t>
      </w:r>
    </w:p>
    <w:p w14:paraId="336BE06A" w14:textId="77777777" w:rsidR="0085273C" w:rsidRDefault="0085273C" w:rsidP="0085273C">
      <w:pPr>
        <w:pStyle w:val="par1"/>
        <w:spacing w:before="60"/>
      </w:pPr>
      <w:r>
        <w:t xml:space="preserve">Rules 2, 4, </w:t>
      </w:r>
      <w:proofErr w:type="gramStart"/>
      <w:r>
        <w:t>6.WM</w:t>
      </w:r>
      <w:proofErr w:type="gramEnd"/>
      <w:r>
        <w:t xml:space="preserve">, </w:t>
      </w:r>
      <w:proofErr w:type="gramStart"/>
      <w:r>
        <w:t>6.WN</w:t>
      </w:r>
      <w:proofErr w:type="gramEnd"/>
      <w:r>
        <w:t xml:space="preserve">, </w:t>
      </w:r>
      <w:proofErr w:type="gramStart"/>
      <w:r>
        <w:t>6.WO</w:t>
      </w:r>
      <w:proofErr w:type="gramEnd"/>
      <w:r>
        <w:t xml:space="preserve">, </w:t>
      </w:r>
      <w:proofErr w:type="gramStart"/>
      <w:r>
        <w:t>6.WP</w:t>
      </w:r>
      <w:proofErr w:type="gramEnd"/>
      <w:r>
        <w:t>, eff. 09/30/2008. Rules 2A, 9 repealed eff. 09/30/2008.</w:t>
      </w:r>
    </w:p>
    <w:p w14:paraId="4C8D1155" w14:textId="77777777" w:rsidR="0085273C" w:rsidRDefault="0085273C" w:rsidP="0085273C">
      <w:pPr>
        <w:pStyle w:val="par1"/>
        <w:spacing w:before="60"/>
      </w:pPr>
      <w:r>
        <w:t xml:space="preserve">Rules </w:t>
      </w:r>
      <w:proofErr w:type="gramStart"/>
      <w:r>
        <w:t>6.WQ</w:t>
      </w:r>
      <w:proofErr w:type="gramEnd"/>
      <w:r>
        <w:t xml:space="preserve"> - </w:t>
      </w:r>
      <w:proofErr w:type="gramStart"/>
      <w:r>
        <w:t>6.WZ</w:t>
      </w:r>
      <w:proofErr w:type="gramEnd"/>
      <w:r>
        <w:t xml:space="preserve"> eff. 10/30/2008.</w:t>
      </w:r>
    </w:p>
    <w:p w14:paraId="5ADEC703" w14:textId="77777777" w:rsidR="0085273C" w:rsidRDefault="0085273C" w:rsidP="0085273C">
      <w:pPr>
        <w:pStyle w:val="par1"/>
        <w:spacing w:before="60"/>
      </w:pPr>
      <w:r>
        <w:t xml:space="preserve">Rules 5; </w:t>
      </w:r>
      <w:proofErr w:type="gramStart"/>
      <w:r>
        <w:t>6.XA</w:t>
      </w:r>
      <w:proofErr w:type="gramEnd"/>
      <w:r>
        <w:t xml:space="preserve">; </w:t>
      </w:r>
      <w:proofErr w:type="gramStart"/>
      <w:r>
        <w:t>6.XB</w:t>
      </w:r>
      <w:proofErr w:type="gramEnd"/>
      <w:r>
        <w:t xml:space="preserve">; </w:t>
      </w:r>
      <w:proofErr w:type="gramStart"/>
      <w:r>
        <w:t>6.XC</w:t>
      </w:r>
      <w:proofErr w:type="gramEnd"/>
      <w:r>
        <w:t xml:space="preserve">; </w:t>
      </w:r>
      <w:proofErr w:type="gramStart"/>
      <w:r>
        <w:t>6.XD</w:t>
      </w:r>
      <w:proofErr w:type="gramEnd"/>
      <w:r>
        <w:t xml:space="preserve">; </w:t>
      </w:r>
      <w:proofErr w:type="gramStart"/>
      <w:r>
        <w:t>6.XE</w:t>
      </w:r>
      <w:proofErr w:type="gramEnd"/>
      <w:r>
        <w:t xml:space="preserve">; </w:t>
      </w:r>
      <w:proofErr w:type="gramStart"/>
      <w:r>
        <w:t>6.XF</w:t>
      </w:r>
      <w:proofErr w:type="gramEnd"/>
      <w:r>
        <w:t>; 14.A, 14.B eff. 11/30/2008.</w:t>
      </w:r>
    </w:p>
    <w:p w14:paraId="2F85B5D4" w14:textId="77777777" w:rsidR="0085273C" w:rsidRDefault="0085273C" w:rsidP="0085273C">
      <w:pPr>
        <w:pStyle w:val="par1"/>
        <w:spacing w:before="60"/>
      </w:pPr>
      <w:r>
        <w:t xml:space="preserve">Rules </w:t>
      </w:r>
      <w:proofErr w:type="gramStart"/>
      <w:r>
        <w:t>6.XG</w:t>
      </w:r>
      <w:proofErr w:type="gramEnd"/>
      <w:r>
        <w:t xml:space="preserve"> - 6.XL eff. 12/30/2008. Rules </w:t>
      </w:r>
      <w:proofErr w:type="gramStart"/>
      <w:r>
        <w:t>6.RL</w:t>
      </w:r>
      <w:proofErr w:type="gramEnd"/>
      <w:r>
        <w:t xml:space="preserve">, 6.TS, </w:t>
      </w:r>
      <w:proofErr w:type="gramStart"/>
      <w:r>
        <w:t>6.UF</w:t>
      </w:r>
      <w:proofErr w:type="gramEnd"/>
      <w:r>
        <w:t xml:space="preserve">, </w:t>
      </w:r>
      <w:proofErr w:type="gramStart"/>
      <w:r>
        <w:t>6.UL</w:t>
      </w:r>
      <w:proofErr w:type="gramEnd"/>
      <w:r>
        <w:t xml:space="preserve">, </w:t>
      </w:r>
      <w:proofErr w:type="gramStart"/>
      <w:r>
        <w:t>6.UN</w:t>
      </w:r>
      <w:proofErr w:type="gramEnd"/>
      <w:r>
        <w:t xml:space="preserve"> repealed eff. 12/30/2008.</w:t>
      </w:r>
    </w:p>
    <w:p w14:paraId="379D4388" w14:textId="77777777" w:rsidR="0085273C" w:rsidRDefault="0085273C" w:rsidP="0085273C">
      <w:pPr>
        <w:pStyle w:val="par1"/>
        <w:spacing w:before="60"/>
      </w:pPr>
      <w:r>
        <w:t xml:space="preserve">Rules </w:t>
      </w:r>
      <w:proofErr w:type="gramStart"/>
      <w:r>
        <w:t>6.XM</w:t>
      </w:r>
      <w:proofErr w:type="gramEnd"/>
      <w:r>
        <w:t xml:space="preserve">, </w:t>
      </w:r>
      <w:proofErr w:type="gramStart"/>
      <w:r>
        <w:t>6.XN</w:t>
      </w:r>
      <w:proofErr w:type="gramEnd"/>
      <w:r>
        <w:t xml:space="preserve">, </w:t>
      </w:r>
      <w:proofErr w:type="gramStart"/>
      <w:r>
        <w:t>6.XO</w:t>
      </w:r>
      <w:proofErr w:type="gramEnd"/>
      <w:r>
        <w:t xml:space="preserve">, </w:t>
      </w:r>
      <w:proofErr w:type="gramStart"/>
      <w:r>
        <w:t>6.XP</w:t>
      </w:r>
      <w:proofErr w:type="gramEnd"/>
      <w:r>
        <w:t xml:space="preserve">, </w:t>
      </w:r>
      <w:proofErr w:type="gramStart"/>
      <w:r>
        <w:t>6.XQ</w:t>
      </w:r>
      <w:proofErr w:type="gramEnd"/>
      <w:r>
        <w:t xml:space="preserve">, 14 eff. 01/30/2009. Rules </w:t>
      </w:r>
      <w:proofErr w:type="gramStart"/>
      <w:r>
        <w:t>6.SX</w:t>
      </w:r>
      <w:proofErr w:type="gramEnd"/>
      <w:r>
        <w:t xml:space="preserve">, 6.UA, </w:t>
      </w:r>
      <w:proofErr w:type="gramStart"/>
      <w:r>
        <w:t>6.UD</w:t>
      </w:r>
      <w:proofErr w:type="gramEnd"/>
      <w:r>
        <w:t xml:space="preserve">, </w:t>
      </w:r>
      <w:proofErr w:type="gramStart"/>
      <w:r>
        <w:t>6.UH</w:t>
      </w:r>
      <w:proofErr w:type="gramEnd"/>
      <w:r>
        <w:t xml:space="preserve">, 6.UI, </w:t>
      </w:r>
      <w:proofErr w:type="gramStart"/>
      <w:r>
        <w:t>6.UJ</w:t>
      </w:r>
      <w:proofErr w:type="gramEnd"/>
      <w:r>
        <w:t xml:space="preserve">, 6.UK, </w:t>
      </w:r>
      <w:proofErr w:type="gramStart"/>
      <w:r>
        <w:t>6.UU</w:t>
      </w:r>
      <w:proofErr w:type="gramEnd"/>
      <w:r>
        <w:t xml:space="preserve">, </w:t>
      </w:r>
      <w:proofErr w:type="gramStart"/>
      <w:r>
        <w:t>6.UV</w:t>
      </w:r>
      <w:proofErr w:type="gramEnd"/>
      <w:r>
        <w:t xml:space="preserve">, </w:t>
      </w:r>
      <w:proofErr w:type="gramStart"/>
      <w:r>
        <w:t>6.UW</w:t>
      </w:r>
      <w:proofErr w:type="gramEnd"/>
      <w:r>
        <w:t>, 6.UY repealed eff. 01/30/2009.</w:t>
      </w:r>
    </w:p>
    <w:p w14:paraId="2734971E" w14:textId="77777777" w:rsidR="0085273C" w:rsidRDefault="0085273C" w:rsidP="0085273C">
      <w:pPr>
        <w:pStyle w:val="par1"/>
        <w:spacing w:before="60"/>
      </w:pPr>
      <w:r>
        <w:lastRenderedPageBreak/>
        <w:t xml:space="preserve">Rules </w:t>
      </w:r>
      <w:proofErr w:type="gramStart"/>
      <w:r>
        <w:t>6.XR</w:t>
      </w:r>
      <w:proofErr w:type="gramEnd"/>
      <w:r>
        <w:t xml:space="preserve">, </w:t>
      </w:r>
      <w:proofErr w:type="gramStart"/>
      <w:r>
        <w:t>6.XS</w:t>
      </w:r>
      <w:proofErr w:type="gramEnd"/>
      <w:r>
        <w:t xml:space="preserve">, </w:t>
      </w:r>
      <w:proofErr w:type="gramStart"/>
      <w:r>
        <w:t>6.XT</w:t>
      </w:r>
      <w:proofErr w:type="gramEnd"/>
      <w:r>
        <w:t xml:space="preserve">, </w:t>
      </w:r>
      <w:proofErr w:type="gramStart"/>
      <w:r>
        <w:t>6.XU</w:t>
      </w:r>
      <w:proofErr w:type="gramEnd"/>
      <w:r>
        <w:t xml:space="preserve"> eff. 03/02/2009.</w:t>
      </w:r>
    </w:p>
    <w:p w14:paraId="27962427" w14:textId="77777777" w:rsidR="0085273C" w:rsidRDefault="0085273C" w:rsidP="0085273C">
      <w:pPr>
        <w:pStyle w:val="par1"/>
        <w:spacing w:before="60"/>
      </w:pPr>
      <w:r>
        <w:t xml:space="preserve">Rules </w:t>
      </w:r>
      <w:proofErr w:type="gramStart"/>
      <w:r>
        <w:t>6.XV</w:t>
      </w:r>
      <w:proofErr w:type="gramEnd"/>
      <w:r>
        <w:t xml:space="preserve">, </w:t>
      </w:r>
      <w:proofErr w:type="gramStart"/>
      <w:r>
        <w:t>6.XW</w:t>
      </w:r>
      <w:proofErr w:type="gramEnd"/>
      <w:r>
        <w:t xml:space="preserve">, </w:t>
      </w:r>
      <w:proofErr w:type="gramStart"/>
      <w:r>
        <w:t>6.XX</w:t>
      </w:r>
      <w:proofErr w:type="gramEnd"/>
      <w:r>
        <w:t xml:space="preserve">, </w:t>
      </w:r>
      <w:proofErr w:type="gramStart"/>
      <w:r>
        <w:t>6.XY</w:t>
      </w:r>
      <w:proofErr w:type="gramEnd"/>
      <w:r>
        <w:t xml:space="preserve"> eff. 03/30/2009.</w:t>
      </w:r>
    </w:p>
    <w:p w14:paraId="45F5C63B" w14:textId="77777777" w:rsidR="0085273C" w:rsidRDefault="0085273C" w:rsidP="0085273C">
      <w:pPr>
        <w:pStyle w:val="par1"/>
        <w:spacing w:before="60"/>
      </w:pPr>
      <w:r>
        <w:t>Rules 10.A, 10.B eff. 04/30/2009. Rules 15, 16 repealed eff. 04/30/2009.</w:t>
      </w:r>
    </w:p>
    <w:p w14:paraId="00C2AC04" w14:textId="77777777" w:rsidR="0085273C" w:rsidRDefault="0085273C" w:rsidP="0085273C">
      <w:pPr>
        <w:pStyle w:val="par1"/>
        <w:spacing w:before="60"/>
      </w:pPr>
      <w:r>
        <w:t xml:space="preserve">Rules </w:t>
      </w:r>
      <w:proofErr w:type="gramStart"/>
      <w:r>
        <w:t>6.XZ</w:t>
      </w:r>
      <w:proofErr w:type="gramEnd"/>
      <w:r>
        <w:t xml:space="preserve">, </w:t>
      </w:r>
      <w:proofErr w:type="gramStart"/>
      <w:r>
        <w:t>6.YA</w:t>
      </w:r>
      <w:proofErr w:type="gramEnd"/>
      <w:r>
        <w:t xml:space="preserve">, </w:t>
      </w:r>
      <w:proofErr w:type="gramStart"/>
      <w:r>
        <w:t>6.YB</w:t>
      </w:r>
      <w:proofErr w:type="gramEnd"/>
      <w:r>
        <w:t xml:space="preserve">, </w:t>
      </w:r>
      <w:proofErr w:type="gramStart"/>
      <w:r>
        <w:t>6.YC</w:t>
      </w:r>
      <w:proofErr w:type="gramEnd"/>
      <w:r>
        <w:t xml:space="preserve"> eff. 05/30/2009.</w:t>
      </w:r>
    </w:p>
    <w:p w14:paraId="474DBC1E" w14:textId="77777777" w:rsidR="0085273C" w:rsidRDefault="0085273C" w:rsidP="0085273C">
      <w:pPr>
        <w:pStyle w:val="par1"/>
        <w:spacing w:before="60"/>
      </w:pPr>
      <w:r>
        <w:t xml:space="preserve">Rules </w:t>
      </w:r>
      <w:proofErr w:type="gramStart"/>
      <w:r>
        <w:t>6.YD</w:t>
      </w:r>
      <w:proofErr w:type="gramEnd"/>
      <w:r>
        <w:t xml:space="preserve">, 6.YE, </w:t>
      </w:r>
      <w:proofErr w:type="gramStart"/>
      <w:r>
        <w:t>6.YF</w:t>
      </w:r>
      <w:proofErr w:type="gramEnd"/>
      <w:r>
        <w:t xml:space="preserve"> eff. 06/30/2009. Rules </w:t>
      </w:r>
      <w:proofErr w:type="gramStart"/>
      <w:r>
        <w:t>6.RB</w:t>
      </w:r>
      <w:proofErr w:type="gramEnd"/>
      <w:r>
        <w:t xml:space="preserve">, 6.SG, 6.TG, 6.TJ, 6.TL, 6.TN, 6.TP, </w:t>
      </w:r>
      <w:proofErr w:type="gramStart"/>
      <w:r>
        <w:t>6.TQ</w:t>
      </w:r>
      <w:proofErr w:type="gramEnd"/>
      <w:r>
        <w:t xml:space="preserve">, </w:t>
      </w:r>
      <w:proofErr w:type="gramStart"/>
      <w:r>
        <w:t>6.TX</w:t>
      </w:r>
      <w:proofErr w:type="gramEnd"/>
      <w:r>
        <w:t xml:space="preserve">, </w:t>
      </w:r>
      <w:proofErr w:type="gramStart"/>
      <w:r>
        <w:t>6.TY</w:t>
      </w:r>
      <w:proofErr w:type="gramEnd"/>
      <w:r>
        <w:t xml:space="preserve">, </w:t>
      </w:r>
      <w:proofErr w:type="gramStart"/>
      <w:r>
        <w:t>6.UO</w:t>
      </w:r>
      <w:proofErr w:type="gramEnd"/>
      <w:r>
        <w:t xml:space="preserve">, </w:t>
      </w:r>
      <w:proofErr w:type="gramStart"/>
      <w:r>
        <w:t>6.UP</w:t>
      </w:r>
      <w:proofErr w:type="gramEnd"/>
      <w:r>
        <w:t xml:space="preserve">, </w:t>
      </w:r>
      <w:proofErr w:type="gramStart"/>
      <w:r>
        <w:t>6.VH</w:t>
      </w:r>
      <w:proofErr w:type="gramEnd"/>
      <w:r>
        <w:t xml:space="preserve">, 6.VL, </w:t>
      </w:r>
      <w:proofErr w:type="gramStart"/>
      <w:r>
        <w:t>6.VV</w:t>
      </w:r>
      <w:proofErr w:type="gramEnd"/>
      <w:r>
        <w:t xml:space="preserve"> repealed eff. 06/30/2009.</w:t>
      </w:r>
    </w:p>
    <w:p w14:paraId="0C369A41" w14:textId="77777777" w:rsidR="0085273C" w:rsidRDefault="0085273C" w:rsidP="0085273C">
      <w:pPr>
        <w:pStyle w:val="par1"/>
        <w:spacing w:before="60"/>
      </w:pPr>
      <w:r>
        <w:t xml:space="preserve">Rules 5, </w:t>
      </w:r>
      <w:proofErr w:type="gramStart"/>
      <w:r>
        <w:t>6.YH</w:t>
      </w:r>
      <w:proofErr w:type="gramEnd"/>
      <w:r>
        <w:t xml:space="preserve">, </w:t>
      </w:r>
      <w:proofErr w:type="gramStart"/>
      <w:r>
        <w:t>6.YI</w:t>
      </w:r>
      <w:proofErr w:type="gramEnd"/>
      <w:r>
        <w:t xml:space="preserve">, </w:t>
      </w:r>
      <w:proofErr w:type="gramStart"/>
      <w:r>
        <w:t>6.YJ</w:t>
      </w:r>
      <w:proofErr w:type="gramEnd"/>
      <w:r>
        <w:t xml:space="preserve">, </w:t>
      </w:r>
      <w:proofErr w:type="gramStart"/>
      <w:r>
        <w:t>6.YK</w:t>
      </w:r>
      <w:proofErr w:type="gramEnd"/>
      <w:r>
        <w:t xml:space="preserve">, </w:t>
      </w:r>
      <w:proofErr w:type="gramStart"/>
      <w:r>
        <w:t>6.YL</w:t>
      </w:r>
      <w:proofErr w:type="gramEnd"/>
      <w:r>
        <w:t xml:space="preserve">, </w:t>
      </w:r>
      <w:proofErr w:type="gramStart"/>
      <w:r>
        <w:t>6.YM</w:t>
      </w:r>
      <w:proofErr w:type="gramEnd"/>
      <w:r>
        <w:t xml:space="preserve">, </w:t>
      </w:r>
      <w:proofErr w:type="gramStart"/>
      <w:r>
        <w:t>6.YN</w:t>
      </w:r>
      <w:proofErr w:type="gramEnd"/>
      <w:r>
        <w:t>; 14. Rules 6.SO, 6.TZ, 6.VA, 6.VU repealed eff. 07/30/2009.</w:t>
      </w:r>
    </w:p>
    <w:p w14:paraId="25C855E7" w14:textId="77777777" w:rsidR="0085273C" w:rsidRDefault="0085273C" w:rsidP="0085273C">
      <w:pPr>
        <w:pStyle w:val="par1"/>
        <w:spacing w:before="60"/>
      </w:pPr>
      <w:r>
        <w:t xml:space="preserve">Rule 10.F eff. 09/30/2009. Rules </w:t>
      </w:r>
      <w:proofErr w:type="gramStart"/>
      <w:r>
        <w:t>6.RI</w:t>
      </w:r>
      <w:proofErr w:type="gramEnd"/>
      <w:r>
        <w:t xml:space="preserve">, 6.RW, </w:t>
      </w:r>
      <w:proofErr w:type="gramStart"/>
      <w:r>
        <w:t>6.SP</w:t>
      </w:r>
      <w:proofErr w:type="gramEnd"/>
      <w:r>
        <w:t xml:space="preserve">, 6.VB, </w:t>
      </w:r>
      <w:proofErr w:type="gramStart"/>
      <w:r>
        <w:t>6.VY</w:t>
      </w:r>
      <w:proofErr w:type="gramEnd"/>
      <w:r>
        <w:t xml:space="preserve"> repealed eff. 09/30/2009.</w:t>
      </w:r>
    </w:p>
    <w:p w14:paraId="119451CB" w14:textId="77777777" w:rsidR="0085273C" w:rsidRDefault="0085273C" w:rsidP="0085273C">
      <w:pPr>
        <w:pStyle w:val="par1"/>
        <w:spacing w:before="60"/>
      </w:pPr>
      <w:r>
        <w:t xml:space="preserve">Rule </w:t>
      </w:r>
      <w:proofErr w:type="gramStart"/>
      <w:r>
        <w:t>6.WV</w:t>
      </w:r>
      <w:proofErr w:type="gramEnd"/>
      <w:r>
        <w:t xml:space="preserve"> emer. rule eff. 10/14/2009; expired eff. 01/14/2010.</w:t>
      </w:r>
    </w:p>
    <w:p w14:paraId="0212882E" w14:textId="77777777" w:rsidR="0085273C" w:rsidRDefault="0085273C" w:rsidP="0085273C">
      <w:pPr>
        <w:pStyle w:val="par1"/>
        <w:spacing w:before="60"/>
      </w:pPr>
      <w:r>
        <w:t xml:space="preserve">Rules </w:t>
      </w:r>
      <w:proofErr w:type="gramStart"/>
      <w:r>
        <w:t>6.WR</w:t>
      </w:r>
      <w:proofErr w:type="gramEnd"/>
      <w:r>
        <w:t xml:space="preserve">, </w:t>
      </w:r>
      <w:proofErr w:type="gramStart"/>
      <w:r>
        <w:t>6.XT</w:t>
      </w:r>
      <w:proofErr w:type="gramEnd"/>
      <w:r>
        <w:t xml:space="preserve"> repealed eff. 10/30/2009.</w:t>
      </w:r>
    </w:p>
    <w:p w14:paraId="1BFEFF5D" w14:textId="77777777" w:rsidR="0085273C" w:rsidRDefault="0085273C" w:rsidP="0085273C">
      <w:pPr>
        <w:pStyle w:val="par1"/>
        <w:spacing w:before="60"/>
      </w:pPr>
      <w:r>
        <w:t xml:space="preserve">Rules </w:t>
      </w:r>
      <w:proofErr w:type="gramStart"/>
      <w:r>
        <w:t>6.VK</w:t>
      </w:r>
      <w:proofErr w:type="gramEnd"/>
      <w:r>
        <w:t xml:space="preserve">, </w:t>
      </w:r>
      <w:proofErr w:type="gramStart"/>
      <w:r>
        <w:t>6.VO</w:t>
      </w:r>
      <w:proofErr w:type="gramEnd"/>
      <w:r>
        <w:t xml:space="preserve">, </w:t>
      </w:r>
      <w:proofErr w:type="gramStart"/>
      <w:r>
        <w:t>6.VR</w:t>
      </w:r>
      <w:proofErr w:type="gramEnd"/>
      <w:r>
        <w:t xml:space="preserve">, </w:t>
      </w:r>
      <w:proofErr w:type="gramStart"/>
      <w:r>
        <w:t>6.VZ</w:t>
      </w:r>
      <w:proofErr w:type="gramEnd"/>
      <w:r>
        <w:t xml:space="preserve">, </w:t>
      </w:r>
      <w:proofErr w:type="gramStart"/>
      <w:r>
        <w:t>6.WI</w:t>
      </w:r>
      <w:proofErr w:type="gramEnd"/>
      <w:r>
        <w:t xml:space="preserve"> repealed eff. 10/31/2009.</w:t>
      </w:r>
    </w:p>
    <w:p w14:paraId="20976489" w14:textId="77777777" w:rsidR="0085273C" w:rsidRDefault="0085273C" w:rsidP="0085273C">
      <w:pPr>
        <w:pStyle w:val="par1"/>
        <w:spacing w:before="60"/>
      </w:pPr>
      <w:r>
        <w:t xml:space="preserve">Rule 10 eff. 11/30/2009. Rules 6.TT, </w:t>
      </w:r>
      <w:proofErr w:type="gramStart"/>
      <w:r>
        <w:t>6.UR</w:t>
      </w:r>
      <w:proofErr w:type="gramEnd"/>
      <w:r>
        <w:t xml:space="preserve">, 6.UZ, </w:t>
      </w:r>
      <w:proofErr w:type="gramStart"/>
      <w:r>
        <w:t>6.VQ</w:t>
      </w:r>
      <w:proofErr w:type="gramEnd"/>
      <w:r>
        <w:t xml:space="preserve">, </w:t>
      </w:r>
      <w:proofErr w:type="gramStart"/>
      <w:r>
        <w:t>6.VW</w:t>
      </w:r>
      <w:proofErr w:type="gramEnd"/>
      <w:r>
        <w:t xml:space="preserve">, </w:t>
      </w:r>
      <w:proofErr w:type="gramStart"/>
      <w:r>
        <w:t>6.WA</w:t>
      </w:r>
      <w:proofErr w:type="gramEnd"/>
      <w:r>
        <w:t xml:space="preserve">, </w:t>
      </w:r>
      <w:proofErr w:type="gramStart"/>
      <w:r>
        <w:t>6.WB</w:t>
      </w:r>
      <w:proofErr w:type="gramEnd"/>
      <w:r>
        <w:t xml:space="preserve">, </w:t>
      </w:r>
      <w:proofErr w:type="gramStart"/>
      <w:r>
        <w:t>6.WG</w:t>
      </w:r>
      <w:proofErr w:type="gramEnd"/>
      <w:r>
        <w:t xml:space="preserve">, </w:t>
      </w:r>
      <w:proofErr w:type="gramStart"/>
      <w:r>
        <w:t>6.WG</w:t>
      </w:r>
      <w:proofErr w:type="gramEnd"/>
      <w:r>
        <w:t xml:space="preserve">, </w:t>
      </w:r>
      <w:proofErr w:type="gramStart"/>
      <w:r>
        <w:t>6.WH</w:t>
      </w:r>
      <w:proofErr w:type="gramEnd"/>
      <w:r>
        <w:t xml:space="preserve"> repealed eff. 11/30/2009.</w:t>
      </w:r>
    </w:p>
    <w:p w14:paraId="6AF8ACC4" w14:textId="77777777" w:rsidR="0085273C" w:rsidRDefault="0085273C" w:rsidP="0085273C">
      <w:pPr>
        <w:pStyle w:val="par1"/>
        <w:spacing w:before="60"/>
      </w:pPr>
      <w:r>
        <w:t xml:space="preserve">Rules 5, 10 eff. 01/30/2010. Rule </w:t>
      </w:r>
      <w:proofErr w:type="gramStart"/>
      <w:r>
        <w:t>6.WN</w:t>
      </w:r>
      <w:proofErr w:type="gramEnd"/>
      <w:r>
        <w:t xml:space="preserve"> repealed eff. 01/30/2010.</w:t>
      </w:r>
    </w:p>
    <w:p w14:paraId="6108C29A" w14:textId="77777777" w:rsidR="0085273C" w:rsidRDefault="0085273C" w:rsidP="0085273C">
      <w:pPr>
        <w:pStyle w:val="par1"/>
        <w:spacing w:before="60"/>
      </w:pPr>
      <w:r>
        <w:t xml:space="preserve">Rules 1, </w:t>
      </w:r>
      <w:proofErr w:type="gramStart"/>
      <w:r>
        <w:t>6.WV</w:t>
      </w:r>
      <w:proofErr w:type="gramEnd"/>
      <w:r>
        <w:t xml:space="preserve">, eff. 02/03/2010. Rules </w:t>
      </w:r>
      <w:proofErr w:type="gramStart"/>
      <w:r>
        <w:t>6.VX</w:t>
      </w:r>
      <w:proofErr w:type="gramEnd"/>
      <w:r>
        <w:t xml:space="preserve">, </w:t>
      </w:r>
      <w:proofErr w:type="gramStart"/>
      <w:r>
        <w:t>6.WU</w:t>
      </w:r>
      <w:proofErr w:type="gramEnd"/>
      <w:r>
        <w:t xml:space="preserve"> repealed eff. 02/03/2010.</w:t>
      </w:r>
    </w:p>
    <w:p w14:paraId="281E8143" w14:textId="77777777" w:rsidR="0085273C" w:rsidRDefault="0085273C" w:rsidP="0085273C">
      <w:pPr>
        <w:pStyle w:val="par1"/>
        <w:spacing w:before="60"/>
      </w:pPr>
      <w:r>
        <w:t>Rules 14.C, 14.D emer. rule eff. 02/10/2010.</w:t>
      </w:r>
    </w:p>
    <w:p w14:paraId="3551AFB9" w14:textId="77777777" w:rsidR="0085273C" w:rsidRDefault="0085273C" w:rsidP="0085273C">
      <w:pPr>
        <w:pStyle w:val="par1"/>
        <w:spacing w:before="60"/>
      </w:pPr>
      <w:r>
        <w:t xml:space="preserve">Rules 6.VI, </w:t>
      </w:r>
      <w:proofErr w:type="gramStart"/>
      <w:r>
        <w:t>6.VT</w:t>
      </w:r>
      <w:proofErr w:type="gramEnd"/>
      <w:r>
        <w:t xml:space="preserve">, </w:t>
      </w:r>
      <w:proofErr w:type="gramStart"/>
      <w:r>
        <w:t>6.WL</w:t>
      </w:r>
      <w:proofErr w:type="gramEnd"/>
      <w:r>
        <w:t xml:space="preserve">, 6.WS, </w:t>
      </w:r>
      <w:proofErr w:type="gramStart"/>
      <w:r>
        <w:t>6.XB</w:t>
      </w:r>
      <w:proofErr w:type="gramEnd"/>
      <w:r>
        <w:t xml:space="preserve">, </w:t>
      </w:r>
      <w:proofErr w:type="gramStart"/>
      <w:r>
        <w:t>6.XK</w:t>
      </w:r>
      <w:proofErr w:type="gramEnd"/>
      <w:r>
        <w:t xml:space="preserve"> repealed eff. 03/30/2010.</w:t>
      </w:r>
    </w:p>
    <w:p w14:paraId="19CF1185" w14:textId="77777777" w:rsidR="0085273C" w:rsidRDefault="0085273C" w:rsidP="0085273C">
      <w:pPr>
        <w:pStyle w:val="par1"/>
        <w:spacing w:before="60"/>
      </w:pPr>
      <w:r>
        <w:t>Rules 14.C, 14.D eff. 04/30/2010.</w:t>
      </w:r>
    </w:p>
    <w:p w14:paraId="37DFCF78" w14:textId="77777777" w:rsidR="0085273C" w:rsidRDefault="0085273C" w:rsidP="0085273C">
      <w:pPr>
        <w:pStyle w:val="par1"/>
        <w:spacing w:before="60"/>
      </w:pPr>
      <w:r>
        <w:t>Rule 10.E eff. 05/30/2010.</w:t>
      </w:r>
    </w:p>
    <w:p w14:paraId="2026F242" w14:textId="77777777" w:rsidR="0085273C" w:rsidRDefault="0085273C" w:rsidP="0085273C">
      <w:pPr>
        <w:pStyle w:val="par1"/>
        <w:spacing w:before="60"/>
      </w:pPr>
      <w:r>
        <w:t xml:space="preserve">Rules </w:t>
      </w:r>
      <w:proofErr w:type="gramStart"/>
      <w:r>
        <w:t>6.VD</w:t>
      </w:r>
      <w:proofErr w:type="gramEnd"/>
      <w:r>
        <w:t xml:space="preserve">, </w:t>
      </w:r>
      <w:proofErr w:type="gramStart"/>
      <w:r>
        <w:t>6.VF</w:t>
      </w:r>
      <w:proofErr w:type="gramEnd"/>
      <w:r>
        <w:t xml:space="preserve">, </w:t>
      </w:r>
      <w:proofErr w:type="gramStart"/>
      <w:r>
        <w:t>6.WC</w:t>
      </w:r>
      <w:proofErr w:type="gramEnd"/>
      <w:r>
        <w:t xml:space="preserve">, </w:t>
      </w:r>
      <w:proofErr w:type="gramStart"/>
      <w:r>
        <w:t>6.WD</w:t>
      </w:r>
      <w:proofErr w:type="gramEnd"/>
      <w:r>
        <w:t xml:space="preserve">, 6.WF, </w:t>
      </w:r>
      <w:proofErr w:type="gramStart"/>
      <w:r>
        <w:t>6.WT</w:t>
      </w:r>
      <w:proofErr w:type="gramEnd"/>
      <w:r>
        <w:t xml:space="preserve">, 6.WX, </w:t>
      </w:r>
      <w:proofErr w:type="gramStart"/>
      <w:r>
        <w:t>6.XA</w:t>
      </w:r>
      <w:proofErr w:type="gramEnd"/>
      <w:r>
        <w:t xml:space="preserve">, </w:t>
      </w:r>
      <w:proofErr w:type="gramStart"/>
      <w:r>
        <w:t>6.XD</w:t>
      </w:r>
      <w:proofErr w:type="gramEnd"/>
      <w:r>
        <w:t>, 6.XL repealed eff. 05/30/2010.</w:t>
      </w:r>
    </w:p>
    <w:p w14:paraId="11288248" w14:textId="77777777" w:rsidR="0085273C" w:rsidRDefault="0085273C" w:rsidP="0085273C">
      <w:pPr>
        <w:pStyle w:val="par1"/>
        <w:spacing w:before="60"/>
      </w:pPr>
      <w:r>
        <w:t>Rule 10.F eff. 06/30/2010.</w:t>
      </w:r>
    </w:p>
    <w:p w14:paraId="5A1AAF63" w14:textId="77777777" w:rsidR="0085273C" w:rsidRDefault="0085273C" w:rsidP="0085273C">
      <w:pPr>
        <w:pStyle w:val="par1"/>
        <w:spacing w:before="60"/>
      </w:pPr>
      <w:r>
        <w:t>Rule 5 emer. rule eff. 07/14/2010.</w:t>
      </w:r>
    </w:p>
    <w:p w14:paraId="4CC761C0" w14:textId="77777777" w:rsidR="0085273C" w:rsidRDefault="0085273C" w:rsidP="0085273C">
      <w:pPr>
        <w:pStyle w:val="par1"/>
        <w:spacing w:before="60"/>
      </w:pPr>
      <w:r>
        <w:t xml:space="preserve">Rule </w:t>
      </w:r>
      <w:proofErr w:type="gramStart"/>
      <w:r>
        <w:t>6.XQ</w:t>
      </w:r>
      <w:proofErr w:type="gramEnd"/>
      <w:r>
        <w:t xml:space="preserve"> repealed eff. 07/30/2010.</w:t>
      </w:r>
    </w:p>
    <w:p w14:paraId="17FDD519" w14:textId="77777777" w:rsidR="0085273C" w:rsidRDefault="0085273C" w:rsidP="0085273C">
      <w:pPr>
        <w:pStyle w:val="par1"/>
        <w:spacing w:before="60"/>
      </w:pPr>
      <w:r>
        <w:t>Rule 14.B emer. rule eff. 08/18/2010.</w:t>
      </w:r>
    </w:p>
    <w:p w14:paraId="7FE4EB75" w14:textId="77777777" w:rsidR="0085273C" w:rsidRDefault="0085273C" w:rsidP="0085273C">
      <w:pPr>
        <w:pStyle w:val="par1"/>
        <w:spacing w:before="60"/>
      </w:pPr>
      <w:r>
        <w:t xml:space="preserve">Rules 10, 10.A, 10.D, 10.E, 10.F, 14, 14.A, 14.B, 14.C, 14.D; eff. 08/30/2010. Rule </w:t>
      </w:r>
      <w:proofErr w:type="gramStart"/>
      <w:r>
        <w:t>6.XW</w:t>
      </w:r>
      <w:proofErr w:type="gramEnd"/>
      <w:r>
        <w:t xml:space="preserve"> repealed eff. 08/30/2010.</w:t>
      </w:r>
    </w:p>
    <w:p w14:paraId="0C29DD5F" w14:textId="77777777" w:rsidR="0085273C" w:rsidRDefault="0085273C" w:rsidP="0085273C">
      <w:pPr>
        <w:pStyle w:val="par1"/>
        <w:spacing w:before="60"/>
      </w:pPr>
      <w:r>
        <w:t>Rule 14.C emer. rule eff. 08/31/2010.</w:t>
      </w:r>
    </w:p>
    <w:p w14:paraId="3D1E2E59" w14:textId="77777777" w:rsidR="0085273C" w:rsidRDefault="0085273C" w:rsidP="0085273C">
      <w:pPr>
        <w:pStyle w:val="par1"/>
        <w:spacing w:before="60"/>
      </w:pPr>
      <w:r>
        <w:t>Rule 14.D emer. rule eff. 09/14/2010.</w:t>
      </w:r>
    </w:p>
    <w:p w14:paraId="49E4E5F2" w14:textId="77777777" w:rsidR="0085273C" w:rsidRDefault="0085273C" w:rsidP="0085273C">
      <w:pPr>
        <w:pStyle w:val="par1"/>
        <w:spacing w:before="60"/>
      </w:pPr>
      <w:r>
        <w:t xml:space="preserve">Rules 6.VS, </w:t>
      </w:r>
      <w:proofErr w:type="gramStart"/>
      <w:r>
        <w:t>6.WY</w:t>
      </w:r>
      <w:proofErr w:type="gramEnd"/>
      <w:r>
        <w:t xml:space="preserve">, </w:t>
      </w:r>
      <w:proofErr w:type="gramStart"/>
      <w:r>
        <w:t>6.XM</w:t>
      </w:r>
      <w:proofErr w:type="gramEnd"/>
      <w:r>
        <w:t xml:space="preserve">, </w:t>
      </w:r>
      <w:proofErr w:type="gramStart"/>
      <w:r>
        <w:t>6.YA</w:t>
      </w:r>
      <w:proofErr w:type="gramEnd"/>
      <w:r>
        <w:t xml:space="preserve"> repealed eff. 09/30/2010.</w:t>
      </w:r>
    </w:p>
    <w:p w14:paraId="6D56580B" w14:textId="77777777" w:rsidR="0085273C" w:rsidRDefault="0085273C" w:rsidP="0085273C">
      <w:pPr>
        <w:pStyle w:val="par1"/>
        <w:spacing w:before="60"/>
      </w:pPr>
      <w:r>
        <w:t>Rule 14.D emer. rule eff. 10/13/2010; per the agency, this emergency rulemaking (Adopted 10/13/2010) superseded the permanent rulemaking for Rule 14.D (Adopted 09/08/2010) before it became effective 10/30/2010.</w:t>
      </w:r>
    </w:p>
    <w:p w14:paraId="247C83C0" w14:textId="77777777" w:rsidR="0085273C" w:rsidRDefault="0085273C" w:rsidP="0085273C">
      <w:pPr>
        <w:pStyle w:val="par1"/>
        <w:spacing w:before="60"/>
      </w:pPr>
      <w:r>
        <w:t xml:space="preserve">Rules 5, 14.C eff. 10/30/2010. Rules </w:t>
      </w:r>
      <w:proofErr w:type="gramStart"/>
      <w:r>
        <w:t>6.WO</w:t>
      </w:r>
      <w:proofErr w:type="gramEnd"/>
      <w:r>
        <w:t xml:space="preserve">, </w:t>
      </w:r>
      <w:proofErr w:type="gramStart"/>
      <w:r>
        <w:t>6.XE</w:t>
      </w:r>
      <w:proofErr w:type="gramEnd"/>
      <w:r>
        <w:t xml:space="preserve">, </w:t>
      </w:r>
      <w:proofErr w:type="gramStart"/>
      <w:r>
        <w:t>6.YM</w:t>
      </w:r>
      <w:proofErr w:type="gramEnd"/>
      <w:r>
        <w:t xml:space="preserve"> repealed eff. 10/30/2010.</w:t>
      </w:r>
    </w:p>
    <w:p w14:paraId="57D72A00" w14:textId="77777777" w:rsidR="0085273C" w:rsidRDefault="0085273C" w:rsidP="0085273C">
      <w:pPr>
        <w:pStyle w:val="par1"/>
        <w:spacing w:before="60"/>
      </w:pPr>
      <w:r>
        <w:t>Rules 10.F, 14.C emer. rule eff. 11/10/2010.</w:t>
      </w:r>
    </w:p>
    <w:p w14:paraId="74732640" w14:textId="77777777" w:rsidR="0085273C" w:rsidRDefault="0085273C" w:rsidP="0085273C">
      <w:pPr>
        <w:pStyle w:val="par1"/>
        <w:spacing w:before="60"/>
      </w:pPr>
      <w:r>
        <w:t xml:space="preserve">Rule 14.B eff. 11/30/2010. Rules </w:t>
      </w:r>
      <w:proofErr w:type="gramStart"/>
      <w:r>
        <w:t>6.VJ</w:t>
      </w:r>
      <w:proofErr w:type="gramEnd"/>
      <w:r>
        <w:t xml:space="preserve">, </w:t>
      </w:r>
      <w:proofErr w:type="gramStart"/>
      <w:r>
        <w:t>6.WK</w:t>
      </w:r>
      <w:proofErr w:type="gramEnd"/>
      <w:r>
        <w:t xml:space="preserve">, </w:t>
      </w:r>
      <w:proofErr w:type="gramStart"/>
      <w:r>
        <w:t>6.XC</w:t>
      </w:r>
      <w:proofErr w:type="gramEnd"/>
      <w:r>
        <w:t xml:space="preserve">, </w:t>
      </w:r>
      <w:proofErr w:type="gramStart"/>
      <w:r>
        <w:t>6.XR</w:t>
      </w:r>
      <w:proofErr w:type="gramEnd"/>
      <w:r>
        <w:t xml:space="preserve">, </w:t>
      </w:r>
      <w:proofErr w:type="gramStart"/>
      <w:r>
        <w:t>6.XY</w:t>
      </w:r>
      <w:proofErr w:type="gramEnd"/>
      <w:r>
        <w:t xml:space="preserve">, </w:t>
      </w:r>
      <w:proofErr w:type="gramStart"/>
      <w:r>
        <w:t>6.YC</w:t>
      </w:r>
      <w:proofErr w:type="gramEnd"/>
      <w:r>
        <w:t xml:space="preserve">, </w:t>
      </w:r>
      <w:proofErr w:type="gramStart"/>
      <w:r>
        <w:t>6.YL</w:t>
      </w:r>
      <w:proofErr w:type="gramEnd"/>
      <w:r>
        <w:t xml:space="preserve"> repealed eff. 11/30/2010.</w:t>
      </w:r>
    </w:p>
    <w:p w14:paraId="008F66CE" w14:textId="77777777" w:rsidR="0085273C" w:rsidRDefault="0085273C" w:rsidP="0085273C">
      <w:pPr>
        <w:pStyle w:val="par1"/>
        <w:spacing w:before="60"/>
      </w:pPr>
      <w:r>
        <w:t xml:space="preserve">Rules </w:t>
      </w:r>
      <w:proofErr w:type="gramStart"/>
      <w:r>
        <w:t>6.XG</w:t>
      </w:r>
      <w:proofErr w:type="gramEnd"/>
      <w:r>
        <w:t xml:space="preserve">, </w:t>
      </w:r>
      <w:proofErr w:type="gramStart"/>
      <w:r>
        <w:t>6.YK</w:t>
      </w:r>
      <w:proofErr w:type="gramEnd"/>
      <w:r>
        <w:t xml:space="preserve"> repealed eff. 12/30/2010.</w:t>
      </w:r>
    </w:p>
    <w:p w14:paraId="1867A290" w14:textId="77777777" w:rsidR="0085273C" w:rsidRDefault="0085273C" w:rsidP="0085273C">
      <w:pPr>
        <w:pStyle w:val="par1"/>
        <w:spacing w:before="60"/>
      </w:pPr>
      <w:r>
        <w:lastRenderedPageBreak/>
        <w:t>Rules 14.C, 14.D eff. 01/30/2011.</w:t>
      </w:r>
    </w:p>
    <w:p w14:paraId="5AD42ADB" w14:textId="77777777" w:rsidR="0085273C" w:rsidRDefault="0085273C" w:rsidP="0085273C">
      <w:pPr>
        <w:pStyle w:val="par1"/>
        <w:spacing w:before="60"/>
      </w:pPr>
      <w:r>
        <w:t>Rule 10.G emer. rule eff. 02/09/2011.</w:t>
      </w:r>
    </w:p>
    <w:p w14:paraId="187CEFE9" w14:textId="77777777" w:rsidR="0085273C" w:rsidRDefault="0085273C" w:rsidP="0085273C">
      <w:pPr>
        <w:pStyle w:val="par1"/>
        <w:spacing w:before="60"/>
      </w:pPr>
      <w:r>
        <w:t xml:space="preserve">Rule 10.F eff. 03/02/2011. Rules 6.TR, </w:t>
      </w:r>
      <w:proofErr w:type="gramStart"/>
      <w:r>
        <w:t>6.WP</w:t>
      </w:r>
      <w:proofErr w:type="gramEnd"/>
      <w:r>
        <w:t xml:space="preserve">, </w:t>
      </w:r>
      <w:proofErr w:type="gramStart"/>
      <w:r>
        <w:t>6.WQ</w:t>
      </w:r>
      <w:proofErr w:type="gramEnd"/>
      <w:r>
        <w:t xml:space="preserve">, </w:t>
      </w:r>
      <w:proofErr w:type="gramStart"/>
      <w:r>
        <w:t>6.WV</w:t>
      </w:r>
      <w:proofErr w:type="gramEnd"/>
      <w:r>
        <w:t xml:space="preserve">, </w:t>
      </w:r>
      <w:proofErr w:type="gramStart"/>
      <w:r>
        <w:t>6.WW</w:t>
      </w:r>
      <w:proofErr w:type="gramEnd"/>
      <w:r>
        <w:t xml:space="preserve">, </w:t>
      </w:r>
      <w:proofErr w:type="gramStart"/>
      <w:r>
        <w:t>6.XJ</w:t>
      </w:r>
      <w:proofErr w:type="gramEnd"/>
      <w:r>
        <w:t xml:space="preserve">, </w:t>
      </w:r>
      <w:proofErr w:type="gramStart"/>
      <w:r>
        <w:t>6.XO</w:t>
      </w:r>
      <w:proofErr w:type="gramEnd"/>
      <w:r>
        <w:t xml:space="preserve">, </w:t>
      </w:r>
      <w:proofErr w:type="gramStart"/>
      <w:r>
        <w:t>6.YB</w:t>
      </w:r>
      <w:proofErr w:type="gramEnd"/>
      <w:r>
        <w:t xml:space="preserve">, </w:t>
      </w:r>
      <w:proofErr w:type="gramStart"/>
      <w:r>
        <w:t>6.YJ</w:t>
      </w:r>
      <w:proofErr w:type="gramEnd"/>
      <w:r>
        <w:t xml:space="preserve"> repealed eff. 03/02/2011.</w:t>
      </w:r>
    </w:p>
    <w:p w14:paraId="0C0C7F6F" w14:textId="77777777" w:rsidR="0085273C" w:rsidRDefault="0085273C" w:rsidP="0085273C">
      <w:pPr>
        <w:pStyle w:val="par1"/>
        <w:spacing w:before="60"/>
      </w:pPr>
      <w:r>
        <w:t xml:space="preserve">Rules </w:t>
      </w:r>
      <w:proofErr w:type="gramStart"/>
      <w:r>
        <w:t>6.WZ</w:t>
      </w:r>
      <w:proofErr w:type="gramEnd"/>
      <w:r>
        <w:t xml:space="preserve">, </w:t>
      </w:r>
      <w:proofErr w:type="gramStart"/>
      <w:r>
        <w:t>6.XH</w:t>
      </w:r>
      <w:proofErr w:type="gramEnd"/>
      <w:r>
        <w:t xml:space="preserve"> repealed eff. 04/30/2011.</w:t>
      </w:r>
    </w:p>
    <w:p w14:paraId="56818B3B" w14:textId="77777777" w:rsidR="0085273C" w:rsidRDefault="0085273C" w:rsidP="0085273C">
      <w:pPr>
        <w:pStyle w:val="par1"/>
        <w:spacing w:before="60"/>
      </w:pPr>
      <w:r>
        <w:t xml:space="preserve">Rule 10.G eff. 05/30/2011. Rules </w:t>
      </w:r>
      <w:proofErr w:type="gramStart"/>
      <w:r>
        <w:t>6.WM</w:t>
      </w:r>
      <w:proofErr w:type="gramEnd"/>
      <w:r>
        <w:t xml:space="preserve">, </w:t>
      </w:r>
      <w:proofErr w:type="gramStart"/>
      <w:r>
        <w:t>6.XZ</w:t>
      </w:r>
      <w:proofErr w:type="gramEnd"/>
      <w:r>
        <w:t xml:space="preserve">, </w:t>
      </w:r>
      <w:proofErr w:type="gramStart"/>
      <w:r>
        <w:t>6.YD</w:t>
      </w:r>
      <w:proofErr w:type="gramEnd"/>
      <w:r>
        <w:t xml:space="preserve">, </w:t>
      </w:r>
      <w:proofErr w:type="gramStart"/>
      <w:r>
        <w:t>6.YH</w:t>
      </w:r>
      <w:proofErr w:type="gramEnd"/>
      <w:r>
        <w:t xml:space="preserve"> repealed eff. 05/30/2011.</w:t>
      </w:r>
    </w:p>
    <w:p w14:paraId="42C74255" w14:textId="77777777" w:rsidR="0085273C" w:rsidRDefault="0085273C" w:rsidP="0085273C">
      <w:pPr>
        <w:pStyle w:val="par1"/>
        <w:spacing w:before="60"/>
      </w:pPr>
      <w:r>
        <w:t xml:space="preserve">Rules </w:t>
      </w:r>
      <w:proofErr w:type="gramStart"/>
      <w:r>
        <w:t>6.XI</w:t>
      </w:r>
      <w:proofErr w:type="gramEnd"/>
      <w:r>
        <w:t xml:space="preserve">, </w:t>
      </w:r>
      <w:proofErr w:type="gramStart"/>
      <w:r>
        <w:t>6.XN</w:t>
      </w:r>
      <w:proofErr w:type="gramEnd"/>
      <w:r>
        <w:t xml:space="preserve">, </w:t>
      </w:r>
      <w:proofErr w:type="gramStart"/>
      <w:r>
        <w:t>6.XS</w:t>
      </w:r>
      <w:proofErr w:type="gramEnd"/>
      <w:r>
        <w:t xml:space="preserve">, </w:t>
      </w:r>
      <w:proofErr w:type="gramStart"/>
      <w:r>
        <w:t>6.YN</w:t>
      </w:r>
      <w:proofErr w:type="gramEnd"/>
      <w:r>
        <w:t xml:space="preserve"> repealed eff. 07/30/2011.</w:t>
      </w:r>
    </w:p>
    <w:p w14:paraId="71487FEE" w14:textId="77777777" w:rsidR="0085273C" w:rsidRDefault="0085273C" w:rsidP="0085273C">
      <w:pPr>
        <w:pStyle w:val="par1"/>
        <w:spacing w:before="60"/>
      </w:pPr>
      <w:r>
        <w:t>Rules 14.A, 14.B eff. 09/30/2011.</w:t>
      </w:r>
    </w:p>
    <w:p w14:paraId="0560D17D" w14:textId="77777777" w:rsidR="0085273C" w:rsidRDefault="0085273C" w:rsidP="0085273C">
      <w:pPr>
        <w:pStyle w:val="par1"/>
        <w:spacing w:before="60"/>
      </w:pPr>
      <w:r>
        <w:t>Rules 6.EU, 6.YE repealed eff. 11/14/2011.</w:t>
      </w:r>
    </w:p>
    <w:p w14:paraId="6E515DFB" w14:textId="77777777" w:rsidR="0085273C" w:rsidRDefault="0085273C" w:rsidP="0085273C">
      <w:pPr>
        <w:pStyle w:val="par1"/>
        <w:spacing w:before="60"/>
      </w:pPr>
      <w:r>
        <w:t xml:space="preserve">Rules </w:t>
      </w:r>
      <w:proofErr w:type="gramStart"/>
      <w:r>
        <w:t>6.XF</w:t>
      </w:r>
      <w:proofErr w:type="gramEnd"/>
      <w:r>
        <w:t>, 6.XX repealed eff. 11/30/2011.</w:t>
      </w:r>
    </w:p>
    <w:p w14:paraId="428F6184" w14:textId="77777777" w:rsidR="0085273C" w:rsidRDefault="0085273C" w:rsidP="0085273C">
      <w:pPr>
        <w:pStyle w:val="par1"/>
        <w:spacing w:before="60"/>
      </w:pPr>
      <w:r>
        <w:t>Rule 10 eff. 12/30/2011.</w:t>
      </w:r>
    </w:p>
    <w:p w14:paraId="119CDE32" w14:textId="77777777" w:rsidR="0085273C" w:rsidRDefault="0085273C" w:rsidP="0085273C">
      <w:pPr>
        <w:pStyle w:val="par1"/>
        <w:spacing w:before="60"/>
      </w:pPr>
      <w:r>
        <w:t>Rule 10.E.5 eff. 01/30/2012. Rule 10.F repealed eff. 01/30/2012.</w:t>
      </w:r>
    </w:p>
    <w:p w14:paraId="4A04E474" w14:textId="77777777" w:rsidR="0085273C" w:rsidRDefault="0085273C" w:rsidP="0085273C">
      <w:pPr>
        <w:pStyle w:val="par1"/>
        <w:spacing w:before="60"/>
      </w:pPr>
      <w:r>
        <w:t xml:space="preserve">Rules 6.UB, 6.VN, </w:t>
      </w:r>
      <w:proofErr w:type="gramStart"/>
      <w:r>
        <w:t>6.VP</w:t>
      </w:r>
      <w:proofErr w:type="gramEnd"/>
      <w:r>
        <w:t xml:space="preserve">, </w:t>
      </w:r>
      <w:proofErr w:type="gramStart"/>
      <w:r>
        <w:t>6.WE</w:t>
      </w:r>
      <w:proofErr w:type="gramEnd"/>
      <w:r>
        <w:t xml:space="preserve">, </w:t>
      </w:r>
      <w:proofErr w:type="gramStart"/>
      <w:r>
        <w:t>6.XP</w:t>
      </w:r>
      <w:proofErr w:type="gramEnd"/>
      <w:r>
        <w:t xml:space="preserve">, </w:t>
      </w:r>
      <w:proofErr w:type="gramStart"/>
      <w:r>
        <w:t>6.XV</w:t>
      </w:r>
      <w:proofErr w:type="gramEnd"/>
      <w:r>
        <w:t xml:space="preserve">, </w:t>
      </w:r>
      <w:proofErr w:type="gramStart"/>
      <w:r>
        <w:t>6.YF</w:t>
      </w:r>
      <w:proofErr w:type="gramEnd"/>
      <w:r>
        <w:t xml:space="preserve">, </w:t>
      </w:r>
      <w:proofErr w:type="gramStart"/>
      <w:r>
        <w:t>6.YI</w:t>
      </w:r>
      <w:proofErr w:type="gramEnd"/>
      <w:r>
        <w:t xml:space="preserve"> repealed eff. 06/30/2012.</w:t>
      </w:r>
    </w:p>
    <w:p w14:paraId="38BD0A23" w14:textId="77777777" w:rsidR="0085273C" w:rsidRDefault="0085273C" w:rsidP="0085273C">
      <w:pPr>
        <w:pStyle w:val="par1"/>
        <w:spacing w:before="60"/>
      </w:pPr>
      <w:r>
        <w:t>Rules 12, 13 repealed eff. 07/30/2012.</w:t>
      </w:r>
    </w:p>
    <w:p w14:paraId="473AABF1" w14:textId="77777777" w:rsidR="0085273C" w:rsidRDefault="0085273C" w:rsidP="0085273C">
      <w:pPr>
        <w:pStyle w:val="par1"/>
        <w:spacing w:before="60"/>
      </w:pPr>
      <w:r>
        <w:t>Rule 10.G repealed eff. 08/30/2012.</w:t>
      </w:r>
    </w:p>
    <w:p w14:paraId="30E3247A" w14:textId="77777777" w:rsidR="0085273C" w:rsidRDefault="0085273C" w:rsidP="0085273C">
      <w:pPr>
        <w:pStyle w:val="par1"/>
        <w:spacing w:before="60"/>
      </w:pPr>
      <w:r>
        <w:t>Rule 4 eff. 08/30/2012.</w:t>
      </w:r>
    </w:p>
    <w:p w14:paraId="14FB33B1" w14:textId="77777777" w:rsidR="0085273C" w:rsidRDefault="0085273C" w:rsidP="0085273C">
      <w:pPr>
        <w:pStyle w:val="par1"/>
        <w:spacing w:before="60"/>
      </w:pPr>
      <w:r>
        <w:t>Rule 10.F eff. 09/30/2012.</w:t>
      </w:r>
    </w:p>
    <w:p w14:paraId="03FAB8D7" w14:textId="77777777" w:rsidR="0085273C" w:rsidRDefault="0085273C" w:rsidP="0085273C">
      <w:pPr>
        <w:pStyle w:val="par1"/>
        <w:spacing w:before="60"/>
      </w:pPr>
      <w:r>
        <w:t>Rule 10.B eff. 12/30/2012.</w:t>
      </w:r>
    </w:p>
    <w:p w14:paraId="4491B1AC" w14:textId="77777777" w:rsidR="0085273C" w:rsidRDefault="0085273C" w:rsidP="0085273C">
      <w:pPr>
        <w:pStyle w:val="par1"/>
        <w:spacing w:before="60"/>
      </w:pPr>
      <w:r>
        <w:t>Rules 10.A, 10.D eff. 06/30/2013. Rule 10.E repealed eff. 06/30/2013.</w:t>
      </w:r>
    </w:p>
    <w:p w14:paraId="2459FBB6" w14:textId="77777777" w:rsidR="0085273C" w:rsidRDefault="0085273C" w:rsidP="0085273C">
      <w:pPr>
        <w:pStyle w:val="par1"/>
        <w:spacing w:before="60"/>
      </w:pPr>
      <w:r>
        <w:t>Rules 14.C, 14.D eff. 07/30/2013.</w:t>
      </w:r>
    </w:p>
    <w:p w14:paraId="2B1A41FF" w14:textId="77777777" w:rsidR="0085273C" w:rsidRDefault="0085273C" w:rsidP="0085273C">
      <w:pPr>
        <w:pStyle w:val="par1"/>
        <w:spacing w:before="60"/>
      </w:pPr>
      <w:r>
        <w:t>Rules 1, 10.A eff. 10/30/2013. Rule 11 repealed eff. 10/30/2013.</w:t>
      </w:r>
    </w:p>
    <w:p w14:paraId="2962950D" w14:textId="77777777" w:rsidR="0085273C" w:rsidRDefault="0085273C" w:rsidP="0085273C">
      <w:pPr>
        <w:pStyle w:val="par1"/>
        <w:spacing w:before="60"/>
      </w:pPr>
      <w:r>
        <w:t>Rules 10.B, 14.B eff. 12/30/2013.</w:t>
      </w:r>
    </w:p>
    <w:p w14:paraId="45FCDD27" w14:textId="77777777" w:rsidR="0085273C" w:rsidRDefault="0085273C" w:rsidP="0085273C">
      <w:pPr>
        <w:pStyle w:val="par1"/>
        <w:spacing w:before="60"/>
      </w:pPr>
      <w:r>
        <w:t>Rule 10.F repealed eff. 01/30/2014.</w:t>
      </w:r>
    </w:p>
    <w:p w14:paraId="10BCFB4F" w14:textId="77777777" w:rsidR="0085273C" w:rsidRDefault="0085273C" w:rsidP="0085273C">
      <w:pPr>
        <w:pStyle w:val="par1"/>
        <w:spacing w:before="60"/>
      </w:pPr>
      <w:r>
        <w:t>Rules 14.A, 14.B eff. 03/02/2015.</w:t>
      </w:r>
    </w:p>
    <w:p w14:paraId="3D01CCE2" w14:textId="77777777" w:rsidR="0085273C" w:rsidRDefault="0085273C" w:rsidP="0085273C">
      <w:pPr>
        <w:pStyle w:val="par1"/>
        <w:spacing w:before="60"/>
      </w:pPr>
      <w:r>
        <w:t>Rules 10.E, 14.A, 14.B, eff. 06/30/2015.</w:t>
      </w:r>
    </w:p>
    <w:p w14:paraId="091DC303" w14:textId="77777777" w:rsidR="0085273C" w:rsidRDefault="0085273C" w:rsidP="0085273C">
      <w:pPr>
        <w:pStyle w:val="par1"/>
        <w:spacing w:before="60"/>
      </w:pPr>
      <w:r>
        <w:t>Rules 14.A, 14.B eff. 10/04/2015.</w:t>
      </w:r>
    </w:p>
    <w:p w14:paraId="55CEF373" w14:textId="77777777" w:rsidR="0085273C" w:rsidRDefault="0085273C" w:rsidP="0085273C">
      <w:pPr>
        <w:pStyle w:val="par1"/>
        <w:spacing w:before="60"/>
      </w:pPr>
      <w:r>
        <w:t>Rule 14.E eff. 01/14/2016.</w:t>
      </w:r>
    </w:p>
    <w:p w14:paraId="7F5E66CE" w14:textId="77777777" w:rsidR="0085273C" w:rsidRDefault="0085273C" w:rsidP="0085273C">
      <w:pPr>
        <w:pStyle w:val="par1"/>
        <w:spacing w:before="60"/>
      </w:pPr>
      <w:r>
        <w:t>Rule 14.A eff. 07/02/2016.</w:t>
      </w:r>
    </w:p>
    <w:p w14:paraId="639AD97B" w14:textId="77777777" w:rsidR="0085273C" w:rsidRDefault="0085273C" w:rsidP="0085273C">
      <w:pPr>
        <w:pStyle w:val="par1"/>
        <w:spacing w:before="60"/>
      </w:pPr>
      <w:r>
        <w:t>Rules 14.C, 14.D eff. 10/18/2016.</w:t>
      </w:r>
    </w:p>
    <w:p w14:paraId="46962C35" w14:textId="77777777" w:rsidR="0085273C" w:rsidRDefault="0085273C" w:rsidP="0085273C">
      <w:pPr>
        <w:pStyle w:val="par1"/>
        <w:spacing w:before="60"/>
      </w:pPr>
      <w:r>
        <w:t>Rules 14.A, 14.B eff. 10/19/2016.</w:t>
      </w:r>
    </w:p>
    <w:p w14:paraId="0A2AD602" w14:textId="77777777" w:rsidR="0085273C" w:rsidRDefault="0085273C" w:rsidP="0085273C">
      <w:pPr>
        <w:pStyle w:val="par1"/>
        <w:spacing w:before="60"/>
      </w:pPr>
      <w:r>
        <w:t>Rules 10, 10.A, 14, 14.A, 14.C eff. 05/01/2017.</w:t>
      </w:r>
    </w:p>
    <w:p w14:paraId="2860BBA8" w14:textId="77777777" w:rsidR="0085273C" w:rsidRDefault="0085273C" w:rsidP="0085273C">
      <w:pPr>
        <w:pStyle w:val="par1"/>
        <w:spacing w:before="60"/>
      </w:pPr>
      <w:r>
        <w:t>Rules 14.C, 14.D eff. 10/28/2017.</w:t>
      </w:r>
    </w:p>
    <w:p w14:paraId="220BE6F6" w14:textId="77777777" w:rsidR="0085273C" w:rsidRDefault="0085273C" w:rsidP="0085273C">
      <w:pPr>
        <w:pStyle w:val="par1"/>
        <w:spacing w:before="60"/>
      </w:pPr>
      <w:r>
        <w:t>Rules 1, 10, 14 eff. 10/15/2018.</w:t>
      </w:r>
    </w:p>
    <w:p w14:paraId="3DA8376B" w14:textId="77777777" w:rsidR="0085273C" w:rsidRDefault="0085273C" w:rsidP="0085273C">
      <w:pPr>
        <w:pStyle w:val="par1"/>
        <w:spacing w:before="60"/>
      </w:pPr>
      <w:r>
        <w:t>Rules 1, 5 eff. 01/14/2019.</w:t>
      </w:r>
    </w:p>
    <w:p w14:paraId="7962EBB8" w14:textId="77777777" w:rsidR="0042769D" w:rsidRDefault="00016DD7" w:rsidP="00016DD7">
      <w:pPr>
        <w:pStyle w:val="par1"/>
        <w:spacing w:before="60"/>
      </w:pPr>
      <w:r>
        <w:t>Rules 10.A, 10.G, 14.A, 14.B, 14.E eff. 09/14/2019.</w:t>
      </w:r>
    </w:p>
    <w:p w14:paraId="62F9E89A" w14:textId="77777777" w:rsidR="002D219D" w:rsidRDefault="002D219D" w:rsidP="00016DD7">
      <w:pPr>
        <w:pStyle w:val="par1"/>
        <w:spacing w:before="60"/>
      </w:pPr>
      <w:r>
        <w:t>Rule 14.C.8 A emer. rule eff. 04/13/2020.</w:t>
      </w:r>
    </w:p>
    <w:p w14:paraId="285D5867" w14:textId="77777777" w:rsidR="00670E4B" w:rsidRDefault="00670E4B" w:rsidP="00016DD7">
      <w:pPr>
        <w:pStyle w:val="par1"/>
        <w:spacing w:before="60"/>
      </w:pPr>
      <w:r>
        <w:t>Rule 14</w:t>
      </w:r>
      <w:r w:rsidR="006A6897">
        <w:t>.</w:t>
      </w:r>
      <w:r>
        <w:t>C eff. 07/30/2020.</w:t>
      </w:r>
    </w:p>
    <w:p w14:paraId="201535F2" w14:textId="77777777" w:rsidR="007D7268" w:rsidRDefault="007D7268" w:rsidP="00016DD7">
      <w:pPr>
        <w:pStyle w:val="par1"/>
        <w:spacing w:before="60"/>
      </w:pPr>
      <w:r>
        <w:t>Rule 14.E</w:t>
      </w:r>
      <w:r w:rsidR="004647AF">
        <w:t>.7</w:t>
      </w:r>
      <w:r w:rsidR="00C24064">
        <w:t xml:space="preserve"> eff. 07/19/2021.</w:t>
      </w:r>
    </w:p>
    <w:p w14:paraId="68C3462D" w14:textId="77777777" w:rsidR="00B51A61" w:rsidRDefault="00B51A61" w:rsidP="00016DD7">
      <w:pPr>
        <w:pStyle w:val="par1"/>
        <w:spacing w:before="60"/>
      </w:pPr>
      <w:r>
        <w:lastRenderedPageBreak/>
        <w:t>Rules 14.A, 14.B, 14.F eff. 08/23/2021.</w:t>
      </w:r>
    </w:p>
    <w:p w14:paraId="26680E35" w14:textId="77777777" w:rsidR="00B36ECF" w:rsidRDefault="00B36ECF" w:rsidP="00016DD7">
      <w:pPr>
        <w:pStyle w:val="par1"/>
        <w:spacing w:before="60"/>
      </w:pPr>
      <w:r>
        <w:t>Rules 5.8 C, 5.8 I, 5.8.1 A.3, 5.8.2 A, 10.9 C, 10.9 D, 10.9 K, 10.9 L, 14.9 C, 14.9 D, 14.9 K, 14.9 L eff. 10/30/2021.</w:t>
      </w:r>
    </w:p>
    <w:p w14:paraId="00F5C347" w14:textId="77777777" w:rsidR="0001588D" w:rsidRPr="005D0CDB" w:rsidRDefault="0001588D" w:rsidP="00016DD7">
      <w:pPr>
        <w:pStyle w:val="par1"/>
        <w:spacing w:before="60"/>
        <w:rPr>
          <w:lang w:val="pt-BR"/>
        </w:rPr>
      </w:pPr>
      <w:proofErr w:type="spellStart"/>
      <w:r w:rsidRPr="005D0CDB">
        <w:rPr>
          <w:lang w:val="pt-BR"/>
        </w:rPr>
        <w:t>Rules</w:t>
      </w:r>
      <w:proofErr w:type="spellEnd"/>
      <w:r w:rsidRPr="005D0CDB">
        <w:rPr>
          <w:lang w:val="pt-BR"/>
        </w:rPr>
        <w:t xml:space="preserve"> 14.E </w:t>
      </w:r>
      <w:proofErr w:type="spellStart"/>
      <w:r w:rsidRPr="005D0CDB">
        <w:rPr>
          <w:lang w:val="pt-BR"/>
        </w:rPr>
        <w:t>Basis</w:t>
      </w:r>
      <w:proofErr w:type="spellEnd"/>
      <w:r w:rsidRPr="005D0CDB">
        <w:rPr>
          <w:lang w:val="pt-BR"/>
        </w:rPr>
        <w:t xml:space="preserve"> </w:t>
      </w:r>
      <w:proofErr w:type="spellStart"/>
      <w:r w:rsidRPr="005D0CDB">
        <w:rPr>
          <w:lang w:val="pt-BR"/>
        </w:rPr>
        <w:t>and</w:t>
      </w:r>
      <w:proofErr w:type="spellEnd"/>
      <w:r w:rsidRPr="005D0CDB">
        <w:rPr>
          <w:lang w:val="pt-BR"/>
        </w:rPr>
        <w:t xml:space="preserve"> </w:t>
      </w:r>
      <w:proofErr w:type="spellStart"/>
      <w:r w:rsidRPr="005D0CDB">
        <w:rPr>
          <w:lang w:val="pt-BR"/>
        </w:rPr>
        <w:t>Purpose</w:t>
      </w:r>
      <w:proofErr w:type="spellEnd"/>
      <w:r w:rsidRPr="005D0CDB">
        <w:rPr>
          <w:lang w:val="pt-BR"/>
        </w:rPr>
        <w:t xml:space="preserve">, 14.E.1 A, 14.E.2 G-H, 14.E.5, 14.E.7 A-B, 14.E.10 </w:t>
      </w:r>
      <w:proofErr w:type="spellStart"/>
      <w:r w:rsidRPr="005D0CDB">
        <w:rPr>
          <w:lang w:val="pt-BR"/>
        </w:rPr>
        <w:t>eff</w:t>
      </w:r>
      <w:proofErr w:type="spellEnd"/>
      <w:r w:rsidRPr="005D0CDB">
        <w:rPr>
          <w:lang w:val="pt-BR"/>
        </w:rPr>
        <w:t>. 10/15/2022.</w:t>
      </w:r>
    </w:p>
    <w:p w14:paraId="6F511ADC" w14:textId="77777777" w:rsidR="00AC0C06" w:rsidRDefault="00AC0C06" w:rsidP="00016DD7">
      <w:pPr>
        <w:pStyle w:val="par1"/>
        <w:spacing w:before="60"/>
      </w:pPr>
      <w:r>
        <w:t>Rules 10.A.7 A, 10.G Basis and Purpose, 10.G.7 A eff. 09/14/2023.</w:t>
      </w:r>
    </w:p>
    <w:p w14:paraId="1580603D" w14:textId="77777777" w:rsidR="00B83D52" w:rsidRDefault="007F7B2E" w:rsidP="00B64C6E">
      <w:pPr>
        <w:pStyle w:val="par1"/>
        <w:spacing w:before="60"/>
      </w:pPr>
      <w:r w:rsidRPr="007F7B2E">
        <w:t>Rules 1, 2.2, 2.4, 2.5, 2.6 e, 2.9 b, 5.2, 5.6, 5.7, 5.8 c, 5.9, 5.10, 14.C eff. 04/04/2025. Rule 14.D repealed eff. 04/04/2025.</w:t>
      </w:r>
    </w:p>
    <w:p w14:paraId="78F8BBFB" w14:textId="77777777" w:rsidR="008703BF" w:rsidRDefault="00FF0346" w:rsidP="00B64C6E">
      <w:pPr>
        <w:pStyle w:val="par1"/>
        <w:spacing w:before="60"/>
      </w:pPr>
      <w:r>
        <w:t>Rules 1.1-1.3, 2, 10.A.8, 10.B.2, 10.B.7, 10.D.2, 10.D.4, 10.G.8, 14.A.8, 14.E.8, eff. 04/30/2025.</w:t>
      </w:r>
    </w:p>
    <w:p w14:paraId="79507262" w14:textId="77777777" w:rsidR="00A07D33" w:rsidRDefault="00A07D33" w:rsidP="00B64C6E">
      <w:pPr>
        <w:pStyle w:val="par1"/>
        <w:spacing w:before="60"/>
      </w:pPr>
      <w:r>
        <w:t>Entire rule eff. 01/14/2026.</w:t>
      </w:r>
    </w:p>
    <w:p w14:paraId="1E411084" w14:textId="77777777" w:rsidR="00D8021C" w:rsidRPr="00F708E0" w:rsidRDefault="00D8021C" w:rsidP="00D8021C"/>
    <w:p w14:paraId="4123559F" w14:textId="77777777" w:rsidR="0085273C" w:rsidRDefault="0085273C" w:rsidP="0085273C">
      <w:pPr>
        <w:pStyle w:val="upar1"/>
      </w:pPr>
      <w:r>
        <w:rPr>
          <w:b/>
          <w:bCs/>
        </w:rPr>
        <w:t>Annotations</w:t>
      </w:r>
    </w:p>
    <w:p w14:paraId="03987B0C" w14:textId="77777777" w:rsidR="001E3BA2" w:rsidRDefault="0085273C" w:rsidP="0053471C">
      <w:pPr>
        <w:pStyle w:val="upar1"/>
      </w:pPr>
      <w:r>
        <w:t>Rule 12.2 (adopted 06/13/2007) was not extended by Senate Bill 08-075 and therefore expired 05/15/2008.</w:t>
      </w:r>
    </w:p>
    <w:sectPr w:rsidR="001E3BA2"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C0577" w14:textId="77777777" w:rsidR="00D042F1" w:rsidRDefault="00D042F1" w:rsidP="00112A8C">
      <w:pPr>
        <w:spacing w:before="0"/>
      </w:pPr>
      <w:r>
        <w:separator/>
      </w:r>
    </w:p>
  </w:endnote>
  <w:endnote w:type="continuationSeparator" w:id="0">
    <w:p w14:paraId="055168CC" w14:textId="77777777" w:rsidR="00D042F1" w:rsidRDefault="00D042F1"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942DC" w14:textId="77777777" w:rsidR="00183912" w:rsidRPr="000A5A5A" w:rsidRDefault="00183912"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91</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4778E" w14:textId="77777777" w:rsidR="00183912" w:rsidRPr="00A36541" w:rsidRDefault="00183912" w:rsidP="00A36541">
    <w:pPr>
      <w:pStyle w:val="Footer"/>
      <w:pBdr>
        <w:top w:val="single" w:sz="8" w:space="1" w:color="auto"/>
      </w:pBdr>
      <w:tabs>
        <w:tab w:val="clear" w:pos="4680"/>
      </w:tabs>
      <w:rPr>
        <w:b/>
      </w:rPr>
    </w:pPr>
    <w:r w:rsidRPr="001E3BA2">
      <w:rPr>
        <w:noProof/>
        <w:sz w:val="18"/>
      </w:rPr>
      <w:tab/>
    </w:r>
    <w:r w:rsidRPr="000A6B66">
      <w:rPr>
        <w:b/>
        <w:noProof/>
        <w:szCs w:val="24"/>
      </w:rPr>
      <w:fldChar w:fldCharType="begin"/>
    </w:r>
    <w:r w:rsidRPr="000A6B66">
      <w:rPr>
        <w:b/>
        <w:noProof/>
        <w:szCs w:val="24"/>
      </w:rPr>
      <w:instrText xml:space="preserve"> PAGE   \* MERGEFORMAT </w:instrText>
    </w:r>
    <w:r w:rsidRPr="000A6B66">
      <w:rPr>
        <w:b/>
        <w:noProof/>
        <w:szCs w:val="24"/>
      </w:rPr>
      <w:fldChar w:fldCharType="separate"/>
    </w:r>
    <w:r w:rsidRPr="000A6B66">
      <w:rPr>
        <w:b/>
        <w:noProof/>
        <w:szCs w:val="24"/>
      </w:rPr>
      <w:t>1</w:t>
    </w:r>
    <w:r w:rsidRPr="000A6B66">
      <w:rPr>
        <w:b/>
        <w:noProof/>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2904F" w14:textId="77777777" w:rsidR="00D042F1" w:rsidRDefault="00D042F1" w:rsidP="00112A8C">
      <w:pPr>
        <w:spacing w:before="0"/>
      </w:pPr>
      <w:r>
        <w:separator/>
      </w:r>
    </w:p>
  </w:footnote>
  <w:footnote w:type="continuationSeparator" w:id="0">
    <w:p w14:paraId="3FAD7269" w14:textId="77777777" w:rsidR="00D042F1" w:rsidRDefault="00D042F1"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EA264" w14:textId="77777777" w:rsidR="00183912" w:rsidRPr="000A6B66" w:rsidRDefault="00183912" w:rsidP="000A5A5A">
    <w:pPr>
      <w:pStyle w:val="Header"/>
      <w:pBdr>
        <w:bottom w:val="single" w:sz="12" w:space="1" w:color="auto"/>
      </w:pBdr>
      <w:tabs>
        <w:tab w:val="clear" w:pos="4680"/>
      </w:tabs>
      <w:rPr>
        <w:rFonts w:cs="Arial"/>
        <w:b/>
        <w:i/>
        <w:color w:val="000000"/>
        <w:szCs w:val="24"/>
      </w:rPr>
    </w:pPr>
    <w:r w:rsidRPr="000A6B66">
      <w:rPr>
        <w:rFonts w:cs="Arial"/>
        <w:b/>
        <w:i/>
        <w:caps/>
        <w:szCs w:val="24"/>
      </w:rPr>
      <w:t>Code of Colorado Regulations</w:t>
    </w:r>
    <w:r w:rsidRPr="000A6B66">
      <w:rPr>
        <w:rFonts w:cs="Arial"/>
        <w:b/>
        <w:i/>
        <w:caps/>
        <w:szCs w:val="24"/>
      </w:rPr>
      <w:tab/>
      <w:t>1</w:t>
    </w:r>
    <w:r w:rsidRPr="000A6B66">
      <w:rPr>
        <w:rFonts w:cs="Arial"/>
        <w:b/>
        <w:i/>
        <w:color w:val="000000"/>
        <w:szCs w:val="24"/>
      </w:rPr>
      <w:t xml:space="preserve"> CCR 206-1</w:t>
    </w:r>
  </w:p>
  <w:p w14:paraId="2FF8B4D0" w14:textId="77777777" w:rsidR="00183912" w:rsidRPr="000A6B66" w:rsidRDefault="00183912" w:rsidP="000A5A5A">
    <w:pPr>
      <w:pStyle w:val="Header"/>
      <w:pBdr>
        <w:bottom w:val="single" w:sz="12" w:space="1" w:color="auto"/>
      </w:pBdr>
      <w:tabs>
        <w:tab w:val="clear" w:pos="4680"/>
      </w:tabs>
      <w:spacing w:before="0"/>
      <w:rPr>
        <w:rFonts w:cs="Arial"/>
        <w:b/>
        <w:i/>
        <w:szCs w:val="24"/>
      </w:rPr>
    </w:pPr>
    <w:r w:rsidRPr="000A6B66">
      <w:rPr>
        <w:rFonts w:cs="Arial"/>
        <w:b/>
        <w:i/>
        <w:color w:val="000000"/>
        <w:szCs w:val="24"/>
      </w:rPr>
      <w:t>Colorado Lottery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82C390B"/>
    <w:multiLevelType w:val="hybridMultilevel"/>
    <w:tmpl w:val="EF9CDEFC"/>
    <w:lvl w:ilvl="0" w:tplc="9ADA35F8">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2B71E6"/>
    <w:multiLevelType w:val="hybridMultilevel"/>
    <w:tmpl w:val="29224EF8"/>
    <w:lvl w:ilvl="0" w:tplc="1DEEBC24">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12183330">
    <w:abstractNumId w:val="9"/>
  </w:num>
  <w:num w:numId="2" w16cid:durableId="1910068681">
    <w:abstractNumId w:val="7"/>
  </w:num>
  <w:num w:numId="3" w16cid:durableId="1566451419">
    <w:abstractNumId w:val="6"/>
  </w:num>
  <w:num w:numId="4" w16cid:durableId="656304690">
    <w:abstractNumId w:val="5"/>
  </w:num>
  <w:num w:numId="5" w16cid:durableId="328871546">
    <w:abstractNumId w:val="4"/>
  </w:num>
  <w:num w:numId="6" w16cid:durableId="1977686861">
    <w:abstractNumId w:val="8"/>
  </w:num>
  <w:num w:numId="7" w16cid:durableId="248464551">
    <w:abstractNumId w:val="3"/>
  </w:num>
  <w:num w:numId="8" w16cid:durableId="1183973571">
    <w:abstractNumId w:val="2"/>
  </w:num>
  <w:num w:numId="9" w16cid:durableId="1693336856">
    <w:abstractNumId w:val="1"/>
  </w:num>
  <w:num w:numId="10" w16cid:durableId="1672951600">
    <w:abstractNumId w:val="0"/>
  </w:num>
  <w:num w:numId="11" w16cid:durableId="1740518577">
    <w:abstractNumId w:val="10"/>
  </w:num>
  <w:num w:numId="12" w16cid:durableId="11918415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73C"/>
    <w:rsid w:val="000018E4"/>
    <w:rsid w:val="00002720"/>
    <w:rsid w:val="000065DC"/>
    <w:rsid w:val="00013C6C"/>
    <w:rsid w:val="00014665"/>
    <w:rsid w:val="0001588D"/>
    <w:rsid w:val="00016DD7"/>
    <w:rsid w:val="00020887"/>
    <w:rsid w:val="00021EC9"/>
    <w:rsid w:val="000233CD"/>
    <w:rsid w:val="00024B29"/>
    <w:rsid w:val="000337BE"/>
    <w:rsid w:val="00040726"/>
    <w:rsid w:val="00046A02"/>
    <w:rsid w:val="00052BCD"/>
    <w:rsid w:val="000542C9"/>
    <w:rsid w:val="000555CF"/>
    <w:rsid w:val="00057394"/>
    <w:rsid w:val="00073FF2"/>
    <w:rsid w:val="000867B0"/>
    <w:rsid w:val="000A0D18"/>
    <w:rsid w:val="000A2CCC"/>
    <w:rsid w:val="000A2E53"/>
    <w:rsid w:val="000A5A5A"/>
    <w:rsid w:val="000A6B66"/>
    <w:rsid w:val="000A6B8D"/>
    <w:rsid w:val="000A766D"/>
    <w:rsid w:val="000C626C"/>
    <w:rsid w:val="000D38A8"/>
    <w:rsid w:val="000E5BB1"/>
    <w:rsid w:val="0011071E"/>
    <w:rsid w:val="00111FDF"/>
    <w:rsid w:val="00112A8C"/>
    <w:rsid w:val="00117D75"/>
    <w:rsid w:val="00133824"/>
    <w:rsid w:val="00134A9F"/>
    <w:rsid w:val="00136129"/>
    <w:rsid w:val="00140B13"/>
    <w:rsid w:val="00141A64"/>
    <w:rsid w:val="00146570"/>
    <w:rsid w:val="001518DA"/>
    <w:rsid w:val="00153909"/>
    <w:rsid w:val="00153FFD"/>
    <w:rsid w:val="001552DF"/>
    <w:rsid w:val="00156FFF"/>
    <w:rsid w:val="0016101B"/>
    <w:rsid w:val="00172684"/>
    <w:rsid w:val="00176C0D"/>
    <w:rsid w:val="0018020C"/>
    <w:rsid w:val="00183912"/>
    <w:rsid w:val="0019527C"/>
    <w:rsid w:val="001971BC"/>
    <w:rsid w:val="001A254B"/>
    <w:rsid w:val="001A2A93"/>
    <w:rsid w:val="001B2D12"/>
    <w:rsid w:val="001B5FEF"/>
    <w:rsid w:val="001C03A6"/>
    <w:rsid w:val="001C2929"/>
    <w:rsid w:val="001C65EF"/>
    <w:rsid w:val="001C7888"/>
    <w:rsid w:val="001D28CA"/>
    <w:rsid w:val="001E2437"/>
    <w:rsid w:val="001E3BA2"/>
    <w:rsid w:val="001E7C4A"/>
    <w:rsid w:val="002108EC"/>
    <w:rsid w:val="002151A7"/>
    <w:rsid w:val="002334DD"/>
    <w:rsid w:val="0023592E"/>
    <w:rsid w:val="002365B5"/>
    <w:rsid w:val="002451A9"/>
    <w:rsid w:val="00256802"/>
    <w:rsid w:val="00256CDF"/>
    <w:rsid w:val="00257CB7"/>
    <w:rsid w:val="0026599C"/>
    <w:rsid w:val="0027105C"/>
    <w:rsid w:val="00277054"/>
    <w:rsid w:val="00280B59"/>
    <w:rsid w:val="00282E09"/>
    <w:rsid w:val="002846BE"/>
    <w:rsid w:val="002865A1"/>
    <w:rsid w:val="00294342"/>
    <w:rsid w:val="002A1A80"/>
    <w:rsid w:val="002A2776"/>
    <w:rsid w:val="002B1D7B"/>
    <w:rsid w:val="002B249E"/>
    <w:rsid w:val="002B3EE1"/>
    <w:rsid w:val="002B4F98"/>
    <w:rsid w:val="002C04AF"/>
    <w:rsid w:val="002C5749"/>
    <w:rsid w:val="002D09E0"/>
    <w:rsid w:val="002D219D"/>
    <w:rsid w:val="002E5107"/>
    <w:rsid w:val="002F08D9"/>
    <w:rsid w:val="003017A1"/>
    <w:rsid w:val="003043BB"/>
    <w:rsid w:val="00306763"/>
    <w:rsid w:val="00313908"/>
    <w:rsid w:val="00316EB0"/>
    <w:rsid w:val="00324948"/>
    <w:rsid w:val="00326F7F"/>
    <w:rsid w:val="003271E3"/>
    <w:rsid w:val="00327CC8"/>
    <w:rsid w:val="003355E4"/>
    <w:rsid w:val="00336786"/>
    <w:rsid w:val="00356142"/>
    <w:rsid w:val="00357DEC"/>
    <w:rsid w:val="003625BE"/>
    <w:rsid w:val="003629C7"/>
    <w:rsid w:val="00362D18"/>
    <w:rsid w:val="003635C9"/>
    <w:rsid w:val="00366EF9"/>
    <w:rsid w:val="00367243"/>
    <w:rsid w:val="00377EEE"/>
    <w:rsid w:val="003800C9"/>
    <w:rsid w:val="0039505F"/>
    <w:rsid w:val="00396731"/>
    <w:rsid w:val="00396EEC"/>
    <w:rsid w:val="003B4FA5"/>
    <w:rsid w:val="003D0039"/>
    <w:rsid w:val="003D2E68"/>
    <w:rsid w:val="003D6B10"/>
    <w:rsid w:val="003D78E1"/>
    <w:rsid w:val="003E41D0"/>
    <w:rsid w:val="003E4BAD"/>
    <w:rsid w:val="003E6F3D"/>
    <w:rsid w:val="003F31A3"/>
    <w:rsid w:val="0040474E"/>
    <w:rsid w:val="00404D05"/>
    <w:rsid w:val="00413DA1"/>
    <w:rsid w:val="00416A2A"/>
    <w:rsid w:val="00416A3E"/>
    <w:rsid w:val="004233F6"/>
    <w:rsid w:val="00426DA2"/>
    <w:rsid w:val="0042769D"/>
    <w:rsid w:val="004333FC"/>
    <w:rsid w:val="0044006F"/>
    <w:rsid w:val="0044633A"/>
    <w:rsid w:val="00451E8F"/>
    <w:rsid w:val="00451FCF"/>
    <w:rsid w:val="00453FB5"/>
    <w:rsid w:val="004571A5"/>
    <w:rsid w:val="00460662"/>
    <w:rsid w:val="00460C87"/>
    <w:rsid w:val="004647AF"/>
    <w:rsid w:val="00470AB7"/>
    <w:rsid w:val="00475A8A"/>
    <w:rsid w:val="00483C9E"/>
    <w:rsid w:val="0049255B"/>
    <w:rsid w:val="004936CF"/>
    <w:rsid w:val="00494E0F"/>
    <w:rsid w:val="004A2F79"/>
    <w:rsid w:val="004A60ED"/>
    <w:rsid w:val="004B1BB9"/>
    <w:rsid w:val="004B2FB0"/>
    <w:rsid w:val="004C0D96"/>
    <w:rsid w:val="004C14CB"/>
    <w:rsid w:val="004C175C"/>
    <w:rsid w:val="004C2CA2"/>
    <w:rsid w:val="004F187C"/>
    <w:rsid w:val="004F3903"/>
    <w:rsid w:val="0050471C"/>
    <w:rsid w:val="0053471C"/>
    <w:rsid w:val="005453FE"/>
    <w:rsid w:val="00545D27"/>
    <w:rsid w:val="00546EF0"/>
    <w:rsid w:val="005568A0"/>
    <w:rsid w:val="00564814"/>
    <w:rsid w:val="00564AC3"/>
    <w:rsid w:val="00565958"/>
    <w:rsid w:val="00573E74"/>
    <w:rsid w:val="00580DBB"/>
    <w:rsid w:val="005866DC"/>
    <w:rsid w:val="00587176"/>
    <w:rsid w:val="005871CC"/>
    <w:rsid w:val="005A3D27"/>
    <w:rsid w:val="005A6A48"/>
    <w:rsid w:val="005B362F"/>
    <w:rsid w:val="005B441A"/>
    <w:rsid w:val="005B553D"/>
    <w:rsid w:val="005B68D8"/>
    <w:rsid w:val="005C47C6"/>
    <w:rsid w:val="005D0CDB"/>
    <w:rsid w:val="005D1A27"/>
    <w:rsid w:val="005E27D9"/>
    <w:rsid w:val="005E2AA9"/>
    <w:rsid w:val="005F22C8"/>
    <w:rsid w:val="005F2938"/>
    <w:rsid w:val="00605AD2"/>
    <w:rsid w:val="00610F1A"/>
    <w:rsid w:val="006120D6"/>
    <w:rsid w:val="00612268"/>
    <w:rsid w:val="006149A2"/>
    <w:rsid w:val="00614C5A"/>
    <w:rsid w:val="00626491"/>
    <w:rsid w:val="00635BCF"/>
    <w:rsid w:val="00646100"/>
    <w:rsid w:val="006504F1"/>
    <w:rsid w:val="00653F4E"/>
    <w:rsid w:val="00662E01"/>
    <w:rsid w:val="00670E4B"/>
    <w:rsid w:val="006722CA"/>
    <w:rsid w:val="00672413"/>
    <w:rsid w:val="0067347D"/>
    <w:rsid w:val="006769A5"/>
    <w:rsid w:val="006801EC"/>
    <w:rsid w:val="00690CF4"/>
    <w:rsid w:val="006940E3"/>
    <w:rsid w:val="0069715F"/>
    <w:rsid w:val="006A6897"/>
    <w:rsid w:val="006B6965"/>
    <w:rsid w:val="006C0F54"/>
    <w:rsid w:val="006C2D34"/>
    <w:rsid w:val="006C4FE7"/>
    <w:rsid w:val="006C55FC"/>
    <w:rsid w:val="006D31B6"/>
    <w:rsid w:val="006D3F1D"/>
    <w:rsid w:val="006D7195"/>
    <w:rsid w:val="006D769D"/>
    <w:rsid w:val="006E3111"/>
    <w:rsid w:val="006E35FF"/>
    <w:rsid w:val="006E3ACF"/>
    <w:rsid w:val="006E63FE"/>
    <w:rsid w:val="006F200B"/>
    <w:rsid w:val="00700C56"/>
    <w:rsid w:val="00701EFE"/>
    <w:rsid w:val="007163ED"/>
    <w:rsid w:val="007166F6"/>
    <w:rsid w:val="00721B37"/>
    <w:rsid w:val="00726C5A"/>
    <w:rsid w:val="00742FD1"/>
    <w:rsid w:val="007439EB"/>
    <w:rsid w:val="00745240"/>
    <w:rsid w:val="007553E0"/>
    <w:rsid w:val="00762642"/>
    <w:rsid w:val="00767423"/>
    <w:rsid w:val="00770439"/>
    <w:rsid w:val="007822F5"/>
    <w:rsid w:val="007A3988"/>
    <w:rsid w:val="007A3CD2"/>
    <w:rsid w:val="007B7EAE"/>
    <w:rsid w:val="007C199C"/>
    <w:rsid w:val="007D70D4"/>
    <w:rsid w:val="007D7268"/>
    <w:rsid w:val="007E5970"/>
    <w:rsid w:val="007F7B2E"/>
    <w:rsid w:val="00804451"/>
    <w:rsid w:val="0080471E"/>
    <w:rsid w:val="00806A0A"/>
    <w:rsid w:val="00813186"/>
    <w:rsid w:val="008146F5"/>
    <w:rsid w:val="00820B83"/>
    <w:rsid w:val="00825297"/>
    <w:rsid w:val="00835872"/>
    <w:rsid w:val="00835BCB"/>
    <w:rsid w:val="00840F3C"/>
    <w:rsid w:val="0084120C"/>
    <w:rsid w:val="00841C32"/>
    <w:rsid w:val="0085273C"/>
    <w:rsid w:val="00853345"/>
    <w:rsid w:val="008567D8"/>
    <w:rsid w:val="00862F53"/>
    <w:rsid w:val="008703BF"/>
    <w:rsid w:val="008741DB"/>
    <w:rsid w:val="008756E7"/>
    <w:rsid w:val="00876068"/>
    <w:rsid w:val="00880BAC"/>
    <w:rsid w:val="008823BB"/>
    <w:rsid w:val="008837CA"/>
    <w:rsid w:val="00890C97"/>
    <w:rsid w:val="00892A25"/>
    <w:rsid w:val="00893012"/>
    <w:rsid w:val="00896233"/>
    <w:rsid w:val="008A2407"/>
    <w:rsid w:val="008A38B1"/>
    <w:rsid w:val="008A7FC9"/>
    <w:rsid w:val="008B60A6"/>
    <w:rsid w:val="008B7D3F"/>
    <w:rsid w:val="008C357E"/>
    <w:rsid w:val="008C5E9C"/>
    <w:rsid w:val="008D197A"/>
    <w:rsid w:val="008D26A9"/>
    <w:rsid w:val="008D3194"/>
    <w:rsid w:val="008D7845"/>
    <w:rsid w:val="008F0DF0"/>
    <w:rsid w:val="008F19CA"/>
    <w:rsid w:val="00900813"/>
    <w:rsid w:val="009028FB"/>
    <w:rsid w:val="00903DBD"/>
    <w:rsid w:val="009118C8"/>
    <w:rsid w:val="0091734D"/>
    <w:rsid w:val="009261E7"/>
    <w:rsid w:val="0093194D"/>
    <w:rsid w:val="009414B0"/>
    <w:rsid w:val="00942A94"/>
    <w:rsid w:val="00942B1D"/>
    <w:rsid w:val="00943DDC"/>
    <w:rsid w:val="00944001"/>
    <w:rsid w:val="0094659C"/>
    <w:rsid w:val="009524F9"/>
    <w:rsid w:val="00954858"/>
    <w:rsid w:val="00954859"/>
    <w:rsid w:val="0095591E"/>
    <w:rsid w:val="00955E5D"/>
    <w:rsid w:val="009649D7"/>
    <w:rsid w:val="0096695A"/>
    <w:rsid w:val="00967286"/>
    <w:rsid w:val="00971730"/>
    <w:rsid w:val="00971EA5"/>
    <w:rsid w:val="0097324D"/>
    <w:rsid w:val="00976F53"/>
    <w:rsid w:val="00981C13"/>
    <w:rsid w:val="00985B95"/>
    <w:rsid w:val="00994846"/>
    <w:rsid w:val="009960FF"/>
    <w:rsid w:val="009A2824"/>
    <w:rsid w:val="009A3DF6"/>
    <w:rsid w:val="009B20B3"/>
    <w:rsid w:val="009B5496"/>
    <w:rsid w:val="009C1F99"/>
    <w:rsid w:val="009C36A9"/>
    <w:rsid w:val="009C38CE"/>
    <w:rsid w:val="009C40A7"/>
    <w:rsid w:val="009C7528"/>
    <w:rsid w:val="009D1656"/>
    <w:rsid w:val="009D2F39"/>
    <w:rsid w:val="009D6A7E"/>
    <w:rsid w:val="009E51F3"/>
    <w:rsid w:val="009F38F7"/>
    <w:rsid w:val="009F7CE3"/>
    <w:rsid w:val="00A00DD4"/>
    <w:rsid w:val="00A01BAF"/>
    <w:rsid w:val="00A05EC8"/>
    <w:rsid w:val="00A07D33"/>
    <w:rsid w:val="00A13D7A"/>
    <w:rsid w:val="00A36541"/>
    <w:rsid w:val="00A42B12"/>
    <w:rsid w:val="00A43230"/>
    <w:rsid w:val="00A46FB3"/>
    <w:rsid w:val="00A558CE"/>
    <w:rsid w:val="00A560B9"/>
    <w:rsid w:val="00A573C9"/>
    <w:rsid w:val="00A61995"/>
    <w:rsid w:val="00A666AA"/>
    <w:rsid w:val="00A72B27"/>
    <w:rsid w:val="00A7716A"/>
    <w:rsid w:val="00A814EC"/>
    <w:rsid w:val="00A82182"/>
    <w:rsid w:val="00A82BA4"/>
    <w:rsid w:val="00A83642"/>
    <w:rsid w:val="00A8710A"/>
    <w:rsid w:val="00A9259D"/>
    <w:rsid w:val="00A92BBA"/>
    <w:rsid w:val="00AA25E5"/>
    <w:rsid w:val="00AB58A8"/>
    <w:rsid w:val="00AB600A"/>
    <w:rsid w:val="00AC0C06"/>
    <w:rsid w:val="00AC3DE3"/>
    <w:rsid w:val="00AC485E"/>
    <w:rsid w:val="00AC56F8"/>
    <w:rsid w:val="00AD1489"/>
    <w:rsid w:val="00AD7F50"/>
    <w:rsid w:val="00AF46EA"/>
    <w:rsid w:val="00B0153D"/>
    <w:rsid w:val="00B01872"/>
    <w:rsid w:val="00B02D75"/>
    <w:rsid w:val="00B172A7"/>
    <w:rsid w:val="00B21D5D"/>
    <w:rsid w:val="00B24DEF"/>
    <w:rsid w:val="00B25468"/>
    <w:rsid w:val="00B2598E"/>
    <w:rsid w:val="00B26CE3"/>
    <w:rsid w:val="00B36ECF"/>
    <w:rsid w:val="00B37A6C"/>
    <w:rsid w:val="00B40766"/>
    <w:rsid w:val="00B43183"/>
    <w:rsid w:val="00B51A61"/>
    <w:rsid w:val="00B52C78"/>
    <w:rsid w:val="00B57576"/>
    <w:rsid w:val="00B60B64"/>
    <w:rsid w:val="00B617A6"/>
    <w:rsid w:val="00B61C17"/>
    <w:rsid w:val="00B64C6E"/>
    <w:rsid w:val="00B6682A"/>
    <w:rsid w:val="00B66BBF"/>
    <w:rsid w:val="00B71604"/>
    <w:rsid w:val="00B837D8"/>
    <w:rsid w:val="00B83D52"/>
    <w:rsid w:val="00B84DE7"/>
    <w:rsid w:val="00B9403C"/>
    <w:rsid w:val="00BA3B22"/>
    <w:rsid w:val="00BB2000"/>
    <w:rsid w:val="00BC15B3"/>
    <w:rsid w:val="00BC2FAB"/>
    <w:rsid w:val="00BD4707"/>
    <w:rsid w:val="00BD5079"/>
    <w:rsid w:val="00BE4132"/>
    <w:rsid w:val="00BE6608"/>
    <w:rsid w:val="00BE6D90"/>
    <w:rsid w:val="00BE7E63"/>
    <w:rsid w:val="00BF0196"/>
    <w:rsid w:val="00BF28AD"/>
    <w:rsid w:val="00BF29F4"/>
    <w:rsid w:val="00C00901"/>
    <w:rsid w:val="00C00DF4"/>
    <w:rsid w:val="00C040C6"/>
    <w:rsid w:val="00C04808"/>
    <w:rsid w:val="00C14550"/>
    <w:rsid w:val="00C17D56"/>
    <w:rsid w:val="00C21BE5"/>
    <w:rsid w:val="00C23AAD"/>
    <w:rsid w:val="00C24064"/>
    <w:rsid w:val="00C24FA2"/>
    <w:rsid w:val="00C26191"/>
    <w:rsid w:val="00C30DA2"/>
    <w:rsid w:val="00C333DB"/>
    <w:rsid w:val="00C347F6"/>
    <w:rsid w:val="00C37E8B"/>
    <w:rsid w:val="00C44E70"/>
    <w:rsid w:val="00C46048"/>
    <w:rsid w:val="00C57A37"/>
    <w:rsid w:val="00C64FE5"/>
    <w:rsid w:val="00C7412F"/>
    <w:rsid w:val="00C7674C"/>
    <w:rsid w:val="00C77652"/>
    <w:rsid w:val="00C84326"/>
    <w:rsid w:val="00C84681"/>
    <w:rsid w:val="00C87217"/>
    <w:rsid w:val="00C90524"/>
    <w:rsid w:val="00CB0CAC"/>
    <w:rsid w:val="00CD06F3"/>
    <w:rsid w:val="00CD20FC"/>
    <w:rsid w:val="00CE0BE5"/>
    <w:rsid w:val="00CE425D"/>
    <w:rsid w:val="00CF69B8"/>
    <w:rsid w:val="00D00E3D"/>
    <w:rsid w:val="00D042F1"/>
    <w:rsid w:val="00D04384"/>
    <w:rsid w:val="00D066F5"/>
    <w:rsid w:val="00D11909"/>
    <w:rsid w:val="00D132C1"/>
    <w:rsid w:val="00D226A7"/>
    <w:rsid w:val="00D24BE5"/>
    <w:rsid w:val="00D311B0"/>
    <w:rsid w:val="00D35203"/>
    <w:rsid w:val="00D364C2"/>
    <w:rsid w:val="00D40307"/>
    <w:rsid w:val="00D42425"/>
    <w:rsid w:val="00D42AC9"/>
    <w:rsid w:val="00D473F4"/>
    <w:rsid w:val="00D50471"/>
    <w:rsid w:val="00D51274"/>
    <w:rsid w:val="00D51B06"/>
    <w:rsid w:val="00D5642D"/>
    <w:rsid w:val="00D56FD4"/>
    <w:rsid w:val="00D71B5F"/>
    <w:rsid w:val="00D74ABE"/>
    <w:rsid w:val="00D7623B"/>
    <w:rsid w:val="00D8021C"/>
    <w:rsid w:val="00D8163C"/>
    <w:rsid w:val="00D973C0"/>
    <w:rsid w:val="00DA1190"/>
    <w:rsid w:val="00DB075B"/>
    <w:rsid w:val="00DB3D27"/>
    <w:rsid w:val="00DB4C27"/>
    <w:rsid w:val="00DB5FD4"/>
    <w:rsid w:val="00DC0D06"/>
    <w:rsid w:val="00DD6D2A"/>
    <w:rsid w:val="00DD6DED"/>
    <w:rsid w:val="00DE041E"/>
    <w:rsid w:val="00DE4251"/>
    <w:rsid w:val="00DE76CD"/>
    <w:rsid w:val="00DE78F0"/>
    <w:rsid w:val="00DF0958"/>
    <w:rsid w:val="00E0449D"/>
    <w:rsid w:val="00E052E5"/>
    <w:rsid w:val="00E112E9"/>
    <w:rsid w:val="00E11412"/>
    <w:rsid w:val="00E16745"/>
    <w:rsid w:val="00E17DCC"/>
    <w:rsid w:val="00E24403"/>
    <w:rsid w:val="00E25644"/>
    <w:rsid w:val="00E25AB8"/>
    <w:rsid w:val="00E27AAC"/>
    <w:rsid w:val="00E30008"/>
    <w:rsid w:val="00E41971"/>
    <w:rsid w:val="00E5169E"/>
    <w:rsid w:val="00E607A5"/>
    <w:rsid w:val="00E63F0E"/>
    <w:rsid w:val="00E66099"/>
    <w:rsid w:val="00E80A82"/>
    <w:rsid w:val="00E84BC9"/>
    <w:rsid w:val="00E84D21"/>
    <w:rsid w:val="00E900D2"/>
    <w:rsid w:val="00E916F4"/>
    <w:rsid w:val="00E9193B"/>
    <w:rsid w:val="00E96CCF"/>
    <w:rsid w:val="00EA003D"/>
    <w:rsid w:val="00EA12E4"/>
    <w:rsid w:val="00EA3102"/>
    <w:rsid w:val="00EA6039"/>
    <w:rsid w:val="00EB3A11"/>
    <w:rsid w:val="00EB7F2A"/>
    <w:rsid w:val="00EC39E1"/>
    <w:rsid w:val="00EC645C"/>
    <w:rsid w:val="00EC7A0D"/>
    <w:rsid w:val="00EE4C39"/>
    <w:rsid w:val="00EF099F"/>
    <w:rsid w:val="00EF0C53"/>
    <w:rsid w:val="00F01364"/>
    <w:rsid w:val="00F04FAC"/>
    <w:rsid w:val="00F129C9"/>
    <w:rsid w:val="00F17515"/>
    <w:rsid w:val="00F230AA"/>
    <w:rsid w:val="00F4016E"/>
    <w:rsid w:val="00F40BCA"/>
    <w:rsid w:val="00F56B76"/>
    <w:rsid w:val="00F6757C"/>
    <w:rsid w:val="00F81424"/>
    <w:rsid w:val="00F82FC5"/>
    <w:rsid w:val="00F944D6"/>
    <w:rsid w:val="00F94D54"/>
    <w:rsid w:val="00F97076"/>
    <w:rsid w:val="00FA0DC4"/>
    <w:rsid w:val="00FA47E0"/>
    <w:rsid w:val="00FB1000"/>
    <w:rsid w:val="00FB2EDD"/>
    <w:rsid w:val="00FB2F55"/>
    <w:rsid w:val="00FB4339"/>
    <w:rsid w:val="00FB7E85"/>
    <w:rsid w:val="00FC5AE1"/>
    <w:rsid w:val="00FC70D4"/>
    <w:rsid w:val="00FD36A8"/>
    <w:rsid w:val="00FF0346"/>
    <w:rsid w:val="00FF10B3"/>
    <w:rsid w:val="00FF376E"/>
    <w:rsid w:val="00FF6E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E398C7"/>
  <w15:chartTrackingRefBased/>
  <w15:docId w15:val="{557ECC96-C9B5-4493-BD96-1CF5E5789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w:uiPriority="1"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09E0"/>
    <w:pPr>
      <w:spacing w:before="240"/>
    </w:pPr>
    <w:rPr>
      <w:rFonts w:ascii="Arial" w:hAnsi="Arial"/>
      <w:sz w:val="24"/>
    </w:rPr>
  </w:style>
  <w:style w:type="paragraph" w:styleId="Heading1">
    <w:name w:val="heading 1"/>
    <w:basedOn w:val="Normal"/>
    <w:next w:val="Normal"/>
    <w:autoRedefine/>
    <w:qFormat/>
    <w:rsid w:val="002D09E0"/>
    <w:pPr>
      <w:keepNext/>
      <w:spacing w:after="60"/>
      <w:outlineLvl w:val="0"/>
    </w:pPr>
    <w:rPr>
      <w:b/>
      <w:bCs/>
      <w:kern w:val="32"/>
    </w:rPr>
  </w:style>
  <w:style w:type="paragraph" w:styleId="Heading2">
    <w:name w:val="heading 2"/>
    <w:basedOn w:val="Normal"/>
    <w:next w:val="Normal"/>
    <w:link w:val="Heading2Char"/>
    <w:qFormat/>
    <w:rsid w:val="002D09E0"/>
    <w:pPr>
      <w:keepNext/>
      <w:spacing w:after="60"/>
      <w:outlineLvl w:val="1"/>
    </w:pPr>
    <w:rPr>
      <w:b/>
      <w:bCs/>
      <w:iCs/>
      <w:szCs w:val="28"/>
    </w:rPr>
  </w:style>
  <w:style w:type="paragraph" w:styleId="Heading3">
    <w:name w:val="heading 3"/>
    <w:basedOn w:val="Normal"/>
    <w:next w:val="Normal"/>
    <w:autoRedefine/>
    <w:qFormat/>
    <w:rsid w:val="002D09E0"/>
    <w:pPr>
      <w:keepNext/>
      <w:spacing w:after="6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TimesNewRoman12pt">
    <w:name w:val="Style Times New Roman 12 pt"/>
    <w:rsid w:val="002D09E0"/>
    <w:rPr>
      <w:rFonts w:ascii="Arial" w:hAnsi="Arial"/>
      <w:sz w:val="24"/>
    </w:rPr>
  </w:style>
  <w:style w:type="paragraph" w:customStyle="1" w:styleId="Title2">
    <w:name w:val="Title2"/>
    <w:basedOn w:val="Normal"/>
    <w:autoRedefine/>
    <w:rsid w:val="002D09E0"/>
    <w:pPr>
      <w:tabs>
        <w:tab w:val="left" w:pos="720"/>
        <w:tab w:val="left" w:pos="1440"/>
        <w:tab w:val="left" w:pos="2160"/>
      </w:tabs>
      <w:ind w:left="720" w:hanging="720"/>
      <w:outlineLvl w:val="1"/>
    </w:pPr>
    <w:rPr>
      <w:rFonts w:cs="Arial"/>
      <w:b/>
      <w:bCs/>
    </w:rPr>
  </w:style>
  <w:style w:type="paragraph" w:customStyle="1" w:styleId="par1">
    <w:name w:val="par1"/>
    <w:basedOn w:val="Normal"/>
    <w:link w:val="par1Char"/>
    <w:rsid w:val="002D09E0"/>
    <w:pPr>
      <w:tabs>
        <w:tab w:val="left" w:pos="720"/>
        <w:tab w:val="left" w:pos="1440"/>
        <w:tab w:val="left" w:pos="2160"/>
      </w:tabs>
      <w:ind w:left="720" w:hanging="720"/>
    </w:pPr>
    <w:rPr>
      <w:szCs w:val="24"/>
    </w:rPr>
  </w:style>
  <w:style w:type="character" w:customStyle="1" w:styleId="par1Char">
    <w:name w:val="par1 Char"/>
    <w:link w:val="par1"/>
    <w:rsid w:val="002D09E0"/>
    <w:rPr>
      <w:rFonts w:ascii="Arial" w:hAnsi="Arial"/>
      <w:sz w:val="24"/>
      <w:szCs w:val="24"/>
    </w:rPr>
  </w:style>
  <w:style w:type="paragraph" w:customStyle="1" w:styleId="cp">
    <w:name w:val="cp"/>
    <w:basedOn w:val="Normal"/>
    <w:rsid w:val="00FB2F55"/>
    <w:pPr>
      <w:jc w:val="center"/>
    </w:pPr>
  </w:style>
  <w:style w:type="paragraph" w:customStyle="1" w:styleId="par2">
    <w:name w:val="par2"/>
    <w:basedOn w:val="par1"/>
    <w:link w:val="par2Char"/>
    <w:rsid w:val="00FB2F55"/>
    <w:pPr>
      <w:ind w:left="1440"/>
    </w:pPr>
  </w:style>
  <w:style w:type="character" w:customStyle="1" w:styleId="par2Char">
    <w:name w:val="par2 Char"/>
    <w:link w:val="par2"/>
    <w:rsid w:val="0085273C"/>
    <w:rPr>
      <w:rFonts w:ascii="Arial" w:hAnsi="Arial"/>
      <w:szCs w:val="24"/>
    </w:rPr>
  </w:style>
  <w:style w:type="paragraph" w:customStyle="1" w:styleId="upar2">
    <w:name w:val="upar2"/>
    <w:basedOn w:val="upar1"/>
    <w:rsid w:val="00FB2F55"/>
    <w:pPr>
      <w:ind w:left="720"/>
    </w:pPr>
    <w:rPr>
      <w:szCs w:val="24"/>
    </w:rPr>
  </w:style>
  <w:style w:type="paragraph" w:customStyle="1" w:styleId="upar1">
    <w:name w:val="upar1"/>
    <w:basedOn w:val="Normal"/>
    <w:link w:val="upar1Char"/>
    <w:rsid w:val="002D09E0"/>
    <w:pPr>
      <w:tabs>
        <w:tab w:val="left" w:pos="720"/>
        <w:tab w:val="left" w:pos="1440"/>
      </w:tabs>
    </w:pPr>
    <w:rPr>
      <w:rFonts w:cs="Arial"/>
    </w:rPr>
  </w:style>
  <w:style w:type="character" w:customStyle="1" w:styleId="upar1Char">
    <w:name w:val="upar1 Char"/>
    <w:link w:val="upar1"/>
    <w:rsid w:val="002D09E0"/>
    <w:rPr>
      <w:rFonts w:ascii="Arial" w:hAnsi="Arial" w:cs="Arial"/>
      <w:sz w:val="24"/>
    </w:rPr>
  </w:style>
  <w:style w:type="paragraph" w:customStyle="1" w:styleId="upar3">
    <w:name w:val="upar3"/>
    <w:basedOn w:val="upar1"/>
    <w:rsid w:val="00FB2F55"/>
    <w:pPr>
      <w:ind w:left="1440"/>
    </w:pPr>
  </w:style>
  <w:style w:type="paragraph" w:customStyle="1" w:styleId="Title3">
    <w:name w:val="Title3"/>
    <w:basedOn w:val="Title2"/>
    <w:autoRedefine/>
    <w:rsid w:val="00FB2F55"/>
    <w:pPr>
      <w:outlineLvl w:val="2"/>
    </w:pPr>
  </w:style>
  <w:style w:type="paragraph" w:customStyle="1" w:styleId="Title4">
    <w:name w:val="Title4"/>
    <w:basedOn w:val="Title2"/>
    <w:autoRedefine/>
    <w:rsid w:val="00FB2F55"/>
    <w:pPr>
      <w:outlineLvl w:val="3"/>
    </w:pPr>
  </w:style>
  <w:style w:type="paragraph" w:customStyle="1" w:styleId="upar4">
    <w:name w:val="upar4"/>
    <w:basedOn w:val="upar1"/>
    <w:rsid w:val="00FB2F55"/>
    <w:pPr>
      <w:ind w:left="2160"/>
    </w:pPr>
  </w:style>
  <w:style w:type="paragraph" w:customStyle="1" w:styleId="par3">
    <w:name w:val="par3"/>
    <w:basedOn w:val="par1"/>
    <w:rsid w:val="00FB2F55"/>
    <w:pPr>
      <w:ind w:left="2160"/>
    </w:pPr>
  </w:style>
  <w:style w:type="paragraph" w:customStyle="1" w:styleId="par4">
    <w:name w:val="par4"/>
    <w:basedOn w:val="par1"/>
    <w:rsid w:val="00FB2F55"/>
    <w:pPr>
      <w:ind w:left="2880"/>
    </w:pPr>
  </w:style>
  <w:style w:type="paragraph" w:customStyle="1" w:styleId="par5">
    <w:name w:val="par5"/>
    <w:basedOn w:val="par1"/>
    <w:rsid w:val="00FB2F55"/>
    <w:pPr>
      <w:ind w:left="3600"/>
    </w:pPr>
  </w:style>
  <w:style w:type="paragraph" w:customStyle="1" w:styleId="upar5">
    <w:name w:val="upar5"/>
    <w:basedOn w:val="upar1"/>
    <w:rsid w:val="00FB2F55"/>
    <w:pPr>
      <w:ind w:left="2880"/>
    </w:pPr>
  </w:style>
  <w:style w:type="paragraph" w:customStyle="1" w:styleId="par6">
    <w:name w:val="par6"/>
    <w:basedOn w:val="par1"/>
    <w:rsid w:val="00FB2F55"/>
    <w:pPr>
      <w:ind w:left="4320"/>
    </w:pPr>
  </w:style>
  <w:style w:type="paragraph" w:customStyle="1" w:styleId="upar6">
    <w:name w:val="upar6"/>
    <w:basedOn w:val="upar1"/>
    <w:rsid w:val="00FB2F55"/>
    <w:pPr>
      <w:ind w:left="3600"/>
    </w:pPr>
  </w:style>
  <w:style w:type="paragraph" w:customStyle="1" w:styleId="Footnote">
    <w:name w:val="Footnote"/>
    <w:basedOn w:val="Normal"/>
    <w:rsid w:val="0016101B"/>
    <w:pPr>
      <w:spacing w:before="120"/>
    </w:pPr>
    <w:rPr>
      <w:szCs w:val="16"/>
    </w:rPr>
  </w:style>
  <w:style w:type="paragraph" w:styleId="Header">
    <w:name w:val="header"/>
    <w:basedOn w:val="Normal"/>
    <w:link w:val="HeaderChar"/>
    <w:rsid w:val="00FB2F55"/>
    <w:pPr>
      <w:tabs>
        <w:tab w:val="center" w:pos="4680"/>
        <w:tab w:val="right" w:pos="9360"/>
      </w:tabs>
    </w:pPr>
  </w:style>
  <w:style w:type="character" w:customStyle="1" w:styleId="HeaderChar">
    <w:name w:val="Header Char"/>
    <w:link w:val="Header"/>
    <w:rsid w:val="00FB2F55"/>
    <w:rPr>
      <w:rFonts w:ascii="Arial" w:hAnsi="Arial"/>
    </w:rPr>
  </w:style>
  <w:style w:type="paragraph" w:styleId="Footer">
    <w:name w:val="footer"/>
    <w:basedOn w:val="Normal"/>
    <w:link w:val="FooterChar"/>
    <w:rsid w:val="00FB2F55"/>
    <w:pPr>
      <w:tabs>
        <w:tab w:val="center" w:pos="4680"/>
        <w:tab w:val="right" w:pos="9360"/>
      </w:tabs>
    </w:pPr>
  </w:style>
  <w:style w:type="character" w:customStyle="1" w:styleId="FooterChar">
    <w:name w:val="Footer Char"/>
    <w:link w:val="Footer"/>
    <w:rsid w:val="00FB2F55"/>
    <w:rPr>
      <w:rFonts w:ascii="Arial" w:hAnsi="Arial"/>
    </w:rPr>
  </w:style>
  <w:style w:type="table" w:styleId="TableGrid">
    <w:name w:val="Table Grid"/>
    <w:basedOn w:val="TableNormal"/>
    <w:rsid w:val="008527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85273C"/>
    <w:pPr>
      <w:tabs>
        <w:tab w:val="left" w:pos="1440"/>
      </w:tabs>
      <w:spacing w:before="0"/>
      <w:ind w:left="720" w:right="720"/>
      <w:jc w:val="center"/>
    </w:pPr>
    <w:rPr>
      <w:rFonts w:ascii="Times New Roman" w:hAnsi="Times New Roman"/>
      <w:b/>
    </w:rPr>
  </w:style>
  <w:style w:type="character" w:customStyle="1" w:styleId="TitleChar">
    <w:name w:val="Title Char"/>
    <w:link w:val="Title"/>
    <w:rsid w:val="0085273C"/>
    <w:rPr>
      <w:b/>
      <w:sz w:val="24"/>
    </w:rPr>
  </w:style>
  <w:style w:type="paragraph" w:customStyle="1" w:styleId="Styleupar1Bold">
    <w:name w:val="Style upar1 + Bold"/>
    <w:basedOn w:val="upar1"/>
    <w:rsid w:val="000A6B66"/>
    <w:rPr>
      <w:b/>
      <w:bCs/>
    </w:rPr>
  </w:style>
  <w:style w:type="table" w:customStyle="1" w:styleId="TableGrid0">
    <w:name w:val="TableGrid"/>
    <w:rsid w:val="00FB2F55"/>
    <w:rPr>
      <w:rFonts w:ascii="Calibri" w:hAnsi="Calibri"/>
      <w:sz w:val="22"/>
      <w:szCs w:val="22"/>
    </w:rPr>
    <w:tblPr>
      <w:tblCellMar>
        <w:top w:w="0" w:type="dxa"/>
        <w:left w:w="0" w:type="dxa"/>
        <w:bottom w:w="0" w:type="dxa"/>
        <w:right w:w="0" w:type="dxa"/>
      </w:tblCellMar>
    </w:tblPr>
  </w:style>
  <w:style w:type="table" w:customStyle="1" w:styleId="TableGrid1">
    <w:name w:val="TableGrid1"/>
    <w:rsid w:val="00D973C0"/>
    <w:rPr>
      <w:rFonts w:ascii="Calibri" w:hAnsi="Calibri"/>
      <w:sz w:val="22"/>
      <w:szCs w:val="22"/>
    </w:rPr>
    <w:tblPr>
      <w:tblCellMar>
        <w:top w:w="0" w:type="dxa"/>
        <w:left w:w="0" w:type="dxa"/>
        <w:bottom w:w="0" w:type="dxa"/>
        <w:right w:w="0" w:type="dxa"/>
      </w:tblCellMar>
    </w:tblPr>
  </w:style>
  <w:style w:type="table" w:customStyle="1" w:styleId="TableGrid2">
    <w:name w:val="TableGrid2"/>
    <w:rsid w:val="00141A64"/>
    <w:rPr>
      <w:rFonts w:ascii="Calibri" w:hAnsi="Calibri"/>
      <w:sz w:val="22"/>
      <w:szCs w:val="22"/>
    </w:rPr>
    <w:tblPr>
      <w:tblCellMar>
        <w:top w:w="0" w:type="dxa"/>
        <w:left w:w="0" w:type="dxa"/>
        <w:bottom w:w="0" w:type="dxa"/>
        <w:right w:w="0" w:type="dxa"/>
      </w:tblCellMar>
    </w:tblPr>
  </w:style>
  <w:style w:type="table" w:customStyle="1" w:styleId="TableGrid3">
    <w:name w:val="TableGrid3"/>
    <w:rsid w:val="00141A64"/>
    <w:rPr>
      <w:rFonts w:ascii="Calibri" w:hAnsi="Calibri"/>
      <w:sz w:val="22"/>
      <w:szCs w:val="22"/>
    </w:rPr>
    <w:tblPr>
      <w:tblCellMar>
        <w:top w:w="0" w:type="dxa"/>
        <w:left w:w="0" w:type="dxa"/>
        <w:bottom w:w="0" w:type="dxa"/>
        <w:right w:w="0" w:type="dxa"/>
      </w:tblCellMar>
    </w:tblPr>
  </w:style>
  <w:style w:type="table" w:customStyle="1" w:styleId="TableGrid4">
    <w:name w:val="TableGrid4"/>
    <w:rsid w:val="005B553D"/>
    <w:rPr>
      <w:rFonts w:ascii="Calibri" w:hAnsi="Calibri"/>
      <w:sz w:val="22"/>
      <w:szCs w:val="22"/>
    </w:rPr>
    <w:tblPr>
      <w:tblCellMar>
        <w:top w:w="0" w:type="dxa"/>
        <w:left w:w="0" w:type="dxa"/>
        <w:bottom w:w="0" w:type="dxa"/>
        <w:right w:w="0" w:type="dxa"/>
      </w:tblCellMar>
    </w:tblPr>
  </w:style>
  <w:style w:type="table" w:customStyle="1" w:styleId="TableGrid5">
    <w:name w:val="TableGrid5"/>
    <w:rsid w:val="005B553D"/>
    <w:rPr>
      <w:rFonts w:ascii="Calibri" w:hAnsi="Calibri"/>
      <w:sz w:val="22"/>
      <w:szCs w:val="22"/>
    </w:rPr>
    <w:tblPr>
      <w:tblCellMar>
        <w:top w:w="0" w:type="dxa"/>
        <w:left w:w="0" w:type="dxa"/>
        <w:bottom w:w="0" w:type="dxa"/>
        <w:right w:w="0" w:type="dxa"/>
      </w:tblCellMar>
    </w:tblPr>
  </w:style>
  <w:style w:type="table" w:customStyle="1" w:styleId="TableGrid6">
    <w:name w:val="TableGrid6"/>
    <w:rsid w:val="005B553D"/>
    <w:rPr>
      <w:rFonts w:ascii="Calibri" w:hAnsi="Calibri"/>
      <w:sz w:val="22"/>
      <w:szCs w:val="22"/>
    </w:rPr>
    <w:tblPr>
      <w:tblCellMar>
        <w:top w:w="0" w:type="dxa"/>
        <w:left w:w="0" w:type="dxa"/>
        <w:bottom w:w="0" w:type="dxa"/>
        <w:right w:w="0" w:type="dxa"/>
      </w:tblCellMar>
    </w:tblPr>
  </w:style>
  <w:style w:type="table" w:customStyle="1" w:styleId="TableGrid7">
    <w:name w:val="TableGrid7"/>
    <w:rsid w:val="005B553D"/>
    <w:rPr>
      <w:rFonts w:ascii="Calibri" w:hAnsi="Calibri"/>
      <w:sz w:val="22"/>
      <w:szCs w:val="22"/>
    </w:rPr>
    <w:tblPr>
      <w:tblCellMar>
        <w:top w:w="0" w:type="dxa"/>
        <w:left w:w="0" w:type="dxa"/>
        <w:bottom w:w="0" w:type="dxa"/>
        <w:right w:w="0" w:type="dxa"/>
      </w:tblCellMar>
    </w:tblPr>
  </w:style>
  <w:style w:type="table" w:customStyle="1" w:styleId="TableGrid8">
    <w:name w:val="TableGrid8"/>
    <w:rsid w:val="005B553D"/>
    <w:rPr>
      <w:rFonts w:ascii="Calibri" w:hAnsi="Calibri"/>
      <w:sz w:val="22"/>
      <w:szCs w:val="22"/>
    </w:rPr>
    <w:tblPr>
      <w:tblCellMar>
        <w:top w:w="0" w:type="dxa"/>
        <w:left w:w="0" w:type="dxa"/>
        <w:bottom w:w="0" w:type="dxa"/>
        <w:right w:w="0" w:type="dxa"/>
      </w:tblCellMar>
    </w:tblPr>
  </w:style>
  <w:style w:type="table" w:customStyle="1" w:styleId="TableGrid9">
    <w:name w:val="TableGrid9"/>
    <w:rsid w:val="005B553D"/>
    <w:rPr>
      <w:rFonts w:ascii="Calibri" w:hAnsi="Calibri"/>
      <w:sz w:val="22"/>
      <w:szCs w:val="22"/>
    </w:rPr>
    <w:tblPr>
      <w:tblCellMar>
        <w:top w:w="0" w:type="dxa"/>
        <w:left w:w="0" w:type="dxa"/>
        <w:bottom w:w="0" w:type="dxa"/>
        <w:right w:w="0" w:type="dxa"/>
      </w:tblCellMar>
    </w:tblPr>
  </w:style>
  <w:style w:type="table" w:customStyle="1" w:styleId="TableGrid10">
    <w:name w:val="TableGrid10"/>
    <w:rsid w:val="005B553D"/>
    <w:rPr>
      <w:rFonts w:ascii="Calibri" w:hAnsi="Calibri"/>
      <w:sz w:val="22"/>
      <w:szCs w:val="22"/>
    </w:rPr>
    <w:tblPr>
      <w:tblCellMar>
        <w:top w:w="0" w:type="dxa"/>
        <w:left w:w="0" w:type="dxa"/>
        <w:bottom w:w="0" w:type="dxa"/>
        <w:right w:w="0" w:type="dxa"/>
      </w:tblCellMar>
    </w:tblPr>
  </w:style>
  <w:style w:type="table" w:customStyle="1" w:styleId="TableGrid11">
    <w:name w:val="TableGrid11"/>
    <w:rsid w:val="005B553D"/>
    <w:rPr>
      <w:rFonts w:ascii="Calibri" w:hAnsi="Calibri"/>
      <w:sz w:val="22"/>
      <w:szCs w:val="22"/>
    </w:rPr>
    <w:tblPr>
      <w:tblCellMar>
        <w:top w:w="0" w:type="dxa"/>
        <w:left w:w="0" w:type="dxa"/>
        <w:bottom w:w="0" w:type="dxa"/>
        <w:right w:w="0" w:type="dxa"/>
      </w:tblCellMar>
    </w:tblPr>
  </w:style>
  <w:style w:type="table" w:customStyle="1" w:styleId="TableGrid12">
    <w:name w:val="TableGrid12"/>
    <w:rsid w:val="005B553D"/>
    <w:rPr>
      <w:rFonts w:ascii="Calibri" w:hAnsi="Calibri"/>
      <w:sz w:val="22"/>
      <w:szCs w:val="22"/>
    </w:rPr>
    <w:tblPr>
      <w:tblCellMar>
        <w:top w:w="0" w:type="dxa"/>
        <w:left w:w="0" w:type="dxa"/>
        <w:bottom w:w="0" w:type="dxa"/>
        <w:right w:w="0" w:type="dxa"/>
      </w:tblCellMar>
    </w:tblPr>
  </w:style>
  <w:style w:type="table" w:customStyle="1" w:styleId="TableGrid13">
    <w:name w:val="TableGrid13"/>
    <w:rsid w:val="005B553D"/>
    <w:rPr>
      <w:rFonts w:ascii="Calibri" w:hAnsi="Calibri"/>
      <w:sz w:val="22"/>
      <w:szCs w:val="22"/>
    </w:rPr>
    <w:tblPr>
      <w:tblCellMar>
        <w:top w:w="0" w:type="dxa"/>
        <w:left w:w="0" w:type="dxa"/>
        <w:bottom w:w="0" w:type="dxa"/>
        <w:right w:w="0" w:type="dxa"/>
      </w:tblCellMar>
    </w:tblPr>
  </w:style>
  <w:style w:type="table" w:customStyle="1" w:styleId="TableGrid14">
    <w:name w:val="TableGrid14"/>
    <w:rsid w:val="00892A25"/>
    <w:rPr>
      <w:rFonts w:ascii="Calibri" w:hAnsi="Calibri"/>
      <w:sz w:val="22"/>
      <w:szCs w:val="22"/>
    </w:rPr>
    <w:tblPr>
      <w:tblCellMar>
        <w:top w:w="0" w:type="dxa"/>
        <w:left w:w="0" w:type="dxa"/>
        <w:bottom w:w="0" w:type="dxa"/>
        <w:right w:w="0" w:type="dxa"/>
      </w:tblCellMar>
    </w:tblPr>
  </w:style>
  <w:style w:type="table" w:customStyle="1" w:styleId="TableGrid15">
    <w:name w:val="TableGrid15"/>
    <w:rsid w:val="00892A25"/>
    <w:rPr>
      <w:rFonts w:ascii="Calibri" w:hAnsi="Calibri"/>
      <w:sz w:val="22"/>
      <w:szCs w:val="22"/>
    </w:rPr>
    <w:tblPr>
      <w:tblCellMar>
        <w:top w:w="0" w:type="dxa"/>
        <w:left w:w="0" w:type="dxa"/>
        <w:bottom w:w="0" w:type="dxa"/>
        <w:right w:w="0" w:type="dxa"/>
      </w:tblCellMar>
    </w:tblPr>
  </w:style>
  <w:style w:type="table" w:customStyle="1" w:styleId="TableGrid16">
    <w:name w:val="TableGrid16"/>
    <w:rsid w:val="00892A25"/>
    <w:rPr>
      <w:rFonts w:ascii="Calibri" w:hAnsi="Calibri"/>
      <w:sz w:val="22"/>
      <w:szCs w:val="22"/>
    </w:rPr>
    <w:tblPr>
      <w:tblCellMar>
        <w:top w:w="0" w:type="dxa"/>
        <w:left w:w="0" w:type="dxa"/>
        <w:bottom w:w="0" w:type="dxa"/>
        <w:right w:w="0" w:type="dxa"/>
      </w:tblCellMar>
    </w:tblPr>
  </w:style>
  <w:style w:type="paragraph" w:customStyle="1" w:styleId="Stylepar1Centered">
    <w:name w:val="Style par1 + Centered"/>
    <w:basedOn w:val="par1"/>
    <w:rsid w:val="002D09E0"/>
    <w:pPr>
      <w:jc w:val="center"/>
    </w:pPr>
    <w:rPr>
      <w:szCs w:val="20"/>
    </w:rPr>
  </w:style>
  <w:style w:type="paragraph" w:styleId="Revision">
    <w:name w:val="Revision"/>
    <w:hidden/>
    <w:uiPriority w:val="99"/>
    <w:semiHidden/>
    <w:rsid w:val="00840F3C"/>
    <w:rPr>
      <w:rFonts w:ascii="Arial" w:hAnsi="Arial"/>
      <w:sz w:val="24"/>
    </w:rPr>
  </w:style>
  <w:style w:type="paragraph" w:styleId="BalloonText">
    <w:name w:val="Balloon Text"/>
    <w:basedOn w:val="Normal"/>
    <w:link w:val="BalloonTextChar"/>
    <w:rsid w:val="00840F3C"/>
    <w:pPr>
      <w:spacing w:before="0"/>
    </w:pPr>
    <w:rPr>
      <w:rFonts w:ascii="Segoe UI" w:hAnsi="Segoe UI" w:cs="Segoe UI"/>
      <w:sz w:val="18"/>
      <w:szCs w:val="18"/>
    </w:rPr>
  </w:style>
  <w:style w:type="character" w:customStyle="1" w:styleId="BalloonTextChar">
    <w:name w:val="Balloon Text Char"/>
    <w:basedOn w:val="DefaultParagraphFont"/>
    <w:link w:val="BalloonText"/>
    <w:rsid w:val="00840F3C"/>
    <w:rPr>
      <w:rFonts w:ascii="Segoe UI" w:hAnsi="Segoe UI" w:cs="Segoe UI"/>
      <w:sz w:val="18"/>
      <w:szCs w:val="18"/>
    </w:rPr>
  </w:style>
  <w:style w:type="character" w:customStyle="1" w:styleId="Heading2Char">
    <w:name w:val="Heading 2 Char"/>
    <w:link w:val="Heading2"/>
    <w:rsid w:val="00A72B27"/>
    <w:rPr>
      <w:rFonts w:ascii="Arial" w:hAnsi="Arial"/>
      <w:b/>
      <w:bCs/>
      <w:iCs/>
      <w:sz w:val="24"/>
      <w:szCs w:val="28"/>
    </w:rPr>
  </w:style>
  <w:style w:type="character" w:styleId="CommentReference">
    <w:name w:val="annotation reference"/>
    <w:basedOn w:val="DefaultParagraphFont"/>
    <w:rsid w:val="000555CF"/>
    <w:rPr>
      <w:sz w:val="16"/>
      <w:szCs w:val="16"/>
    </w:rPr>
  </w:style>
  <w:style w:type="paragraph" w:styleId="CommentText">
    <w:name w:val="annotation text"/>
    <w:basedOn w:val="Normal"/>
    <w:link w:val="CommentTextChar"/>
    <w:rsid w:val="000555CF"/>
    <w:rPr>
      <w:sz w:val="20"/>
    </w:rPr>
  </w:style>
  <w:style w:type="character" w:customStyle="1" w:styleId="CommentTextChar">
    <w:name w:val="Comment Text Char"/>
    <w:basedOn w:val="DefaultParagraphFont"/>
    <w:link w:val="CommentText"/>
    <w:rsid w:val="000555CF"/>
    <w:rPr>
      <w:rFonts w:ascii="Arial" w:hAnsi="Arial"/>
    </w:rPr>
  </w:style>
  <w:style w:type="paragraph" w:styleId="CommentSubject">
    <w:name w:val="annotation subject"/>
    <w:basedOn w:val="CommentText"/>
    <w:next w:val="CommentText"/>
    <w:link w:val="CommentSubjectChar"/>
    <w:rsid w:val="000555CF"/>
    <w:rPr>
      <w:b/>
      <w:bCs/>
    </w:rPr>
  </w:style>
  <w:style w:type="character" w:customStyle="1" w:styleId="CommentSubjectChar">
    <w:name w:val="Comment Subject Char"/>
    <w:basedOn w:val="CommentTextChar"/>
    <w:link w:val="CommentSubject"/>
    <w:rsid w:val="000555CF"/>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56984">
      <w:bodyDiv w:val="1"/>
      <w:marLeft w:val="0"/>
      <w:marRight w:val="0"/>
      <w:marTop w:val="0"/>
      <w:marBottom w:val="0"/>
      <w:divBdr>
        <w:top w:val="none" w:sz="0" w:space="0" w:color="auto"/>
        <w:left w:val="none" w:sz="0" w:space="0" w:color="auto"/>
        <w:bottom w:val="none" w:sz="0" w:space="0" w:color="auto"/>
        <w:right w:val="none" w:sz="0" w:space="0" w:color="auto"/>
      </w:divBdr>
    </w:div>
    <w:div w:id="142815098">
      <w:bodyDiv w:val="1"/>
      <w:marLeft w:val="0"/>
      <w:marRight w:val="0"/>
      <w:marTop w:val="0"/>
      <w:marBottom w:val="0"/>
      <w:divBdr>
        <w:top w:val="none" w:sz="0" w:space="0" w:color="auto"/>
        <w:left w:val="none" w:sz="0" w:space="0" w:color="auto"/>
        <w:bottom w:val="none" w:sz="0" w:space="0" w:color="auto"/>
        <w:right w:val="none" w:sz="0" w:space="0" w:color="auto"/>
      </w:divBdr>
    </w:div>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197711-8CB4-465F-A76C-BF93304431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Template>
  <TotalTime>7</TotalTime>
  <Pages>94</Pages>
  <Words>28339</Words>
  <Characters>155016</Characters>
  <Application>Microsoft Office Word</Application>
  <DocSecurity>0</DocSecurity>
  <Lines>2818</Lines>
  <Paragraphs>1432</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181923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Tennille Segura</cp:lastModifiedBy>
  <cp:revision>3</cp:revision>
  <cp:lastPrinted>2020-08-07T19:36:00Z</cp:lastPrinted>
  <dcterms:created xsi:type="dcterms:W3CDTF">2026-07-08T15:51:00Z</dcterms:created>
  <dcterms:modified xsi:type="dcterms:W3CDTF">2026-07-08T15:58:00Z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2023-09-12T17:28:10Z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0cd79a9d-aa59-4855-935a-b8e16f0312c6</vt:lpwstr>
  </property>
  <property fmtid="{D5CDD505-2E9C-101B-9397-08002B2CF9AE}" pid="8" name="MSIP_Label_59e4beaa-c4ba-4ea9-a1f4-4e52626a3d73_ContentBits">
    <vt:lpwstr>0</vt:lpwstr>
  </property>
  <property fmtid="{D5CDD505-2E9C-101B-9397-08002B2CF9AE}" pid="9" name="GrammarlyDocumentId">
    <vt:lpwstr>67ed4b06-aef8-463d-92f9-858f8bbd59a5</vt:lpwstr>
  </property>
</Properties>
</file>